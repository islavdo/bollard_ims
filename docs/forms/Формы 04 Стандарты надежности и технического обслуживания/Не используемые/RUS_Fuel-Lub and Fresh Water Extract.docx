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1788"/>
        <w:gridCol w:w="2029"/>
        <w:gridCol w:w="1617"/>
        <w:gridCol w:w="1436"/>
        <w:gridCol w:w="1553"/>
        <w:gridCol w:w="1324"/>
      </w:tblGrid>
      <w:tr w:rsidR="009C141A" w:rsidRPr="00E5164C" w:rsidTr="00A9156A">
        <w:trPr>
          <w:trHeight w:val="482"/>
        </w:trPr>
        <w:tc>
          <w:tcPr>
            <w:tcW w:w="1276" w:type="dxa"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Vessel / Судно</w:t>
            </w:r>
          </w:p>
        </w:tc>
        <w:tc>
          <w:tcPr>
            <w:tcW w:w="2166" w:type="dxa"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61" w:type="dxa"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Period From / Период с</w:t>
            </w:r>
          </w:p>
        </w:tc>
        <w:tc>
          <w:tcPr>
            <w:tcW w:w="1528" w:type="dxa"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01" w:type="dxa"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Report no. / Отчет №</w:t>
            </w:r>
          </w:p>
        </w:tc>
        <w:tc>
          <w:tcPr>
            <w:tcW w:w="1407" w:type="dxa"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</w:tr>
      <w:tr w:rsidR="009C141A" w:rsidRPr="00E5164C" w:rsidTr="00A9156A">
        <w:trPr>
          <w:trHeight w:val="560"/>
        </w:trPr>
        <w:tc>
          <w:tcPr>
            <w:tcW w:w="1276" w:type="dxa"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Master / Капитан</w:t>
            </w:r>
          </w:p>
        </w:tc>
        <w:tc>
          <w:tcPr>
            <w:tcW w:w="2166" w:type="dxa"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61" w:type="dxa"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Period To / Период до</w:t>
            </w:r>
          </w:p>
        </w:tc>
        <w:tc>
          <w:tcPr>
            <w:tcW w:w="1528" w:type="dxa"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01" w:type="dxa"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407" w:type="dxa"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</w:tr>
      <w:tr w:rsidR="009C141A" w:rsidRPr="00E5164C" w:rsidTr="00A9156A">
        <w:trPr>
          <w:trHeight w:val="554"/>
        </w:trPr>
        <w:tc>
          <w:tcPr>
            <w:tcW w:w="1276" w:type="dxa"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Charterer / Фрахтователь</w:t>
            </w:r>
          </w:p>
        </w:tc>
        <w:tc>
          <w:tcPr>
            <w:tcW w:w="2166" w:type="dxa"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61" w:type="dxa"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528" w:type="dxa"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01" w:type="dxa"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407" w:type="dxa"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</w:tr>
    </w:tbl>
    <w:p w:rsidR="009C141A" w:rsidRPr="00E5164C" w:rsidRDefault="009C141A" w:rsidP="00E5164C">
      <w:pPr>
        <w:rPr>
          <w:rFonts w:ascii="Arial" w:hAnsi="Arial" w:cs="Arial"/>
          <w:noProof/>
          <w:sz w:val="22"/>
          <w:szCs w:val="22"/>
        </w:rPr>
      </w:pPr>
    </w:p>
    <w:p w:rsidR="009C141A" w:rsidRPr="00E5164C" w:rsidRDefault="009C141A" w:rsidP="00E5164C">
      <w:pPr>
        <w:rPr>
          <w:rFonts w:ascii="Arial" w:hAnsi="Arial" w:cs="Arial"/>
          <w:noProof/>
          <w:sz w:val="22"/>
          <w:szCs w:val="22"/>
        </w:rPr>
      </w:pPr>
    </w:p>
    <w:tbl>
      <w:tblPr>
        <w:tblW w:w="0" w:type="auto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1041"/>
        <w:gridCol w:w="1442"/>
        <w:gridCol w:w="1187"/>
        <w:gridCol w:w="1329"/>
        <w:gridCol w:w="1132"/>
        <w:gridCol w:w="1170"/>
        <w:gridCol w:w="1294"/>
        <w:gridCol w:w="1101"/>
      </w:tblGrid>
      <w:tr w:rsidR="009C141A" w:rsidRPr="00E5164C" w:rsidTr="007B4FD5">
        <w:tc>
          <w:tcPr>
            <w:tcW w:w="1069" w:type="dxa"/>
            <w:shd w:val="clear" w:color="auto" w:fill="F2F2F2"/>
            <w:tcMar>
              <w:left w:w="57" w:type="dxa"/>
              <w:right w:w="57" w:type="dxa"/>
            </w:tcMar>
          </w:tcPr>
          <w:p w:rsidR="009C141A" w:rsidRPr="007B4FD5" w:rsidRDefault="009C141A" w:rsidP="00A9156A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7B4FD5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Type grade / Тип сорт </w:t>
            </w:r>
          </w:p>
        </w:tc>
        <w:tc>
          <w:tcPr>
            <w:tcW w:w="1250" w:type="dxa"/>
            <w:shd w:val="clear" w:color="auto" w:fill="F2F2F2"/>
            <w:tcMar>
              <w:left w:w="57" w:type="dxa"/>
              <w:right w:w="57" w:type="dxa"/>
            </w:tcMar>
          </w:tcPr>
          <w:p w:rsidR="009C141A" w:rsidRPr="007B4FD5" w:rsidRDefault="009C141A" w:rsidP="00A9156A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7B4FD5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Previous R.O.B / Предыдущий остаток на борту</w:t>
            </w:r>
          </w:p>
        </w:tc>
        <w:tc>
          <w:tcPr>
            <w:tcW w:w="1254" w:type="dxa"/>
            <w:shd w:val="clear" w:color="auto" w:fill="F2F2F2"/>
            <w:tcMar>
              <w:left w:w="57" w:type="dxa"/>
              <w:right w:w="57" w:type="dxa"/>
            </w:tcMar>
          </w:tcPr>
          <w:p w:rsidR="009C141A" w:rsidRPr="007B4FD5" w:rsidRDefault="009C141A" w:rsidP="00A9156A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7B4FD5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Received / Получено</w:t>
            </w:r>
          </w:p>
        </w:tc>
        <w:tc>
          <w:tcPr>
            <w:tcW w:w="1415" w:type="dxa"/>
            <w:shd w:val="clear" w:color="auto" w:fill="F2F2F2"/>
            <w:tcMar>
              <w:left w:w="57" w:type="dxa"/>
              <w:right w:w="57" w:type="dxa"/>
            </w:tcMar>
          </w:tcPr>
          <w:p w:rsidR="009C141A" w:rsidRPr="007B4FD5" w:rsidRDefault="009C141A" w:rsidP="00A9156A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7B4FD5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Discharged / Сброшено</w:t>
            </w:r>
          </w:p>
        </w:tc>
        <w:tc>
          <w:tcPr>
            <w:tcW w:w="1251" w:type="dxa"/>
            <w:shd w:val="clear" w:color="auto" w:fill="F2F2F2"/>
            <w:tcMar>
              <w:left w:w="57" w:type="dxa"/>
              <w:right w:w="57" w:type="dxa"/>
            </w:tcMar>
          </w:tcPr>
          <w:p w:rsidR="009C141A" w:rsidRPr="007B4FD5" w:rsidRDefault="009C141A" w:rsidP="00A9156A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7B4FD5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L.O Changes / Замены масла</w:t>
            </w:r>
          </w:p>
        </w:tc>
        <w:tc>
          <w:tcPr>
            <w:tcW w:w="1234" w:type="dxa"/>
            <w:shd w:val="clear" w:color="auto" w:fill="F2F2F2"/>
            <w:tcMar>
              <w:left w:w="57" w:type="dxa"/>
              <w:right w:w="57" w:type="dxa"/>
            </w:tcMar>
          </w:tcPr>
          <w:p w:rsidR="009C141A" w:rsidRPr="007B4FD5" w:rsidRDefault="009C141A" w:rsidP="00A9156A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7B4FD5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System Adds / Присадки системы</w:t>
            </w:r>
          </w:p>
        </w:tc>
        <w:tc>
          <w:tcPr>
            <w:tcW w:w="1213" w:type="dxa"/>
            <w:shd w:val="clear" w:color="auto" w:fill="F2F2F2"/>
            <w:tcMar>
              <w:left w:w="57" w:type="dxa"/>
              <w:right w:w="57" w:type="dxa"/>
            </w:tcMar>
          </w:tcPr>
          <w:p w:rsidR="009C141A" w:rsidRPr="007B4FD5" w:rsidRDefault="009C141A" w:rsidP="00A9156A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7B4FD5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Total Cons / Итого потреблено</w:t>
            </w:r>
          </w:p>
        </w:tc>
        <w:tc>
          <w:tcPr>
            <w:tcW w:w="953" w:type="dxa"/>
            <w:shd w:val="clear" w:color="auto" w:fill="F2F2F2"/>
            <w:tcMar>
              <w:left w:w="57" w:type="dxa"/>
              <w:right w:w="57" w:type="dxa"/>
            </w:tcMar>
          </w:tcPr>
          <w:p w:rsidR="009C141A" w:rsidRPr="007B4FD5" w:rsidRDefault="009C141A" w:rsidP="00A9156A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7B4FD5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Final R.O.B / Итоговый остаток на борту</w:t>
            </w:r>
          </w:p>
        </w:tc>
      </w:tr>
      <w:tr w:rsidR="009C141A" w:rsidRPr="00E5164C" w:rsidTr="007B4FD5">
        <w:tc>
          <w:tcPr>
            <w:tcW w:w="1069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50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54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415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51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34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13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53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</w:tr>
      <w:tr w:rsidR="009C141A" w:rsidRPr="00E5164C" w:rsidTr="007B4FD5">
        <w:tc>
          <w:tcPr>
            <w:tcW w:w="1069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50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54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415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51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34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13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53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</w:tr>
      <w:tr w:rsidR="009C141A" w:rsidRPr="00E5164C" w:rsidTr="007B4FD5">
        <w:tc>
          <w:tcPr>
            <w:tcW w:w="1069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50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54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415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51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34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13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53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</w:tr>
      <w:tr w:rsidR="009C141A" w:rsidRPr="00E5164C" w:rsidTr="007B4FD5">
        <w:tc>
          <w:tcPr>
            <w:tcW w:w="1069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50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54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415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51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34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13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53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</w:tr>
      <w:tr w:rsidR="009C141A" w:rsidRPr="00E5164C" w:rsidTr="007B4FD5">
        <w:tc>
          <w:tcPr>
            <w:tcW w:w="1069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50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54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415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51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34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13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53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</w:tr>
      <w:tr w:rsidR="009C141A" w:rsidRPr="00E5164C" w:rsidTr="007B4FD5">
        <w:tc>
          <w:tcPr>
            <w:tcW w:w="1069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50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54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415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51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34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13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53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</w:tr>
      <w:tr w:rsidR="009C141A" w:rsidRPr="00E5164C" w:rsidTr="007B4FD5">
        <w:tc>
          <w:tcPr>
            <w:tcW w:w="1069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50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54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415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51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34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13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53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</w:tr>
      <w:tr w:rsidR="009C141A" w:rsidRPr="00E5164C" w:rsidTr="007B4FD5">
        <w:tc>
          <w:tcPr>
            <w:tcW w:w="1069" w:type="dxa"/>
            <w:tcBorders>
              <w:bottom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50" w:type="dxa"/>
            <w:tcBorders>
              <w:bottom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54" w:type="dxa"/>
            <w:tcBorders>
              <w:bottom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415" w:type="dxa"/>
            <w:tcBorders>
              <w:bottom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51" w:type="dxa"/>
            <w:tcBorders>
              <w:bottom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34" w:type="dxa"/>
            <w:tcBorders>
              <w:bottom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213" w:type="dxa"/>
            <w:tcBorders>
              <w:bottom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</w:tr>
      <w:tr w:rsidR="009C141A" w:rsidRPr="00E5164C" w:rsidTr="007B4FD5">
        <w:trPr>
          <w:trHeight w:val="258"/>
        </w:trPr>
        <w:tc>
          <w:tcPr>
            <w:tcW w:w="1069" w:type="dxa"/>
            <w:tcBorders>
              <w:top w:val="double" w:sz="4" w:space="0" w:color="auto"/>
            </w:tcBorders>
            <w:shd w:val="clear" w:color="auto" w:fill="F2F2F2"/>
          </w:tcPr>
          <w:p w:rsidR="009C141A" w:rsidRPr="00E5164C" w:rsidRDefault="009C141A" w:rsidP="00A9156A">
            <w:pPr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Total Litres / Итого литров</w:t>
            </w:r>
          </w:p>
        </w:tc>
        <w:tc>
          <w:tcPr>
            <w:tcW w:w="1250" w:type="dxa"/>
            <w:tcBorders>
              <w:top w:val="double" w:sz="4" w:space="0" w:color="auto"/>
            </w:tcBorders>
            <w:shd w:val="clear" w:color="auto" w:fill="F2F2F2"/>
          </w:tcPr>
          <w:p w:rsidR="009C141A" w:rsidRPr="00E5164C" w:rsidRDefault="009C141A" w:rsidP="00A9156A">
            <w:pPr>
              <w:rPr>
                <w:rFonts w:ascii="Arial" w:hAnsi="Arial" w:cs="Arial"/>
                <w:b/>
                <w:noProof/>
              </w:rPr>
            </w:pPr>
          </w:p>
        </w:tc>
        <w:tc>
          <w:tcPr>
            <w:tcW w:w="1254" w:type="dxa"/>
            <w:tcBorders>
              <w:top w:val="double" w:sz="4" w:space="0" w:color="auto"/>
            </w:tcBorders>
            <w:shd w:val="clear" w:color="auto" w:fill="F2F2F2"/>
          </w:tcPr>
          <w:p w:rsidR="009C141A" w:rsidRPr="00E5164C" w:rsidRDefault="009C141A" w:rsidP="00A9156A">
            <w:pPr>
              <w:rPr>
                <w:rFonts w:ascii="Arial" w:hAnsi="Arial" w:cs="Arial"/>
                <w:b/>
                <w:noProof/>
              </w:rPr>
            </w:pPr>
          </w:p>
        </w:tc>
        <w:tc>
          <w:tcPr>
            <w:tcW w:w="1415" w:type="dxa"/>
            <w:tcBorders>
              <w:top w:val="double" w:sz="4" w:space="0" w:color="auto"/>
            </w:tcBorders>
            <w:shd w:val="clear" w:color="auto" w:fill="F2F2F2"/>
          </w:tcPr>
          <w:p w:rsidR="009C141A" w:rsidRPr="00E5164C" w:rsidRDefault="009C141A" w:rsidP="00A9156A">
            <w:pPr>
              <w:rPr>
                <w:rFonts w:ascii="Arial" w:hAnsi="Arial" w:cs="Arial"/>
                <w:b/>
                <w:noProof/>
              </w:rPr>
            </w:pPr>
          </w:p>
        </w:tc>
        <w:tc>
          <w:tcPr>
            <w:tcW w:w="1251" w:type="dxa"/>
            <w:tcBorders>
              <w:top w:val="double" w:sz="4" w:space="0" w:color="auto"/>
            </w:tcBorders>
            <w:shd w:val="clear" w:color="auto" w:fill="F2F2F2"/>
          </w:tcPr>
          <w:p w:rsidR="009C141A" w:rsidRPr="00E5164C" w:rsidRDefault="009C141A" w:rsidP="00A9156A">
            <w:pPr>
              <w:rPr>
                <w:rFonts w:ascii="Arial" w:hAnsi="Arial" w:cs="Arial"/>
                <w:b/>
                <w:noProof/>
              </w:rPr>
            </w:pPr>
          </w:p>
        </w:tc>
        <w:tc>
          <w:tcPr>
            <w:tcW w:w="1234" w:type="dxa"/>
            <w:tcBorders>
              <w:top w:val="double" w:sz="4" w:space="0" w:color="auto"/>
            </w:tcBorders>
            <w:shd w:val="clear" w:color="auto" w:fill="F2F2F2"/>
          </w:tcPr>
          <w:p w:rsidR="009C141A" w:rsidRPr="00E5164C" w:rsidRDefault="009C141A" w:rsidP="00A9156A">
            <w:pPr>
              <w:rPr>
                <w:rFonts w:ascii="Arial" w:hAnsi="Arial" w:cs="Arial"/>
                <w:b/>
                <w:noProof/>
              </w:rPr>
            </w:pPr>
          </w:p>
        </w:tc>
        <w:tc>
          <w:tcPr>
            <w:tcW w:w="1213" w:type="dxa"/>
            <w:tcBorders>
              <w:top w:val="double" w:sz="4" w:space="0" w:color="auto"/>
            </w:tcBorders>
            <w:shd w:val="clear" w:color="auto" w:fill="F2F2F2"/>
          </w:tcPr>
          <w:p w:rsidR="009C141A" w:rsidRPr="00E5164C" w:rsidRDefault="009C141A" w:rsidP="00A9156A">
            <w:pPr>
              <w:rPr>
                <w:rFonts w:ascii="Arial" w:hAnsi="Arial" w:cs="Arial"/>
                <w:b/>
                <w:noProof/>
              </w:rPr>
            </w:pPr>
          </w:p>
        </w:tc>
        <w:tc>
          <w:tcPr>
            <w:tcW w:w="953" w:type="dxa"/>
            <w:tcBorders>
              <w:top w:val="double" w:sz="4" w:space="0" w:color="auto"/>
            </w:tcBorders>
            <w:shd w:val="clear" w:color="auto" w:fill="F2F2F2"/>
          </w:tcPr>
          <w:p w:rsidR="009C141A" w:rsidRPr="00E5164C" w:rsidRDefault="009C141A" w:rsidP="00A9156A">
            <w:pPr>
              <w:rPr>
                <w:rFonts w:ascii="Arial" w:hAnsi="Arial" w:cs="Arial"/>
                <w:b/>
                <w:noProof/>
              </w:rPr>
            </w:pPr>
          </w:p>
        </w:tc>
      </w:tr>
    </w:tbl>
    <w:p w:rsidR="009C141A" w:rsidRPr="00E5164C" w:rsidRDefault="009C141A" w:rsidP="00E5164C">
      <w:pPr>
        <w:rPr>
          <w:rFonts w:ascii="Arial" w:hAnsi="Arial" w:cs="Arial"/>
          <w:b/>
          <w:noProof/>
          <w:sz w:val="22"/>
          <w:szCs w:val="22"/>
        </w:rPr>
      </w:pPr>
    </w:p>
    <w:tbl>
      <w:tblPr>
        <w:tblW w:w="9630" w:type="dxa"/>
        <w:tblInd w:w="108" w:type="dxa"/>
        <w:tblLayout w:type="fixed"/>
        <w:tblLook w:val="00A0"/>
      </w:tblPr>
      <w:tblGrid>
        <w:gridCol w:w="739"/>
        <w:gridCol w:w="251"/>
        <w:gridCol w:w="1170"/>
        <w:gridCol w:w="990"/>
        <w:gridCol w:w="990"/>
        <w:gridCol w:w="1530"/>
        <w:gridCol w:w="1159"/>
        <w:gridCol w:w="191"/>
        <w:gridCol w:w="1170"/>
        <w:gridCol w:w="1440"/>
      </w:tblGrid>
      <w:tr w:rsidR="009C141A" w:rsidRPr="00E5164C" w:rsidTr="00A9156A">
        <w:trPr>
          <w:trHeight w:val="275"/>
        </w:trPr>
        <w:tc>
          <w:tcPr>
            <w:tcW w:w="9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Brand / Марка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Type of oil / Тип масла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Machinery in use / Использумое оборудование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C141A" w:rsidRPr="00E5164C" w:rsidRDefault="009C141A" w:rsidP="00A9156A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ROB Last Month / Остаток на прошлый месяц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C141A" w:rsidRPr="00E5164C" w:rsidRDefault="009C141A" w:rsidP="00A9156A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ROB This month / Остаток на текущий месяц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C141A" w:rsidRPr="00E5164C" w:rsidRDefault="009C141A" w:rsidP="00A9156A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Received / Получено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C141A" w:rsidRPr="00E5164C" w:rsidRDefault="009C141A" w:rsidP="00A9156A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Consumption/ Потребление</w:t>
            </w:r>
          </w:p>
        </w:tc>
      </w:tr>
      <w:tr w:rsidR="009C141A" w:rsidRPr="00E5164C" w:rsidTr="00A9156A">
        <w:trPr>
          <w:trHeight w:val="275"/>
        </w:trPr>
        <w:tc>
          <w:tcPr>
            <w:tcW w:w="9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i/>
                <w:noProof/>
                <w:color w:val="C4BD97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noProof/>
                <w:color w:val="C4BD97"/>
                <w:sz w:val="20"/>
                <w:szCs w:val="20"/>
              </w:rPr>
              <w:t xml:space="preserve">Castrol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i/>
                <w:noProof/>
                <w:color w:val="C4BD97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noProof/>
                <w:color w:val="C4BD97"/>
                <w:sz w:val="20"/>
                <w:szCs w:val="20"/>
              </w:rPr>
              <w:t>MHP 154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i/>
                <w:noProof/>
                <w:color w:val="C4BD97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noProof/>
                <w:color w:val="C4BD97"/>
                <w:sz w:val="20"/>
                <w:szCs w:val="20"/>
              </w:rPr>
              <w:t xml:space="preserve">Main Engine / Главный двигатель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 </w:t>
            </w:r>
          </w:p>
        </w:tc>
      </w:tr>
      <w:tr w:rsidR="009C141A" w:rsidRPr="00E5164C" w:rsidTr="00A9156A">
        <w:trPr>
          <w:trHeight w:val="305"/>
        </w:trPr>
        <w:tc>
          <w:tcPr>
            <w:tcW w:w="9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9C141A" w:rsidRPr="00E5164C" w:rsidTr="00A9156A">
        <w:trPr>
          <w:trHeight w:val="275"/>
        </w:trPr>
        <w:tc>
          <w:tcPr>
            <w:tcW w:w="9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9C141A" w:rsidRPr="00E5164C" w:rsidTr="00A9156A">
        <w:trPr>
          <w:trHeight w:val="275"/>
        </w:trPr>
        <w:tc>
          <w:tcPr>
            <w:tcW w:w="9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9C141A" w:rsidRPr="00E5164C" w:rsidTr="00A9156A">
        <w:trPr>
          <w:trHeight w:val="275"/>
        </w:trPr>
        <w:tc>
          <w:tcPr>
            <w:tcW w:w="9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9C141A" w:rsidRPr="00E5164C" w:rsidTr="00A9156A">
        <w:trPr>
          <w:trHeight w:val="275"/>
        </w:trPr>
        <w:tc>
          <w:tcPr>
            <w:tcW w:w="9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9C141A" w:rsidRPr="00E5164C" w:rsidTr="00A9156A">
        <w:trPr>
          <w:trHeight w:val="275"/>
        </w:trPr>
        <w:tc>
          <w:tcPr>
            <w:tcW w:w="9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9C141A" w:rsidRPr="00E5164C" w:rsidTr="00A9156A">
        <w:trPr>
          <w:trHeight w:val="275"/>
        </w:trPr>
        <w:tc>
          <w:tcPr>
            <w:tcW w:w="9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9C141A" w:rsidRPr="00E5164C" w:rsidTr="00A9156A">
        <w:trPr>
          <w:trHeight w:val="275"/>
        </w:trPr>
        <w:tc>
          <w:tcPr>
            <w:tcW w:w="9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9C141A" w:rsidRPr="00E5164C" w:rsidTr="00A9156A">
        <w:trPr>
          <w:trHeight w:val="275"/>
        </w:trPr>
        <w:tc>
          <w:tcPr>
            <w:tcW w:w="9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9C141A" w:rsidRPr="00E5164C" w:rsidTr="00A9156A">
        <w:trPr>
          <w:trHeight w:val="275"/>
        </w:trPr>
        <w:tc>
          <w:tcPr>
            <w:tcW w:w="9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9C141A" w:rsidRPr="00E5164C" w:rsidTr="00A9156A">
        <w:trPr>
          <w:trHeight w:val="275"/>
        </w:trPr>
        <w:tc>
          <w:tcPr>
            <w:tcW w:w="9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9C141A" w:rsidRPr="00E5164C" w:rsidTr="00A9156A">
        <w:trPr>
          <w:trHeight w:val="275"/>
        </w:trPr>
        <w:tc>
          <w:tcPr>
            <w:tcW w:w="9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9C141A" w:rsidRPr="00E5164C" w:rsidTr="00A9156A">
        <w:trPr>
          <w:gridAfter w:val="9"/>
          <w:wAfter w:w="8891" w:type="dxa"/>
          <w:trHeight w:val="275"/>
        </w:trPr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 </w:t>
            </w:r>
          </w:p>
        </w:tc>
      </w:tr>
      <w:tr w:rsidR="009C141A" w:rsidRPr="00E5164C" w:rsidTr="00A9156A">
        <w:trPr>
          <w:trHeight w:val="275"/>
        </w:trPr>
        <w:tc>
          <w:tcPr>
            <w:tcW w:w="9630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b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</w:rPr>
              <w:t>Lube Oil sample test Results (Last 3 months) / Результаты анализа образцов смазочного масла (последние три месяца)</w:t>
            </w:r>
          </w:p>
        </w:tc>
      </w:tr>
      <w:tr w:rsidR="009C141A" w:rsidRPr="00E5164C" w:rsidTr="00A9156A">
        <w:trPr>
          <w:gridAfter w:val="9"/>
          <w:wAfter w:w="8891" w:type="dxa"/>
          <w:trHeight w:val="275"/>
        </w:trPr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9C141A" w:rsidRPr="00E5164C" w:rsidTr="00A9156A">
        <w:trPr>
          <w:trHeight w:val="275"/>
        </w:trPr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Equipment / Оборудование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Date of Sample / Дата забора образца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Date of Result / Дата результата</w:t>
            </w:r>
          </w:p>
        </w:tc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Result / Результат</w:t>
            </w:r>
          </w:p>
        </w:tc>
        <w:tc>
          <w:tcPr>
            <w:tcW w:w="28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Remarks / Замечания</w:t>
            </w:r>
          </w:p>
        </w:tc>
      </w:tr>
      <w:tr w:rsidR="009C141A" w:rsidRPr="00E5164C" w:rsidTr="00A9156A">
        <w:trPr>
          <w:trHeight w:val="275"/>
        </w:trPr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68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8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9C141A" w:rsidRPr="00E5164C" w:rsidTr="00A9156A">
        <w:trPr>
          <w:trHeight w:val="275"/>
        </w:trPr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68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8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9C141A" w:rsidRPr="00E5164C" w:rsidTr="00A9156A">
        <w:trPr>
          <w:trHeight w:val="275"/>
        </w:trPr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68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8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9C141A" w:rsidRPr="00E5164C" w:rsidTr="00A9156A">
        <w:trPr>
          <w:trHeight w:val="275"/>
        </w:trPr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68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8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9C141A" w:rsidRPr="00E5164C" w:rsidTr="00A9156A">
        <w:trPr>
          <w:trHeight w:val="275"/>
        </w:trPr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68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8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9C141A" w:rsidRPr="00E5164C" w:rsidTr="00A9156A">
        <w:trPr>
          <w:trHeight w:val="275"/>
        </w:trPr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68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8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</w:tbl>
    <w:p w:rsidR="009C141A" w:rsidRPr="00E5164C" w:rsidRDefault="009C141A" w:rsidP="00E5164C">
      <w:pPr>
        <w:rPr>
          <w:rFonts w:ascii="Arial" w:hAnsi="Arial" w:cs="Arial"/>
          <w:b/>
          <w:noProof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1532"/>
        <w:gridCol w:w="1095"/>
        <w:gridCol w:w="569"/>
        <w:gridCol w:w="1657"/>
        <w:gridCol w:w="1654"/>
        <w:gridCol w:w="1139"/>
        <w:gridCol w:w="525"/>
        <w:gridCol w:w="1468"/>
      </w:tblGrid>
      <w:tr w:rsidR="009C141A" w:rsidRPr="00E5164C" w:rsidTr="00A9156A">
        <w:trPr>
          <w:trHeight w:val="319"/>
        </w:trPr>
        <w:tc>
          <w:tcPr>
            <w:tcW w:w="4853" w:type="dxa"/>
            <w:gridSpan w:val="4"/>
            <w:tcBorders>
              <w:right w:val="double" w:sz="4" w:space="0" w:color="auto"/>
            </w:tcBorders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 xml:space="preserve">FUEL OIL / ЖИДКОЕ ТОПЛИВО </w:t>
            </w:r>
          </w:p>
        </w:tc>
        <w:tc>
          <w:tcPr>
            <w:tcW w:w="4786" w:type="dxa"/>
            <w:gridSpan w:val="4"/>
            <w:tcBorders>
              <w:left w:val="double" w:sz="4" w:space="0" w:color="auto"/>
            </w:tcBorders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FRESH WATER / ПРЕСНАЯ ВОДА</w:t>
            </w:r>
          </w:p>
        </w:tc>
      </w:tr>
      <w:tr w:rsidR="009C141A" w:rsidRPr="00E5164C" w:rsidTr="00A9156A">
        <w:trPr>
          <w:trHeight w:val="332"/>
        </w:trPr>
        <w:tc>
          <w:tcPr>
            <w:tcW w:w="4853" w:type="dxa"/>
            <w:gridSpan w:val="4"/>
            <w:tcBorders>
              <w:right w:val="double" w:sz="4" w:space="0" w:color="auto"/>
            </w:tcBorders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R.O.B from previous report / Остаток на борту по предыд.отчету  </w:t>
            </w:r>
          </w:p>
        </w:tc>
        <w:tc>
          <w:tcPr>
            <w:tcW w:w="4786" w:type="dxa"/>
            <w:gridSpan w:val="4"/>
            <w:tcBorders>
              <w:left w:val="double" w:sz="4" w:space="0" w:color="auto"/>
            </w:tcBorders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R.O.B from previous report / Остаток на борту по предыд.отчету </w:t>
            </w:r>
          </w:p>
        </w:tc>
      </w:tr>
      <w:tr w:rsidR="009C141A" w:rsidRPr="00E5164C" w:rsidTr="00A9156A">
        <w:trPr>
          <w:trHeight w:val="422"/>
        </w:trPr>
        <w:tc>
          <w:tcPr>
            <w:tcW w:w="1532" w:type="dxa"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Date / Дата</w:t>
            </w:r>
          </w:p>
        </w:tc>
        <w:tc>
          <w:tcPr>
            <w:tcW w:w="1664" w:type="dxa"/>
            <w:gridSpan w:val="2"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Disch. To / Сброшено в </w:t>
            </w:r>
          </w:p>
        </w:tc>
        <w:tc>
          <w:tcPr>
            <w:tcW w:w="1657" w:type="dxa"/>
            <w:tcBorders>
              <w:right w:val="double" w:sz="4" w:space="0" w:color="auto"/>
            </w:tcBorders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Quantity / Кол-во</w:t>
            </w:r>
          </w:p>
        </w:tc>
        <w:tc>
          <w:tcPr>
            <w:tcW w:w="1654" w:type="dxa"/>
            <w:tcBorders>
              <w:left w:val="double" w:sz="4" w:space="0" w:color="auto"/>
            </w:tcBorders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Date / Дата </w:t>
            </w:r>
          </w:p>
        </w:tc>
        <w:tc>
          <w:tcPr>
            <w:tcW w:w="1664" w:type="dxa"/>
            <w:gridSpan w:val="2"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Dish. To / Сброшено в  </w:t>
            </w:r>
          </w:p>
        </w:tc>
        <w:tc>
          <w:tcPr>
            <w:tcW w:w="1468" w:type="dxa"/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Quantity / Кол-во</w:t>
            </w:r>
          </w:p>
        </w:tc>
      </w:tr>
      <w:tr w:rsidR="009C141A" w:rsidRPr="00E5164C" w:rsidTr="00A9156A">
        <w:tc>
          <w:tcPr>
            <w:tcW w:w="1532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64" w:type="dxa"/>
            <w:gridSpan w:val="2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57" w:type="dxa"/>
            <w:tcBorders>
              <w:right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54" w:type="dxa"/>
            <w:tcBorders>
              <w:left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64" w:type="dxa"/>
            <w:gridSpan w:val="2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468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</w:tr>
      <w:tr w:rsidR="009C141A" w:rsidRPr="00E5164C" w:rsidTr="00A9156A">
        <w:tc>
          <w:tcPr>
            <w:tcW w:w="1532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64" w:type="dxa"/>
            <w:gridSpan w:val="2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57" w:type="dxa"/>
            <w:tcBorders>
              <w:right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54" w:type="dxa"/>
            <w:tcBorders>
              <w:left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64" w:type="dxa"/>
            <w:gridSpan w:val="2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468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</w:tr>
      <w:tr w:rsidR="009C141A" w:rsidRPr="00E5164C" w:rsidTr="00A9156A">
        <w:tc>
          <w:tcPr>
            <w:tcW w:w="1532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64" w:type="dxa"/>
            <w:gridSpan w:val="2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57" w:type="dxa"/>
            <w:tcBorders>
              <w:right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54" w:type="dxa"/>
            <w:tcBorders>
              <w:left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64" w:type="dxa"/>
            <w:gridSpan w:val="2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468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</w:tr>
      <w:tr w:rsidR="009C141A" w:rsidRPr="00E5164C" w:rsidTr="00A9156A">
        <w:tc>
          <w:tcPr>
            <w:tcW w:w="1532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64" w:type="dxa"/>
            <w:gridSpan w:val="2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57" w:type="dxa"/>
            <w:tcBorders>
              <w:right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54" w:type="dxa"/>
            <w:tcBorders>
              <w:left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64" w:type="dxa"/>
            <w:gridSpan w:val="2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468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</w:tr>
      <w:tr w:rsidR="009C141A" w:rsidRPr="00E5164C" w:rsidTr="00A9156A">
        <w:tc>
          <w:tcPr>
            <w:tcW w:w="1532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64" w:type="dxa"/>
            <w:gridSpan w:val="2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57" w:type="dxa"/>
            <w:tcBorders>
              <w:right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54" w:type="dxa"/>
            <w:tcBorders>
              <w:left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64" w:type="dxa"/>
            <w:gridSpan w:val="2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468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</w:tr>
      <w:tr w:rsidR="009C141A" w:rsidRPr="00E5164C" w:rsidTr="00A9156A">
        <w:tc>
          <w:tcPr>
            <w:tcW w:w="1532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64" w:type="dxa"/>
            <w:gridSpan w:val="2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57" w:type="dxa"/>
            <w:tcBorders>
              <w:right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54" w:type="dxa"/>
            <w:tcBorders>
              <w:left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64" w:type="dxa"/>
            <w:gridSpan w:val="2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468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</w:tr>
      <w:tr w:rsidR="009C141A" w:rsidRPr="00E5164C" w:rsidTr="00A9156A">
        <w:tc>
          <w:tcPr>
            <w:tcW w:w="3196" w:type="dxa"/>
            <w:gridSpan w:val="3"/>
          </w:tcPr>
          <w:p w:rsidR="009C141A" w:rsidRPr="00E5164C" w:rsidRDefault="009C141A" w:rsidP="00A9156A">
            <w:pPr>
              <w:jc w:val="center"/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 xml:space="preserve">Total / Итого </w:t>
            </w:r>
          </w:p>
        </w:tc>
        <w:tc>
          <w:tcPr>
            <w:tcW w:w="1657" w:type="dxa"/>
            <w:tcBorders>
              <w:right w:val="double" w:sz="4" w:space="0" w:color="auto"/>
            </w:tcBorders>
          </w:tcPr>
          <w:p w:rsidR="009C141A" w:rsidRPr="00E5164C" w:rsidRDefault="009C141A" w:rsidP="00A9156A">
            <w:pPr>
              <w:jc w:val="right"/>
              <w:rPr>
                <w:rFonts w:ascii="Arial" w:hAnsi="Arial" w:cs="Arial"/>
                <w:b/>
                <w:noProof/>
              </w:rPr>
            </w:pPr>
          </w:p>
        </w:tc>
        <w:tc>
          <w:tcPr>
            <w:tcW w:w="3318" w:type="dxa"/>
            <w:gridSpan w:val="3"/>
            <w:tcBorders>
              <w:left w:val="double" w:sz="4" w:space="0" w:color="auto"/>
            </w:tcBorders>
          </w:tcPr>
          <w:p w:rsidR="009C141A" w:rsidRPr="00E5164C" w:rsidRDefault="009C141A" w:rsidP="00A9156A">
            <w:pPr>
              <w:jc w:val="center"/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Total / Итого</w:t>
            </w:r>
          </w:p>
        </w:tc>
        <w:tc>
          <w:tcPr>
            <w:tcW w:w="1468" w:type="dxa"/>
          </w:tcPr>
          <w:p w:rsidR="009C141A" w:rsidRPr="00E5164C" w:rsidRDefault="009C141A" w:rsidP="00A9156A">
            <w:pPr>
              <w:jc w:val="right"/>
              <w:rPr>
                <w:rFonts w:ascii="Arial" w:hAnsi="Arial" w:cs="Arial"/>
                <w:b/>
                <w:noProof/>
              </w:rPr>
            </w:pPr>
          </w:p>
        </w:tc>
      </w:tr>
      <w:tr w:rsidR="009C141A" w:rsidRPr="00E5164C" w:rsidTr="00A9156A">
        <w:tc>
          <w:tcPr>
            <w:tcW w:w="1532" w:type="dxa"/>
            <w:tcBorders>
              <w:bottom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64" w:type="dxa"/>
            <w:gridSpan w:val="2"/>
            <w:tcBorders>
              <w:bottom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57" w:type="dxa"/>
            <w:tcBorders>
              <w:bottom w:val="double" w:sz="4" w:space="0" w:color="auto"/>
              <w:right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54" w:type="dxa"/>
            <w:tcBorders>
              <w:left w:val="double" w:sz="4" w:space="0" w:color="auto"/>
              <w:bottom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64" w:type="dxa"/>
            <w:gridSpan w:val="2"/>
            <w:tcBorders>
              <w:bottom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468" w:type="dxa"/>
            <w:tcBorders>
              <w:bottom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</w:tr>
      <w:tr w:rsidR="009C141A" w:rsidRPr="00E5164C" w:rsidTr="00A9156A">
        <w:trPr>
          <w:trHeight w:val="347"/>
        </w:trPr>
        <w:tc>
          <w:tcPr>
            <w:tcW w:w="1532" w:type="dxa"/>
            <w:tcBorders>
              <w:top w:val="double" w:sz="4" w:space="0" w:color="auto"/>
            </w:tcBorders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Date / Дата</w:t>
            </w:r>
          </w:p>
        </w:tc>
        <w:tc>
          <w:tcPr>
            <w:tcW w:w="1664" w:type="dxa"/>
            <w:gridSpan w:val="2"/>
            <w:tcBorders>
              <w:top w:val="double" w:sz="4" w:space="0" w:color="auto"/>
            </w:tcBorders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Received from / Получено от </w:t>
            </w:r>
          </w:p>
        </w:tc>
        <w:tc>
          <w:tcPr>
            <w:tcW w:w="1657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Quantity / Кол-во</w:t>
            </w:r>
          </w:p>
        </w:tc>
        <w:tc>
          <w:tcPr>
            <w:tcW w:w="1654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Date / Дата</w:t>
            </w:r>
          </w:p>
        </w:tc>
        <w:tc>
          <w:tcPr>
            <w:tcW w:w="1664" w:type="dxa"/>
            <w:gridSpan w:val="2"/>
            <w:tcBorders>
              <w:top w:val="double" w:sz="4" w:space="0" w:color="auto"/>
            </w:tcBorders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Received from / Получено от </w:t>
            </w:r>
          </w:p>
        </w:tc>
        <w:tc>
          <w:tcPr>
            <w:tcW w:w="1468" w:type="dxa"/>
            <w:tcBorders>
              <w:top w:val="double" w:sz="4" w:space="0" w:color="auto"/>
            </w:tcBorders>
            <w:vAlign w:val="center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Quantity / Кол-во</w:t>
            </w:r>
          </w:p>
        </w:tc>
      </w:tr>
      <w:tr w:rsidR="009C141A" w:rsidRPr="00E5164C" w:rsidTr="00A9156A">
        <w:tc>
          <w:tcPr>
            <w:tcW w:w="1532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64" w:type="dxa"/>
            <w:gridSpan w:val="2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57" w:type="dxa"/>
            <w:tcBorders>
              <w:right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54" w:type="dxa"/>
            <w:tcBorders>
              <w:left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64" w:type="dxa"/>
            <w:gridSpan w:val="2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468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</w:tr>
      <w:tr w:rsidR="009C141A" w:rsidRPr="00E5164C" w:rsidTr="00A9156A">
        <w:tc>
          <w:tcPr>
            <w:tcW w:w="1532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64" w:type="dxa"/>
            <w:gridSpan w:val="2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57" w:type="dxa"/>
            <w:tcBorders>
              <w:right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54" w:type="dxa"/>
            <w:tcBorders>
              <w:left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64" w:type="dxa"/>
            <w:gridSpan w:val="2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468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</w:tr>
      <w:tr w:rsidR="009C141A" w:rsidRPr="00E5164C" w:rsidTr="00A9156A">
        <w:tc>
          <w:tcPr>
            <w:tcW w:w="1532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64" w:type="dxa"/>
            <w:gridSpan w:val="2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57" w:type="dxa"/>
            <w:tcBorders>
              <w:right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54" w:type="dxa"/>
            <w:tcBorders>
              <w:left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64" w:type="dxa"/>
            <w:gridSpan w:val="2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468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</w:tr>
      <w:tr w:rsidR="009C141A" w:rsidRPr="00E5164C" w:rsidTr="00A9156A">
        <w:tc>
          <w:tcPr>
            <w:tcW w:w="1532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64" w:type="dxa"/>
            <w:gridSpan w:val="2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57" w:type="dxa"/>
            <w:tcBorders>
              <w:right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54" w:type="dxa"/>
            <w:tcBorders>
              <w:left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64" w:type="dxa"/>
            <w:gridSpan w:val="2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468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</w:tr>
      <w:tr w:rsidR="009C141A" w:rsidRPr="00E5164C" w:rsidTr="00A9156A">
        <w:tc>
          <w:tcPr>
            <w:tcW w:w="1532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64" w:type="dxa"/>
            <w:gridSpan w:val="2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57" w:type="dxa"/>
            <w:tcBorders>
              <w:right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54" w:type="dxa"/>
            <w:tcBorders>
              <w:left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64" w:type="dxa"/>
            <w:gridSpan w:val="2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468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</w:tr>
      <w:tr w:rsidR="009C141A" w:rsidRPr="00E5164C" w:rsidTr="00A9156A">
        <w:tc>
          <w:tcPr>
            <w:tcW w:w="1532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64" w:type="dxa"/>
            <w:gridSpan w:val="2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57" w:type="dxa"/>
            <w:tcBorders>
              <w:right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54" w:type="dxa"/>
            <w:tcBorders>
              <w:left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664" w:type="dxa"/>
            <w:gridSpan w:val="2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468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</w:tr>
      <w:tr w:rsidR="009C141A" w:rsidRPr="00E5164C" w:rsidTr="00A9156A">
        <w:tc>
          <w:tcPr>
            <w:tcW w:w="2627" w:type="dxa"/>
            <w:gridSpan w:val="2"/>
          </w:tcPr>
          <w:p w:rsidR="009C141A" w:rsidRPr="00E5164C" w:rsidRDefault="009C141A" w:rsidP="00A9156A">
            <w:pPr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Total / Итого</w:t>
            </w:r>
          </w:p>
        </w:tc>
        <w:tc>
          <w:tcPr>
            <w:tcW w:w="569" w:type="dxa"/>
          </w:tcPr>
          <w:p w:rsidR="009C141A" w:rsidRPr="00E5164C" w:rsidRDefault="009C141A" w:rsidP="00A9156A">
            <w:pPr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M³</w:t>
            </w:r>
          </w:p>
        </w:tc>
        <w:tc>
          <w:tcPr>
            <w:tcW w:w="1657" w:type="dxa"/>
            <w:tcBorders>
              <w:right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793" w:type="dxa"/>
            <w:gridSpan w:val="2"/>
            <w:tcBorders>
              <w:left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Total / Итого</w:t>
            </w:r>
          </w:p>
        </w:tc>
        <w:tc>
          <w:tcPr>
            <w:tcW w:w="525" w:type="dxa"/>
          </w:tcPr>
          <w:p w:rsidR="009C141A" w:rsidRPr="00E5164C" w:rsidRDefault="009C141A" w:rsidP="00A9156A">
            <w:pPr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M³</w:t>
            </w:r>
          </w:p>
        </w:tc>
        <w:tc>
          <w:tcPr>
            <w:tcW w:w="1468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</w:tr>
      <w:tr w:rsidR="009C141A" w:rsidRPr="00E5164C" w:rsidTr="00A9156A">
        <w:tc>
          <w:tcPr>
            <w:tcW w:w="2627" w:type="dxa"/>
            <w:gridSpan w:val="2"/>
          </w:tcPr>
          <w:p w:rsidR="009C141A" w:rsidRPr="00E5164C" w:rsidRDefault="009C141A" w:rsidP="00A9156A">
            <w:pPr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Vessel Consumption / Потребление судна</w:t>
            </w:r>
          </w:p>
        </w:tc>
        <w:tc>
          <w:tcPr>
            <w:tcW w:w="569" w:type="dxa"/>
          </w:tcPr>
          <w:p w:rsidR="009C141A" w:rsidRPr="00E5164C" w:rsidRDefault="009C141A" w:rsidP="00A9156A">
            <w:pPr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M³</w:t>
            </w:r>
          </w:p>
        </w:tc>
        <w:tc>
          <w:tcPr>
            <w:tcW w:w="1657" w:type="dxa"/>
            <w:tcBorders>
              <w:right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793" w:type="dxa"/>
            <w:gridSpan w:val="2"/>
            <w:tcBorders>
              <w:left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Vessel Consumption / Потребление судна</w:t>
            </w:r>
          </w:p>
        </w:tc>
        <w:tc>
          <w:tcPr>
            <w:tcW w:w="525" w:type="dxa"/>
          </w:tcPr>
          <w:p w:rsidR="009C141A" w:rsidRPr="00E5164C" w:rsidRDefault="009C141A" w:rsidP="00A9156A">
            <w:pPr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M³</w:t>
            </w:r>
          </w:p>
        </w:tc>
        <w:tc>
          <w:tcPr>
            <w:tcW w:w="1468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</w:tr>
      <w:tr w:rsidR="009C141A" w:rsidRPr="00E5164C" w:rsidTr="00A9156A">
        <w:tc>
          <w:tcPr>
            <w:tcW w:w="2627" w:type="dxa"/>
            <w:gridSpan w:val="2"/>
          </w:tcPr>
          <w:p w:rsidR="009C141A" w:rsidRPr="00E5164C" w:rsidRDefault="009C141A" w:rsidP="00A9156A">
            <w:pPr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R.O.B / Остаток на борту</w:t>
            </w:r>
          </w:p>
        </w:tc>
        <w:tc>
          <w:tcPr>
            <w:tcW w:w="569" w:type="dxa"/>
          </w:tcPr>
          <w:p w:rsidR="009C141A" w:rsidRPr="00E5164C" w:rsidRDefault="009C141A" w:rsidP="00A9156A">
            <w:pPr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M³</w:t>
            </w:r>
          </w:p>
        </w:tc>
        <w:tc>
          <w:tcPr>
            <w:tcW w:w="1657" w:type="dxa"/>
            <w:tcBorders>
              <w:right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793" w:type="dxa"/>
            <w:gridSpan w:val="2"/>
            <w:tcBorders>
              <w:left w:val="double" w:sz="4" w:space="0" w:color="auto"/>
            </w:tcBorders>
          </w:tcPr>
          <w:p w:rsidR="009C141A" w:rsidRPr="00E5164C" w:rsidRDefault="009C141A" w:rsidP="00A9156A">
            <w:pPr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R.O.B / Остаток на борту</w:t>
            </w:r>
          </w:p>
        </w:tc>
        <w:tc>
          <w:tcPr>
            <w:tcW w:w="525" w:type="dxa"/>
          </w:tcPr>
          <w:p w:rsidR="009C141A" w:rsidRPr="00E5164C" w:rsidRDefault="009C141A" w:rsidP="00A9156A">
            <w:pPr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M³</w:t>
            </w:r>
          </w:p>
        </w:tc>
        <w:tc>
          <w:tcPr>
            <w:tcW w:w="1468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</w:tr>
    </w:tbl>
    <w:p w:rsidR="009C141A" w:rsidRPr="00E5164C" w:rsidRDefault="009C141A" w:rsidP="00E5164C">
      <w:pPr>
        <w:rPr>
          <w:rFonts w:ascii="Arial" w:hAnsi="Arial" w:cs="Arial"/>
          <w:noProof/>
          <w:sz w:val="22"/>
          <w:szCs w:val="22"/>
        </w:rPr>
      </w:pPr>
    </w:p>
    <w:p w:rsidR="009C141A" w:rsidRPr="00E5164C" w:rsidRDefault="009C141A" w:rsidP="00E5164C">
      <w:pPr>
        <w:rPr>
          <w:noProof/>
        </w:rPr>
      </w:pPr>
    </w:p>
    <w:p w:rsidR="009C141A" w:rsidRPr="00E5164C" w:rsidRDefault="009C141A" w:rsidP="00E5164C">
      <w:pPr>
        <w:rPr>
          <w:rFonts w:ascii="Arial" w:hAnsi="Arial" w:cs="Arial"/>
          <w:noProof/>
          <w:sz w:val="22"/>
          <w:szCs w:val="22"/>
        </w:rPr>
      </w:pPr>
    </w:p>
    <w:p w:rsidR="009C141A" w:rsidRPr="00E5164C" w:rsidRDefault="009C141A" w:rsidP="00E5164C">
      <w:pPr>
        <w:rPr>
          <w:rFonts w:ascii="Arial" w:hAnsi="Arial" w:cs="Arial"/>
          <w:noProof/>
          <w:sz w:val="22"/>
          <w:szCs w:val="22"/>
        </w:rPr>
      </w:pPr>
    </w:p>
    <w:tbl>
      <w:tblPr>
        <w:tblpPr w:leftFromText="180" w:rightFromText="180" w:vertAnchor="text" w:horzAnchor="margin" w:tblpX="110" w:tblpY="-211"/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5634"/>
        <w:gridCol w:w="2347"/>
        <w:gridCol w:w="1667"/>
      </w:tblGrid>
      <w:tr w:rsidR="009C141A" w:rsidRPr="00E5164C" w:rsidTr="00A9156A">
        <w:tc>
          <w:tcPr>
            <w:tcW w:w="5688" w:type="dxa"/>
            <w:vAlign w:val="center"/>
          </w:tcPr>
          <w:p w:rsidR="009C141A" w:rsidRPr="00E5164C" w:rsidRDefault="009C141A" w:rsidP="00A9156A">
            <w:pPr>
              <w:jc w:val="center"/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L.O Change dates must be noted in comments section comments / Даты замены смаз.масла должны отмечаться в разделе комментариев</w:t>
            </w:r>
          </w:p>
        </w:tc>
        <w:tc>
          <w:tcPr>
            <w:tcW w:w="2289" w:type="dxa"/>
          </w:tcPr>
          <w:p w:rsidR="009C141A" w:rsidRPr="00E5164C" w:rsidRDefault="009C141A" w:rsidP="00A9156A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Machine / Машина</w:t>
            </w:r>
          </w:p>
        </w:tc>
        <w:tc>
          <w:tcPr>
            <w:tcW w:w="1671" w:type="dxa"/>
          </w:tcPr>
          <w:p w:rsidR="009C141A" w:rsidRPr="00E5164C" w:rsidRDefault="009C141A" w:rsidP="00A9156A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Total monthly cons. Litres / Общее потреб.кол-во в литрах в месяц </w:t>
            </w:r>
          </w:p>
        </w:tc>
      </w:tr>
      <w:tr w:rsidR="009C141A" w:rsidRPr="00E5164C" w:rsidTr="00A9156A">
        <w:tc>
          <w:tcPr>
            <w:tcW w:w="5688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289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4F81BD"/>
              </w:rPr>
            </w:pPr>
            <w:r>
              <w:rPr>
                <w:rFonts w:ascii="Arial" w:hAnsi="Arial" w:cs="Arial"/>
                <w:noProof/>
                <w:color w:val="4F81BD"/>
                <w:sz w:val="22"/>
                <w:szCs w:val="22"/>
              </w:rPr>
              <w:t>P. Main Eng / Главный двигатель левого борта</w:t>
            </w:r>
          </w:p>
        </w:tc>
        <w:tc>
          <w:tcPr>
            <w:tcW w:w="1671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</w:tr>
      <w:tr w:rsidR="009C141A" w:rsidRPr="00E5164C" w:rsidTr="00A9156A">
        <w:tc>
          <w:tcPr>
            <w:tcW w:w="5688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289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4F81BD"/>
              </w:rPr>
            </w:pPr>
            <w:r>
              <w:rPr>
                <w:rFonts w:ascii="Arial" w:hAnsi="Arial" w:cs="Arial"/>
                <w:noProof/>
                <w:color w:val="4F81BD"/>
                <w:sz w:val="22"/>
                <w:szCs w:val="22"/>
              </w:rPr>
              <w:t>S. Main Eng / Главный двигатель правого борта</w:t>
            </w:r>
          </w:p>
        </w:tc>
        <w:tc>
          <w:tcPr>
            <w:tcW w:w="1671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</w:tr>
      <w:tr w:rsidR="009C141A" w:rsidRPr="00E5164C" w:rsidTr="00A9156A">
        <w:tc>
          <w:tcPr>
            <w:tcW w:w="5688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289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4F81BD"/>
              </w:rPr>
            </w:pPr>
            <w:r>
              <w:rPr>
                <w:rFonts w:ascii="Arial" w:hAnsi="Arial" w:cs="Arial"/>
                <w:noProof/>
                <w:color w:val="4F81BD"/>
                <w:sz w:val="22"/>
                <w:szCs w:val="22"/>
              </w:rPr>
              <w:t>No. 1 D/Alt / Дизель-генератор №1</w:t>
            </w:r>
          </w:p>
        </w:tc>
        <w:tc>
          <w:tcPr>
            <w:tcW w:w="1671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</w:tr>
      <w:tr w:rsidR="009C141A" w:rsidRPr="00E5164C" w:rsidTr="00A9156A">
        <w:tc>
          <w:tcPr>
            <w:tcW w:w="5688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289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4F81BD"/>
              </w:rPr>
            </w:pPr>
            <w:r>
              <w:rPr>
                <w:rFonts w:ascii="Arial" w:hAnsi="Arial" w:cs="Arial"/>
                <w:noProof/>
                <w:color w:val="4F81BD"/>
                <w:sz w:val="22"/>
                <w:szCs w:val="22"/>
              </w:rPr>
              <w:t>No. 2 D/ Alt / Дизель-генератор №2</w:t>
            </w:r>
          </w:p>
        </w:tc>
        <w:tc>
          <w:tcPr>
            <w:tcW w:w="1671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</w:tr>
      <w:tr w:rsidR="009C141A" w:rsidRPr="00E5164C" w:rsidTr="00A9156A">
        <w:tc>
          <w:tcPr>
            <w:tcW w:w="5688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289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4F81BD"/>
              </w:rPr>
            </w:pPr>
            <w:r>
              <w:rPr>
                <w:rFonts w:ascii="Arial" w:hAnsi="Arial" w:cs="Arial"/>
                <w:noProof/>
                <w:color w:val="4F81BD"/>
                <w:sz w:val="22"/>
                <w:szCs w:val="22"/>
              </w:rPr>
              <w:t>No. 3 D/ Alt / Дизель-генератор №3</w:t>
            </w:r>
          </w:p>
        </w:tc>
        <w:tc>
          <w:tcPr>
            <w:tcW w:w="1671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</w:tr>
      <w:tr w:rsidR="009C141A" w:rsidRPr="00E5164C" w:rsidTr="00A9156A">
        <w:tc>
          <w:tcPr>
            <w:tcW w:w="5688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289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4F81BD"/>
              </w:rPr>
            </w:pPr>
            <w:r>
              <w:rPr>
                <w:rFonts w:ascii="Arial" w:hAnsi="Arial" w:cs="Arial"/>
                <w:noProof/>
                <w:color w:val="4F81BD"/>
                <w:sz w:val="22"/>
                <w:szCs w:val="22"/>
              </w:rPr>
              <w:t>Harbour D/ Alt / Стояночный дизель-генератор</w:t>
            </w:r>
          </w:p>
        </w:tc>
        <w:tc>
          <w:tcPr>
            <w:tcW w:w="1671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</w:tr>
      <w:tr w:rsidR="009C141A" w:rsidRPr="00E5164C" w:rsidTr="00A9156A">
        <w:tc>
          <w:tcPr>
            <w:tcW w:w="5688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289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4F81BD"/>
              </w:rPr>
            </w:pPr>
            <w:r>
              <w:rPr>
                <w:rFonts w:ascii="Arial" w:hAnsi="Arial" w:cs="Arial"/>
                <w:noProof/>
                <w:color w:val="4F81BD"/>
                <w:sz w:val="22"/>
                <w:szCs w:val="22"/>
              </w:rPr>
              <w:t>P. Gearbox/ ASD / Редуктор левого борта/азимутальный транцевый мотор</w:t>
            </w:r>
          </w:p>
        </w:tc>
        <w:tc>
          <w:tcPr>
            <w:tcW w:w="1671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</w:tr>
      <w:tr w:rsidR="009C141A" w:rsidRPr="00E5164C" w:rsidTr="00A9156A">
        <w:tc>
          <w:tcPr>
            <w:tcW w:w="5688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289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4F81BD"/>
              </w:rPr>
            </w:pPr>
            <w:r>
              <w:rPr>
                <w:rFonts w:ascii="Arial" w:hAnsi="Arial" w:cs="Arial"/>
                <w:noProof/>
                <w:color w:val="4F81BD"/>
                <w:sz w:val="22"/>
                <w:szCs w:val="22"/>
              </w:rPr>
              <w:t>S. Gearbox/ ASD / Редуктор правого борта/азимутальный транцевый мотор</w:t>
            </w:r>
          </w:p>
        </w:tc>
        <w:tc>
          <w:tcPr>
            <w:tcW w:w="1671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</w:tr>
      <w:tr w:rsidR="009C141A" w:rsidRPr="00E5164C" w:rsidTr="00A9156A">
        <w:tc>
          <w:tcPr>
            <w:tcW w:w="5688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289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4F81BD"/>
              </w:rPr>
            </w:pPr>
            <w:r>
              <w:rPr>
                <w:rFonts w:ascii="Arial" w:hAnsi="Arial" w:cs="Arial"/>
                <w:noProof/>
                <w:color w:val="4F81BD"/>
                <w:sz w:val="22"/>
                <w:szCs w:val="22"/>
              </w:rPr>
              <w:t>Fwd Hydrailics / Носовая гидравлика</w:t>
            </w:r>
          </w:p>
        </w:tc>
        <w:tc>
          <w:tcPr>
            <w:tcW w:w="1671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</w:tr>
      <w:tr w:rsidR="009C141A" w:rsidRPr="00E5164C" w:rsidTr="00A9156A">
        <w:tc>
          <w:tcPr>
            <w:tcW w:w="5688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289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4F81BD"/>
              </w:rPr>
            </w:pPr>
            <w:r>
              <w:rPr>
                <w:rFonts w:ascii="Arial" w:hAnsi="Arial" w:cs="Arial"/>
                <w:noProof/>
                <w:color w:val="4F81BD"/>
                <w:sz w:val="22"/>
                <w:szCs w:val="22"/>
              </w:rPr>
              <w:t>Alt Hydraulics / Альт.гидравлика</w:t>
            </w:r>
          </w:p>
        </w:tc>
        <w:tc>
          <w:tcPr>
            <w:tcW w:w="1671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</w:tr>
      <w:tr w:rsidR="009C141A" w:rsidRPr="00E5164C" w:rsidTr="00A9156A">
        <w:tc>
          <w:tcPr>
            <w:tcW w:w="5688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289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4F81BD"/>
              </w:rPr>
            </w:pPr>
            <w:r>
              <w:rPr>
                <w:rFonts w:ascii="Arial" w:hAnsi="Arial" w:cs="Arial"/>
                <w:noProof/>
                <w:color w:val="4F81BD"/>
                <w:sz w:val="22"/>
                <w:szCs w:val="22"/>
              </w:rPr>
              <w:t>P. Sterntube / Дейдвуд левого борта</w:t>
            </w:r>
          </w:p>
        </w:tc>
        <w:tc>
          <w:tcPr>
            <w:tcW w:w="1671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</w:tr>
      <w:tr w:rsidR="009C141A" w:rsidRPr="00E5164C" w:rsidTr="00A9156A">
        <w:tc>
          <w:tcPr>
            <w:tcW w:w="5688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289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4F81BD"/>
              </w:rPr>
            </w:pPr>
            <w:r>
              <w:rPr>
                <w:rFonts w:ascii="Arial" w:hAnsi="Arial" w:cs="Arial"/>
                <w:noProof/>
                <w:color w:val="4F81BD"/>
                <w:sz w:val="22"/>
                <w:szCs w:val="22"/>
              </w:rPr>
              <w:t>S. Sterntube / Дейдвуд правого борта</w:t>
            </w:r>
          </w:p>
        </w:tc>
        <w:tc>
          <w:tcPr>
            <w:tcW w:w="1671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</w:tr>
      <w:tr w:rsidR="009C141A" w:rsidRPr="00E5164C" w:rsidTr="00A9156A">
        <w:tc>
          <w:tcPr>
            <w:tcW w:w="5688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289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4F81BD"/>
              </w:rPr>
            </w:pPr>
            <w:r>
              <w:rPr>
                <w:rFonts w:ascii="Arial" w:hAnsi="Arial" w:cs="Arial"/>
                <w:noProof/>
                <w:color w:val="4F81BD"/>
                <w:sz w:val="22"/>
                <w:szCs w:val="22"/>
              </w:rPr>
              <w:t>Bowthruster / Носовое подруливающее устройство</w:t>
            </w:r>
          </w:p>
        </w:tc>
        <w:tc>
          <w:tcPr>
            <w:tcW w:w="1671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</w:tr>
      <w:tr w:rsidR="009C141A" w:rsidRPr="00E5164C" w:rsidTr="00A9156A">
        <w:trPr>
          <w:trHeight w:val="283"/>
        </w:trPr>
        <w:tc>
          <w:tcPr>
            <w:tcW w:w="5688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289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  <w:color w:val="4F81BD"/>
              </w:rPr>
            </w:pPr>
            <w:r>
              <w:rPr>
                <w:rFonts w:ascii="Arial" w:hAnsi="Arial" w:cs="Arial"/>
                <w:noProof/>
                <w:color w:val="4F81BD"/>
                <w:sz w:val="22"/>
                <w:szCs w:val="22"/>
              </w:rPr>
              <w:t>Steering Gear / Рулевая машина</w:t>
            </w:r>
          </w:p>
        </w:tc>
        <w:tc>
          <w:tcPr>
            <w:tcW w:w="1671" w:type="dxa"/>
          </w:tcPr>
          <w:p w:rsidR="009C141A" w:rsidRPr="00E5164C" w:rsidRDefault="009C141A" w:rsidP="00A9156A">
            <w:pPr>
              <w:rPr>
                <w:rFonts w:ascii="Arial" w:hAnsi="Arial" w:cs="Arial"/>
                <w:noProof/>
              </w:rPr>
            </w:pPr>
          </w:p>
        </w:tc>
      </w:tr>
    </w:tbl>
    <w:p w:rsidR="009C141A" w:rsidRPr="00E5164C" w:rsidRDefault="009C141A" w:rsidP="00E5164C">
      <w:pPr>
        <w:rPr>
          <w:rFonts w:ascii="Arial" w:hAnsi="Arial" w:cs="Arial"/>
          <w:noProof/>
          <w:sz w:val="22"/>
          <w:szCs w:val="22"/>
        </w:rPr>
      </w:pPr>
    </w:p>
    <w:p w:rsidR="009C141A" w:rsidRPr="00E5164C" w:rsidRDefault="009C141A" w:rsidP="00E5164C">
      <w:pPr>
        <w:ind w:firstLine="720"/>
        <w:rPr>
          <w:rFonts w:ascii="Arial" w:hAnsi="Arial" w:cs="Arial"/>
          <w:noProof/>
          <w:sz w:val="22"/>
          <w:szCs w:val="22"/>
        </w:rPr>
      </w:pPr>
    </w:p>
    <w:tbl>
      <w:tblPr>
        <w:tblW w:w="0" w:type="auto"/>
        <w:tblInd w:w="108" w:type="dxa"/>
        <w:tblLook w:val="00A0"/>
      </w:tblPr>
      <w:tblGrid>
        <w:gridCol w:w="2694"/>
        <w:gridCol w:w="3090"/>
        <w:gridCol w:w="1304"/>
        <w:gridCol w:w="2542"/>
      </w:tblGrid>
      <w:tr w:rsidR="009C141A" w:rsidRPr="00E5164C" w:rsidTr="00A9156A">
        <w:trPr>
          <w:trHeight w:val="397"/>
        </w:trPr>
        <w:tc>
          <w:tcPr>
            <w:tcW w:w="2694" w:type="dxa"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Name Chief Engineer / Ст.механик Ф.И.О.:</w:t>
            </w:r>
          </w:p>
        </w:tc>
        <w:tc>
          <w:tcPr>
            <w:tcW w:w="3090" w:type="dxa"/>
            <w:tcBorders>
              <w:bottom w:val="dotted" w:sz="4" w:space="0" w:color="auto"/>
            </w:tcBorders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b/>
                <w:noProof/>
              </w:rPr>
            </w:pPr>
          </w:p>
        </w:tc>
        <w:tc>
          <w:tcPr>
            <w:tcW w:w="1304" w:type="dxa"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Signature/ Подпись:</w:t>
            </w:r>
          </w:p>
        </w:tc>
        <w:tc>
          <w:tcPr>
            <w:tcW w:w="2542" w:type="dxa"/>
            <w:tcBorders>
              <w:bottom w:val="dotted" w:sz="4" w:space="0" w:color="auto"/>
            </w:tcBorders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b/>
                <w:noProof/>
              </w:rPr>
            </w:pPr>
          </w:p>
        </w:tc>
      </w:tr>
      <w:tr w:rsidR="009C141A" w:rsidRPr="00E5164C" w:rsidTr="00A9156A">
        <w:trPr>
          <w:trHeight w:val="397"/>
        </w:trPr>
        <w:tc>
          <w:tcPr>
            <w:tcW w:w="2694" w:type="dxa"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Name Master / Капитан Ф.И.О:</w:t>
            </w:r>
          </w:p>
        </w:tc>
        <w:tc>
          <w:tcPr>
            <w:tcW w:w="3090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b/>
                <w:noProof/>
              </w:rPr>
            </w:pPr>
          </w:p>
        </w:tc>
        <w:tc>
          <w:tcPr>
            <w:tcW w:w="1304" w:type="dxa"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Signature/ Подпись:</w:t>
            </w:r>
          </w:p>
        </w:tc>
        <w:tc>
          <w:tcPr>
            <w:tcW w:w="2542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b/>
                <w:noProof/>
              </w:rPr>
            </w:pPr>
          </w:p>
        </w:tc>
      </w:tr>
      <w:tr w:rsidR="009C141A" w:rsidRPr="00E5164C" w:rsidTr="00A9156A">
        <w:trPr>
          <w:trHeight w:val="397"/>
        </w:trPr>
        <w:tc>
          <w:tcPr>
            <w:tcW w:w="2694" w:type="dxa"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Date / Дата:</w:t>
            </w:r>
          </w:p>
        </w:tc>
        <w:tc>
          <w:tcPr>
            <w:tcW w:w="3090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b/>
                <w:noProof/>
              </w:rPr>
            </w:pPr>
          </w:p>
        </w:tc>
        <w:tc>
          <w:tcPr>
            <w:tcW w:w="1304" w:type="dxa"/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b/>
                <w:noProof/>
              </w:rPr>
            </w:pPr>
          </w:p>
        </w:tc>
        <w:tc>
          <w:tcPr>
            <w:tcW w:w="2542" w:type="dxa"/>
            <w:tcBorders>
              <w:top w:val="dotted" w:sz="4" w:space="0" w:color="auto"/>
            </w:tcBorders>
            <w:vAlign w:val="bottom"/>
          </w:tcPr>
          <w:p w:rsidR="009C141A" w:rsidRPr="00E5164C" w:rsidRDefault="009C141A" w:rsidP="00A9156A">
            <w:pPr>
              <w:rPr>
                <w:rFonts w:ascii="Arial" w:hAnsi="Arial" w:cs="Arial"/>
                <w:b/>
                <w:noProof/>
              </w:rPr>
            </w:pPr>
          </w:p>
        </w:tc>
      </w:tr>
    </w:tbl>
    <w:p w:rsidR="009C141A" w:rsidRPr="00E5164C" w:rsidRDefault="009C141A" w:rsidP="00E5164C">
      <w:pPr>
        <w:rPr>
          <w:rFonts w:ascii="Arial" w:hAnsi="Arial" w:cs="Arial"/>
          <w:noProof/>
          <w:sz w:val="22"/>
          <w:szCs w:val="22"/>
        </w:rPr>
      </w:pPr>
    </w:p>
    <w:sectPr w:rsidR="009C141A" w:rsidRPr="00E5164C" w:rsidSect="00A32EE0">
      <w:headerReference w:type="default" r:id="rId7"/>
      <w:footerReference w:type="default" r:id="rId8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C141A" w:rsidRPr="00E5164C" w:rsidRDefault="009C141A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9C141A" w:rsidRPr="00E5164C" w:rsidRDefault="009C141A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1E0"/>
    </w:tblPr>
    <w:tblGrid>
      <w:gridCol w:w="1620"/>
      <w:gridCol w:w="6932"/>
      <w:gridCol w:w="1087"/>
    </w:tblGrid>
    <w:tr w:rsidR="009C141A" w:rsidRPr="00E5164C" w:rsidTr="00537FC9">
      <w:trPr>
        <w:trHeight w:val="53"/>
      </w:trPr>
      <w:tc>
        <w:tcPr>
          <w:tcW w:w="1620" w:type="dxa"/>
        </w:tcPr>
        <w:p w:rsidR="009C141A" w:rsidRPr="00E5164C" w:rsidRDefault="009C141A" w:rsidP="00537FC9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Group Technical Manager</w:t>
          </w:r>
        </w:p>
      </w:tc>
      <w:tc>
        <w:tcPr>
          <w:tcW w:w="6932" w:type="dxa"/>
        </w:tcPr>
        <w:p w:rsidR="009C141A" w:rsidRPr="00E5164C" w:rsidRDefault="009C141A" w:rsidP="00537FC9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9/8/2015</w:t>
          </w:r>
        </w:p>
      </w:tc>
      <w:tc>
        <w:tcPr>
          <w:tcW w:w="1087" w:type="dxa"/>
        </w:tcPr>
        <w:p w:rsidR="009C141A" w:rsidRPr="00E5164C" w:rsidRDefault="009C141A" w:rsidP="00537FC9">
          <w:pPr>
            <w:pStyle w:val="NoSpacing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>
            <w:rPr>
              <w:noProof/>
              <w:sz w:val="12"/>
              <w:szCs w:val="12"/>
            </w:rPr>
            <w:t>1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>
            <w:rPr>
              <w:noProof/>
              <w:sz w:val="12"/>
              <w:szCs w:val="12"/>
            </w:rPr>
            <w:t>4</w:t>
          </w:r>
          <w:r>
            <w:rPr>
              <w:noProof/>
              <w:sz w:val="12"/>
              <w:szCs w:val="12"/>
            </w:rPr>
            <w:fldChar w:fldCharType="end"/>
          </w:r>
        </w:p>
      </w:tc>
    </w:tr>
    <w:tr w:rsidR="009C141A" w:rsidRPr="00E5164C" w:rsidTr="00537FC9">
      <w:trPr>
        <w:trHeight w:val="53"/>
      </w:trPr>
      <w:tc>
        <w:tcPr>
          <w:tcW w:w="8552" w:type="dxa"/>
          <w:gridSpan w:val="2"/>
        </w:tcPr>
        <w:p w:rsidR="009C141A" w:rsidRPr="00E5164C" w:rsidRDefault="009C141A" w:rsidP="00537FC9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1.2 DOC. UNCONTROLLED WHEN PRINTED</w:t>
          </w:r>
        </w:p>
      </w:tc>
      <w:tc>
        <w:tcPr>
          <w:tcW w:w="1087" w:type="dxa"/>
        </w:tcPr>
        <w:p w:rsidR="009C141A" w:rsidRPr="00E5164C" w:rsidRDefault="009C141A" w:rsidP="00537FC9">
          <w:pPr>
            <w:pStyle w:val="NoSpacing"/>
            <w:rPr>
              <w:noProof/>
              <w:sz w:val="12"/>
              <w:szCs w:val="12"/>
            </w:rPr>
          </w:pPr>
        </w:p>
      </w:tc>
    </w:tr>
  </w:tbl>
  <w:p w:rsidR="009C141A" w:rsidRPr="00E5164C" w:rsidRDefault="009C141A">
    <w:pPr>
      <w:pStyle w:val="Footer"/>
      <w:rPr>
        <w:rFonts w:ascii="Arial" w:hAnsi="Arial" w:cs="Arial"/>
        <w:noProof/>
        <w:sz w:val="20"/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C141A" w:rsidRPr="00E5164C" w:rsidRDefault="009C141A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9C141A" w:rsidRPr="00E5164C" w:rsidRDefault="009C141A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2835"/>
      <w:gridCol w:w="4536"/>
      <w:gridCol w:w="2273"/>
    </w:tblGrid>
    <w:tr w:rsidR="009C141A" w:rsidRPr="00E5164C" w:rsidTr="00BD0808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9C141A" w:rsidRPr="00E5164C" w:rsidRDefault="009C141A" w:rsidP="00BD0808">
          <w:pPr>
            <w:pStyle w:val="Header"/>
            <w:rPr>
              <w:rFonts w:ascii="Arial" w:hAnsi="Arial" w:cs="Arial"/>
              <w:noProof/>
            </w:rPr>
          </w:pPr>
          <w:r w:rsidRPr="0005141E">
            <w:rPr>
              <w:rFonts w:ascii="Arial" w:hAnsi="Arial" w:cs="Arial"/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6" type="#_x0000_t75" style="width:136.15pt;height:58.25pt;visibility:visible">
                <v:imagedata r:id="rId1" o:title=""/>
              </v:shape>
            </w:pict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center"/>
        </w:tcPr>
        <w:p w:rsidR="009C141A" w:rsidRPr="00E5164C" w:rsidRDefault="009C141A" w:rsidP="00BD0808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9C141A" w:rsidRPr="00E5164C" w:rsidRDefault="009C141A" w:rsidP="00537FC9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FRM-VSL-04-4001-007</w:t>
          </w:r>
        </w:p>
      </w:tc>
    </w:tr>
    <w:tr w:rsidR="009C141A" w:rsidRPr="00E5164C" w:rsidTr="00BD0808">
      <w:trPr>
        <w:trHeight w:val="365"/>
      </w:trPr>
      <w:tc>
        <w:tcPr>
          <w:tcW w:w="2830" w:type="dxa"/>
          <w:vMerge/>
          <w:noWrap/>
          <w:vAlign w:val="bottom"/>
        </w:tcPr>
        <w:p w:rsidR="009C141A" w:rsidRPr="00E5164C" w:rsidRDefault="009C141A" w:rsidP="00BD0808">
          <w:pPr>
            <w:pStyle w:val="Header"/>
            <w:rPr>
              <w:b/>
              <w:bCs/>
              <w:noProof/>
            </w:rPr>
          </w:pPr>
        </w:p>
      </w:tc>
      <w:tc>
        <w:tcPr>
          <w:tcW w:w="4536" w:type="dxa"/>
          <w:noWrap/>
          <w:vAlign w:val="center"/>
        </w:tcPr>
        <w:p w:rsidR="009C141A" w:rsidRPr="00E5164C" w:rsidRDefault="009C141A" w:rsidP="00BD0808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FUEL/ LUB/ FRESH WATER EXTRACT / ИЗВЛЕЧЕНИЕ ТОПЛИВА/ МАСЛА/ ПРЕСНОЙ ВОДЫ    </w:t>
          </w:r>
        </w:p>
      </w:tc>
      <w:tc>
        <w:tcPr>
          <w:tcW w:w="2273" w:type="dxa"/>
          <w:noWrap/>
          <w:vAlign w:val="center"/>
        </w:tcPr>
        <w:p w:rsidR="009C141A" w:rsidRPr="00E5164C" w:rsidRDefault="009C141A" w:rsidP="00BD0808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File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04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/ Папка 04</w:t>
          </w:r>
        </w:p>
      </w:tc>
    </w:tr>
    <w:tr w:rsidR="009C141A" w:rsidRPr="00E5164C" w:rsidTr="00BD0808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9C141A" w:rsidRPr="00E5164C" w:rsidRDefault="009C141A" w:rsidP="00BD0808">
          <w:pPr>
            <w:pStyle w:val="Header"/>
            <w:rPr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center"/>
        </w:tcPr>
        <w:p w:rsidR="009C141A" w:rsidRPr="00E5164C" w:rsidRDefault="009C141A" w:rsidP="00BD0808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9C141A" w:rsidRPr="00E5164C" w:rsidRDefault="009C141A" w:rsidP="00BD0808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 3 Year / Срок хранения 3 года</w:t>
          </w:r>
        </w:p>
      </w:tc>
    </w:tr>
  </w:tbl>
  <w:p w:rsidR="009C141A" w:rsidRPr="00E5164C" w:rsidRDefault="009C141A" w:rsidP="00A32EE0">
    <w:pPr>
      <w:pStyle w:val="Header"/>
      <w:rPr>
        <w:noProof/>
      </w:rPr>
    </w:pPr>
  </w:p>
  <w:p w:rsidR="009C141A" w:rsidRPr="00E5164C" w:rsidRDefault="009C141A" w:rsidP="00A32EE0">
    <w:pPr>
      <w:pStyle w:val="Header"/>
      <w:rPr>
        <w:noProof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cumentProtection w:edit="forms" w:enforcement="0"/>
  <w:defaultTabStop w:val="720"/>
  <w:doNotHyphenateCaps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A00F9"/>
    <w:rsid w:val="000307A3"/>
    <w:rsid w:val="00036EBA"/>
    <w:rsid w:val="0005141E"/>
    <w:rsid w:val="00052349"/>
    <w:rsid w:val="000D098B"/>
    <w:rsid w:val="000F471F"/>
    <w:rsid w:val="001054EA"/>
    <w:rsid w:val="00136E97"/>
    <w:rsid w:val="00150C16"/>
    <w:rsid w:val="00180B56"/>
    <w:rsid w:val="001850BC"/>
    <w:rsid w:val="001D3044"/>
    <w:rsid w:val="0020078B"/>
    <w:rsid w:val="00232B07"/>
    <w:rsid w:val="00257026"/>
    <w:rsid w:val="00284816"/>
    <w:rsid w:val="00292939"/>
    <w:rsid w:val="002C2B40"/>
    <w:rsid w:val="00300B70"/>
    <w:rsid w:val="00301753"/>
    <w:rsid w:val="00360139"/>
    <w:rsid w:val="00363D8E"/>
    <w:rsid w:val="00380B49"/>
    <w:rsid w:val="00393747"/>
    <w:rsid w:val="003C3AB5"/>
    <w:rsid w:val="003C62C3"/>
    <w:rsid w:val="003C65ED"/>
    <w:rsid w:val="00415C61"/>
    <w:rsid w:val="00446268"/>
    <w:rsid w:val="00475004"/>
    <w:rsid w:val="00537FC9"/>
    <w:rsid w:val="00596F23"/>
    <w:rsid w:val="005A567A"/>
    <w:rsid w:val="005D1125"/>
    <w:rsid w:val="005D6217"/>
    <w:rsid w:val="005E3444"/>
    <w:rsid w:val="00626E77"/>
    <w:rsid w:val="0064424E"/>
    <w:rsid w:val="00666BC0"/>
    <w:rsid w:val="00695704"/>
    <w:rsid w:val="006D152D"/>
    <w:rsid w:val="00745C46"/>
    <w:rsid w:val="00766F30"/>
    <w:rsid w:val="007A69BB"/>
    <w:rsid w:val="007B4FD5"/>
    <w:rsid w:val="00804697"/>
    <w:rsid w:val="00827282"/>
    <w:rsid w:val="008838B0"/>
    <w:rsid w:val="008F5ECA"/>
    <w:rsid w:val="009774D7"/>
    <w:rsid w:val="00995C32"/>
    <w:rsid w:val="00995CFD"/>
    <w:rsid w:val="009A00F9"/>
    <w:rsid w:val="009B6FF5"/>
    <w:rsid w:val="009C141A"/>
    <w:rsid w:val="009E3A6A"/>
    <w:rsid w:val="00A32EE0"/>
    <w:rsid w:val="00A463AA"/>
    <w:rsid w:val="00A9156A"/>
    <w:rsid w:val="00A92367"/>
    <w:rsid w:val="00AC2BBD"/>
    <w:rsid w:val="00AE7FF4"/>
    <w:rsid w:val="00B32235"/>
    <w:rsid w:val="00B3388C"/>
    <w:rsid w:val="00B614A3"/>
    <w:rsid w:val="00B733BB"/>
    <w:rsid w:val="00B739B8"/>
    <w:rsid w:val="00B74700"/>
    <w:rsid w:val="00BD0808"/>
    <w:rsid w:val="00BE050B"/>
    <w:rsid w:val="00D536DF"/>
    <w:rsid w:val="00D572CA"/>
    <w:rsid w:val="00D60344"/>
    <w:rsid w:val="00DB2ABC"/>
    <w:rsid w:val="00DC5822"/>
    <w:rsid w:val="00DD7193"/>
    <w:rsid w:val="00E02862"/>
    <w:rsid w:val="00E5164C"/>
    <w:rsid w:val="00E520D0"/>
    <w:rsid w:val="00E80A0C"/>
    <w:rsid w:val="00EA7FD0"/>
    <w:rsid w:val="00EE03AA"/>
    <w:rsid w:val="00EE5443"/>
    <w:rsid w:val="00F03C0C"/>
    <w:rsid w:val="00FC183B"/>
    <w:rsid w:val="00FF75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foot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 List" w:locked="1" w:semiHidden="0" w:uiPriority="0" w:unhideWhenUsed="0"/>
    <w:lsdException w:name="Balloon Text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Title"/>
    <w:basedOn w:val="Normal"/>
    <w:link w:val="HeaderChar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Title Char"/>
    <w:basedOn w:val="DefaultParagraphFont"/>
    <w:link w:val="Header"/>
    <w:uiPriority w:val="99"/>
    <w:locked/>
    <w:rsid w:val="009A00F9"/>
    <w:rPr>
      <w:rFonts w:cs="Times New Roman"/>
    </w:rPr>
  </w:style>
  <w:style w:type="paragraph" w:styleId="Footer">
    <w:name w:val="footer"/>
    <w:basedOn w:val="Normal"/>
    <w:link w:val="FooterChar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9A00F9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NoSpacing">
    <w:name w:val="No Spacing"/>
    <w:uiPriority w:val="99"/>
    <w:qFormat/>
    <w:rsid w:val="002C2B40"/>
    <w:rPr>
      <w:lang w:val="en-US" w:eastAsia="en-US"/>
    </w:rPr>
  </w:style>
  <w:style w:type="table" w:styleId="TableGrid">
    <w:name w:val="Table Grid"/>
    <w:basedOn w:val="TableNormal"/>
    <w:uiPriority w:val="99"/>
    <w:rsid w:val="00995C32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363D8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C3AB5"/>
    <w:rPr>
      <w:rFonts w:cs="Times New Roman"/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2510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0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9</TotalTime>
  <Pages>4</Pages>
  <Words>426</Words>
  <Characters>2434</Characters>
  <DocSecurity>0</DocSecurity>
  <Lines>0</Lines>
  <Paragraphs>0</Paragraphs>
  <ScaleCrop>false</ScaleCrop>
  <Manager>VKrichun@bollard-marine.group</Manager>
  <Company>ООО "БОЛЛАРД"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2014-03-03T13:40:00Z</cp:lastPrinted>
  <dcterms:created xsi:type="dcterms:W3CDTF">2017-05-08T13:59:00Z</dcterms:created>
  <dcterms:modified xsi:type="dcterms:W3CDTF">2017-07-15T16:41:00Z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4000 Technical</vt:lpwstr>
  </property>
  <property fmtid="{D5CDD505-2E9C-101B-9397-08002B2CF9AE}" pid="4" name="ProcedureNumber">
    <vt:lpwstr>FRM-VSL-04-4001-007</vt:lpwstr>
  </property>
  <property fmtid="{D5CDD505-2E9C-101B-9397-08002B2CF9AE}" pid="5" name="Name Procedure">
    <vt:lpwstr>Maintenance</vt:lpwstr>
  </property>
  <property fmtid="{D5CDD505-2E9C-101B-9397-08002B2CF9AE}" pid="6" name="DocumentOwner">
    <vt:lpwstr>Group Technical Manager</vt:lpwstr>
  </property>
  <property fmtid="{D5CDD505-2E9C-101B-9397-08002B2CF9AE}" pid="7" name="IssueDate">
    <vt:lpwstr>2015-09-08T02:00:00Z</vt:lpwstr>
  </property>
  <property fmtid="{D5CDD505-2E9C-101B-9397-08002B2CF9AE}" pid="8" name="DLCPolicyLabelValue">
    <vt:lpwstr>DOC. UNCONTROLLED WHEN PRINTED Version2.0</vt:lpwstr>
  </property>
  <property fmtid="{D5CDD505-2E9C-101B-9397-08002B2CF9AE}" pid="9" name="DLCPolicyLabelLock">
    <vt:lpwstr/>
  </property>
  <property fmtid="{D5CDD505-2E9C-101B-9397-08002B2CF9AE}" pid="10" name="DLCPolicyLabelClientValue">
    <vt:lpwstr>{_UIVersionString} DOC. UNCONTROLLED WHEN PRINTED</vt:lpwstr>
  </property>
  <property fmtid="{D5CDD505-2E9C-101B-9397-08002B2CF9AE}" pid="11" name="OVMSAElement">
    <vt:lpwstr>04</vt:lpwstr>
  </property>
  <property fmtid="{D5CDD505-2E9C-101B-9397-08002B2CF9AE}" pid="12" name="DocumentType">
    <vt:lpwstr>FRM</vt:lpwstr>
  </property>
  <property fmtid="{D5CDD505-2E9C-101B-9397-08002B2CF9AE}" pid="13" name="DocumentLocation">
    <vt:lpwstr>VSL</vt:lpwstr>
  </property>
</Properties>
</file>