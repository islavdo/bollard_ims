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76"/>
      </w:tblGrid>
      <w:tr w:rsidR="00AD7C44" w:rsidRPr="00C233AF" w:rsidTr="0026260B">
        <w:tc>
          <w:tcPr>
            <w:tcW w:w="9576" w:type="dxa"/>
          </w:tcPr>
          <w:p w:rsidR="00AD7C44" w:rsidRPr="00C233AF" w:rsidRDefault="00AD7C44" w:rsidP="0026260B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u w:val="single"/>
                <w:lang/>
              </w:rPr>
              <w:t>DESIGNATION / НАЗНАЧЕНИЕ</w:t>
            </w:r>
          </w:p>
          <w:p w:rsidR="00AD7C44" w:rsidRPr="00C233AF" w:rsidRDefault="00AD7C44" w:rsidP="0026260B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I XXXXX XXXXXX, Smit Lamnalco Middle East Diving Responsible Person designate</w:t>
            </w:r>
          </w:p>
          <w:p w:rsidR="00AD7C44" w:rsidRDefault="00AD7C44" w:rsidP="0026260B">
            <w:pPr>
              <w:rPr>
                <w:rFonts w:ascii="Arial" w:hAnsi="Arial"/>
                <w:noProof/>
                <w:sz w:val="20"/>
                <w:szCs w:val="20"/>
                <w:lang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 xml:space="preserve">Mr. XXXXX XXXXXX as the LEAD DIVER / TRAINEE SUPERVIOSOR  at XXXXXXXXXXXXXXXX  Expected duration from XXXXXXXXXXXXXXXXXXXXXXXXXXXXXXXXXXXXXXXXXX / </w:t>
            </w: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Я, XXXXX XXXXXX, ответственный за водолазные работы в Smit Lamnalco (регион Ближнего Востока) назначаю  г-на XXXXX XXXXXX СТАРШИМ ВОДОЛАЗОМ / РУКОВОДИТЕЛЕМ СТАЖЕРОВ в XXXXXXXXXXXXXXXX  Ожидаемая продолжительность XXXXXXXXXXXXXXXXXXXXXXXXXXXXXXXXXXXXXXXXXX</w:t>
            </w:r>
          </w:p>
        </w:tc>
      </w:tr>
      <w:tr w:rsidR="00AD7C44" w:rsidRPr="00C233AF" w:rsidTr="0026260B">
        <w:tc>
          <w:tcPr>
            <w:tcW w:w="9576" w:type="dxa"/>
          </w:tcPr>
          <w:p w:rsidR="00AD7C44" w:rsidRPr="00C233AF" w:rsidRDefault="00AD7C44" w:rsidP="0026260B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u w:val="single"/>
                <w:lang/>
              </w:rPr>
              <w:t>DUTIES AND OBLIGATIONS / ОБЯЗАННОСТИ И ОБЯЗАТЕЛЬСТВА</w:t>
            </w:r>
          </w:p>
          <w:p w:rsidR="00AD7C44" w:rsidRPr="00C233AF" w:rsidRDefault="00AD7C44" w:rsidP="0026260B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  <w:p w:rsidR="00AD7C44" w:rsidRPr="00C233AF" w:rsidRDefault="00AD7C44" w:rsidP="0026260B">
            <w:pPr>
              <w:numPr>
                <w:ilvl w:val="0"/>
                <w:numId w:val="5"/>
              </w:numPr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/>
              </w:rPr>
              <w:t>Reporting structure / Структура отчетности</w:t>
            </w:r>
          </w:p>
          <w:p w:rsidR="00AD7C44" w:rsidRPr="00C233AF" w:rsidRDefault="00AD7C44" w:rsidP="0026260B">
            <w:pPr>
              <w:ind w:left="360"/>
              <w:rPr>
                <w:rFonts w:ascii="Arial" w:hAnsi="Arial"/>
                <w:noProof/>
                <w:sz w:val="20"/>
                <w:szCs w:val="20"/>
              </w:rPr>
            </w:pPr>
          </w:p>
          <w:p w:rsidR="00AD7C44" w:rsidRPr="00C233AF" w:rsidRDefault="00AD7C44" w:rsidP="0026260B">
            <w:pPr>
              <w:numPr>
                <w:ilvl w:val="1"/>
                <w:numId w:val="6"/>
              </w:numPr>
              <w:tabs>
                <w:tab w:val="num" w:pos="709"/>
              </w:tabs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The Training Air Diving Supervisor reports to the designated IMCA Diving Supervisor. / Руководитель водолазов-стажеров с подачей воздуха с поверхности подчиняется назначенному руководителю водолазных работ IMCA.</w:t>
            </w:r>
          </w:p>
          <w:p w:rsidR="00AD7C44" w:rsidRPr="00C233AF" w:rsidRDefault="00AD7C44" w:rsidP="0026260B">
            <w:pPr>
              <w:ind w:left="360"/>
              <w:rPr>
                <w:rFonts w:ascii="Arial" w:hAnsi="Arial"/>
                <w:noProof/>
                <w:sz w:val="20"/>
                <w:szCs w:val="20"/>
              </w:rPr>
            </w:pPr>
          </w:p>
          <w:p w:rsidR="00AD7C44" w:rsidRPr="00C233AF" w:rsidRDefault="00AD7C44" w:rsidP="0026260B">
            <w:pPr>
              <w:numPr>
                <w:ilvl w:val="0"/>
                <w:numId w:val="5"/>
              </w:numPr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/>
              </w:rPr>
              <w:t>Responsibilities / Обязанности</w:t>
            </w:r>
          </w:p>
          <w:p w:rsidR="00AD7C44" w:rsidRPr="00C233AF" w:rsidRDefault="00AD7C44" w:rsidP="0026260B">
            <w:pPr>
              <w:ind w:left="360"/>
              <w:rPr>
                <w:rFonts w:ascii="Arial" w:hAnsi="Arial"/>
                <w:b/>
                <w:noProof/>
                <w:sz w:val="20"/>
                <w:szCs w:val="20"/>
              </w:rPr>
            </w:pPr>
          </w:p>
          <w:p w:rsidR="00AD7C44" w:rsidRPr="00C233AF" w:rsidRDefault="00AD7C44" w:rsidP="00A71862">
            <w:pPr>
              <w:ind w:left="720" w:hanging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2.1 Ensure that all diving is effectively planned, managed and conducted in a manner which protects the health and safety of all persons taking part in the operation. / Обеспечивает, чтобы все погружения эффективно планировались, управлялись и проводились таким образом, чтобы сохранить здоровье и жизнь всего персонала, принимающего участие в этих работах.</w:t>
            </w:r>
          </w:p>
          <w:p w:rsidR="00AD7C44" w:rsidRPr="00C233AF" w:rsidRDefault="00AD7C44" w:rsidP="00A71862">
            <w:pPr>
              <w:ind w:left="720" w:hanging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2.2 Ensure the operational integrity of diving operations. / Обеспечивает операционную целостность водолазных работ.</w:t>
            </w:r>
          </w:p>
          <w:p w:rsidR="00AD7C44" w:rsidRPr="00C233AF" w:rsidRDefault="00AD7C44" w:rsidP="00A71862">
            <w:pPr>
              <w:ind w:left="720" w:hanging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2.3 Ensure continued compliance with Lamnalco Group OMS Diving. / Обеспечивает соблюдение требований процедур группы компаний Smit Lamnalco в части водолазных работ с использованием оборудования компании OMS.</w:t>
            </w:r>
          </w:p>
          <w:p w:rsidR="00AD7C44" w:rsidRPr="00C233AF" w:rsidRDefault="00AD7C44" w:rsidP="00A71862">
            <w:pPr>
              <w:ind w:left="720" w:hanging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2.4 Ensure the implementation of Smit Lamnalco Health and Safety policy. / Обеспечивает соблюдение требований политики Smit Lamnalco в области промышленной безопасности и охраны труда.</w:t>
            </w:r>
          </w:p>
          <w:p w:rsidR="00AD7C44" w:rsidRPr="00C233AF" w:rsidRDefault="00AD7C44" w:rsidP="00A71862">
            <w:pPr>
              <w:ind w:left="720" w:hanging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2.5 Ensure that personnel arriving onsite are fully briefed regarding the work programme, dive system, operational and safety requirements and disciplines in force. / Контролирует проведение инструктажей о программе работ, системе водолазных работ, требованиях безопасности, операционной целостности и действующих дисциплин в полном объеме с персоналом, прибывающим на площадку.</w:t>
            </w:r>
          </w:p>
          <w:p w:rsidR="00AD7C44" w:rsidRPr="00C233AF" w:rsidRDefault="00AD7C44" w:rsidP="00A71862">
            <w:pPr>
              <w:ind w:left="720" w:hanging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2.6 Ensure that all client standard operating procedures and regulations are adhered to. / Обеспечивает соблюдение всех стандартных рабочих процедур и нормативных положений Клиента.</w:t>
            </w:r>
          </w:p>
          <w:p w:rsidR="00AD7C44" w:rsidRPr="00C233AF" w:rsidRDefault="00AD7C44" w:rsidP="00A71862">
            <w:pPr>
              <w:ind w:left="720" w:hanging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2.7 Any Non compliance with legislation, industry guidance or best practice, must be reported to Smit Lamnalco representatives and Terminal Manager. / Докладывает о любых фактах несоблюдения законодательства, руководящих принципов и передовых производственных практик менеджеру терминала и представителям Smit Lamnalco.</w:t>
            </w: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</w:p>
          <w:p w:rsidR="00AD7C44" w:rsidRPr="00C233AF" w:rsidRDefault="00AD7C44" w:rsidP="0026260B">
            <w:pPr>
              <w:numPr>
                <w:ilvl w:val="0"/>
                <w:numId w:val="5"/>
              </w:numPr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/>
              </w:rPr>
              <w:t>Administrative / Административные обязанности</w:t>
            </w:r>
          </w:p>
          <w:p w:rsidR="00AD7C44" w:rsidRPr="00C233AF" w:rsidRDefault="00AD7C44" w:rsidP="0026260B">
            <w:pPr>
              <w:ind w:left="360"/>
              <w:rPr>
                <w:rFonts w:ascii="Arial" w:hAnsi="Arial"/>
                <w:b/>
                <w:noProof/>
                <w:sz w:val="20"/>
                <w:szCs w:val="20"/>
              </w:rPr>
            </w:pPr>
          </w:p>
          <w:p w:rsidR="00AD7C44" w:rsidRPr="00C233AF" w:rsidRDefault="00AD7C44" w:rsidP="00A71862">
            <w:pPr>
              <w:ind w:left="720" w:hanging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3.1 Carry out competence assessments of dive staff if required. / Проводит оценку профессиональных качеств водолазов, если требуется.</w:t>
            </w:r>
          </w:p>
          <w:p w:rsidR="00AD7C44" w:rsidRPr="00C233AF" w:rsidRDefault="00AD7C44" w:rsidP="0026260B">
            <w:pPr>
              <w:ind w:left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3.2 Generate reports that may be required. / Составляет необходимые отчеты.</w:t>
            </w:r>
          </w:p>
          <w:p w:rsidR="00AD7C44" w:rsidRPr="00C233AF" w:rsidRDefault="00AD7C44" w:rsidP="00A71862">
            <w:pPr>
              <w:ind w:left="720" w:hanging="3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3.3 Report incidents and other information. / Сообщает о происшествиях и доводит до сведения прочую информацию.</w:t>
            </w:r>
          </w:p>
          <w:p w:rsidR="00AD7C44" w:rsidRPr="00C233AF" w:rsidRDefault="00AD7C44" w:rsidP="0026260B">
            <w:pPr>
              <w:ind w:left="360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AD7C44" w:rsidRPr="00C233AF" w:rsidTr="0026260B">
        <w:tc>
          <w:tcPr>
            <w:tcW w:w="9576" w:type="dxa"/>
          </w:tcPr>
          <w:p w:rsidR="00AD7C44" w:rsidRPr="00C233AF" w:rsidRDefault="00AD7C44" w:rsidP="0026260B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u w:val="single"/>
                <w:lang/>
              </w:rPr>
              <w:t>ACCEPTANCE / СОГЛАСИЕ С ВЫШЕСКАЗАННЫМ</w:t>
            </w:r>
          </w:p>
          <w:p w:rsidR="00AD7C44" w:rsidRPr="00C233AF" w:rsidRDefault="00AD7C44" w:rsidP="0026260B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  <w:u w:val="single"/>
              </w:rPr>
            </w:pP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</w:p>
          <w:p w:rsidR="00AD7C44" w:rsidRDefault="00AD7C44" w:rsidP="0026260B">
            <w:pPr>
              <w:rPr>
                <w:rFonts w:ascii="Arial" w:hAnsi="Arial"/>
                <w:noProof/>
                <w:sz w:val="20"/>
                <w:szCs w:val="20"/>
                <w:lang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 xml:space="preserve">I XXXXX XXXXXX have read and understood the ‘Duties and Obligations’ listed above and accept the designation of AIR DIVING SUPERVISOR to carry out XXXXXXXXXXXXXXXXXXXXXXXXXXXXXXXXXXXXXXXXXXXXXXXXXXXXXXXXXXXXXX / </w:t>
            </w: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>Мною, XXXXX XXXXXX прочитаны и поняты вышеуказанные "Обязанности и обязательства", я принимаю назначение РУКОВОДИТЕЛЕМ ВОДОЛАЗНЫХ РАБОТ С ПОДАЧЕЙ ВОЗДУХА  для выполнения XXXXXXXXXXXXXXXXXXXXXXXXXXXXXXXXXXXXXXXXXXXXXXXXXXXXXXXXXXXXXXXXX</w:t>
            </w: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 xml:space="preserve">Employee signature/Подпись работника:………………………………………………….....………………..Date/Дата: </w:t>
            </w: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/>
              </w:rPr>
              <w:t xml:space="preserve">Employers signature/Подпись работодателя:………………………………….............................................Date/Дата:  </w:t>
            </w: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>(On behalf Smit  Lamnalco Group / От имени Smit Lamnalco)</w:t>
            </w:r>
          </w:p>
          <w:p w:rsidR="00AD7C44" w:rsidRPr="00C233AF" w:rsidRDefault="00AD7C44" w:rsidP="0026260B">
            <w:pPr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</w:tbl>
    <w:p w:rsidR="00AD7C44" w:rsidRPr="00C233AF" w:rsidRDefault="00AD7C44" w:rsidP="00C233AF">
      <w:pPr>
        <w:rPr>
          <w:rFonts w:ascii="Arial" w:hAnsi="Arial" w:cs="Arial"/>
          <w:noProof/>
          <w:sz w:val="18"/>
          <w:szCs w:val="18"/>
        </w:rPr>
      </w:pPr>
    </w:p>
    <w:sectPr w:rsidR="00AD7C44" w:rsidRPr="00C233AF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7C44" w:rsidRPr="00C233AF" w:rsidRDefault="00AD7C44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D7C44" w:rsidRPr="00C233AF" w:rsidRDefault="00AD7C44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368"/>
      <w:gridCol w:w="7381"/>
      <w:gridCol w:w="1106"/>
    </w:tblGrid>
    <w:tr w:rsidR="00AD7C44" w:rsidRPr="00C233AF" w:rsidTr="009039CE">
      <w:trPr>
        <w:trHeight w:val="53"/>
      </w:trPr>
      <w:tc>
        <w:tcPr>
          <w:tcW w:w="1368" w:type="dxa"/>
        </w:tcPr>
        <w:p w:rsidR="00AD7C44" w:rsidRPr="00C233AF" w:rsidRDefault="00AD7C44" w:rsidP="009039C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7381" w:type="dxa"/>
        </w:tcPr>
        <w:p w:rsidR="00AD7C44" w:rsidRPr="00C233AF" w:rsidRDefault="00AD7C44" w:rsidP="009039C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1/1/2014</w:t>
          </w:r>
        </w:p>
      </w:tc>
      <w:tc>
        <w:tcPr>
          <w:tcW w:w="1106" w:type="dxa"/>
        </w:tcPr>
        <w:p w:rsidR="00AD7C44" w:rsidRPr="00C233AF" w:rsidRDefault="00AD7C44" w:rsidP="009039CE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AD7C44" w:rsidRPr="00C233AF" w:rsidTr="009039CE">
      <w:trPr>
        <w:trHeight w:val="53"/>
      </w:trPr>
      <w:tc>
        <w:tcPr>
          <w:tcW w:w="8749" w:type="dxa"/>
          <w:gridSpan w:val="2"/>
        </w:tcPr>
        <w:p w:rsidR="00AD7C44" w:rsidRPr="00C233AF" w:rsidRDefault="00AD7C44" w:rsidP="009039C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1106" w:type="dxa"/>
        </w:tcPr>
        <w:p w:rsidR="00AD7C44" w:rsidRPr="00C233AF" w:rsidRDefault="00AD7C44" w:rsidP="009039CE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AD7C44" w:rsidRPr="00C233AF" w:rsidRDefault="00AD7C44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7C44" w:rsidRPr="00C233AF" w:rsidRDefault="00AD7C44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D7C44" w:rsidRPr="00C233AF" w:rsidRDefault="00AD7C44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AD7C44" w:rsidRPr="00C233AF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AD7C44" w:rsidRPr="00C233AF" w:rsidRDefault="00AD7C44" w:rsidP="00C50C4B">
          <w:pPr>
            <w:pStyle w:val="Header"/>
            <w:rPr>
              <w:rFonts w:ascii="Arial" w:hAnsi="Arial" w:cs="Arial"/>
              <w:noProof/>
            </w:rPr>
          </w:pPr>
          <w:r w:rsidRPr="00CB4B9B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AD7C44" w:rsidRPr="00C233AF" w:rsidRDefault="00AD7C44" w:rsidP="00C50C4B">
          <w:pPr>
            <w:pStyle w:val="Header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 xml:space="preserve">LETTER OF APPOINTMENT 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AD7C44" w:rsidRPr="00C233AF" w:rsidRDefault="00AD7C44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FRM-VSL-06-6010-003</w:t>
          </w:r>
        </w:p>
      </w:tc>
    </w:tr>
    <w:tr w:rsidR="00AD7C44" w:rsidRPr="00C233AF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AD7C44" w:rsidRPr="00C233AF" w:rsidRDefault="00AD7C44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AD7C44" w:rsidRPr="00C233AF" w:rsidRDefault="00AD7C44" w:rsidP="007E01ED">
          <w:pPr>
            <w:pStyle w:val="Header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 xml:space="preserve">LEAD DIVER / TRAINEE SUPERVISOR / ПИСЬМО О НАЗНАЧЕНИИ СТАРШЕГО ВОДОЛАЗА / РУКОВОДИТЕЛЯ СТАЖЕРОВ </w:t>
          </w:r>
        </w:p>
      </w:tc>
      <w:tc>
        <w:tcPr>
          <w:tcW w:w="2273" w:type="dxa"/>
          <w:noWrap/>
          <w:vAlign w:val="center"/>
        </w:tcPr>
        <w:p w:rsidR="00AD7C44" w:rsidRPr="00C233AF" w:rsidRDefault="00AD7C4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AD7C44" w:rsidRPr="00C233AF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AD7C44" w:rsidRPr="00C233AF" w:rsidRDefault="00AD7C44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AD7C44" w:rsidRPr="00C233AF" w:rsidRDefault="00AD7C44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AD7C44" w:rsidRPr="00C233AF" w:rsidRDefault="00AD7C4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1 Year / Срок хранения 1 год</w:t>
          </w:r>
        </w:p>
      </w:tc>
    </w:tr>
  </w:tbl>
  <w:p w:rsidR="00AD7C44" w:rsidRPr="00C233AF" w:rsidRDefault="00AD7C44" w:rsidP="00DF454F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97B3C"/>
    <w:multiLevelType w:val="multilevel"/>
    <w:tmpl w:val="0D84D54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9833030"/>
    <w:multiLevelType w:val="hybridMultilevel"/>
    <w:tmpl w:val="64A43DBA"/>
    <w:lvl w:ilvl="0" w:tplc="F4DACF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80DC2"/>
    <w:rsid w:val="000D098B"/>
    <w:rsid w:val="001054EA"/>
    <w:rsid w:val="00136E97"/>
    <w:rsid w:val="0020078B"/>
    <w:rsid w:val="00257026"/>
    <w:rsid w:val="0026260B"/>
    <w:rsid w:val="0026278B"/>
    <w:rsid w:val="00284816"/>
    <w:rsid w:val="002A75D1"/>
    <w:rsid w:val="002C2B40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6D6D"/>
    <w:rsid w:val="00766F30"/>
    <w:rsid w:val="007A69BB"/>
    <w:rsid w:val="007E01ED"/>
    <w:rsid w:val="00804697"/>
    <w:rsid w:val="00827282"/>
    <w:rsid w:val="008838B0"/>
    <w:rsid w:val="008A1086"/>
    <w:rsid w:val="008D2330"/>
    <w:rsid w:val="009039CE"/>
    <w:rsid w:val="00995C32"/>
    <w:rsid w:val="00995CFD"/>
    <w:rsid w:val="009A00F9"/>
    <w:rsid w:val="009B6FF5"/>
    <w:rsid w:val="009E3A6A"/>
    <w:rsid w:val="00A463AA"/>
    <w:rsid w:val="00A71862"/>
    <w:rsid w:val="00A92367"/>
    <w:rsid w:val="00AB5B37"/>
    <w:rsid w:val="00AB7D3B"/>
    <w:rsid w:val="00AC2BBD"/>
    <w:rsid w:val="00AD7C44"/>
    <w:rsid w:val="00AE7FF4"/>
    <w:rsid w:val="00AF47E2"/>
    <w:rsid w:val="00B07235"/>
    <w:rsid w:val="00B3388C"/>
    <w:rsid w:val="00B614A3"/>
    <w:rsid w:val="00B733BB"/>
    <w:rsid w:val="00BE050B"/>
    <w:rsid w:val="00BE4BCB"/>
    <w:rsid w:val="00C233AF"/>
    <w:rsid w:val="00C50C4B"/>
    <w:rsid w:val="00C80609"/>
    <w:rsid w:val="00C91F4C"/>
    <w:rsid w:val="00CB4B9B"/>
    <w:rsid w:val="00D41250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5443"/>
    <w:rsid w:val="00F03C0C"/>
    <w:rsid w:val="00F74A0D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B07235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2662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</TotalTime>
  <Pages>2</Pages>
  <Words>555</Words>
  <Characters>3165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2017-05-08T16:01:00Z</dcterms:created>
  <dcterms:modified xsi:type="dcterms:W3CDTF">2017-07-23T07:30:00Z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FRM-VSL-06-6010-003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