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31"/>
      </w:tblGrid>
      <w:tr w:rsidR="00485504" w:rsidRPr="002962E3" w:rsidTr="003947B9">
        <w:tc>
          <w:tcPr>
            <w:tcW w:w="9243" w:type="dxa"/>
          </w:tcPr>
          <w:p w:rsidR="00485504" w:rsidRPr="002962E3" w:rsidRDefault="00485504" w:rsidP="003947B9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</w:rPr>
              <w:t>DESIGNATION / НАЗНАЧЕНИЕ</w:t>
            </w:r>
          </w:p>
          <w:p w:rsidR="00485504" w:rsidRPr="002962E3" w:rsidRDefault="00485504" w:rsidP="003947B9">
            <w:pPr>
              <w:jc w:val="center"/>
              <w:rPr>
                <w:b/>
                <w:noProof/>
                <w:sz w:val="20"/>
              </w:rPr>
            </w:pP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I </w:t>
            </w:r>
            <w:r>
              <w:rPr>
                <w:b/>
                <w:bCs/>
                <w:noProof/>
                <w:sz w:val="20"/>
              </w:rPr>
              <w:t>XXXXX XXXXXX</w:t>
            </w:r>
            <w:r>
              <w:rPr>
                <w:noProof/>
                <w:sz w:val="20"/>
              </w:rPr>
              <w:t>, Smit Lamnalco Diving Responsible Person designate</w:t>
            </w:r>
          </w:p>
          <w:p w:rsidR="00485504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Mr. </w:t>
            </w:r>
            <w:r>
              <w:rPr>
                <w:b/>
                <w:bCs/>
                <w:noProof/>
                <w:sz w:val="20"/>
              </w:rPr>
              <w:t xml:space="preserve">XXXXX XXXXXX </w:t>
            </w:r>
            <w:r>
              <w:rPr>
                <w:noProof/>
                <w:sz w:val="20"/>
              </w:rPr>
              <w:t xml:space="preserve">as the </w:t>
            </w:r>
            <w:r>
              <w:rPr>
                <w:b/>
                <w:bCs/>
                <w:noProof/>
                <w:sz w:val="20"/>
              </w:rPr>
              <w:t xml:space="preserve">DIVING SUPERINTENDENT </w:t>
            </w:r>
            <w:r>
              <w:rPr>
                <w:noProof/>
                <w:sz w:val="20"/>
              </w:rPr>
              <w:t xml:space="preserve">at XXXXXXXXXXXXXXXXXXXXXXXXXX.  Expected duration from XXXXXXXXXXXXXXXXXXXXXXXXXXXXXXXXXXXXXXXXXXX / 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  <w:r w:rsidRPr="00716849">
              <w:rPr>
                <w:bCs/>
                <w:noProof/>
                <w:sz w:val="20"/>
              </w:rPr>
              <w:t>Я,</w:t>
            </w:r>
            <w:r>
              <w:rPr>
                <w:b/>
                <w:bCs/>
                <w:noProof/>
                <w:sz w:val="20"/>
              </w:rPr>
              <w:t xml:space="preserve"> XXXXX XXXXXX</w:t>
            </w:r>
            <w:r>
              <w:rPr>
                <w:noProof/>
                <w:sz w:val="20"/>
              </w:rPr>
              <w:t xml:space="preserve">, ответственный за водолазные работы в Smit Lamnalco назначаю  г-на </w:t>
            </w:r>
            <w:r>
              <w:rPr>
                <w:b/>
                <w:bCs/>
                <w:noProof/>
                <w:sz w:val="20"/>
              </w:rPr>
              <w:t>XXXXX XXXXXX</w:t>
            </w:r>
            <w:r>
              <w:rPr>
                <w:noProof/>
                <w:sz w:val="20"/>
              </w:rPr>
              <w:t xml:space="preserve">   </w:t>
            </w:r>
            <w:r>
              <w:rPr>
                <w:b/>
                <w:bCs/>
                <w:noProof/>
                <w:sz w:val="20"/>
              </w:rPr>
              <w:t>СУПЕРИНТЕНДАНТОМ ВОДОЛАЗНЫХ РАБОТ</w:t>
            </w:r>
            <w:r>
              <w:rPr>
                <w:noProof/>
                <w:sz w:val="20"/>
              </w:rPr>
              <w:t xml:space="preserve"> в XXXXXXXXXXXXXXXXXXXXXXXXXX.  Ожидаемая продолжительность от XXXXXXXXXXXXXXXXXXXXXXXXXXXXXXXXXXXXXXXXXXX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</w:p>
        </w:tc>
      </w:tr>
      <w:tr w:rsidR="00485504" w:rsidRPr="002962E3" w:rsidTr="003947B9">
        <w:trPr>
          <w:trHeight w:val="6327"/>
        </w:trPr>
        <w:tc>
          <w:tcPr>
            <w:tcW w:w="9243" w:type="dxa"/>
          </w:tcPr>
          <w:p w:rsidR="00485504" w:rsidRPr="002962E3" w:rsidRDefault="00485504" w:rsidP="003947B9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</w:rPr>
              <w:t>DUTIES AND OBLIGATIONS / ОБЯЗАННОСТИ И ОБЯЗАТЕЛЬСТВА</w:t>
            </w:r>
          </w:p>
          <w:p w:rsidR="00485504" w:rsidRPr="002962E3" w:rsidRDefault="00485504" w:rsidP="003947B9">
            <w:pPr>
              <w:rPr>
                <w:b/>
                <w:noProof/>
                <w:sz w:val="20"/>
              </w:rPr>
            </w:pPr>
          </w:p>
          <w:p w:rsidR="00485504" w:rsidRPr="002962E3" w:rsidRDefault="00485504" w:rsidP="003947B9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noProof/>
                <w:sz w:val="20"/>
              </w:rPr>
              <w:t>Reporting structure / Структура отчетности</w:t>
            </w:r>
          </w:p>
          <w:p w:rsidR="00485504" w:rsidRPr="002962E3" w:rsidRDefault="00485504" w:rsidP="003947B9">
            <w:pPr>
              <w:ind w:left="360"/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numPr>
                <w:ilvl w:val="1"/>
                <w:numId w:val="6"/>
              </w:numPr>
              <w:tabs>
                <w:tab w:val="num" w:pos="709"/>
              </w:tabs>
              <w:rPr>
                <w:noProof/>
                <w:sz w:val="20"/>
              </w:rPr>
            </w:pPr>
            <w:r>
              <w:rPr>
                <w:noProof/>
                <w:sz w:val="20"/>
              </w:rPr>
              <w:t>The Air Diving Supervisor reports to the designated Diving Superintendent / Contract Manager (Whichever is applicable). / Руководитель водолазных работ с подачей воздуха с поверхности подчиняется назначенному суперинтенданту водолазных работ / менеджеру контракта  (что применимо).</w:t>
            </w:r>
          </w:p>
          <w:p w:rsidR="00485504" w:rsidRPr="002962E3" w:rsidRDefault="00485504" w:rsidP="003947B9">
            <w:pPr>
              <w:ind w:left="360"/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Responsibilities / Обязанности</w:t>
            </w:r>
          </w:p>
          <w:p w:rsidR="00485504" w:rsidRPr="002962E3" w:rsidRDefault="00485504" w:rsidP="003947B9">
            <w:pPr>
              <w:ind w:left="360"/>
              <w:rPr>
                <w:b/>
                <w:noProof/>
                <w:sz w:val="20"/>
              </w:rPr>
            </w:pP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2.1 Ensure that all diving is effectively planned, managed and conducted in a manner which protects the health and safety of all persons taking part in the operation. / Обеспечивает, чтобы все погружения эффективно планировались, управлялись и проводились таким образом, чтобы сохранить здоровье и жизнь всего персонала, принимающего участие в этих работах.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2.2 Ensure the operational integrity of diving operations. / Обеспечивает операционную целостность водолазных работ.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2.3 Ensure continued compliance with SLIMS Diving procedures. / Обеспечивает соблюдение требований процедур SLIMS в части водолазных работ.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2.4 Ensure the implementation of SLIMS as applicable to the diving operations. / Обеспечивает выполнение системы SLIMS в той мере, в какой она применима к водолазным работам.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2.5 Ensure that personnel arriving onsite are fully briefed regarding the work programme, dive system, operational and safety requirements, SLIMS and disciplines in force. / Контролирует проведение инструктажей о программе работ, системе водолазных работ, требованиях безопасности, операционной целостности, системы SLIMS и действующих дисциплин в полном объеме с персоналом, прибывающим на площадку.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2.6 Ensure that all client standard operating procedures and regulations are adhered to. / Обеспечивает соблюдение всех стандартных рабочих процедур и нормативных положений Клиента.</w:t>
            </w:r>
          </w:p>
          <w:p w:rsidR="00485504" w:rsidRPr="002962E3" w:rsidRDefault="00485504" w:rsidP="00016377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2.7 Any Non-compliance with legislation, industry guidance or best practice, must be reported to the Smit Lamnalco Contract Manager and Clients representative. / Докладывает о любых фактах несоблюдения законодательства, руководящих принципов и передовых производственных практик менеджеру контракта Smit Lamnalco и представителю Клиента.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numPr>
                <w:ilvl w:val="0"/>
                <w:numId w:val="5"/>
              </w:numPr>
              <w:rPr>
                <w:b/>
                <w:noProof/>
                <w:sz w:val="20"/>
              </w:rPr>
            </w:pPr>
            <w:r>
              <w:rPr>
                <w:b/>
                <w:bCs/>
                <w:noProof/>
                <w:sz w:val="20"/>
              </w:rPr>
              <w:t>Administrative / Административные обязанности</w:t>
            </w:r>
          </w:p>
          <w:p w:rsidR="00485504" w:rsidRPr="002962E3" w:rsidRDefault="00485504" w:rsidP="003947B9">
            <w:pPr>
              <w:ind w:left="360"/>
              <w:rPr>
                <w:b/>
                <w:noProof/>
                <w:sz w:val="20"/>
              </w:rPr>
            </w:pPr>
          </w:p>
          <w:p w:rsidR="00485504" w:rsidRPr="002962E3" w:rsidRDefault="00485504" w:rsidP="00EA17A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3.1 Carry out competence assessments of dive staff if required. / Проводит оценку профессиональных качеств водолазов, если требуется.</w:t>
            </w:r>
          </w:p>
          <w:p w:rsidR="00485504" w:rsidRPr="002962E3" w:rsidRDefault="00485504" w:rsidP="003947B9">
            <w:pPr>
              <w:ind w:left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3.2 Generate reports that may be required. / Составляет необходимые отчеты.</w:t>
            </w:r>
          </w:p>
          <w:p w:rsidR="00485504" w:rsidRPr="002962E3" w:rsidRDefault="00485504" w:rsidP="00EA17A8">
            <w:pPr>
              <w:ind w:left="720" w:hanging="360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3.3 Report incidents and other information. / Сообщает о происшествиях и доводит до сведения прочую информацию.</w:t>
            </w:r>
          </w:p>
          <w:p w:rsidR="00485504" w:rsidRPr="002962E3" w:rsidRDefault="00485504" w:rsidP="003947B9">
            <w:pPr>
              <w:ind w:left="360"/>
              <w:rPr>
                <w:rFonts w:ascii="Arial" w:hAnsi="Arial"/>
                <w:noProof/>
                <w:sz w:val="20"/>
              </w:rPr>
            </w:pPr>
          </w:p>
        </w:tc>
      </w:tr>
      <w:tr w:rsidR="00485504" w:rsidRPr="002962E3" w:rsidTr="003947B9">
        <w:trPr>
          <w:trHeight w:val="3824"/>
        </w:trPr>
        <w:tc>
          <w:tcPr>
            <w:tcW w:w="9243" w:type="dxa"/>
          </w:tcPr>
          <w:p w:rsidR="00485504" w:rsidRPr="002962E3" w:rsidRDefault="00485504" w:rsidP="003947B9">
            <w:pPr>
              <w:jc w:val="center"/>
              <w:rPr>
                <w:b/>
                <w:noProof/>
                <w:sz w:val="20"/>
                <w:u w:val="single"/>
              </w:rPr>
            </w:pPr>
            <w:r>
              <w:rPr>
                <w:b/>
                <w:bCs/>
                <w:noProof/>
                <w:sz w:val="20"/>
                <w:u w:val="single"/>
              </w:rPr>
              <w:t>ACCEPTANCE / СОГЛАСИЕ С ВЫШЕСКАЗАННЫМ</w:t>
            </w:r>
          </w:p>
          <w:p w:rsidR="00485504" w:rsidRPr="002962E3" w:rsidRDefault="00485504" w:rsidP="003947B9">
            <w:pPr>
              <w:jc w:val="center"/>
              <w:rPr>
                <w:b/>
                <w:noProof/>
                <w:sz w:val="20"/>
                <w:u w:val="single"/>
              </w:rPr>
            </w:pPr>
          </w:p>
          <w:p w:rsidR="00485504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I XXXXX XXXXXX have read and understood the ‘Duties and Obligations’ listed above and accept the designation of </w:t>
            </w:r>
            <w:r>
              <w:rPr>
                <w:b/>
                <w:bCs/>
                <w:noProof/>
                <w:vanish/>
                <w:sz w:val="20"/>
              </w:rPr>
              <w:t xml:space="preserve">AIRTENDENT </w:t>
            </w:r>
            <w:r>
              <w:rPr>
                <w:b/>
                <w:bCs/>
                <w:noProof/>
                <w:sz w:val="20"/>
              </w:rPr>
              <w:t>DIVING SUPERINTENDENT</w:t>
            </w:r>
            <w:r>
              <w:rPr>
                <w:noProof/>
                <w:sz w:val="20"/>
              </w:rPr>
              <w:t xml:space="preserve"> to carry out XXXXXXXXXXXXXXXXXXXXXXXXXXXXXXXXXXXXXXXXXXXXXXXXXXXXXXXXXXXXXXXXX /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Мною, XXXXX XXXXXX прочитаны и поняты вышеуказанные "Обязанности и обязательства", я принимаю назначение </w:t>
            </w:r>
            <w:r>
              <w:rPr>
                <w:b/>
                <w:bCs/>
                <w:noProof/>
                <w:sz w:val="20"/>
              </w:rPr>
              <w:t>СУПЕРИНТЕНДАНТА ВОДОЛАЗНЫХ РАБОТ</w:t>
            </w:r>
            <w:r>
              <w:rPr>
                <w:noProof/>
                <w:sz w:val="20"/>
              </w:rPr>
              <w:t xml:space="preserve"> для выполнения XXXXXXXXXXXXXXXXXXXXXXXXXXXXXXXXXXXXXXXXXXXXXXXXXXXXXXXXXXXXXXXXX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Employee signature/Подпись работника:…………………………………………………………………..Date/Дата: </w:t>
            </w: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</w:p>
          <w:p w:rsidR="00485504" w:rsidRPr="002962E3" w:rsidRDefault="00485504" w:rsidP="003947B9">
            <w:pPr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Employers signature/Подпись работодателя:………………………………….............................................Date/Дата:  </w:t>
            </w:r>
          </w:p>
          <w:p w:rsidR="00485504" w:rsidRPr="002962E3" w:rsidRDefault="00485504" w:rsidP="003947B9">
            <w:pPr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(On behalf Smit Lamnalco / От имени Smit Lamnalco)</w:t>
            </w:r>
          </w:p>
          <w:p w:rsidR="00485504" w:rsidRPr="002962E3" w:rsidRDefault="00485504" w:rsidP="003947B9">
            <w:pPr>
              <w:rPr>
                <w:rFonts w:ascii="Arial" w:hAnsi="Arial"/>
                <w:noProof/>
                <w:sz w:val="16"/>
                <w:szCs w:val="16"/>
              </w:rPr>
            </w:pPr>
          </w:p>
        </w:tc>
      </w:tr>
    </w:tbl>
    <w:p w:rsidR="00485504" w:rsidRPr="002962E3" w:rsidRDefault="00485504" w:rsidP="002962E3">
      <w:pPr>
        <w:rPr>
          <w:rFonts w:ascii="Arial" w:hAnsi="Arial" w:cs="Arial"/>
          <w:noProof/>
          <w:sz w:val="18"/>
          <w:szCs w:val="18"/>
        </w:rPr>
      </w:pPr>
    </w:p>
    <w:sectPr w:rsidR="00485504" w:rsidRPr="002962E3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5504" w:rsidRPr="002962E3" w:rsidRDefault="00485504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485504" w:rsidRPr="002962E3" w:rsidRDefault="00485504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1512"/>
      <w:gridCol w:w="6932"/>
      <w:gridCol w:w="1087"/>
    </w:tblGrid>
    <w:tr w:rsidR="00485504" w:rsidRPr="002962E3" w:rsidTr="00211C8E">
      <w:trPr>
        <w:trHeight w:val="53"/>
      </w:trPr>
      <w:tc>
        <w:tcPr>
          <w:tcW w:w="1620" w:type="dxa"/>
        </w:tcPr>
        <w:p w:rsidR="00485504" w:rsidRPr="002962E3" w:rsidRDefault="00485504" w:rsidP="00211C8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Diving Manager</w:t>
          </w:r>
        </w:p>
      </w:tc>
      <w:tc>
        <w:tcPr>
          <w:tcW w:w="6932" w:type="dxa"/>
        </w:tcPr>
        <w:p w:rsidR="00485504" w:rsidRPr="002962E3" w:rsidRDefault="00485504" w:rsidP="00211C8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1/1/2014</w:t>
          </w:r>
        </w:p>
      </w:tc>
      <w:tc>
        <w:tcPr>
          <w:tcW w:w="1087" w:type="dxa"/>
        </w:tcPr>
        <w:p w:rsidR="00485504" w:rsidRPr="002962E3" w:rsidRDefault="00485504" w:rsidP="00211C8E">
          <w:pPr>
            <w:pStyle w:val="NoSpacing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>
            <w:rPr>
              <w:noProof/>
              <w:sz w:val="12"/>
              <w:szCs w:val="12"/>
            </w:rPr>
            <w:t>2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485504" w:rsidRPr="002962E3" w:rsidTr="00211C8E">
      <w:trPr>
        <w:trHeight w:val="53"/>
      </w:trPr>
      <w:tc>
        <w:tcPr>
          <w:tcW w:w="8552" w:type="dxa"/>
          <w:gridSpan w:val="2"/>
        </w:tcPr>
        <w:p w:rsidR="00485504" w:rsidRPr="002962E3" w:rsidRDefault="00485504" w:rsidP="00211C8E">
          <w:pPr>
            <w:pStyle w:val="NoSpacing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{_UIVersionString} DOC. UNCONTROLLED WHEN PRINTED</w:t>
          </w:r>
        </w:p>
      </w:tc>
      <w:tc>
        <w:tcPr>
          <w:tcW w:w="1087" w:type="dxa"/>
        </w:tcPr>
        <w:p w:rsidR="00485504" w:rsidRPr="002962E3" w:rsidRDefault="00485504" w:rsidP="00211C8E">
          <w:pPr>
            <w:pStyle w:val="NoSpacing"/>
            <w:jc w:val="right"/>
            <w:rPr>
              <w:noProof/>
              <w:sz w:val="12"/>
              <w:szCs w:val="12"/>
            </w:rPr>
          </w:pPr>
        </w:p>
      </w:tc>
    </w:tr>
  </w:tbl>
  <w:p w:rsidR="00485504" w:rsidRPr="002962E3" w:rsidRDefault="00485504">
    <w:pPr>
      <w:pStyle w:val="Footer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5504" w:rsidRPr="002962E3" w:rsidRDefault="00485504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485504" w:rsidRPr="002962E3" w:rsidRDefault="00485504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0"/>
      <w:gridCol w:w="4536"/>
      <w:gridCol w:w="2273"/>
    </w:tblGrid>
    <w:tr w:rsidR="00485504" w:rsidRPr="002962E3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485504" w:rsidRPr="002962E3" w:rsidRDefault="00485504" w:rsidP="00C50C4B">
          <w:pPr>
            <w:pStyle w:val="Header"/>
            <w:rPr>
              <w:rFonts w:ascii="Arial" w:hAnsi="Arial" w:cs="Arial"/>
              <w:noProof/>
            </w:rPr>
          </w:pPr>
          <w:r w:rsidRPr="005B114B"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136.15pt;height:58.2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485504" w:rsidRPr="002962E3" w:rsidRDefault="004855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485504" w:rsidRPr="002962E3" w:rsidRDefault="00485504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FRM-VSL-06-6010-002</w:t>
          </w:r>
        </w:p>
      </w:tc>
    </w:tr>
    <w:tr w:rsidR="00485504" w:rsidRPr="002962E3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485504" w:rsidRPr="002962E3" w:rsidRDefault="00485504" w:rsidP="00C50C4B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485504" w:rsidRPr="002962E3" w:rsidRDefault="004855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LETTER OF APPOINTMENT </w:t>
          </w:r>
        </w:p>
        <w:p w:rsidR="00485504" w:rsidRDefault="004855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DIVE SUPERINTENDENT / </w:t>
          </w:r>
        </w:p>
        <w:p w:rsidR="00485504" w:rsidRPr="002962E3" w:rsidRDefault="004855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ПИСЬМО О НАЗНАЧЕНИИ СУПЕРИНТЕНДАНТА ВОДОЛАЗНЫХ РАБОТ </w:t>
          </w:r>
        </w:p>
      </w:tc>
      <w:tc>
        <w:tcPr>
          <w:tcW w:w="2273" w:type="dxa"/>
          <w:noWrap/>
          <w:vAlign w:val="center"/>
        </w:tcPr>
        <w:p w:rsidR="00485504" w:rsidRPr="002962E3" w:rsidRDefault="0048550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485504" w:rsidRPr="002962E3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485504" w:rsidRPr="002962E3" w:rsidRDefault="00485504" w:rsidP="00C50C4B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485504" w:rsidRPr="002962E3" w:rsidRDefault="00485504" w:rsidP="00C50C4B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485504" w:rsidRPr="002962E3" w:rsidRDefault="0048550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485504" w:rsidRPr="002962E3" w:rsidRDefault="00485504" w:rsidP="00DF454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97B3C"/>
    <w:multiLevelType w:val="multilevel"/>
    <w:tmpl w:val="0D84D54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/>
      </w:rPr>
    </w:lvl>
  </w:abstractNum>
  <w:abstractNum w:abstractNumId="1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9833030"/>
    <w:multiLevelType w:val="hybridMultilevel"/>
    <w:tmpl w:val="64A43DBA"/>
    <w:lvl w:ilvl="0" w:tplc="F4DACF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cumentProtection w:edit="forms" w:enforcement="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00F9"/>
    <w:rsid w:val="00016377"/>
    <w:rsid w:val="000307A3"/>
    <w:rsid w:val="00036EBA"/>
    <w:rsid w:val="000D098B"/>
    <w:rsid w:val="001054EA"/>
    <w:rsid w:val="00136E97"/>
    <w:rsid w:val="001A5DBD"/>
    <w:rsid w:val="001F23A9"/>
    <w:rsid w:val="0020078B"/>
    <w:rsid w:val="00211C8E"/>
    <w:rsid w:val="00257026"/>
    <w:rsid w:val="0026278B"/>
    <w:rsid w:val="00284816"/>
    <w:rsid w:val="002962E3"/>
    <w:rsid w:val="002C2B40"/>
    <w:rsid w:val="00301753"/>
    <w:rsid w:val="00342247"/>
    <w:rsid w:val="00363D8E"/>
    <w:rsid w:val="00380B49"/>
    <w:rsid w:val="00393747"/>
    <w:rsid w:val="003947B9"/>
    <w:rsid w:val="003C62C3"/>
    <w:rsid w:val="003C65ED"/>
    <w:rsid w:val="00446268"/>
    <w:rsid w:val="00470A89"/>
    <w:rsid w:val="00475004"/>
    <w:rsid w:val="00485504"/>
    <w:rsid w:val="004B2C39"/>
    <w:rsid w:val="00560287"/>
    <w:rsid w:val="00570288"/>
    <w:rsid w:val="005B114B"/>
    <w:rsid w:val="005D6217"/>
    <w:rsid w:val="005E3444"/>
    <w:rsid w:val="00622624"/>
    <w:rsid w:val="00626E77"/>
    <w:rsid w:val="00650749"/>
    <w:rsid w:val="00651EC6"/>
    <w:rsid w:val="006546F5"/>
    <w:rsid w:val="00666BC0"/>
    <w:rsid w:val="00695704"/>
    <w:rsid w:val="00697CF0"/>
    <w:rsid w:val="006C5581"/>
    <w:rsid w:val="006D152D"/>
    <w:rsid w:val="00716849"/>
    <w:rsid w:val="00745C46"/>
    <w:rsid w:val="0076027A"/>
    <w:rsid w:val="00766F30"/>
    <w:rsid w:val="007A69BB"/>
    <w:rsid w:val="007C2008"/>
    <w:rsid w:val="00804697"/>
    <w:rsid w:val="00805E46"/>
    <w:rsid w:val="00827282"/>
    <w:rsid w:val="008838B0"/>
    <w:rsid w:val="008A1086"/>
    <w:rsid w:val="008D2330"/>
    <w:rsid w:val="008D4982"/>
    <w:rsid w:val="008D5A4F"/>
    <w:rsid w:val="00952DC6"/>
    <w:rsid w:val="0096597B"/>
    <w:rsid w:val="00995C32"/>
    <w:rsid w:val="00995CFD"/>
    <w:rsid w:val="009A00F9"/>
    <w:rsid w:val="009B6FF5"/>
    <w:rsid w:val="009E1662"/>
    <w:rsid w:val="009E3A6A"/>
    <w:rsid w:val="009F0EF9"/>
    <w:rsid w:val="00A463AA"/>
    <w:rsid w:val="00A92367"/>
    <w:rsid w:val="00AC2BBD"/>
    <w:rsid w:val="00AE7FF4"/>
    <w:rsid w:val="00B3388C"/>
    <w:rsid w:val="00B614A3"/>
    <w:rsid w:val="00B733BB"/>
    <w:rsid w:val="00BE050B"/>
    <w:rsid w:val="00BE4BCB"/>
    <w:rsid w:val="00C50C4B"/>
    <w:rsid w:val="00C91F4C"/>
    <w:rsid w:val="00C9423F"/>
    <w:rsid w:val="00D536DF"/>
    <w:rsid w:val="00D6259D"/>
    <w:rsid w:val="00DA65FF"/>
    <w:rsid w:val="00DB2ABC"/>
    <w:rsid w:val="00DC5822"/>
    <w:rsid w:val="00DD6292"/>
    <w:rsid w:val="00DD7193"/>
    <w:rsid w:val="00DF454F"/>
    <w:rsid w:val="00E0446C"/>
    <w:rsid w:val="00E46112"/>
    <w:rsid w:val="00E520D0"/>
    <w:rsid w:val="00E718DE"/>
    <w:rsid w:val="00E80A0C"/>
    <w:rsid w:val="00EA17A8"/>
    <w:rsid w:val="00EA7FD0"/>
    <w:rsid w:val="00EE5443"/>
    <w:rsid w:val="00F03C0C"/>
    <w:rsid w:val="00F631E5"/>
    <w:rsid w:val="00FF7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foot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Balloon Tex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9A00F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A00F9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2C2B40"/>
    <w:rPr>
      <w:lang w:val="en-US" w:eastAsia="en-US"/>
    </w:rPr>
  </w:style>
  <w:style w:type="table" w:styleId="TableGrid">
    <w:name w:val="Table Grid"/>
    <w:basedOn w:val="TableNormal"/>
    <w:uiPriority w:val="99"/>
    <w:rsid w:val="00995C32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D8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DD6292"/>
    <w:rPr>
      <w:color w:val="000000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211C8E"/>
    <w:rPr>
      <w:rFonts w:cs="Times New Roman"/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798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8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552</Words>
  <Characters>3153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2017-05-08T15:58:00Z</dcterms:created>
  <dcterms:modified xsi:type="dcterms:W3CDTF">2017-07-23T07:25:00Z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FRM-VSL-06-6010-002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2014-01-01T03:00:00Z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{_UIVersionString} DOC. UNCONTROLLED WHEN PRINTED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