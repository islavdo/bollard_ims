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3B1" w:rsidRPr="00B0676B" w:rsidRDefault="009943B1" w:rsidP="00B0676B">
      <w:pPr>
        <w:jc w:val="both"/>
        <w:rPr>
          <w:rFonts w:ascii="Arial" w:hAnsi="Arial"/>
          <w:noProof/>
          <w:sz w:val="20"/>
          <w:u w:val="single"/>
        </w:rPr>
      </w:pPr>
    </w:p>
    <w:p w:rsidR="009943B1" w:rsidRPr="00B0676B" w:rsidRDefault="009943B1" w:rsidP="00B0676B">
      <w:pPr>
        <w:jc w:val="both"/>
        <w:rPr>
          <w:rFonts w:ascii="Arial" w:hAnsi="Arial"/>
          <w:noProof/>
          <w:sz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08"/>
        <w:gridCol w:w="90"/>
        <w:gridCol w:w="2790"/>
        <w:gridCol w:w="1557"/>
        <w:gridCol w:w="243"/>
        <w:gridCol w:w="2988"/>
      </w:tblGrid>
      <w:tr w:rsidR="009943B1" w:rsidRPr="00B0676B" w:rsidTr="007C1098">
        <w:tc>
          <w:tcPr>
            <w:tcW w:w="19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  <w:lang/>
              </w:rPr>
              <w:t>Subject / Тема</w:t>
            </w:r>
          </w:p>
        </w:tc>
        <w:tc>
          <w:tcPr>
            <w:tcW w:w="28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  <w:lang/>
              </w:rPr>
              <w:t>Date / Дата</w:t>
            </w:r>
          </w:p>
        </w:tc>
        <w:tc>
          <w:tcPr>
            <w:tcW w:w="29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19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  <w:lang/>
              </w:rPr>
              <w:t>Location / Местоположение</w:t>
            </w:r>
          </w:p>
        </w:tc>
        <w:tc>
          <w:tcPr>
            <w:tcW w:w="28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  <w:lang/>
              </w:rPr>
              <w:t>Client / Клиент</w:t>
            </w:r>
          </w:p>
        </w:tc>
        <w:tc>
          <w:tcPr>
            <w:tcW w:w="29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9576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957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  <w:lang/>
              </w:rPr>
              <w:t>I hereby acknowledge that I attended and understood the following job training / Настоящим подтверждаю, что я прошел и понял следующее обучение на рабочем месте:</w:t>
            </w:r>
          </w:p>
          <w:p w:rsidR="009943B1" w:rsidRPr="00B0676B" w:rsidRDefault="009943B1" w:rsidP="007C1098">
            <w:pPr>
              <w:jc w:val="center"/>
              <w:rPr>
                <w:rFonts w:ascii="Arial" w:hAnsi="Arial"/>
                <w:noProof/>
                <w:sz w:val="20"/>
              </w:rPr>
            </w:pPr>
          </w:p>
          <w:p w:rsidR="009943B1" w:rsidRPr="00B0676B" w:rsidRDefault="009943B1" w:rsidP="007C1098">
            <w:pPr>
              <w:jc w:val="center"/>
              <w:rPr>
                <w:rFonts w:ascii="Arial" w:hAnsi="Arial"/>
                <w:noProof/>
                <w:sz w:val="20"/>
              </w:rPr>
            </w:pPr>
          </w:p>
          <w:p w:rsidR="009943B1" w:rsidRPr="00B0676B" w:rsidRDefault="009943B1" w:rsidP="007C1098">
            <w:pPr>
              <w:jc w:val="center"/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  <w:lang/>
              </w:rPr>
              <w:t>Name / Ф.И.О.</w:t>
            </w:r>
          </w:p>
        </w:tc>
        <w:tc>
          <w:tcPr>
            <w:tcW w:w="478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  <w:lang/>
              </w:rPr>
              <w:t>Signature / Подпись</w:t>
            </w: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4788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4788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957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  <w:lang/>
              </w:rPr>
              <w:t>The above on the job training was presented by / Вышеуказанное обучение на рабочем месте проведено:</w:t>
            </w:r>
          </w:p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19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  <w:lang/>
              </w:rPr>
              <w:t>Name / Ф.И.О.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15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  <w:lang/>
              </w:rPr>
              <w:t>Position / Должность</w:t>
            </w:r>
          </w:p>
        </w:tc>
        <w:tc>
          <w:tcPr>
            <w:tcW w:w="323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  <w:tr w:rsidR="009943B1" w:rsidRPr="00B0676B" w:rsidTr="007C1098">
        <w:tc>
          <w:tcPr>
            <w:tcW w:w="199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  <w:lang/>
              </w:rPr>
              <w:t>Signature / Подпись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15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  <w:r>
              <w:rPr>
                <w:rFonts w:ascii="Arial" w:hAnsi="Arial"/>
                <w:noProof/>
                <w:sz w:val="20"/>
                <w:lang/>
              </w:rPr>
              <w:t>Date / Дата</w:t>
            </w:r>
          </w:p>
        </w:tc>
        <w:tc>
          <w:tcPr>
            <w:tcW w:w="323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943B1" w:rsidRPr="00B0676B" w:rsidRDefault="009943B1" w:rsidP="007C1098">
            <w:pPr>
              <w:rPr>
                <w:rFonts w:ascii="Arial" w:hAnsi="Arial"/>
                <w:noProof/>
                <w:sz w:val="20"/>
              </w:rPr>
            </w:pPr>
          </w:p>
        </w:tc>
      </w:tr>
    </w:tbl>
    <w:p w:rsidR="009943B1" w:rsidRPr="00B0676B" w:rsidRDefault="009943B1" w:rsidP="00B0676B">
      <w:pPr>
        <w:jc w:val="both"/>
        <w:rPr>
          <w:rFonts w:ascii="Arial" w:hAnsi="Arial"/>
          <w:noProof/>
          <w:sz w:val="20"/>
          <w:szCs w:val="20"/>
          <w:u w:val="single"/>
        </w:rPr>
      </w:pPr>
    </w:p>
    <w:p w:rsidR="009943B1" w:rsidRPr="00B0676B" w:rsidRDefault="009943B1" w:rsidP="00B0676B">
      <w:pPr>
        <w:rPr>
          <w:rFonts w:ascii="Arial" w:hAnsi="Arial" w:cs="Arial"/>
          <w:noProof/>
          <w:sz w:val="20"/>
          <w:szCs w:val="18"/>
        </w:rPr>
      </w:pPr>
    </w:p>
    <w:sectPr w:rsidR="009943B1" w:rsidRPr="00B0676B" w:rsidSect="00DF454F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43B1" w:rsidRPr="00B0676B" w:rsidRDefault="009943B1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9943B1" w:rsidRPr="00B0676B" w:rsidRDefault="009943B1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1332"/>
      <w:gridCol w:w="7112"/>
      <w:gridCol w:w="1087"/>
    </w:tblGrid>
    <w:tr w:rsidR="009943B1" w:rsidRPr="00B0676B" w:rsidTr="001B287C">
      <w:trPr>
        <w:trHeight w:val="53"/>
      </w:trPr>
      <w:tc>
        <w:tcPr>
          <w:tcW w:w="1440" w:type="dxa"/>
        </w:tcPr>
        <w:p w:rsidR="009943B1" w:rsidRPr="00B0676B" w:rsidRDefault="009943B1" w:rsidP="001B287C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Group Diving Manager</w:t>
          </w:r>
        </w:p>
      </w:tc>
      <w:tc>
        <w:tcPr>
          <w:tcW w:w="7112" w:type="dxa"/>
        </w:tcPr>
        <w:p w:rsidR="009943B1" w:rsidRPr="00B0676B" w:rsidRDefault="009943B1" w:rsidP="001B287C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5/1/2014</w:t>
          </w:r>
        </w:p>
      </w:tc>
      <w:tc>
        <w:tcPr>
          <w:tcW w:w="1087" w:type="dxa"/>
        </w:tcPr>
        <w:p w:rsidR="009943B1" w:rsidRPr="00B0676B" w:rsidRDefault="009943B1" w:rsidP="001B287C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1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1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9943B1" w:rsidRPr="00B0676B" w:rsidTr="001B287C">
      <w:trPr>
        <w:trHeight w:val="53"/>
      </w:trPr>
      <w:tc>
        <w:tcPr>
          <w:tcW w:w="8552" w:type="dxa"/>
          <w:gridSpan w:val="2"/>
        </w:tcPr>
        <w:p w:rsidR="009943B1" w:rsidRPr="00B0676B" w:rsidRDefault="009943B1" w:rsidP="001B287C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DOC. UNCONTROLLED WHEN PRINTED Version{_UIVersionString}</w:t>
          </w:r>
        </w:p>
      </w:tc>
      <w:tc>
        <w:tcPr>
          <w:tcW w:w="1087" w:type="dxa"/>
        </w:tcPr>
        <w:p w:rsidR="009943B1" w:rsidRPr="00B0676B" w:rsidRDefault="009943B1" w:rsidP="001B287C">
          <w:pPr>
            <w:pStyle w:val="NoSpacing"/>
            <w:rPr>
              <w:noProof/>
              <w:sz w:val="12"/>
              <w:szCs w:val="12"/>
            </w:rPr>
          </w:pPr>
        </w:p>
      </w:tc>
    </w:tr>
  </w:tbl>
  <w:p w:rsidR="009943B1" w:rsidRPr="00B0676B" w:rsidRDefault="009943B1">
    <w:pPr>
      <w:pStyle w:val="Footer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43B1" w:rsidRPr="00B0676B" w:rsidRDefault="009943B1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9943B1" w:rsidRPr="00B0676B" w:rsidRDefault="009943B1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5"/>
      <w:gridCol w:w="4536"/>
      <w:gridCol w:w="2273"/>
    </w:tblGrid>
    <w:tr w:rsidR="009943B1" w:rsidRPr="00B0676B" w:rsidTr="00C50C4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9943B1" w:rsidRPr="00B0676B" w:rsidRDefault="009943B1" w:rsidP="00C50C4B">
          <w:pPr>
            <w:pStyle w:val="Header"/>
            <w:rPr>
              <w:rFonts w:ascii="Arial" w:hAnsi="Arial" w:cs="Arial"/>
              <w:noProof/>
            </w:rPr>
          </w:pPr>
          <w:r w:rsidRPr="00896356">
            <w:rPr>
              <w:rFonts w:ascii="Arial" w:hAnsi="Arial"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136.15pt;height:58.2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9943B1" w:rsidRPr="00B0676B" w:rsidRDefault="009943B1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9943B1" w:rsidRPr="00B0676B" w:rsidRDefault="009943B1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FRM-VSL-06-6010-017</w:t>
          </w:r>
        </w:p>
      </w:tc>
    </w:tr>
    <w:tr w:rsidR="009943B1" w:rsidRPr="00B0676B" w:rsidTr="00C50C4B">
      <w:trPr>
        <w:trHeight w:val="365"/>
      </w:trPr>
      <w:tc>
        <w:tcPr>
          <w:tcW w:w="2830" w:type="dxa"/>
          <w:vMerge/>
          <w:noWrap/>
          <w:vAlign w:val="bottom"/>
        </w:tcPr>
        <w:p w:rsidR="009943B1" w:rsidRPr="00B0676B" w:rsidRDefault="009943B1" w:rsidP="00C50C4B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9943B1" w:rsidRDefault="009943B1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ON THE JOB TRAINING / </w:t>
          </w:r>
        </w:p>
        <w:p w:rsidR="009943B1" w:rsidRPr="00B0676B" w:rsidRDefault="009943B1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ПРАКТИЧЕСКОЕ ОБУЧЕНИЕ НА РАБОЧЕМ МЕСТЕ </w:t>
          </w:r>
        </w:p>
      </w:tc>
      <w:tc>
        <w:tcPr>
          <w:tcW w:w="2273" w:type="dxa"/>
          <w:noWrap/>
          <w:vAlign w:val="center"/>
        </w:tcPr>
        <w:p w:rsidR="009943B1" w:rsidRPr="00B0676B" w:rsidRDefault="009943B1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File 06 / Папка 06</w:t>
          </w:r>
        </w:p>
      </w:tc>
    </w:tr>
    <w:tr w:rsidR="009943B1" w:rsidRPr="00B0676B" w:rsidTr="00C50C4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9943B1" w:rsidRPr="00B0676B" w:rsidRDefault="009943B1" w:rsidP="00C50C4B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9943B1" w:rsidRPr="00B0676B" w:rsidRDefault="009943B1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9943B1" w:rsidRPr="00B0676B" w:rsidRDefault="009943B1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Retention 1 Year / Срок хранения 1 год</w:t>
          </w:r>
        </w:p>
      </w:tc>
    </w:tr>
  </w:tbl>
  <w:p w:rsidR="009943B1" w:rsidRPr="00B0676B" w:rsidRDefault="009943B1" w:rsidP="00DF454F">
    <w:pPr>
      <w:pStyle w:val="Header"/>
      <w:rPr>
        <w:noProof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cumentProtection w:edit="forms" w:enforcement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307A3"/>
    <w:rsid w:val="00036EBA"/>
    <w:rsid w:val="00060D2E"/>
    <w:rsid w:val="000D098B"/>
    <w:rsid w:val="001054EA"/>
    <w:rsid w:val="00136E97"/>
    <w:rsid w:val="001B287C"/>
    <w:rsid w:val="0020078B"/>
    <w:rsid w:val="00257026"/>
    <w:rsid w:val="0026278B"/>
    <w:rsid w:val="00284816"/>
    <w:rsid w:val="002C2B40"/>
    <w:rsid w:val="00301753"/>
    <w:rsid w:val="00331E5C"/>
    <w:rsid w:val="00363D8E"/>
    <w:rsid w:val="00380B49"/>
    <w:rsid w:val="00393747"/>
    <w:rsid w:val="003C62C3"/>
    <w:rsid w:val="003C65ED"/>
    <w:rsid w:val="00446268"/>
    <w:rsid w:val="004562E3"/>
    <w:rsid w:val="00457E2D"/>
    <w:rsid w:val="00470A89"/>
    <w:rsid w:val="00475004"/>
    <w:rsid w:val="004B2C39"/>
    <w:rsid w:val="00560287"/>
    <w:rsid w:val="00570288"/>
    <w:rsid w:val="00584F87"/>
    <w:rsid w:val="005D6217"/>
    <w:rsid w:val="005E3444"/>
    <w:rsid w:val="00622624"/>
    <w:rsid w:val="00626E77"/>
    <w:rsid w:val="00650749"/>
    <w:rsid w:val="006546F5"/>
    <w:rsid w:val="00666BC0"/>
    <w:rsid w:val="00695704"/>
    <w:rsid w:val="006C6981"/>
    <w:rsid w:val="006D152D"/>
    <w:rsid w:val="006D4AFD"/>
    <w:rsid w:val="00704845"/>
    <w:rsid w:val="00731D1B"/>
    <w:rsid w:val="00745C46"/>
    <w:rsid w:val="00766F30"/>
    <w:rsid w:val="007A69BB"/>
    <w:rsid w:val="007C1098"/>
    <w:rsid w:val="00804697"/>
    <w:rsid w:val="00825420"/>
    <w:rsid w:val="00827282"/>
    <w:rsid w:val="008838B0"/>
    <w:rsid w:val="00896356"/>
    <w:rsid w:val="008A1086"/>
    <w:rsid w:val="008D2330"/>
    <w:rsid w:val="00926C55"/>
    <w:rsid w:val="009943B1"/>
    <w:rsid w:val="00995C32"/>
    <w:rsid w:val="00995CFD"/>
    <w:rsid w:val="009A00F9"/>
    <w:rsid w:val="009B6FF5"/>
    <w:rsid w:val="009E3A6A"/>
    <w:rsid w:val="00A463AA"/>
    <w:rsid w:val="00A92367"/>
    <w:rsid w:val="00AC2BBD"/>
    <w:rsid w:val="00AE7FF4"/>
    <w:rsid w:val="00AF2A35"/>
    <w:rsid w:val="00B0676B"/>
    <w:rsid w:val="00B3388C"/>
    <w:rsid w:val="00B57CD7"/>
    <w:rsid w:val="00B614A3"/>
    <w:rsid w:val="00B733BB"/>
    <w:rsid w:val="00BE050B"/>
    <w:rsid w:val="00BE4BCB"/>
    <w:rsid w:val="00C50C4B"/>
    <w:rsid w:val="00C91F4C"/>
    <w:rsid w:val="00D536DF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A7FD0"/>
    <w:rsid w:val="00EE5443"/>
    <w:rsid w:val="00F03C0C"/>
    <w:rsid w:val="00F643E4"/>
    <w:rsid w:val="00FC72EE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63D8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D6292"/>
    <w:rPr>
      <w:color w:val="000000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sz w:val="20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1B287C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7958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1</Pages>
  <Words>79</Words>
  <Characters>451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2017-05-08T16:07:00Z</dcterms:created>
  <dcterms:modified xsi:type="dcterms:W3CDTF">2017-07-23T07:58:00Z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FRM-VSL-06-6010-017</vt:lpwstr>
  </property>
  <property fmtid="{D5CDD505-2E9C-101B-9397-08002B2CF9AE}" pid="5" name="Name Procedure">
    <vt:lpwstr>Diving Manual</vt:lpwstr>
  </property>
  <property fmtid="{D5CDD505-2E9C-101B-9397-08002B2CF9AE}" pid="6" name="DocumentOwner">
    <vt:lpwstr>Group Diving Manager</vt:lpwstr>
  </property>
  <property fmtid="{D5CDD505-2E9C-101B-9397-08002B2CF9AE}" pid="7" name="IssueDate">
    <vt:lpwstr>2014-05-01T02:00:00Z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