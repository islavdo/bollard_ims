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40"/>
        <w:gridCol w:w="630"/>
        <w:gridCol w:w="720"/>
        <w:gridCol w:w="18"/>
        <w:gridCol w:w="90"/>
        <w:gridCol w:w="477"/>
        <w:gridCol w:w="585"/>
        <w:gridCol w:w="756"/>
        <w:gridCol w:w="54"/>
        <w:gridCol w:w="558"/>
        <w:gridCol w:w="342"/>
        <w:gridCol w:w="18"/>
        <w:gridCol w:w="612"/>
        <w:gridCol w:w="324"/>
        <w:gridCol w:w="216"/>
        <w:gridCol w:w="420"/>
        <w:gridCol w:w="768"/>
        <w:gridCol w:w="504"/>
        <w:gridCol w:w="318"/>
        <w:gridCol w:w="600"/>
        <w:gridCol w:w="1197"/>
      </w:tblGrid>
      <w:tr w:rsidR="00D35FCB" w:rsidRPr="00105596" w:rsidTr="002212A7">
        <w:trPr>
          <w:cantSplit/>
        </w:trPr>
        <w:tc>
          <w:tcPr>
            <w:tcW w:w="9747" w:type="dxa"/>
            <w:gridSpan w:val="21"/>
            <w:tcBorders>
              <w:bottom w:val="nil"/>
            </w:tcBorders>
          </w:tcPr>
          <w:p w:rsidR="00D35FCB" w:rsidRPr="00105596" w:rsidRDefault="00D35FCB" w:rsidP="002212A7">
            <w:pPr>
              <w:spacing w:before="240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CLIENT / КЛИЕНТ:</w:t>
            </w:r>
          </w:p>
          <w:p w:rsidR="00D35FCB" w:rsidRPr="00105596" w:rsidRDefault="00D35FCB" w:rsidP="002212A7">
            <w:pPr>
              <w:spacing w:before="240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CLIENT REP / ПРЕДСТАВИТЕЛЬ КЛИЕНТА:</w:t>
            </w:r>
          </w:p>
          <w:p w:rsidR="00D35FCB" w:rsidRPr="00105596" w:rsidRDefault="00D35FCB" w:rsidP="002212A7">
            <w:pPr>
              <w:spacing w:before="240"/>
              <w:rPr>
                <w:rFonts w:ascii="Arial" w:hAnsi="Arial"/>
                <w:b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69"/>
        </w:trPr>
        <w:tc>
          <w:tcPr>
            <w:tcW w:w="1908" w:type="dxa"/>
            <w:gridSpan w:val="4"/>
            <w:tcBorders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Date / Дата</w:t>
            </w:r>
          </w:p>
        </w:tc>
        <w:tc>
          <w:tcPr>
            <w:tcW w:w="1908" w:type="dxa"/>
            <w:gridSpan w:val="4"/>
            <w:tcBorders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Country / Страна</w:t>
            </w:r>
          </w:p>
        </w:tc>
        <w:tc>
          <w:tcPr>
            <w:tcW w:w="1908" w:type="dxa"/>
            <w:gridSpan w:val="6"/>
            <w:tcBorders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Contract No / Контракт №</w:t>
            </w:r>
          </w:p>
        </w:tc>
        <w:tc>
          <w:tcPr>
            <w:tcW w:w="1908" w:type="dxa"/>
            <w:gridSpan w:val="4"/>
            <w:tcBorders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Contract Title / Название контракта</w:t>
            </w:r>
          </w:p>
        </w:tc>
        <w:tc>
          <w:tcPr>
            <w:tcW w:w="2115" w:type="dxa"/>
            <w:gridSpan w:val="3"/>
            <w:tcBorders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Report No / Отчет №</w:t>
            </w:r>
          </w:p>
        </w:tc>
      </w:tr>
      <w:tr w:rsidR="00D35FCB" w:rsidRPr="00105596" w:rsidTr="002212A7">
        <w:trPr>
          <w:cantSplit/>
          <w:trHeight w:val="292"/>
        </w:trPr>
        <w:tc>
          <w:tcPr>
            <w:tcW w:w="1908" w:type="dxa"/>
            <w:gridSpan w:val="4"/>
            <w:tcBorders>
              <w:top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</w:p>
        </w:tc>
        <w:tc>
          <w:tcPr>
            <w:tcW w:w="1908" w:type="dxa"/>
            <w:gridSpan w:val="4"/>
            <w:tcBorders>
              <w:top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</w:p>
        </w:tc>
        <w:tc>
          <w:tcPr>
            <w:tcW w:w="1908" w:type="dxa"/>
            <w:gridSpan w:val="6"/>
            <w:tcBorders>
              <w:top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</w:p>
        </w:tc>
        <w:tc>
          <w:tcPr>
            <w:tcW w:w="1908" w:type="dxa"/>
            <w:gridSpan w:val="4"/>
            <w:tcBorders>
              <w:top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</w:p>
        </w:tc>
        <w:tc>
          <w:tcPr>
            <w:tcW w:w="2115" w:type="dxa"/>
            <w:gridSpan w:val="3"/>
            <w:tcBorders>
              <w:top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82"/>
        </w:trPr>
        <w:tc>
          <w:tcPr>
            <w:tcW w:w="4788" w:type="dxa"/>
            <w:gridSpan w:val="12"/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Personnel / Персонал</w:t>
            </w:r>
          </w:p>
        </w:tc>
        <w:tc>
          <w:tcPr>
            <w:tcW w:w="4959" w:type="dxa"/>
            <w:gridSpan w:val="9"/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Personnel / Персонал</w:t>
            </w: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Name / Ф.И.О.</w:t>
            </w:r>
          </w:p>
        </w:tc>
        <w:tc>
          <w:tcPr>
            <w:tcW w:w="2790" w:type="dxa"/>
            <w:gridSpan w:val="7"/>
            <w:tcBorders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Position / Должность</w:t>
            </w:r>
          </w:p>
        </w:tc>
        <w:tc>
          <w:tcPr>
            <w:tcW w:w="2340" w:type="dxa"/>
            <w:gridSpan w:val="5"/>
            <w:tcBorders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Name / Ф.И.О.</w:t>
            </w:r>
          </w:p>
        </w:tc>
        <w:tc>
          <w:tcPr>
            <w:tcW w:w="2619" w:type="dxa"/>
            <w:gridSpan w:val="4"/>
            <w:tcBorders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Position / Должность</w:t>
            </w: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c>
          <w:tcPr>
            <w:tcW w:w="1998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79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261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87"/>
        </w:trPr>
        <w:tc>
          <w:tcPr>
            <w:tcW w:w="6360" w:type="dxa"/>
            <w:gridSpan w:val="16"/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Safety / Безопасность</w:t>
            </w:r>
          </w:p>
        </w:tc>
        <w:tc>
          <w:tcPr>
            <w:tcW w:w="3387" w:type="dxa"/>
            <w:gridSpan w:val="5"/>
            <w:tcBorders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Weather / Погода</w:t>
            </w:r>
          </w:p>
        </w:tc>
      </w:tr>
      <w:tr w:rsidR="00D35FCB" w:rsidRPr="00105596" w:rsidTr="002212A7">
        <w:trPr>
          <w:cantSplit/>
          <w:trHeight w:val="234"/>
        </w:trPr>
        <w:tc>
          <w:tcPr>
            <w:tcW w:w="1890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Man Hours Today / Трудозатраты, текущий день</w:t>
            </w:r>
          </w:p>
        </w:tc>
        <w:tc>
          <w:tcPr>
            <w:tcW w:w="1170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00" w:type="dxa"/>
            <w:gridSpan w:val="9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Tool box talk / Инструктаж по технике безопасности:</w:t>
            </w:r>
          </w:p>
        </w:tc>
        <w:tc>
          <w:tcPr>
            <w:tcW w:w="1590" w:type="dxa"/>
            <w:gridSpan w:val="3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Wind Speed / Скорость ветра</w:t>
            </w:r>
          </w:p>
        </w:tc>
        <w:tc>
          <w:tcPr>
            <w:tcW w:w="1797" w:type="dxa"/>
            <w:gridSpan w:val="2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1890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Man Hours Total / Трудозатраты, итого</w:t>
            </w:r>
          </w:p>
        </w:tc>
        <w:tc>
          <w:tcPr>
            <w:tcW w:w="1170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00" w:type="dxa"/>
            <w:gridSpan w:val="9"/>
            <w:vMerge/>
            <w:tcBorders>
              <w:left w:val="nil"/>
              <w:right w:val="nil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590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Wave Height / Высота волны</w:t>
            </w:r>
          </w:p>
        </w:tc>
        <w:tc>
          <w:tcPr>
            <w:tcW w:w="17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1890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 xml:space="preserve">LTI / Происшествие с потерей рабочего времени </w:t>
            </w:r>
          </w:p>
        </w:tc>
        <w:tc>
          <w:tcPr>
            <w:tcW w:w="1170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00" w:type="dxa"/>
            <w:gridSpan w:val="9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Comments / Замечания</w:t>
            </w:r>
          </w:p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590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Wind Direction / Направление ветра</w:t>
            </w:r>
          </w:p>
        </w:tc>
        <w:tc>
          <w:tcPr>
            <w:tcW w:w="17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1890" w:type="dxa"/>
            <w:gridSpan w:val="3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Incident Report / Отчет о происшествиях</w:t>
            </w:r>
          </w:p>
        </w:tc>
        <w:tc>
          <w:tcPr>
            <w:tcW w:w="585" w:type="dxa"/>
            <w:gridSpan w:val="3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Y / Да</w:t>
            </w:r>
          </w:p>
        </w:tc>
        <w:tc>
          <w:tcPr>
            <w:tcW w:w="585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N / Нет</w:t>
            </w:r>
          </w:p>
        </w:tc>
        <w:tc>
          <w:tcPr>
            <w:tcW w:w="3300" w:type="dxa"/>
            <w:gridSpan w:val="9"/>
            <w:vMerge/>
            <w:tcBorders>
              <w:left w:val="nil"/>
              <w:right w:val="nil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590" w:type="dxa"/>
            <w:gridSpan w:val="3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 xml:space="preserve">Current / Течение </w:t>
            </w:r>
          </w:p>
        </w:tc>
        <w:tc>
          <w:tcPr>
            <w:tcW w:w="1797" w:type="dxa"/>
            <w:gridSpan w:val="2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D35FCB" w:rsidRPr="00105596" w:rsidRDefault="00D35FCB" w:rsidP="002212A7">
            <w:pPr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318"/>
        </w:trPr>
        <w:tc>
          <w:tcPr>
            <w:tcW w:w="4770" w:type="dxa"/>
            <w:gridSpan w:val="11"/>
            <w:tcBorders>
              <w:top w:val="nil"/>
              <w:bottom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Consumables / Расходные материалы</w:t>
            </w:r>
          </w:p>
        </w:tc>
        <w:tc>
          <w:tcPr>
            <w:tcW w:w="4977" w:type="dxa"/>
            <w:gridSpan w:val="10"/>
            <w:tcBorders>
              <w:top w:val="nil"/>
              <w:bottom w:val="nil"/>
            </w:tcBorders>
            <w:vAlign w:val="center"/>
          </w:tcPr>
          <w:p w:rsidR="00D35FCB" w:rsidRDefault="00D35FCB" w:rsidP="002212A7">
            <w:pPr>
              <w:jc w:val="center"/>
              <w:rPr>
                <w:rFonts w:ascii="Arial" w:hAnsi="Arial"/>
                <w:b/>
                <w:bCs/>
                <w:noProof/>
                <w:sz w:val="18"/>
                <w:szCs w:val="20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 xml:space="preserve">Client Supplied Equipment / </w:t>
            </w:r>
          </w:p>
          <w:p w:rsidR="00D35FCB" w:rsidRPr="00105596" w:rsidRDefault="00D35FCB" w:rsidP="002212A7">
            <w:pPr>
              <w:jc w:val="center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Оборудование, предоставленное Клиентом</w:t>
            </w: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No / Нет</w:t>
            </w:r>
          </w:p>
        </w:tc>
        <w:tc>
          <w:tcPr>
            <w:tcW w:w="3330" w:type="dxa"/>
            <w:gridSpan w:val="8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Description / Описание</w:t>
            </w:r>
          </w:p>
        </w:tc>
        <w:tc>
          <w:tcPr>
            <w:tcW w:w="900" w:type="dxa"/>
            <w:gridSpan w:val="2"/>
            <w:tcBorders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Qty / Кол-во</w:t>
            </w:r>
          </w:p>
        </w:tc>
        <w:tc>
          <w:tcPr>
            <w:tcW w:w="630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No / Нет</w:t>
            </w:r>
          </w:p>
        </w:tc>
        <w:tc>
          <w:tcPr>
            <w:tcW w:w="3150" w:type="dxa"/>
            <w:gridSpan w:val="7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Description / Описание</w:t>
            </w:r>
          </w:p>
        </w:tc>
        <w:tc>
          <w:tcPr>
            <w:tcW w:w="119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Qty / Кол-во</w:t>
            </w: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30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63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15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1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30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63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15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1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30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63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15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1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30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630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15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1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top w:val="dotted" w:sz="4" w:space="0" w:color="auto"/>
              <w:bottom w:val="nil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30" w:type="dxa"/>
            <w:gridSpan w:val="8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630" w:type="dxa"/>
            <w:gridSpan w:val="2"/>
            <w:tcBorders>
              <w:top w:val="dotted" w:sz="4" w:space="0" w:color="auto"/>
              <w:bottom w:val="nil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150" w:type="dxa"/>
            <w:gridSpan w:val="7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197" w:type="dxa"/>
            <w:tcBorders>
              <w:top w:val="dotted" w:sz="4" w:space="0" w:color="auto"/>
              <w:left w:val="dotted" w:sz="4" w:space="0" w:color="auto"/>
              <w:bottom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234"/>
        </w:trPr>
        <w:tc>
          <w:tcPr>
            <w:tcW w:w="540" w:type="dxa"/>
            <w:tcBorders>
              <w:top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330" w:type="dxa"/>
            <w:gridSpan w:val="8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630" w:type="dxa"/>
            <w:gridSpan w:val="2"/>
            <w:tcBorders>
              <w:top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150" w:type="dxa"/>
            <w:gridSpan w:val="7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1197" w:type="dxa"/>
            <w:tcBorders>
              <w:top w:val="dotted" w:sz="4" w:space="0" w:color="auto"/>
              <w:left w:val="dotted" w:sz="4" w:space="0" w:color="auto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cantSplit/>
          <w:trHeight w:val="1634"/>
        </w:trPr>
        <w:tc>
          <w:tcPr>
            <w:tcW w:w="4770" w:type="dxa"/>
            <w:gridSpan w:val="11"/>
            <w:tcBorders>
              <w:top w:val="nil"/>
              <w:bottom w:val="nil"/>
            </w:tcBorders>
          </w:tcPr>
          <w:p w:rsidR="00D35FCB" w:rsidRDefault="00D35FCB" w:rsidP="002212A7">
            <w:pPr>
              <w:jc w:val="both"/>
              <w:rPr>
                <w:rFonts w:ascii="Arial" w:hAnsi="Arial"/>
                <w:b/>
                <w:bCs/>
                <w:noProof/>
                <w:sz w:val="18"/>
                <w:szCs w:val="20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 xml:space="preserve">Activities / Work / Comments / </w:t>
            </w:r>
          </w:p>
          <w:p w:rsidR="00D35FCB" w:rsidRPr="00105596" w:rsidRDefault="00D35FCB" w:rsidP="002212A7">
            <w:pPr>
              <w:jc w:val="both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>Работы / Комментарии</w:t>
            </w:r>
          </w:p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4977" w:type="dxa"/>
            <w:gridSpan w:val="10"/>
            <w:tcBorders>
              <w:top w:val="nil"/>
            </w:tcBorders>
          </w:tcPr>
          <w:p w:rsidR="00D35FCB" w:rsidRDefault="00D35FCB" w:rsidP="002212A7">
            <w:pPr>
              <w:jc w:val="both"/>
              <w:rPr>
                <w:rFonts w:ascii="Arial" w:hAnsi="Arial"/>
                <w:b/>
                <w:bCs/>
                <w:noProof/>
                <w:sz w:val="18"/>
                <w:szCs w:val="20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 xml:space="preserve">Provisional 24 Hour Planning / </w:t>
            </w:r>
          </w:p>
          <w:p w:rsidR="00D35FCB" w:rsidRPr="00105596" w:rsidRDefault="00D35FCB" w:rsidP="002212A7">
            <w:pPr>
              <w:jc w:val="both"/>
              <w:rPr>
                <w:rFonts w:ascii="Arial" w:hAnsi="Arial"/>
                <w:b/>
                <w:noProof/>
                <w:sz w:val="18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20"/>
                <w:lang/>
              </w:rPr>
              <w:t xml:space="preserve">Временное планирование на сутки </w:t>
            </w:r>
          </w:p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</w:tr>
      <w:tr w:rsidR="00D35FCB" w:rsidRPr="00105596" w:rsidTr="002212A7">
        <w:trPr>
          <w:trHeight w:val="525"/>
        </w:trPr>
        <w:tc>
          <w:tcPr>
            <w:tcW w:w="1170" w:type="dxa"/>
            <w:gridSpan w:val="2"/>
            <w:tcBorders>
              <w:bottom w:val="nil"/>
              <w:right w:val="nil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 xml:space="preserve">Signature / Подпись: </w:t>
            </w:r>
          </w:p>
        </w:tc>
        <w:tc>
          <w:tcPr>
            <w:tcW w:w="3600" w:type="dxa"/>
            <w:gridSpan w:val="9"/>
            <w:tcBorders>
              <w:left w:val="nil"/>
              <w:bottom w:val="nil"/>
              <w:right w:val="nil"/>
            </w:tcBorders>
            <w:vAlign w:val="bottom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………………………………………….</w:t>
            </w:r>
          </w:p>
        </w:tc>
        <w:tc>
          <w:tcPr>
            <w:tcW w:w="1170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 xml:space="preserve">Signature / Подпись: </w:t>
            </w:r>
          </w:p>
        </w:tc>
        <w:tc>
          <w:tcPr>
            <w:tcW w:w="3807" w:type="dxa"/>
            <w:gridSpan w:val="6"/>
            <w:tcBorders>
              <w:left w:val="nil"/>
              <w:bottom w:val="nil"/>
            </w:tcBorders>
            <w:vAlign w:val="bottom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………………………………………….</w:t>
            </w:r>
          </w:p>
        </w:tc>
      </w:tr>
      <w:tr w:rsidR="00D35FCB" w:rsidRPr="00105596" w:rsidTr="002212A7">
        <w:tc>
          <w:tcPr>
            <w:tcW w:w="1170" w:type="dxa"/>
            <w:gridSpan w:val="2"/>
            <w:tcBorders>
              <w:top w:val="nil"/>
              <w:bottom w:val="nil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60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Supervisor / Руководитель</w:t>
            </w:r>
          </w:p>
        </w:tc>
        <w:tc>
          <w:tcPr>
            <w:tcW w:w="11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</w:p>
        </w:tc>
        <w:tc>
          <w:tcPr>
            <w:tcW w:w="3807" w:type="dxa"/>
            <w:gridSpan w:val="6"/>
            <w:tcBorders>
              <w:top w:val="nil"/>
              <w:left w:val="nil"/>
              <w:bottom w:val="nil"/>
            </w:tcBorders>
          </w:tcPr>
          <w:p w:rsidR="00D35FCB" w:rsidRPr="00105596" w:rsidRDefault="00D35FCB" w:rsidP="002212A7">
            <w:pPr>
              <w:jc w:val="center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Client / Клиент</w:t>
            </w:r>
          </w:p>
        </w:tc>
      </w:tr>
      <w:tr w:rsidR="00D35FCB" w:rsidRPr="00105596" w:rsidTr="002212A7">
        <w:trPr>
          <w:cantSplit/>
          <w:trHeight w:val="2102"/>
        </w:trPr>
        <w:tc>
          <w:tcPr>
            <w:tcW w:w="1170" w:type="dxa"/>
            <w:gridSpan w:val="2"/>
            <w:tcBorders>
              <w:top w:val="nil"/>
              <w:right w:val="nil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Date / Дата:</w:t>
            </w:r>
          </w:p>
        </w:tc>
        <w:tc>
          <w:tcPr>
            <w:tcW w:w="3600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………………………………………….</w:t>
            </w:r>
          </w:p>
        </w:tc>
        <w:tc>
          <w:tcPr>
            <w:tcW w:w="1170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Date / Дата:</w:t>
            </w:r>
          </w:p>
        </w:tc>
        <w:tc>
          <w:tcPr>
            <w:tcW w:w="3807" w:type="dxa"/>
            <w:gridSpan w:val="6"/>
            <w:tcBorders>
              <w:top w:val="nil"/>
              <w:left w:val="nil"/>
            </w:tcBorders>
            <w:vAlign w:val="bottom"/>
          </w:tcPr>
          <w:p w:rsidR="00D35FCB" w:rsidRPr="00105596" w:rsidRDefault="00D35FCB" w:rsidP="002212A7">
            <w:pPr>
              <w:jc w:val="both"/>
              <w:rPr>
                <w:rFonts w:ascii="Arial" w:hAnsi="Arial"/>
                <w:noProof/>
                <w:sz w:val="18"/>
                <w:szCs w:val="20"/>
              </w:rPr>
            </w:pPr>
            <w:r>
              <w:rPr>
                <w:rFonts w:ascii="Arial" w:hAnsi="Arial"/>
                <w:noProof/>
                <w:sz w:val="18"/>
                <w:szCs w:val="20"/>
                <w:lang/>
              </w:rPr>
              <w:t>…………………………………………..</w:t>
            </w:r>
          </w:p>
        </w:tc>
      </w:tr>
    </w:tbl>
    <w:p w:rsidR="00D35FCB" w:rsidRPr="00105596" w:rsidRDefault="00D35FCB" w:rsidP="00105596">
      <w:pPr>
        <w:rPr>
          <w:rFonts w:ascii="Arial" w:hAnsi="Arial" w:cs="Arial"/>
          <w:noProof/>
          <w:sz w:val="18"/>
          <w:szCs w:val="18"/>
        </w:rPr>
      </w:pPr>
    </w:p>
    <w:sectPr w:rsidR="00D35FCB" w:rsidRPr="00105596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FCB" w:rsidRPr="00105596" w:rsidRDefault="00D35FC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35FCB" w:rsidRPr="00105596" w:rsidRDefault="00D35FC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FCB" w:rsidRDefault="00D35FC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right"/>
      <w:tblLook w:val="01E0"/>
    </w:tblPr>
    <w:tblGrid>
      <w:gridCol w:w="1512"/>
      <w:gridCol w:w="6933"/>
      <w:gridCol w:w="1086"/>
    </w:tblGrid>
    <w:tr w:rsidR="00D35FCB" w:rsidRPr="00105596" w:rsidTr="00A0248C">
      <w:trPr>
        <w:trHeight w:val="53"/>
        <w:jc w:val="right"/>
      </w:trPr>
      <w:tc>
        <w:tcPr>
          <w:tcW w:w="1620" w:type="dxa"/>
        </w:tcPr>
        <w:p w:rsidR="00D35FCB" w:rsidRPr="00105596" w:rsidRDefault="00D35FCB" w:rsidP="00D713B3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6933" w:type="dxa"/>
        </w:tcPr>
        <w:p w:rsidR="00D35FCB" w:rsidRPr="00105596" w:rsidRDefault="00D35FCB" w:rsidP="00D713B3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086" w:type="dxa"/>
        </w:tcPr>
        <w:p w:rsidR="00D35FCB" w:rsidRPr="00105596" w:rsidRDefault="00D35FCB" w:rsidP="00D713B3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D35FCB" w:rsidRPr="00105596" w:rsidTr="00A0248C">
      <w:trPr>
        <w:trHeight w:val="53"/>
        <w:jc w:val="right"/>
      </w:trPr>
      <w:tc>
        <w:tcPr>
          <w:tcW w:w="8553" w:type="dxa"/>
          <w:gridSpan w:val="2"/>
        </w:tcPr>
        <w:p w:rsidR="00D35FCB" w:rsidRPr="00105596" w:rsidRDefault="00D35FCB" w:rsidP="00D713B3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1.3 DOC. UNCONTROLLED WHEN PRINTED</w:t>
          </w:r>
        </w:p>
      </w:tc>
      <w:tc>
        <w:tcPr>
          <w:tcW w:w="1086" w:type="dxa"/>
        </w:tcPr>
        <w:p w:rsidR="00D35FCB" w:rsidRPr="00105596" w:rsidRDefault="00D35FCB" w:rsidP="00D713B3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D35FCB" w:rsidRPr="00105596" w:rsidRDefault="00D35FCB">
    <w:pPr>
      <w:pStyle w:val="Footer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FCB" w:rsidRDefault="00D35FC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FCB" w:rsidRPr="00105596" w:rsidRDefault="00D35FC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35FCB" w:rsidRPr="00105596" w:rsidRDefault="00D35FC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FCB" w:rsidRDefault="00D35FC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D35FCB" w:rsidRPr="00105596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35FCB" w:rsidRPr="00105596" w:rsidRDefault="00D35FCB" w:rsidP="00C50C4B">
          <w:pPr>
            <w:pStyle w:val="Header"/>
            <w:rPr>
              <w:rFonts w:ascii="Arial" w:hAnsi="Arial" w:cs="Arial"/>
              <w:noProof/>
            </w:rPr>
          </w:pPr>
          <w:r w:rsidRPr="00C41269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D35FCB" w:rsidRPr="00105596" w:rsidRDefault="00D35FC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D35FCB" w:rsidRPr="00105596" w:rsidRDefault="00D35FCB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FRM-VSL-06-6010-009</w:t>
          </w:r>
        </w:p>
      </w:tc>
    </w:tr>
    <w:tr w:rsidR="00D35FCB" w:rsidRPr="00105596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D35FCB" w:rsidRPr="00105596" w:rsidRDefault="00D35FCB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D35FCB" w:rsidRPr="00105596" w:rsidRDefault="00D35FC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DAILY DIVING REPORT / ЕЖЕДНЕВНЫЙ ОТЧЕТ О ВОДОЛАЗНЫХ РАБОТАХ </w:t>
          </w:r>
        </w:p>
      </w:tc>
      <w:tc>
        <w:tcPr>
          <w:tcW w:w="2273" w:type="dxa"/>
          <w:noWrap/>
          <w:vAlign w:val="center"/>
        </w:tcPr>
        <w:p w:rsidR="00D35FCB" w:rsidRPr="00105596" w:rsidRDefault="00D35FC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D35FCB" w:rsidRPr="00105596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35FCB" w:rsidRPr="00105596" w:rsidRDefault="00D35FCB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D35FCB" w:rsidRPr="00105596" w:rsidRDefault="00D35FCB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D35FCB" w:rsidRPr="00105596" w:rsidRDefault="00D35FC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D35FCB" w:rsidRPr="00105596" w:rsidRDefault="00D35FCB" w:rsidP="00DF454F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FCB" w:rsidRDefault="00D35FC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D098B"/>
    <w:rsid w:val="001054EA"/>
    <w:rsid w:val="00105596"/>
    <w:rsid w:val="00136E97"/>
    <w:rsid w:val="0020078B"/>
    <w:rsid w:val="002212A7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3F008E"/>
    <w:rsid w:val="003F3D61"/>
    <w:rsid w:val="00446268"/>
    <w:rsid w:val="00470A89"/>
    <w:rsid w:val="00475004"/>
    <w:rsid w:val="004B2C39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3746"/>
    <w:rsid w:val="00695704"/>
    <w:rsid w:val="006D152D"/>
    <w:rsid w:val="00745C46"/>
    <w:rsid w:val="00746017"/>
    <w:rsid w:val="00766F30"/>
    <w:rsid w:val="007A69BB"/>
    <w:rsid w:val="007B01C6"/>
    <w:rsid w:val="00804697"/>
    <w:rsid w:val="00827282"/>
    <w:rsid w:val="008838B0"/>
    <w:rsid w:val="008A1086"/>
    <w:rsid w:val="008D2330"/>
    <w:rsid w:val="008F40E6"/>
    <w:rsid w:val="00946A62"/>
    <w:rsid w:val="00995C32"/>
    <w:rsid w:val="00995CFD"/>
    <w:rsid w:val="009A00F9"/>
    <w:rsid w:val="009B6FF5"/>
    <w:rsid w:val="009E3A6A"/>
    <w:rsid w:val="00A0248C"/>
    <w:rsid w:val="00A463AA"/>
    <w:rsid w:val="00A92367"/>
    <w:rsid w:val="00AC2BBD"/>
    <w:rsid w:val="00AE7FF4"/>
    <w:rsid w:val="00B3388C"/>
    <w:rsid w:val="00B55943"/>
    <w:rsid w:val="00B614A3"/>
    <w:rsid w:val="00B733BB"/>
    <w:rsid w:val="00BC3B93"/>
    <w:rsid w:val="00BD486C"/>
    <w:rsid w:val="00BE050B"/>
    <w:rsid w:val="00BE4BCB"/>
    <w:rsid w:val="00C41269"/>
    <w:rsid w:val="00C50C4B"/>
    <w:rsid w:val="00C561E7"/>
    <w:rsid w:val="00C652E7"/>
    <w:rsid w:val="00C91F4C"/>
    <w:rsid w:val="00CE6C35"/>
    <w:rsid w:val="00CF20BF"/>
    <w:rsid w:val="00D35FCB"/>
    <w:rsid w:val="00D536DF"/>
    <w:rsid w:val="00D713B3"/>
    <w:rsid w:val="00D75EF2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F03B8"/>
    <w:rsid w:val="00FF4254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0248C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134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199</Words>
  <Characters>1135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2017-05-08T15:33:00Z</dcterms:created>
  <dcterms:modified xsi:type="dcterms:W3CDTF">2017-07-23T05:43:00Z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FRM-VSL-06-6010-009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