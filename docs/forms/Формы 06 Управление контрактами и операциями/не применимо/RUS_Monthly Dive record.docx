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1E0"/>
      </w:tblPr>
      <w:tblGrid>
        <w:gridCol w:w="468"/>
        <w:gridCol w:w="810"/>
        <w:gridCol w:w="1260"/>
        <w:gridCol w:w="990"/>
        <w:gridCol w:w="1170"/>
        <w:gridCol w:w="90"/>
        <w:gridCol w:w="360"/>
        <w:gridCol w:w="810"/>
        <w:gridCol w:w="990"/>
        <w:gridCol w:w="270"/>
        <w:gridCol w:w="1170"/>
        <w:gridCol w:w="1188"/>
      </w:tblGrid>
      <w:tr w:rsidR="00BA0575" w:rsidRPr="002276F3" w:rsidTr="007D3D19">
        <w:tc>
          <w:tcPr>
            <w:tcW w:w="4788" w:type="dxa"/>
            <w:gridSpan w:val="6"/>
          </w:tcPr>
          <w:p w:rsidR="00BA0575" w:rsidRPr="002276F3" w:rsidRDefault="00BA0575" w:rsidP="007D3D19">
            <w:pPr>
              <w:rPr>
                <w:rFonts w:ascii="Arial" w:hAnsi="Arial"/>
                <w:b/>
                <w:noProof/>
                <w:szCs w:val="20"/>
              </w:rPr>
            </w:pPr>
            <w:r>
              <w:rPr>
                <w:rFonts w:ascii="Arial" w:hAnsi="Arial"/>
                <w:b/>
                <w:bCs/>
                <w:noProof/>
                <w:szCs w:val="20"/>
                <w:lang/>
              </w:rPr>
              <w:t>Site / Объект:</w:t>
            </w:r>
          </w:p>
          <w:p w:rsidR="00BA0575" w:rsidRPr="002276F3" w:rsidRDefault="00BA0575" w:rsidP="007D3D19">
            <w:pPr>
              <w:rPr>
                <w:rFonts w:ascii="Arial" w:hAnsi="Arial"/>
                <w:b/>
                <w:noProof/>
                <w:szCs w:val="20"/>
              </w:rPr>
            </w:pPr>
          </w:p>
        </w:tc>
        <w:tc>
          <w:tcPr>
            <w:tcW w:w="2160" w:type="dxa"/>
            <w:gridSpan w:val="3"/>
          </w:tcPr>
          <w:p w:rsidR="00BA0575" w:rsidRPr="002276F3" w:rsidRDefault="00BA0575" w:rsidP="007D3D19">
            <w:pPr>
              <w:rPr>
                <w:rFonts w:ascii="Arial" w:hAnsi="Arial"/>
                <w:b/>
                <w:noProof/>
                <w:szCs w:val="20"/>
              </w:rPr>
            </w:pPr>
            <w:r>
              <w:rPr>
                <w:rFonts w:ascii="Arial" w:hAnsi="Arial"/>
                <w:b/>
                <w:bCs/>
                <w:noProof/>
                <w:szCs w:val="20"/>
                <w:lang/>
              </w:rPr>
              <w:t>Year / Год:</w:t>
            </w:r>
          </w:p>
        </w:tc>
        <w:tc>
          <w:tcPr>
            <w:tcW w:w="2628" w:type="dxa"/>
            <w:gridSpan w:val="3"/>
          </w:tcPr>
          <w:p w:rsidR="00BA0575" w:rsidRPr="002276F3" w:rsidRDefault="00BA0575" w:rsidP="007D3D19">
            <w:pPr>
              <w:rPr>
                <w:rFonts w:ascii="Arial" w:hAnsi="Arial"/>
                <w:b/>
                <w:noProof/>
                <w:szCs w:val="20"/>
              </w:rPr>
            </w:pPr>
            <w:r>
              <w:rPr>
                <w:rFonts w:ascii="Arial" w:hAnsi="Arial"/>
                <w:b/>
                <w:bCs/>
                <w:noProof/>
                <w:szCs w:val="20"/>
                <w:lang/>
              </w:rPr>
              <w:t>Month / Месяц:</w:t>
            </w:r>
          </w:p>
        </w:tc>
      </w:tr>
      <w:tr w:rsidR="00BA0575" w:rsidRPr="002276F3" w:rsidTr="007D3D19">
        <w:trPr>
          <w:trHeight w:val="3815"/>
        </w:trPr>
        <w:tc>
          <w:tcPr>
            <w:tcW w:w="9576" w:type="dxa"/>
            <w:gridSpan w:val="12"/>
          </w:tcPr>
          <w:p w:rsidR="00BA0575" w:rsidRPr="002276F3" w:rsidRDefault="00BA0575" w:rsidP="007D3D19">
            <w:pPr>
              <w:rPr>
                <w:rFonts w:ascii="Arial" w:hAnsi="Arial"/>
                <w:b/>
                <w:noProof/>
                <w:szCs w:val="20"/>
              </w:rPr>
            </w:pPr>
            <w:r>
              <w:rPr>
                <w:rFonts w:ascii="Arial" w:hAnsi="Arial"/>
                <w:b/>
                <w:bCs/>
                <w:noProof/>
                <w:szCs w:val="20"/>
                <w:lang/>
              </w:rPr>
              <w:t>Brief summary of works undertaken / Краткое содержание выполненных работ:</w:t>
            </w:r>
          </w:p>
        </w:tc>
      </w:tr>
      <w:tr w:rsidR="00BA0575" w:rsidRPr="002276F3" w:rsidTr="007D3D19">
        <w:tc>
          <w:tcPr>
            <w:tcW w:w="9576" w:type="dxa"/>
            <w:gridSpan w:val="12"/>
          </w:tcPr>
          <w:p w:rsidR="00BA0575" w:rsidRPr="002276F3" w:rsidRDefault="00BA0575" w:rsidP="007D3D19">
            <w:pPr>
              <w:rPr>
                <w:rFonts w:ascii="Arial" w:hAnsi="Arial"/>
                <w:b/>
                <w:noProof/>
                <w:szCs w:val="20"/>
              </w:rPr>
            </w:pPr>
            <w:r>
              <w:rPr>
                <w:rFonts w:ascii="Arial" w:hAnsi="Arial"/>
                <w:b/>
                <w:bCs/>
                <w:noProof/>
                <w:szCs w:val="20"/>
                <w:lang/>
              </w:rPr>
              <w:t>Tables used / Используемые таблицы:</w:t>
            </w:r>
          </w:p>
        </w:tc>
      </w:tr>
      <w:tr w:rsidR="00BA0575" w:rsidRPr="002276F3" w:rsidTr="007D3D19">
        <w:tc>
          <w:tcPr>
            <w:tcW w:w="9576" w:type="dxa"/>
            <w:gridSpan w:val="12"/>
            <w:tcBorders>
              <w:bottom w:val="single" w:sz="6" w:space="0" w:color="auto"/>
            </w:tcBorders>
          </w:tcPr>
          <w:p w:rsidR="00BA0575" w:rsidRDefault="00BA0575" w:rsidP="007D3D19">
            <w:pPr>
              <w:jc w:val="center"/>
              <w:rPr>
                <w:b/>
                <w:bCs/>
                <w:lang/>
              </w:rPr>
            </w:pPr>
            <w:r>
              <w:rPr>
                <w:rFonts w:ascii="Arial" w:hAnsi="Arial"/>
                <w:b/>
                <w:bCs/>
                <w:noProof/>
                <w:szCs w:val="20"/>
                <w:lang/>
              </w:rPr>
              <w:t xml:space="preserve">DIVE DETAILS </w:t>
            </w:r>
            <w:r>
              <w:rPr>
                <w:rFonts w:ascii="Arial" w:hAnsi="Arial"/>
                <w:b/>
                <w:bCs/>
                <w:noProof/>
                <w:sz w:val="20"/>
                <w:szCs w:val="20"/>
                <w:lang/>
              </w:rPr>
              <w:t>(Additional detail sheets to be attached if required)</w:t>
            </w:r>
            <w:r>
              <w:rPr>
                <w:b/>
                <w:bCs/>
                <w:lang/>
              </w:rPr>
              <w:t xml:space="preserve"> / </w:t>
            </w:r>
          </w:p>
          <w:p w:rsidR="00BA0575" w:rsidRPr="002276F3" w:rsidRDefault="00BA0575" w:rsidP="007D3D19">
            <w:pPr>
              <w:jc w:val="center"/>
              <w:rPr>
                <w:rFonts w:ascii="Arial" w:hAnsi="Arial"/>
                <w:b/>
                <w:noProof/>
                <w:sz w:val="20"/>
                <w:szCs w:val="20"/>
              </w:rPr>
            </w:pPr>
            <w:r w:rsidRPr="00DA5576">
              <w:rPr>
                <w:rFonts w:ascii="Arial" w:hAnsi="Arial"/>
                <w:b/>
                <w:bCs/>
                <w:noProof/>
                <w:szCs w:val="20"/>
                <w:lang/>
              </w:rPr>
              <w:t>СВЕДЕНИЯ О СПУСКЕ</w:t>
            </w:r>
            <w:r>
              <w:rPr>
                <w:b/>
                <w:bCs/>
                <w:lang/>
              </w:rPr>
              <w:t xml:space="preserve"> </w:t>
            </w:r>
            <w:r w:rsidRPr="00DA5576">
              <w:rPr>
                <w:rFonts w:ascii="Arial" w:hAnsi="Arial"/>
                <w:b/>
                <w:bCs/>
                <w:noProof/>
                <w:sz w:val="20"/>
                <w:szCs w:val="20"/>
                <w:lang/>
              </w:rPr>
              <w:t>(При необходимости приложить дополнительные листы данных)</w:t>
            </w:r>
          </w:p>
        </w:tc>
      </w:tr>
      <w:tr w:rsidR="00BA0575" w:rsidRPr="002276F3" w:rsidTr="007D3D19">
        <w:tc>
          <w:tcPr>
            <w:tcW w:w="468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A0575" w:rsidRPr="002276F3" w:rsidRDefault="00BA0575" w:rsidP="007D3D19">
            <w:pPr>
              <w:jc w:val="center"/>
              <w:rPr>
                <w:rFonts w:ascii="Arial" w:hAnsi="Arial"/>
                <w:b/>
                <w:noProof/>
                <w:sz w:val="16"/>
                <w:szCs w:val="16"/>
              </w:rPr>
            </w:pPr>
            <w:r>
              <w:rPr>
                <w:rFonts w:ascii="Arial" w:hAnsi="Arial"/>
                <w:b/>
                <w:bCs/>
                <w:noProof/>
                <w:sz w:val="16"/>
                <w:szCs w:val="16"/>
                <w:lang/>
              </w:rPr>
              <w:t>No/№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A0575" w:rsidRPr="002276F3" w:rsidRDefault="00BA0575" w:rsidP="007D3D19">
            <w:pPr>
              <w:jc w:val="center"/>
              <w:rPr>
                <w:rFonts w:ascii="Arial" w:hAnsi="Arial"/>
                <w:b/>
                <w:noProof/>
                <w:sz w:val="16"/>
                <w:szCs w:val="16"/>
              </w:rPr>
            </w:pPr>
            <w:r>
              <w:rPr>
                <w:rFonts w:ascii="Arial" w:hAnsi="Arial"/>
                <w:b/>
                <w:bCs/>
                <w:noProof/>
                <w:sz w:val="16"/>
                <w:szCs w:val="16"/>
                <w:lang/>
              </w:rPr>
              <w:t>Depth / Глубина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A0575" w:rsidRPr="002276F3" w:rsidRDefault="00BA0575" w:rsidP="007D3D19">
            <w:pPr>
              <w:jc w:val="center"/>
              <w:rPr>
                <w:rFonts w:ascii="Arial" w:hAnsi="Arial"/>
                <w:b/>
                <w:noProof/>
                <w:sz w:val="16"/>
                <w:szCs w:val="16"/>
              </w:rPr>
            </w:pPr>
            <w:r>
              <w:rPr>
                <w:rFonts w:ascii="Arial" w:hAnsi="Arial"/>
                <w:b/>
                <w:bCs/>
                <w:noProof/>
                <w:sz w:val="16"/>
                <w:szCs w:val="16"/>
                <w:lang/>
              </w:rPr>
              <w:t>Bottom Time / Время на дне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A0575" w:rsidRPr="002276F3" w:rsidRDefault="00BA0575" w:rsidP="007D3D19">
            <w:pPr>
              <w:jc w:val="center"/>
              <w:rPr>
                <w:rFonts w:ascii="Arial" w:hAnsi="Arial"/>
                <w:b/>
                <w:noProof/>
                <w:sz w:val="16"/>
                <w:szCs w:val="16"/>
              </w:rPr>
            </w:pPr>
            <w:r>
              <w:rPr>
                <w:rFonts w:ascii="Arial" w:hAnsi="Arial"/>
                <w:b/>
                <w:bCs/>
                <w:noProof/>
                <w:sz w:val="16"/>
                <w:szCs w:val="16"/>
                <w:lang/>
              </w:rPr>
              <w:t>Schedule / График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A0575" w:rsidRPr="002276F3" w:rsidRDefault="00BA0575" w:rsidP="007D3D19">
            <w:pPr>
              <w:jc w:val="center"/>
              <w:rPr>
                <w:rFonts w:ascii="Arial" w:hAnsi="Arial"/>
                <w:b/>
                <w:noProof/>
                <w:sz w:val="16"/>
                <w:szCs w:val="16"/>
              </w:rPr>
            </w:pPr>
            <w:r>
              <w:rPr>
                <w:rFonts w:ascii="Arial" w:hAnsi="Arial"/>
                <w:b/>
                <w:bCs/>
                <w:noProof/>
                <w:sz w:val="16"/>
                <w:szCs w:val="16"/>
                <w:lang/>
              </w:rPr>
              <w:t>Table / Таблица</w:t>
            </w:r>
          </w:p>
        </w:tc>
        <w:tc>
          <w:tcPr>
            <w:tcW w:w="45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A0575" w:rsidRPr="002276F3" w:rsidRDefault="00BA0575" w:rsidP="007D3D19">
            <w:pPr>
              <w:jc w:val="center"/>
              <w:rPr>
                <w:rFonts w:ascii="Arial" w:hAnsi="Arial"/>
                <w:b/>
                <w:noProof/>
                <w:sz w:val="16"/>
                <w:szCs w:val="16"/>
              </w:rPr>
            </w:pPr>
            <w:r>
              <w:rPr>
                <w:rFonts w:ascii="Arial" w:hAnsi="Arial"/>
                <w:b/>
                <w:bCs/>
                <w:noProof/>
                <w:sz w:val="16"/>
                <w:szCs w:val="16"/>
                <w:lang/>
              </w:rPr>
              <w:t>No/№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A0575" w:rsidRPr="002276F3" w:rsidRDefault="00BA0575" w:rsidP="007D3D19">
            <w:pPr>
              <w:jc w:val="center"/>
              <w:rPr>
                <w:rFonts w:ascii="Arial" w:hAnsi="Arial"/>
                <w:b/>
                <w:noProof/>
                <w:sz w:val="16"/>
                <w:szCs w:val="16"/>
              </w:rPr>
            </w:pPr>
            <w:r>
              <w:rPr>
                <w:rFonts w:ascii="Arial" w:hAnsi="Arial"/>
                <w:b/>
                <w:bCs/>
                <w:noProof/>
                <w:sz w:val="16"/>
                <w:szCs w:val="16"/>
                <w:lang/>
              </w:rPr>
              <w:t>Depth / Глубина</w:t>
            </w:r>
          </w:p>
        </w:tc>
        <w:tc>
          <w:tcPr>
            <w:tcW w:w="12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A0575" w:rsidRPr="002276F3" w:rsidRDefault="00BA0575" w:rsidP="007D3D19">
            <w:pPr>
              <w:jc w:val="center"/>
              <w:rPr>
                <w:rFonts w:ascii="Arial" w:hAnsi="Arial"/>
                <w:b/>
                <w:noProof/>
                <w:sz w:val="16"/>
                <w:szCs w:val="16"/>
              </w:rPr>
            </w:pPr>
            <w:r>
              <w:rPr>
                <w:rFonts w:ascii="Arial" w:hAnsi="Arial"/>
                <w:b/>
                <w:bCs/>
                <w:noProof/>
                <w:sz w:val="16"/>
                <w:szCs w:val="16"/>
                <w:lang/>
              </w:rPr>
              <w:t>Bottom Time / Время на дне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A0575" w:rsidRPr="002276F3" w:rsidRDefault="00BA0575" w:rsidP="007D3D19">
            <w:pPr>
              <w:jc w:val="center"/>
              <w:rPr>
                <w:rFonts w:ascii="Arial" w:hAnsi="Arial"/>
                <w:b/>
                <w:noProof/>
                <w:sz w:val="16"/>
                <w:szCs w:val="16"/>
              </w:rPr>
            </w:pPr>
            <w:r>
              <w:rPr>
                <w:rFonts w:ascii="Arial" w:hAnsi="Arial"/>
                <w:b/>
                <w:bCs/>
                <w:noProof/>
                <w:sz w:val="16"/>
                <w:szCs w:val="16"/>
                <w:lang/>
              </w:rPr>
              <w:t>Schedule / График</w:t>
            </w:r>
          </w:p>
        </w:tc>
        <w:tc>
          <w:tcPr>
            <w:tcW w:w="11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A0575" w:rsidRPr="002276F3" w:rsidRDefault="00BA0575" w:rsidP="007D3D19">
            <w:pPr>
              <w:jc w:val="center"/>
              <w:rPr>
                <w:rFonts w:ascii="Arial" w:hAnsi="Arial"/>
                <w:b/>
                <w:noProof/>
                <w:sz w:val="16"/>
                <w:szCs w:val="16"/>
              </w:rPr>
            </w:pPr>
            <w:r>
              <w:rPr>
                <w:rFonts w:ascii="Arial" w:hAnsi="Arial"/>
                <w:b/>
                <w:bCs/>
                <w:noProof/>
                <w:sz w:val="16"/>
                <w:szCs w:val="16"/>
                <w:lang/>
              </w:rPr>
              <w:t>Table / Таблица</w:t>
            </w:r>
          </w:p>
        </w:tc>
      </w:tr>
      <w:tr w:rsidR="00BA0575" w:rsidRPr="002276F3" w:rsidTr="007D3D19">
        <w:trPr>
          <w:trHeight w:val="162"/>
        </w:trPr>
        <w:tc>
          <w:tcPr>
            <w:tcW w:w="468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A0575" w:rsidRPr="002276F3" w:rsidRDefault="00BA0575" w:rsidP="007D3D19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A0575" w:rsidRPr="002276F3" w:rsidRDefault="00BA0575" w:rsidP="007D3D19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A0575" w:rsidRPr="002276F3" w:rsidRDefault="00BA0575" w:rsidP="007D3D19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A0575" w:rsidRPr="002276F3" w:rsidRDefault="00BA0575" w:rsidP="007D3D19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A0575" w:rsidRPr="002276F3" w:rsidRDefault="00BA0575" w:rsidP="007D3D19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45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A0575" w:rsidRPr="002276F3" w:rsidRDefault="00BA0575" w:rsidP="007D3D19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A0575" w:rsidRPr="002276F3" w:rsidRDefault="00BA0575" w:rsidP="007D3D19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12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A0575" w:rsidRPr="002276F3" w:rsidRDefault="00BA0575" w:rsidP="007D3D19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A0575" w:rsidRPr="002276F3" w:rsidRDefault="00BA0575" w:rsidP="007D3D19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11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A0575" w:rsidRPr="002276F3" w:rsidRDefault="00BA0575" w:rsidP="007D3D19">
            <w:pPr>
              <w:rPr>
                <w:rFonts w:ascii="Arial" w:hAnsi="Arial"/>
                <w:noProof/>
                <w:szCs w:val="20"/>
              </w:rPr>
            </w:pPr>
          </w:p>
        </w:tc>
      </w:tr>
      <w:tr w:rsidR="00BA0575" w:rsidRPr="002276F3" w:rsidTr="007D3D19">
        <w:tc>
          <w:tcPr>
            <w:tcW w:w="468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A0575" w:rsidRPr="002276F3" w:rsidRDefault="00BA0575" w:rsidP="007D3D19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A0575" w:rsidRPr="002276F3" w:rsidRDefault="00BA0575" w:rsidP="007D3D19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A0575" w:rsidRPr="002276F3" w:rsidRDefault="00BA0575" w:rsidP="007D3D19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A0575" w:rsidRPr="002276F3" w:rsidRDefault="00BA0575" w:rsidP="007D3D19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A0575" w:rsidRPr="002276F3" w:rsidRDefault="00BA0575" w:rsidP="007D3D19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45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A0575" w:rsidRPr="002276F3" w:rsidRDefault="00BA0575" w:rsidP="007D3D19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A0575" w:rsidRPr="002276F3" w:rsidRDefault="00BA0575" w:rsidP="007D3D19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12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A0575" w:rsidRPr="002276F3" w:rsidRDefault="00BA0575" w:rsidP="007D3D19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A0575" w:rsidRPr="002276F3" w:rsidRDefault="00BA0575" w:rsidP="007D3D19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11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A0575" w:rsidRPr="002276F3" w:rsidRDefault="00BA0575" w:rsidP="007D3D19">
            <w:pPr>
              <w:rPr>
                <w:rFonts w:ascii="Arial" w:hAnsi="Arial"/>
                <w:noProof/>
                <w:szCs w:val="20"/>
              </w:rPr>
            </w:pPr>
          </w:p>
        </w:tc>
      </w:tr>
      <w:tr w:rsidR="00BA0575" w:rsidRPr="002276F3" w:rsidTr="007D3D19">
        <w:tc>
          <w:tcPr>
            <w:tcW w:w="468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A0575" w:rsidRPr="002276F3" w:rsidRDefault="00BA0575" w:rsidP="007D3D19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A0575" w:rsidRPr="002276F3" w:rsidRDefault="00BA0575" w:rsidP="007D3D19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A0575" w:rsidRPr="002276F3" w:rsidRDefault="00BA0575" w:rsidP="007D3D19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A0575" w:rsidRPr="002276F3" w:rsidRDefault="00BA0575" w:rsidP="007D3D19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A0575" w:rsidRPr="002276F3" w:rsidRDefault="00BA0575" w:rsidP="007D3D19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45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A0575" w:rsidRPr="002276F3" w:rsidRDefault="00BA0575" w:rsidP="007D3D19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A0575" w:rsidRPr="002276F3" w:rsidRDefault="00BA0575" w:rsidP="007D3D19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12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A0575" w:rsidRPr="002276F3" w:rsidRDefault="00BA0575" w:rsidP="007D3D19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A0575" w:rsidRPr="002276F3" w:rsidRDefault="00BA0575" w:rsidP="007D3D19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11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A0575" w:rsidRPr="002276F3" w:rsidRDefault="00BA0575" w:rsidP="007D3D19">
            <w:pPr>
              <w:rPr>
                <w:rFonts w:ascii="Arial" w:hAnsi="Arial"/>
                <w:noProof/>
                <w:szCs w:val="20"/>
              </w:rPr>
            </w:pPr>
          </w:p>
        </w:tc>
      </w:tr>
      <w:tr w:rsidR="00BA0575" w:rsidRPr="002276F3" w:rsidTr="007D3D19">
        <w:tc>
          <w:tcPr>
            <w:tcW w:w="468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A0575" w:rsidRPr="002276F3" w:rsidRDefault="00BA0575" w:rsidP="007D3D19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A0575" w:rsidRPr="002276F3" w:rsidRDefault="00BA0575" w:rsidP="007D3D19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A0575" w:rsidRPr="002276F3" w:rsidRDefault="00BA0575" w:rsidP="007D3D19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A0575" w:rsidRPr="002276F3" w:rsidRDefault="00BA0575" w:rsidP="007D3D19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A0575" w:rsidRPr="002276F3" w:rsidRDefault="00BA0575" w:rsidP="007D3D19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45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A0575" w:rsidRPr="002276F3" w:rsidRDefault="00BA0575" w:rsidP="007D3D19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A0575" w:rsidRPr="002276F3" w:rsidRDefault="00BA0575" w:rsidP="007D3D19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12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A0575" w:rsidRPr="002276F3" w:rsidRDefault="00BA0575" w:rsidP="007D3D19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A0575" w:rsidRPr="002276F3" w:rsidRDefault="00BA0575" w:rsidP="007D3D19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11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A0575" w:rsidRPr="002276F3" w:rsidRDefault="00BA0575" w:rsidP="007D3D19">
            <w:pPr>
              <w:rPr>
                <w:rFonts w:ascii="Arial" w:hAnsi="Arial"/>
                <w:noProof/>
                <w:szCs w:val="20"/>
              </w:rPr>
            </w:pPr>
          </w:p>
        </w:tc>
      </w:tr>
      <w:tr w:rsidR="00BA0575" w:rsidRPr="002276F3" w:rsidTr="007D3D19">
        <w:tc>
          <w:tcPr>
            <w:tcW w:w="468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A0575" w:rsidRPr="002276F3" w:rsidRDefault="00BA0575" w:rsidP="007D3D19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A0575" w:rsidRPr="002276F3" w:rsidRDefault="00BA0575" w:rsidP="007D3D19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A0575" w:rsidRPr="002276F3" w:rsidRDefault="00BA0575" w:rsidP="007D3D19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A0575" w:rsidRPr="002276F3" w:rsidRDefault="00BA0575" w:rsidP="007D3D19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A0575" w:rsidRPr="002276F3" w:rsidRDefault="00BA0575" w:rsidP="007D3D19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45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A0575" w:rsidRPr="002276F3" w:rsidRDefault="00BA0575" w:rsidP="007D3D19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A0575" w:rsidRPr="002276F3" w:rsidRDefault="00BA0575" w:rsidP="007D3D19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12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A0575" w:rsidRPr="002276F3" w:rsidRDefault="00BA0575" w:rsidP="007D3D19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A0575" w:rsidRPr="002276F3" w:rsidRDefault="00BA0575" w:rsidP="007D3D19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11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A0575" w:rsidRPr="002276F3" w:rsidRDefault="00BA0575" w:rsidP="007D3D19">
            <w:pPr>
              <w:rPr>
                <w:rFonts w:ascii="Arial" w:hAnsi="Arial"/>
                <w:noProof/>
                <w:szCs w:val="20"/>
              </w:rPr>
            </w:pPr>
          </w:p>
        </w:tc>
      </w:tr>
      <w:tr w:rsidR="00BA0575" w:rsidRPr="002276F3" w:rsidTr="007D3D19">
        <w:tc>
          <w:tcPr>
            <w:tcW w:w="468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A0575" w:rsidRPr="002276F3" w:rsidRDefault="00BA0575" w:rsidP="007D3D19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A0575" w:rsidRPr="002276F3" w:rsidRDefault="00BA0575" w:rsidP="007D3D19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A0575" w:rsidRPr="002276F3" w:rsidRDefault="00BA0575" w:rsidP="007D3D19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A0575" w:rsidRPr="002276F3" w:rsidRDefault="00BA0575" w:rsidP="007D3D19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A0575" w:rsidRPr="002276F3" w:rsidRDefault="00BA0575" w:rsidP="007D3D19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45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A0575" w:rsidRPr="002276F3" w:rsidRDefault="00BA0575" w:rsidP="007D3D19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A0575" w:rsidRPr="002276F3" w:rsidRDefault="00BA0575" w:rsidP="007D3D19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12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A0575" w:rsidRPr="002276F3" w:rsidRDefault="00BA0575" w:rsidP="007D3D19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A0575" w:rsidRPr="002276F3" w:rsidRDefault="00BA0575" w:rsidP="007D3D19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11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A0575" w:rsidRPr="002276F3" w:rsidRDefault="00BA0575" w:rsidP="007D3D19">
            <w:pPr>
              <w:rPr>
                <w:rFonts w:ascii="Arial" w:hAnsi="Arial"/>
                <w:noProof/>
                <w:szCs w:val="20"/>
              </w:rPr>
            </w:pPr>
          </w:p>
        </w:tc>
      </w:tr>
      <w:tr w:rsidR="00BA0575" w:rsidRPr="002276F3" w:rsidTr="007D3D19">
        <w:tc>
          <w:tcPr>
            <w:tcW w:w="468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A0575" w:rsidRPr="002276F3" w:rsidRDefault="00BA0575" w:rsidP="007D3D19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A0575" w:rsidRPr="002276F3" w:rsidRDefault="00BA0575" w:rsidP="007D3D19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A0575" w:rsidRPr="002276F3" w:rsidRDefault="00BA0575" w:rsidP="007D3D19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A0575" w:rsidRPr="002276F3" w:rsidRDefault="00BA0575" w:rsidP="007D3D19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A0575" w:rsidRPr="002276F3" w:rsidRDefault="00BA0575" w:rsidP="007D3D19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45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A0575" w:rsidRPr="002276F3" w:rsidRDefault="00BA0575" w:rsidP="007D3D19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A0575" w:rsidRPr="002276F3" w:rsidRDefault="00BA0575" w:rsidP="007D3D19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12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A0575" w:rsidRPr="002276F3" w:rsidRDefault="00BA0575" w:rsidP="007D3D19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A0575" w:rsidRPr="002276F3" w:rsidRDefault="00BA0575" w:rsidP="007D3D19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11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A0575" w:rsidRPr="002276F3" w:rsidRDefault="00BA0575" w:rsidP="007D3D19">
            <w:pPr>
              <w:rPr>
                <w:rFonts w:ascii="Arial" w:hAnsi="Arial"/>
                <w:noProof/>
                <w:szCs w:val="20"/>
              </w:rPr>
            </w:pPr>
          </w:p>
        </w:tc>
      </w:tr>
      <w:tr w:rsidR="00BA0575" w:rsidRPr="002276F3" w:rsidTr="007D3D19">
        <w:tc>
          <w:tcPr>
            <w:tcW w:w="468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A0575" w:rsidRPr="002276F3" w:rsidRDefault="00BA0575" w:rsidP="007D3D19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A0575" w:rsidRPr="002276F3" w:rsidRDefault="00BA0575" w:rsidP="007D3D19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A0575" w:rsidRPr="002276F3" w:rsidRDefault="00BA0575" w:rsidP="007D3D19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A0575" w:rsidRPr="002276F3" w:rsidRDefault="00BA0575" w:rsidP="007D3D19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A0575" w:rsidRPr="002276F3" w:rsidRDefault="00BA0575" w:rsidP="007D3D19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45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A0575" w:rsidRPr="002276F3" w:rsidRDefault="00BA0575" w:rsidP="007D3D19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A0575" w:rsidRPr="002276F3" w:rsidRDefault="00BA0575" w:rsidP="007D3D19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12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A0575" w:rsidRPr="002276F3" w:rsidRDefault="00BA0575" w:rsidP="007D3D19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A0575" w:rsidRPr="002276F3" w:rsidRDefault="00BA0575" w:rsidP="007D3D19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11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A0575" w:rsidRPr="002276F3" w:rsidRDefault="00BA0575" w:rsidP="007D3D19">
            <w:pPr>
              <w:rPr>
                <w:rFonts w:ascii="Arial" w:hAnsi="Arial"/>
                <w:noProof/>
                <w:szCs w:val="20"/>
              </w:rPr>
            </w:pPr>
          </w:p>
        </w:tc>
      </w:tr>
      <w:tr w:rsidR="00BA0575" w:rsidRPr="002276F3" w:rsidTr="007D3D19">
        <w:tc>
          <w:tcPr>
            <w:tcW w:w="468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A0575" w:rsidRPr="002276F3" w:rsidRDefault="00BA0575" w:rsidP="007D3D19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A0575" w:rsidRPr="002276F3" w:rsidRDefault="00BA0575" w:rsidP="007D3D19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A0575" w:rsidRPr="002276F3" w:rsidRDefault="00BA0575" w:rsidP="007D3D19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A0575" w:rsidRPr="002276F3" w:rsidRDefault="00BA0575" w:rsidP="007D3D19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A0575" w:rsidRPr="002276F3" w:rsidRDefault="00BA0575" w:rsidP="007D3D19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45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A0575" w:rsidRPr="002276F3" w:rsidRDefault="00BA0575" w:rsidP="007D3D19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A0575" w:rsidRPr="002276F3" w:rsidRDefault="00BA0575" w:rsidP="007D3D19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12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A0575" w:rsidRPr="002276F3" w:rsidRDefault="00BA0575" w:rsidP="007D3D19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A0575" w:rsidRPr="002276F3" w:rsidRDefault="00BA0575" w:rsidP="007D3D19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11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A0575" w:rsidRPr="002276F3" w:rsidRDefault="00BA0575" w:rsidP="007D3D19">
            <w:pPr>
              <w:rPr>
                <w:rFonts w:ascii="Arial" w:hAnsi="Arial"/>
                <w:noProof/>
                <w:szCs w:val="20"/>
              </w:rPr>
            </w:pPr>
          </w:p>
        </w:tc>
      </w:tr>
      <w:tr w:rsidR="00BA0575" w:rsidRPr="002276F3" w:rsidTr="007D3D19">
        <w:tc>
          <w:tcPr>
            <w:tcW w:w="468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A0575" w:rsidRPr="002276F3" w:rsidRDefault="00BA0575" w:rsidP="007D3D19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A0575" w:rsidRPr="002276F3" w:rsidRDefault="00BA0575" w:rsidP="007D3D19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A0575" w:rsidRPr="002276F3" w:rsidRDefault="00BA0575" w:rsidP="007D3D19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A0575" w:rsidRPr="002276F3" w:rsidRDefault="00BA0575" w:rsidP="007D3D19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A0575" w:rsidRPr="002276F3" w:rsidRDefault="00BA0575" w:rsidP="007D3D19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45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A0575" w:rsidRPr="002276F3" w:rsidRDefault="00BA0575" w:rsidP="007D3D19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A0575" w:rsidRPr="002276F3" w:rsidRDefault="00BA0575" w:rsidP="007D3D19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12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A0575" w:rsidRPr="002276F3" w:rsidRDefault="00BA0575" w:rsidP="007D3D19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A0575" w:rsidRPr="002276F3" w:rsidRDefault="00BA0575" w:rsidP="007D3D19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11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A0575" w:rsidRPr="002276F3" w:rsidRDefault="00BA0575" w:rsidP="007D3D19">
            <w:pPr>
              <w:rPr>
                <w:rFonts w:ascii="Arial" w:hAnsi="Arial"/>
                <w:noProof/>
                <w:szCs w:val="20"/>
              </w:rPr>
            </w:pPr>
          </w:p>
        </w:tc>
      </w:tr>
      <w:tr w:rsidR="00BA0575" w:rsidRPr="002276F3" w:rsidTr="007D3D19">
        <w:tc>
          <w:tcPr>
            <w:tcW w:w="468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A0575" w:rsidRPr="002276F3" w:rsidRDefault="00BA0575" w:rsidP="007D3D19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A0575" w:rsidRPr="002276F3" w:rsidRDefault="00BA0575" w:rsidP="007D3D19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A0575" w:rsidRPr="002276F3" w:rsidRDefault="00BA0575" w:rsidP="007D3D19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A0575" w:rsidRPr="002276F3" w:rsidRDefault="00BA0575" w:rsidP="007D3D19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A0575" w:rsidRPr="002276F3" w:rsidRDefault="00BA0575" w:rsidP="007D3D19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45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A0575" w:rsidRPr="002276F3" w:rsidRDefault="00BA0575" w:rsidP="007D3D19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A0575" w:rsidRPr="002276F3" w:rsidRDefault="00BA0575" w:rsidP="007D3D19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12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A0575" w:rsidRPr="002276F3" w:rsidRDefault="00BA0575" w:rsidP="007D3D19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A0575" w:rsidRPr="002276F3" w:rsidRDefault="00BA0575" w:rsidP="007D3D19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11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A0575" w:rsidRPr="002276F3" w:rsidRDefault="00BA0575" w:rsidP="007D3D19">
            <w:pPr>
              <w:rPr>
                <w:rFonts w:ascii="Arial" w:hAnsi="Arial"/>
                <w:noProof/>
                <w:szCs w:val="20"/>
              </w:rPr>
            </w:pPr>
          </w:p>
        </w:tc>
      </w:tr>
      <w:tr w:rsidR="00BA0575" w:rsidRPr="002276F3" w:rsidTr="007D3D19">
        <w:tc>
          <w:tcPr>
            <w:tcW w:w="468" w:type="dxa"/>
            <w:tcBorders>
              <w:top w:val="single" w:sz="6" w:space="0" w:color="auto"/>
              <w:right w:val="single" w:sz="6" w:space="0" w:color="auto"/>
            </w:tcBorders>
          </w:tcPr>
          <w:p w:rsidR="00BA0575" w:rsidRPr="002276F3" w:rsidRDefault="00BA0575" w:rsidP="007D3D19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BA0575" w:rsidRPr="002276F3" w:rsidRDefault="00BA0575" w:rsidP="007D3D19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BA0575" w:rsidRPr="002276F3" w:rsidRDefault="00BA0575" w:rsidP="007D3D19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BA0575" w:rsidRPr="002276F3" w:rsidRDefault="00BA0575" w:rsidP="007D3D19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BA0575" w:rsidRPr="002276F3" w:rsidRDefault="00BA0575" w:rsidP="007D3D19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450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BA0575" w:rsidRPr="002276F3" w:rsidRDefault="00BA0575" w:rsidP="007D3D19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BA0575" w:rsidRPr="002276F3" w:rsidRDefault="00BA0575" w:rsidP="007D3D19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1260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BA0575" w:rsidRPr="002276F3" w:rsidRDefault="00BA0575" w:rsidP="007D3D19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BA0575" w:rsidRPr="002276F3" w:rsidRDefault="00BA0575" w:rsidP="007D3D19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1188" w:type="dxa"/>
            <w:tcBorders>
              <w:top w:val="single" w:sz="6" w:space="0" w:color="auto"/>
              <w:left w:val="single" w:sz="6" w:space="0" w:color="auto"/>
            </w:tcBorders>
          </w:tcPr>
          <w:p w:rsidR="00BA0575" w:rsidRPr="002276F3" w:rsidRDefault="00BA0575" w:rsidP="007D3D19">
            <w:pPr>
              <w:rPr>
                <w:rFonts w:ascii="Arial" w:hAnsi="Arial"/>
                <w:noProof/>
                <w:szCs w:val="20"/>
              </w:rPr>
            </w:pPr>
          </w:p>
        </w:tc>
      </w:tr>
      <w:tr w:rsidR="00BA0575" w:rsidRPr="002276F3" w:rsidTr="007D3D19">
        <w:tc>
          <w:tcPr>
            <w:tcW w:w="4698" w:type="dxa"/>
            <w:gridSpan w:val="5"/>
          </w:tcPr>
          <w:p w:rsidR="00BA0575" w:rsidRPr="002276F3" w:rsidRDefault="00BA0575" w:rsidP="007D3D19">
            <w:pPr>
              <w:rPr>
                <w:rFonts w:ascii="Arial" w:hAnsi="Arial"/>
                <w:b/>
                <w:noProof/>
                <w:szCs w:val="20"/>
              </w:rPr>
            </w:pPr>
            <w:r>
              <w:rPr>
                <w:rFonts w:ascii="Arial" w:hAnsi="Arial"/>
                <w:b/>
                <w:bCs/>
                <w:noProof/>
                <w:szCs w:val="20"/>
                <w:lang/>
              </w:rPr>
              <w:t>Total number of dives / Общее кол-во спусков:</w:t>
            </w:r>
          </w:p>
        </w:tc>
        <w:tc>
          <w:tcPr>
            <w:tcW w:w="4878" w:type="dxa"/>
            <w:gridSpan w:val="7"/>
          </w:tcPr>
          <w:p w:rsidR="00BA0575" w:rsidRPr="002276F3" w:rsidRDefault="00BA0575" w:rsidP="007D3D19">
            <w:pPr>
              <w:rPr>
                <w:rFonts w:ascii="Arial" w:hAnsi="Arial"/>
                <w:b/>
                <w:noProof/>
                <w:szCs w:val="20"/>
              </w:rPr>
            </w:pPr>
            <w:r>
              <w:rPr>
                <w:rFonts w:ascii="Arial" w:hAnsi="Arial"/>
                <w:b/>
                <w:bCs/>
                <w:noProof/>
                <w:szCs w:val="20"/>
                <w:lang/>
              </w:rPr>
              <w:t>Total bottom time / Суммарное время на дне:</w:t>
            </w:r>
          </w:p>
        </w:tc>
      </w:tr>
      <w:tr w:rsidR="00BA0575" w:rsidRPr="002276F3" w:rsidTr="007D3D19">
        <w:trPr>
          <w:trHeight w:val="3424"/>
        </w:trPr>
        <w:tc>
          <w:tcPr>
            <w:tcW w:w="9576" w:type="dxa"/>
            <w:gridSpan w:val="12"/>
          </w:tcPr>
          <w:p w:rsidR="00BA0575" w:rsidRPr="002276F3" w:rsidRDefault="00BA0575" w:rsidP="007D3D19">
            <w:pPr>
              <w:rPr>
                <w:rFonts w:ascii="Arial" w:hAnsi="Arial"/>
                <w:b/>
                <w:noProof/>
                <w:szCs w:val="20"/>
              </w:rPr>
            </w:pPr>
            <w:r>
              <w:rPr>
                <w:rFonts w:ascii="Arial" w:hAnsi="Arial"/>
                <w:b/>
                <w:bCs/>
                <w:noProof/>
                <w:szCs w:val="20"/>
                <w:lang/>
              </w:rPr>
              <w:t>Incidents or concerns / Происшествия или проблемные вопросы:</w:t>
            </w:r>
          </w:p>
        </w:tc>
      </w:tr>
    </w:tbl>
    <w:p w:rsidR="00BA0575" w:rsidRPr="002276F3" w:rsidRDefault="00BA0575" w:rsidP="002276F3">
      <w:pPr>
        <w:rPr>
          <w:rFonts w:ascii="Arial" w:hAnsi="Arial" w:cs="Arial"/>
          <w:noProof/>
          <w:sz w:val="18"/>
          <w:szCs w:val="18"/>
        </w:rPr>
      </w:pPr>
    </w:p>
    <w:sectPr w:rsidR="00BA0575" w:rsidRPr="002276F3" w:rsidSect="00DF454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1701" w:right="1134" w:bottom="1134" w:left="1134" w:header="567" w:footer="57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A0575" w:rsidRPr="002276F3" w:rsidRDefault="00BA0575" w:rsidP="009A00F9">
      <w:pPr>
        <w:rPr>
          <w:noProof/>
        </w:rPr>
      </w:pPr>
      <w:r>
        <w:rPr>
          <w:noProof/>
        </w:rPr>
        <w:separator/>
      </w:r>
    </w:p>
  </w:endnote>
  <w:endnote w:type="continuationSeparator" w:id="0">
    <w:p w:rsidR="00BA0575" w:rsidRPr="002276F3" w:rsidRDefault="00BA0575" w:rsidP="009A00F9">
      <w:pPr>
        <w:rPr>
          <w:noProof/>
        </w:rPr>
      </w:pPr>
      <w:r>
        <w:rPr>
          <w:noProof/>
        </w:rP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A0575" w:rsidRDefault="00BA0575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jc w:val="right"/>
      <w:tblLook w:val="01E0"/>
    </w:tblPr>
    <w:tblGrid>
      <w:gridCol w:w="1440"/>
      <w:gridCol w:w="7201"/>
      <w:gridCol w:w="1106"/>
    </w:tblGrid>
    <w:tr w:rsidR="00BA0575" w:rsidRPr="002276F3" w:rsidTr="00F305A2">
      <w:trPr>
        <w:trHeight w:val="53"/>
        <w:jc w:val="right"/>
      </w:trPr>
      <w:tc>
        <w:tcPr>
          <w:tcW w:w="1548" w:type="dxa"/>
        </w:tcPr>
        <w:p w:rsidR="00BA0575" w:rsidRPr="002276F3" w:rsidRDefault="00BA0575" w:rsidP="00F305A2">
          <w:pPr>
            <w:pStyle w:val="NoSpacing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  <w:lang/>
            </w:rPr>
            <w:t>Group Diving Manager</w:t>
          </w:r>
        </w:p>
      </w:tc>
      <w:tc>
        <w:tcPr>
          <w:tcW w:w="7201" w:type="dxa"/>
        </w:tcPr>
        <w:p w:rsidR="00BA0575" w:rsidRPr="002276F3" w:rsidRDefault="00BA0575" w:rsidP="00F305A2">
          <w:pPr>
            <w:pStyle w:val="NoSpacing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  <w:lang/>
            </w:rPr>
            <w:t>5/1/2014</w:t>
          </w:r>
        </w:p>
      </w:tc>
      <w:tc>
        <w:tcPr>
          <w:tcW w:w="1106" w:type="dxa"/>
        </w:tcPr>
        <w:p w:rsidR="00BA0575" w:rsidRPr="002276F3" w:rsidRDefault="00BA0575" w:rsidP="00F305A2">
          <w:pPr>
            <w:pStyle w:val="NoSpacing"/>
            <w:jc w:val="right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  <w:lang/>
            </w:rPr>
            <w:fldChar w:fldCharType="begin"/>
          </w:r>
          <w:r>
            <w:rPr>
              <w:noProof/>
              <w:sz w:val="12"/>
              <w:szCs w:val="12"/>
              <w:lang/>
            </w:rPr>
            <w:instrText xml:space="preserve"> PAGE </w:instrText>
          </w:r>
          <w:r>
            <w:rPr>
              <w:noProof/>
              <w:sz w:val="12"/>
              <w:szCs w:val="12"/>
              <w:lang/>
            </w:rPr>
            <w:fldChar w:fldCharType="separate"/>
          </w:r>
          <w:r>
            <w:rPr>
              <w:noProof/>
              <w:sz w:val="12"/>
              <w:szCs w:val="12"/>
              <w:lang/>
            </w:rPr>
            <w:t>2</w:t>
          </w:r>
          <w:r>
            <w:rPr>
              <w:noProof/>
              <w:sz w:val="12"/>
              <w:szCs w:val="12"/>
              <w:lang/>
            </w:rPr>
            <w:fldChar w:fldCharType="end"/>
          </w:r>
          <w:r>
            <w:rPr>
              <w:noProof/>
              <w:sz w:val="12"/>
              <w:szCs w:val="12"/>
              <w:lang/>
            </w:rPr>
            <w:t xml:space="preserve"> / </w:t>
          </w:r>
          <w:r>
            <w:rPr>
              <w:noProof/>
              <w:sz w:val="12"/>
              <w:szCs w:val="12"/>
              <w:lang/>
            </w:rPr>
            <w:fldChar w:fldCharType="begin"/>
          </w:r>
          <w:r>
            <w:rPr>
              <w:noProof/>
              <w:sz w:val="12"/>
              <w:szCs w:val="12"/>
              <w:lang/>
            </w:rPr>
            <w:instrText xml:space="preserve"> NUMPAGES </w:instrText>
          </w:r>
          <w:r>
            <w:rPr>
              <w:noProof/>
              <w:sz w:val="12"/>
              <w:szCs w:val="12"/>
              <w:lang/>
            </w:rPr>
            <w:fldChar w:fldCharType="separate"/>
          </w:r>
          <w:r>
            <w:rPr>
              <w:noProof/>
              <w:sz w:val="12"/>
              <w:szCs w:val="12"/>
              <w:lang/>
            </w:rPr>
            <w:t>2</w:t>
          </w:r>
          <w:r>
            <w:rPr>
              <w:noProof/>
              <w:sz w:val="12"/>
              <w:szCs w:val="12"/>
              <w:lang/>
            </w:rPr>
            <w:fldChar w:fldCharType="end"/>
          </w:r>
        </w:p>
      </w:tc>
    </w:tr>
    <w:tr w:rsidR="00BA0575" w:rsidRPr="002276F3" w:rsidTr="00F305A2">
      <w:trPr>
        <w:trHeight w:val="53"/>
        <w:jc w:val="right"/>
      </w:trPr>
      <w:tc>
        <w:tcPr>
          <w:tcW w:w="8749" w:type="dxa"/>
          <w:gridSpan w:val="2"/>
        </w:tcPr>
        <w:p w:rsidR="00BA0575" w:rsidRPr="002276F3" w:rsidRDefault="00BA0575" w:rsidP="00F305A2">
          <w:pPr>
            <w:pStyle w:val="NoSpacing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  <w:lang/>
            </w:rPr>
            <w:t>{_UIVersionString} DOC. UNCONTROLLED WHEN PRINTED</w:t>
          </w:r>
        </w:p>
      </w:tc>
      <w:tc>
        <w:tcPr>
          <w:tcW w:w="1106" w:type="dxa"/>
        </w:tcPr>
        <w:p w:rsidR="00BA0575" w:rsidRPr="002276F3" w:rsidRDefault="00BA0575" w:rsidP="00F305A2">
          <w:pPr>
            <w:pStyle w:val="NoSpacing"/>
            <w:jc w:val="right"/>
            <w:rPr>
              <w:noProof/>
              <w:sz w:val="12"/>
              <w:szCs w:val="12"/>
            </w:rPr>
          </w:pPr>
        </w:p>
      </w:tc>
    </w:tr>
  </w:tbl>
  <w:p w:rsidR="00BA0575" w:rsidRPr="002276F3" w:rsidRDefault="00BA0575">
    <w:pPr>
      <w:pStyle w:val="Footer"/>
      <w:rPr>
        <w:rFonts w:ascii="Arial" w:hAnsi="Arial" w:cs="Arial"/>
        <w:noProof/>
        <w:sz w:val="20"/>
        <w:szCs w:val="20"/>
      </w:rPr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A0575" w:rsidRDefault="00BA0575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A0575" w:rsidRPr="002276F3" w:rsidRDefault="00BA0575" w:rsidP="009A00F9">
      <w:pPr>
        <w:rPr>
          <w:noProof/>
        </w:rPr>
      </w:pPr>
      <w:r>
        <w:rPr>
          <w:noProof/>
        </w:rPr>
        <w:separator/>
      </w:r>
    </w:p>
  </w:footnote>
  <w:footnote w:type="continuationSeparator" w:id="0">
    <w:p w:rsidR="00BA0575" w:rsidRPr="002276F3" w:rsidRDefault="00BA0575" w:rsidP="009A00F9">
      <w:pPr>
        <w:rPr>
          <w:noProof/>
        </w:rPr>
      </w:pPr>
      <w:r>
        <w:rPr>
          <w:noProof/>
        </w:rP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A0575" w:rsidRDefault="00BA0575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9639" w:type="dxa"/>
      <w:tblInd w:w="15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/>
    </w:tblPr>
    <w:tblGrid>
      <w:gridCol w:w="2830"/>
      <w:gridCol w:w="4536"/>
      <w:gridCol w:w="2273"/>
    </w:tblGrid>
    <w:tr w:rsidR="00BA0575" w:rsidRPr="002276F3" w:rsidTr="00C50C4B">
      <w:trPr>
        <w:trHeight w:val="391"/>
      </w:trPr>
      <w:tc>
        <w:tcPr>
          <w:tcW w:w="2830" w:type="dxa"/>
          <w:vMerge w:val="restart"/>
          <w:tcBorders>
            <w:top w:val="single" w:sz="8" w:space="0" w:color="auto"/>
          </w:tcBorders>
          <w:noWrap/>
          <w:vAlign w:val="bottom"/>
        </w:tcPr>
        <w:p w:rsidR="00BA0575" w:rsidRPr="002276F3" w:rsidRDefault="00BA0575" w:rsidP="00C50C4B">
          <w:pPr>
            <w:pStyle w:val="Header"/>
            <w:rPr>
              <w:rFonts w:ascii="Arial" w:hAnsi="Arial" w:cs="Arial"/>
              <w:noProof/>
            </w:rPr>
          </w:pPr>
          <w:r w:rsidRPr="00624953">
            <w:rPr>
              <w:rFonts w:ascii="Arial" w:hAnsi="Arial" w:cs="Arial"/>
              <w:noProof/>
              <w:lang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7" o:spid="_x0000_i1026" type="#_x0000_t75" style="width:136.15pt;height:58.25pt;visibility:visible">
                <v:imagedata r:id="rId1" o:title=""/>
              </v:shape>
            </w:pict>
          </w:r>
        </w:p>
      </w:tc>
      <w:tc>
        <w:tcPr>
          <w:tcW w:w="4536" w:type="dxa"/>
          <w:tcBorders>
            <w:top w:val="single" w:sz="8" w:space="0" w:color="auto"/>
          </w:tcBorders>
          <w:noWrap/>
          <w:vAlign w:val="center"/>
        </w:tcPr>
        <w:p w:rsidR="00BA0575" w:rsidRPr="002276F3" w:rsidRDefault="00BA0575" w:rsidP="00C50C4B">
          <w:pPr>
            <w:pStyle w:val="Header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273" w:type="dxa"/>
          <w:tcBorders>
            <w:top w:val="single" w:sz="8" w:space="0" w:color="auto"/>
          </w:tcBorders>
          <w:noWrap/>
          <w:vAlign w:val="center"/>
        </w:tcPr>
        <w:p w:rsidR="00BA0575" w:rsidRPr="002276F3" w:rsidRDefault="00BA0575" w:rsidP="00E46112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  <w:lang/>
            </w:rPr>
            <w:t>FRM-VSL-06-6010-010</w:t>
          </w:r>
        </w:p>
      </w:tc>
    </w:tr>
    <w:tr w:rsidR="00BA0575" w:rsidRPr="002276F3" w:rsidTr="00C50C4B">
      <w:trPr>
        <w:trHeight w:val="365"/>
      </w:trPr>
      <w:tc>
        <w:tcPr>
          <w:tcW w:w="2830" w:type="dxa"/>
          <w:vMerge/>
          <w:noWrap/>
          <w:vAlign w:val="bottom"/>
        </w:tcPr>
        <w:p w:rsidR="00BA0575" w:rsidRPr="002276F3" w:rsidRDefault="00BA0575" w:rsidP="00C50C4B">
          <w:pPr>
            <w:pStyle w:val="Header"/>
            <w:rPr>
              <w:b/>
              <w:bCs/>
              <w:noProof/>
            </w:rPr>
          </w:pPr>
        </w:p>
      </w:tc>
      <w:tc>
        <w:tcPr>
          <w:tcW w:w="4536" w:type="dxa"/>
          <w:noWrap/>
          <w:vAlign w:val="center"/>
        </w:tcPr>
        <w:p w:rsidR="00BA0575" w:rsidRPr="002276F3" w:rsidRDefault="00BA0575" w:rsidP="00C50C4B">
          <w:pPr>
            <w:pStyle w:val="Header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  <w:lang/>
            </w:rPr>
            <w:t xml:space="preserve">MONTHLY DIVE RECORD SHEET / ЕЖЕМЕСЯЧНЫЙ ФОРМУЛЯР ВОДОЛАЗНЫХ СПУСКОВ </w:t>
          </w:r>
        </w:p>
      </w:tc>
      <w:tc>
        <w:tcPr>
          <w:tcW w:w="2273" w:type="dxa"/>
          <w:noWrap/>
          <w:vAlign w:val="center"/>
        </w:tcPr>
        <w:p w:rsidR="00BA0575" w:rsidRPr="002276F3" w:rsidRDefault="00BA0575" w:rsidP="00C50C4B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  <w:lang/>
            </w:rPr>
            <w:t>File 06 / Папка 06</w:t>
          </w:r>
        </w:p>
      </w:tc>
    </w:tr>
    <w:tr w:rsidR="00BA0575" w:rsidRPr="002276F3" w:rsidTr="00C50C4B">
      <w:trPr>
        <w:trHeight w:val="309"/>
      </w:trPr>
      <w:tc>
        <w:tcPr>
          <w:tcW w:w="2830" w:type="dxa"/>
          <w:vMerge/>
          <w:tcBorders>
            <w:bottom w:val="single" w:sz="8" w:space="0" w:color="auto"/>
          </w:tcBorders>
          <w:noWrap/>
          <w:vAlign w:val="bottom"/>
        </w:tcPr>
        <w:p w:rsidR="00BA0575" w:rsidRPr="002276F3" w:rsidRDefault="00BA0575" w:rsidP="00C50C4B">
          <w:pPr>
            <w:pStyle w:val="Header"/>
            <w:rPr>
              <w:noProof/>
            </w:rPr>
          </w:pPr>
        </w:p>
      </w:tc>
      <w:tc>
        <w:tcPr>
          <w:tcW w:w="4536" w:type="dxa"/>
          <w:tcBorders>
            <w:bottom w:val="single" w:sz="8" w:space="0" w:color="auto"/>
          </w:tcBorders>
          <w:noWrap/>
          <w:vAlign w:val="center"/>
        </w:tcPr>
        <w:p w:rsidR="00BA0575" w:rsidRPr="002276F3" w:rsidRDefault="00BA0575" w:rsidP="00C50C4B">
          <w:pPr>
            <w:pStyle w:val="Header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273" w:type="dxa"/>
          <w:tcBorders>
            <w:bottom w:val="single" w:sz="8" w:space="0" w:color="auto"/>
          </w:tcBorders>
          <w:noWrap/>
          <w:vAlign w:val="center"/>
        </w:tcPr>
        <w:p w:rsidR="00BA0575" w:rsidRPr="002276F3" w:rsidRDefault="00BA0575" w:rsidP="00C50C4B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  <w:lang/>
            </w:rPr>
            <w:t>Retention 2 Year / Срок хранения 2 года</w:t>
          </w:r>
        </w:p>
      </w:tc>
    </w:tr>
  </w:tbl>
  <w:p w:rsidR="00BA0575" w:rsidRPr="002276F3" w:rsidRDefault="00BA0575" w:rsidP="00DF454F">
    <w:pPr>
      <w:pStyle w:val="Header"/>
      <w:rPr>
        <w:noProof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A0575" w:rsidRDefault="00BA0575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1512F5"/>
    <w:multiLevelType w:val="hybridMultilevel"/>
    <w:tmpl w:val="12CC872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>
    <w:nsid w:val="24725654"/>
    <w:multiLevelType w:val="hybridMultilevel"/>
    <w:tmpl w:val="41083D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>
    <w:nsid w:val="62785995"/>
    <w:multiLevelType w:val="hybridMultilevel"/>
    <w:tmpl w:val="7E503D8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>
    <w:nsid w:val="69A949B4"/>
    <w:multiLevelType w:val="hybridMultilevel"/>
    <w:tmpl w:val="BE2089A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cumentProtection w:edit="forms" w:enforcement="0"/>
  <w:defaultTabStop w:val="720"/>
  <w:doNotHyphenateCaps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9A00F9"/>
    <w:rsid w:val="000307A3"/>
    <w:rsid w:val="00036EBA"/>
    <w:rsid w:val="0006446B"/>
    <w:rsid w:val="000D098B"/>
    <w:rsid w:val="001054EA"/>
    <w:rsid w:val="00136E97"/>
    <w:rsid w:val="0020078B"/>
    <w:rsid w:val="002276F3"/>
    <w:rsid w:val="00257026"/>
    <w:rsid w:val="0026278B"/>
    <w:rsid w:val="0027665F"/>
    <w:rsid w:val="00284816"/>
    <w:rsid w:val="002C2B40"/>
    <w:rsid w:val="00301753"/>
    <w:rsid w:val="00343B33"/>
    <w:rsid w:val="00363D8E"/>
    <w:rsid w:val="00380B49"/>
    <w:rsid w:val="00393747"/>
    <w:rsid w:val="003C62C3"/>
    <w:rsid w:val="003C65ED"/>
    <w:rsid w:val="003C78CE"/>
    <w:rsid w:val="00446268"/>
    <w:rsid w:val="00470A89"/>
    <w:rsid w:val="00471DA8"/>
    <w:rsid w:val="00475004"/>
    <w:rsid w:val="004B2C39"/>
    <w:rsid w:val="00560287"/>
    <w:rsid w:val="00570288"/>
    <w:rsid w:val="00584472"/>
    <w:rsid w:val="005912A2"/>
    <w:rsid w:val="005D6217"/>
    <w:rsid w:val="005E3444"/>
    <w:rsid w:val="00622624"/>
    <w:rsid w:val="00624953"/>
    <w:rsid w:val="00626E77"/>
    <w:rsid w:val="00650749"/>
    <w:rsid w:val="006546F5"/>
    <w:rsid w:val="00666BC0"/>
    <w:rsid w:val="00695704"/>
    <w:rsid w:val="006D152D"/>
    <w:rsid w:val="00745C46"/>
    <w:rsid w:val="00766F30"/>
    <w:rsid w:val="00796DF9"/>
    <w:rsid w:val="007A69BB"/>
    <w:rsid w:val="007D3D19"/>
    <w:rsid w:val="00804697"/>
    <w:rsid w:val="00827282"/>
    <w:rsid w:val="008838B0"/>
    <w:rsid w:val="008A1086"/>
    <w:rsid w:val="008D2330"/>
    <w:rsid w:val="00995C32"/>
    <w:rsid w:val="00995CFD"/>
    <w:rsid w:val="009A00F9"/>
    <w:rsid w:val="009B6FF5"/>
    <w:rsid w:val="009E3A6A"/>
    <w:rsid w:val="00A463AA"/>
    <w:rsid w:val="00A92367"/>
    <w:rsid w:val="00AC2BBD"/>
    <w:rsid w:val="00AD599D"/>
    <w:rsid w:val="00AE7FF4"/>
    <w:rsid w:val="00B20422"/>
    <w:rsid w:val="00B3388C"/>
    <w:rsid w:val="00B614A3"/>
    <w:rsid w:val="00B733BB"/>
    <w:rsid w:val="00BA0575"/>
    <w:rsid w:val="00BC398B"/>
    <w:rsid w:val="00BE050B"/>
    <w:rsid w:val="00BE4BCB"/>
    <w:rsid w:val="00C50C4B"/>
    <w:rsid w:val="00C8104A"/>
    <w:rsid w:val="00C91F4C"/>
    <w:rsid w:val="00CD32B9"/>
    <w:rsid w:val="00D27F92"/>
    <w:rsid w:val="00D536DF"/>
    <w:rsid w:val="00DA5576"/>
    <w:rsid w:val="00DA65FF"/>
    <w:rsid w:val="00DB2ABC"/>
    <w:rsid w:val="00DC5822"/>
    <w:rsid w:val="00DD6292"/>
    <w:rsid w:val="00DD7193"/>
    <w:rsid w:val="00DF454F"/>
    <w:rsid w:val="00E0446C"/>
    <w:rsid w:val="00E46112"/>
    <w:rsid w:val="00E520D0"/>
    <w:rsid w:val="00E80A0C"/>
    <w:rsid w:val="00EA7FD0"/>
    <w:rsid w:val="00EE5443"/>
    <w:rsid w:val="00F03C0C"/>
    <w:rsid w:val="00F305A2"/>
    <w:rsid w:val="00FF75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header" w:locked="1" w:semiHidden="0" w:uiPriority="0" w:unhideWhenUsed="0"/>
    <w:lsdException w:name="footer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No List" w:locked="1" w:semiHidden="0" w:uiPriority="0" w:unhideWhenUsed="0"/>
    <w:lsdException w:name="Balloon Text" w:locked="1" w:semiHidden="0" w:uiPriority="0" w:unhideWhenUsed="0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078B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Header Title"/>
    <w:basedOn w:val="Normal"/>
    <w:link w:val="HeaderChar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HeaderChar">
    <w:name w:val="Header Char"/>
    <w:aliases w:val="Header Title Char"/>
    <w:basedOn w:val="DefaultParagraphFont"/>
    <w:link w:val="Header"/>
    <w:uiPriority w:val="99"/>
    <w:locked/>
    <w:rsid w:val="009A00F9"/>
    <w:rPr>
      <w:rFonts w:cs="Times New Roman"/>
    </w:rPr>
  </w:style>
  <w:style w:type="paragraph" w:styleId="Footer">
    <w:name w:val="footer"/>
    <w:basedOn w:val="Normal"/>
    <w:link w:val="FooterChar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9A00F9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9A00F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9A00F9"/>
    <w:rPr>
      <w:rFonts w:ascii="Tahoma" w:hAnsi="Tahoma" w:cs="Tahoma"/>
      <w:sz w:val="16"/>
      <w:szCs w:val="16"/>
    </w:rPr>
  </w:style>
  <w:style w:type="paragraph" w:styleId="NoSpacing">
    <w:name w:val="No Spacing"/>
    <w:uiPriority w:val="99"/>
    <w:qFormat/>
    <w:rsid w:val="002C2B40"/>
    <w:rPr>
      <w:lang w:val="en-US" w:eastAsia="en-US"/>
    </w:rPr>
  </w:style>
  <w:style w:type="table" w:styleId="TableGrid">
    <w:name w:val="Table Grid"/>
    <w:basedOn w:val="TableNormal"/>
    <w:uiPriority w:val="99"/>
    <w:rsid w:val="00995C32"/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uiPriority w:val="99"/>
    <w:rsid w:val="00995CFD"/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qFormat/>
    <w:rsid w:val="00363D8E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rsid w:val="00DD6292"/>
    <w:rPr>
      <w:color w:val="000000"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uiPriority w:val="99"/>
    <w:locked/>
    <w:rsid w:val="00DD6292"/>
    <w:rPr>
      <w:rFonts w:ascii="Times New Roman" w:hAnsi="Times New Roman" w:cs="Times New Roman"/>
      <w:snapToGrid w:val="0"/>
      <w:color w:val="000000"/>
      <w:sz w:val="20"/>
      <w:szCs w:val="20"/>
    </w:rPr>
  </w:style>
  <w:style w:type="paragraph" w:customStyle="1" w:styleId="TableText">
    <w:name w:val="Table Text"/>
    <w:uiPriority w:val="99"/>
    <w:rsid w:val="00DD6292"/>
    <w:pPr>
      <w:ind w:left="216"/>
    </w:pPr>
    <w:rPr>
      <w:rFonts w:ascii="Helvetica" w:eastAsia="Times New Roman" w:hAnsi="Helvetica" w:cs="Times New Roman"/>
      <w:color w:val="000000"/>
      <w:sz w:val="20"/>
      <w:szCs w:val="20"/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sid w:val="00AD599D"/>
    <w:rPr>
      <w:rFonts w:cs="Times New Roman"/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193257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1</TotalTime>
  <Pages>2</Pages>
  <Words>112</Words>
  <Characters>642</Characters>
  <DocSecurity>0</DocSecurity>
  <Lines>0</Lines>
  <Paragraphs>0</Paragraphs>
  <ScaleCrop>false</ScaleCrop>
  <Manager>VKrichun@bollard-marine.group</Manager>
  <Company>ООО "БОЛЛАРД"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Bollard</dc:creator>
  <cp:keywords/>
  <dc:description/>
  <cp:lastPrinted>2014-02-05T16:13:00Z</cp:lastPrinted>
  <dcterms:created xsi:type="dcterms:W3CDTF">2017-05-08T16:06:00Z</dcterms:created>
  <dcterms:modified xsi:type="dcterms:W3CDTF">2017-07-23T07:57:00Z</dcterms:modified>
  <cp:version>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0x010100D41B7BC9CBC0E24B9380956825977748004134429CD046D845A30EE5D06D47ED1D</vt:lpwstr>
  </property>
  <property fmtid="{D5CDD505-2E9C-101B-9397-08002B2CF9AE}" pid="3" name="DocumentDepartment">
    <vt:lpwstr>6000 Operations</vt:lpwstr>
  </property>
  <property fmtid="{D5CDD505-2E9C-101B-9397-08002B2CF9AE}" pid="4" name="ProcedureNumber">
    <vt:lpwstr>FRM-VSL-06-6010-010</vt:lpwstr>
  </property>
  <property fmtid="{D5CDD505-2E9C-101B-9397-08002B2CF9AE}" pid="5" name="Name Procedure">
    <vt:lpwstr>Diving Manual</vt:lpwstr>
  </property>
  <property fmtid="{D5CDD505-2E9C-101B-9397-08002B2CF9AE}" pid="6" name="DocumentOwner">
    <vt:lpwstr>Group Diving Manager</vt:lpwstr>
  </property>
  <property fmtid="{D5CDD505-2E9C-101B-9397-08002B2CF9AE}" pid="7" name="IssueDate">
    <vt:lpwstr>2014-05-01T02:00:00Z</vt:lpwstr>
  </property>
  <property fmtid="{D5CDD505-2E9C-101B-9397-08002B2CF9AE}" pid="8" name="DLCPolicyLabelValue">
    <vt:lpwstr>DOC. UNCONTROLLED WHEN PRINTED Version2.0</vt:lpwstr>
  </property>
  <property fmtid="{D5CDD505-2E9C-101B-9397-08002B2CF9AE}" pid="9" name="DLCPolicyLabelLock">
    <vt:lpwstr/>
  </property>
  <property fmtid="{D5CDD505-2E9C-101B-9397-08002B2CF9AE}" pid="10" name="DLCPolicyLabelClientValue">
    <vt:lpwstr>{_UIVersionString} DOC. UNCONTROLLED WHEN PRINTED</vt:lpwstr>
  </property>
  <property fmtid="{D5CDD505-2E9C-101B-9397-08002B2CF9AE}" pid="11" name="OVMSAElement">
    <vt:lpwstr>06</vt:lpwstr>
  </property>
  <property fmtid="{D5CDD505-2E9C-101B-9397-08002B2CF9AE}" pid="12" name="DocumentType">
    <vt:lpwstr>FRM</vt:lpwstr>
  </property>
  <property fmtid="{D5CDD505-2E9C-101B-9397-08002B2CF9AE}" pid="13" name="DocumentLocation">
    <vt:lpwstr>VSL</vt:lpwstr>
  </property>
</Properties>
</file>