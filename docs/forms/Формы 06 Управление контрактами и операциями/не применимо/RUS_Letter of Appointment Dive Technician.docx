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7"/>
        <w:gridCol w:w="3072"/>
        <w:gridCol w:w="527"/>
        <w:gridCol w:w="2282"/>
        <w:gridCol w:w="702"/>
        <w:gridCol w:w="2710"/>
      </w:tblGrid>
      <w:tr w:rsidR="00816604" w:rsidRPr="00B519D1" w:rsidTr="002D1B70">
        <w:trPr>
          <w:trHeight w:val="1159"/>
        </w:trPr>
        <w:tc>
          <w:tcPr>
            <w:tcW w:w="10260" w:type="dxa"/>
            <w:gridSpan w:val="6"/>
          </w:tcPr>
          <w:p w:rsidR="00816604" w:rsidRPr="00B519D1" w:rsidRDefault="00816604" w:rsidP="002D1B70">
            <w:pPr>
              <w:spacing w:before="60"/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DESIGNATION / НАЗНАЧЕНИЕ</w:t>
            </w:r>
          </w:p>
          <w:p w:rsidR="00816604" w:rsidRPr="00B519D1" w:rsidRDefault="00816604" w:rsidP="002D1B70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  <w:p w:rsidR="00816604" w:rsidRPr="00B519D1" w:rsidRDefault="00816604" w:rsidP="002D1B70">
            <w:pPr>
              <w:spacing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I ………………………………………………………. designate ……………………………………………….. </w:t>
            </w:r>
          </w:p>
          <w:p w:rsidR="00816604" w:rsidRDefault="00816604" w:rsidP="002D1B70">
            <w:pPr>
              <w:spacing w:after="60"/>
              <w:rPr>
                <w:rFonts w:ascii="Arial" w:hAnsi="Arial"/>
                <w:noProof/>
                <w:sz w:val="20"/>
                <w:szCs w:val="20"/>
                <w:lang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as Dive Technician at the dive site / workplace where Smit Lamnalco is carrying out diving work / </w:t>
            </w:r>
          </w:p>
          <w:p w:rsidR="00816604" w:rsidRPr="00B519D1" w:rsidRDefault="00816604" w:rsidP="002D1B70">
            <w:pPr>
              <w:spacing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Я,  ………………………………………………………. назначаю ……………………………………………….. водолазным техником на участке водолазных работ, осуществляемых компанией Smit Lamnalco</w:t>
            </w:r>
          </w:p>
        </w:tc>
      </w:tr>
      <w:tr w:rsidR="00816604" w:rsidRPr="00B519D1" w:rsidTr="002D1B70">
        <w:trPr>
          <w:trHeight w:val="5540"/>
        </w:trPr>
        <w:tc>
          <w:tcPr>
            <w:tcW w:w="10260" w:type="dxa"/>
            <w:gridSpan w:val="6"/>
          </w:tcPr>
          <w:p w:rsidR="00816604" w:rsidRPr="00B519D1" w:rsidRDefault="00816604" w:rsidP="002D1B70">
            <w:pPr>
              <w:spacing w:before="60"/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DUTIES AND OBLIGATIONS / ОБЯЗАННОСТИ И ОБЯЗАТЕЛЬСТВА</w:t>
            </w:r>
          </w:p>
          <w:p w:rsidR="00816604" w:rsidRPr="00B519D1" w:rsidRDefault="00816604" w:rsidP="002D1B70">
            <w:pPr>
              <w:spacing w:before="60"/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Ensure diving equipment is examined, tested and certified in accordance with the SLIMS Diving procedure, IMCA guidance and manufacturers guidelines. / Обеспечивать осмотр, испытания и сертификацию водолазного оборудования в соответствии с процедурой водолазных работ SLIMS, рекомендациями IMCA и изготовителей.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Establish and manage workable Planned Maintenance System for the diving equipment. / Внедрить к применению эффективную систему планового техобслуживания водолазного оборудования.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Ensure full and proper records of all planned / unplanned maintenance and repairs for each individual item of diving equipment is maintained. / Обеспечивать ведение полных и надлежащих записей обо всех плановых / внеплановых работах по техническому обслуживанию и ремонту каждой отдельной единицы водолазного оборудования.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Be responsible for the maintenance of mechanical or electrical machinery, associated support services and related equipment, to enable it to be operated in a safe and efficient manner where operationally feasible. / Нести ответственность за техническое обслуживание механических и электрических устройств, вспомогательных устройств, обеспечивая их исправность и пригодность к безопасной эксплуатации.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Ensure that the diving system drawings and manuals are kept updated. / Следить за своевременным обновлением чертежей и руководств по водолазным системам.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Have understanding and comply with all relevant sections of the company’s policies and management system. / Понимать и соблюдать соответствующие разделы политик компании и системы управления.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Undertake IMCA D 023, 037 and 040 audits, as per SLIMS element 12, all Lamnalco Diving Contracts. / Проводить аудиты IMCA D 023, 037 и 040 в соответствии с элементом SLIMS 12 по всем водолазным контрактам Lamnalco. Audit Reports and recommendations, for improvements to be submitted to Dive Manager. / Проверять отчеты и рекомендации по оптимизации, представляемые менеджеру по водолазным работам.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Attend dive interventions as required by the Dive Manager. / Обслуживать водолазные мероприятия по требованию менеджера по водолазным работам.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Assist with sourcing, purchasing and quality control of diving related spares and consumables. / Содействовать в поиске, закупке и проверке качества запасных частей и расходных материалов для водолазной техники.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Liaise with 3rd party inspection authorities. / Поддерживать связи с независимыми инспектирующими организациями.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Assist with the mobilisation and de-mobilisation of diving equipment. / Оказывать содействие в мобилизации и демобилизации водолазного оборудования.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Ensure that the Diving Supervisor and diving team are familiar with the correct operation of diving plant and equipment. / Обеспечивать ознакомление руководителем водолазных работ и командой водолазов с правильной эксплуатацией водолазного снаряжения и подводного оборудования.</w:t>
            </w:r>
          </w:p>
          <w:p w:rsidR="00816604" w:rsidRPr="00B519D1" w:rsidRDefault="00816604" w:rsidP="002D1B70">
            <w:pPr>
              <w:numPr>
                <w:ilvl w:val="0"/>
                <w:numId w:val="5"/>
              </w:numPr>
              <w:spacing w:after="60"/>
              <w:rPr>
                <w:rFonts w:ascii="Arial" w:hAnsi="Arial" w:cs="Times-Roman"/>
                <w:noProof/>
                <w:sz w:val="20"/>
                <w:szCs w:val="20"/>
              </w:rPr>
            </w:pPr>
            <w:r>
              <w:rPr>
                <w:rFonts w:ascii="Arial" w:hAnsi="Arial" w:cs="Times-Roman"/>
                <w:noProof/>
                <w:sz w:val="20"/>
                <w:szCs w:val="20"/>
                <w:lang/>
              </w:rPr>
              <w:t>Liaise with the Diving Supervisor on the status of diving equipment. / Обеспечивать взаимодействие с руководителем водолазных работ в части состояния водолазного оборудования.</w:t>
            </w:r>
          </w:p>
        </w:tc>
      </w:tr>
      <w:tr w:rsidR="00816604" w:rsidRPr="00B519D1" w:rsidTr="002D1B70">
        <w:trPr>
          <w:trHeight w:val="1581"/>
        </w:trPr>
        <w:tc>
          <w:tcPr>
            <w:tcW w:w="10260" w:type="dxa"/>
            <w:gridSpan w:val="6"/>
            <w:tcBorders>
              <w:bottom w:val="nil"/>
            </w:tcBorders>
          </w:tcPr>
          <w:p w:rsidR="00816604" w:rsidRPr="00B519D1" w:rsidRDefault="00816604" w:rsidP="002D1B70">
            <w:pPr>
              <w:spacing w:before="60"/>
              <w:jc w:val="center"/>
              <w:rPr>
                <w:rFonts w:ascii="Arial" w:hAnsi="Arial"/>
                <w:b/>
                <w:noProof/>
                <w:color w:val="FF0000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color w:val="FF0000"/>
                <w:sz w:val="20"/>
                <w:szCs w:val="20"/>
                <w:lang/>
              </w:rPr>
              <w:t>ACCEPTANCE / СОГЛАСИЕ С ВЫШЕСКАЗАННЫМ</w:t>
            </w:r>
          </w:p>
          <w:p w:rsidR="00816604" w:rsidRPr="00B519D1" w:rsidRDefault="00816604" w:rsidP="002D1B70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816604" w:rsidRDefault="00816604" w:rsidP="002D1B70">
            <w:pPr>
              <w:rPr>
                <w:rFonts w:ascii="Arial" w:hAnsi="Arial"/>
                <w:noProof/>
                <w:sz w:val="20"/>
                <w:szCs w:val="20"/>
                <w:lang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I ……………………………………………………………. Accept this designation. / </w:t>
            </w:r>
          </w:p>
          <w:p w:rsidR="00816604" w:rsidRPr="00B519D1" w:rsidRDefault="00816604" w:rsidP="002D1B70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Я, ……………………………………………………………. принимаю это назначение.</w:t>
            </w:r>
          </w:p>
          <w:p w:rsidR="00816604" w:rsidRPr="00B519D1" w:rsidRDefault="00816604" w:rsidP="002D1B70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816604" w:rsidRPr="00B519D1" w:rsidRDefault="00816604" w:rsidP="002D1B70">
            <w:pPr>
              <w:spacing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I have read and understand the Smit Lamnalco Integrated Management System and all relevant Operational Procedure Manuals. / Я прочитал и понял назначение интегрированной системы управления Smit Lamnalco, а также всех соответствующих руководств и процедур.</w:t>
            </w:r>
          </w:p>
          <w:p w:rsidR="00816604" w:rsidRPr="00B519D1" w:rsidRDefault="00816604" w:rsidP="002D1B70">
            <w:pPr>
              <w:spacing w:after="60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816604" w:rsidRPr="00B519D1" w:rsidTr="002D1B70">
        <w:trPr>
          <w:trHeight w:val="321"/>
        </w:trPr>
        <w:tc>
          <w:tcPr>
            <w:tcW w:w="967" w:type="dxa"/>
            <w:tcBorders>
              <w:top w:val="nil"/>
              <w:bottom w:val="nil"/>
              <w:right w:val="nil"/>
            </w:tcBorders>
            <w:vAlign w:val="center"/>
          </w:tcPr>
          <w:p w:rsidR="00816604" w:rsidRPr="00681FD8" w:rsidRDefault="00816604" w:rsidP="002D1B70">
            <w:pPr>
              <w:spacing w:before="60"/>
              <w:rPr>
                <w:rFonts w:ascii="Arial" w:hAnsi="Arial"/>
                <w:noProof/>
                <w:sz w:val="18"/>
                <w:szCs w:val="18"/>
              </w:rPr>
            </w:pPr>
            <w:r w:rsidRPr="00681FD8">
              <w:rPr>
                <w:rFonts w:ascii="Arial" w:hAnsi="Arial"/>
                <w:noProof/>
                <w:sz w:val="18"/>
                <w:szCs w:val="18"/>
                <w:lang/>
              </w:rPr>
              <w:t>Signed / Подпись: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…………………………………….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681FD8" w:rsidRDefault="00816604" w:rsidP="002D1B70">
            <w:pPr>
              <w:spacing w:before="60"/>
              <w:rPr>
                <w:rFonts w:ascii="Arial" w:hAnsi="Arial"/>
                <w:noProof/>
                <w:sz w:val="18"/>
                <w:szCs w:val="18"/>
              </w:rPr>
            </w:pPr>
            <w:r w:rsidRPr="00681FD8">
              <w:rPr>
                <w:rFonts w:ascii="Arial" w:hAnsi="Arial"/>
                <w:noProof/>
                <w:sz w:val="18"/>
                <w:szCs w:val="18"/>
                <w:lang/>
              </w:rPr>
              <w:t>At / Место: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………………………….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Date / Дата: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…………………….</w:t>
            </w:r>
          </w:p>
        </w:tc>
      </w:tr>
      <w:tr w:rsidR="00816604" w:rsidRPr="00B519D1" w:rsidTr="002D1B70">
        <w:trPr>
          <w:trHeight w:val="321"/>
        </w:trPr>
        <w:tc>
          <w:tcPr>
            <w:tcW w:w="967" w:type="dxa"/>
            <w:tcBorders>
              <w:top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710" w:type="dxa"/>
            <w:tcBorders>
              <w:top w:val="nil"/>
              <w:left w:val="nil"/>
              <w:bottom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816604" w:rsidRPr="00B519D1" w:rsidTr="002D1B70">
        <w:trPr>
          <w:trHeight w:val="321"/>
        </w:trPr>
        <w:tc>
          <w:tcPr>
            <w:tcW w:w="967" w:type="dxa"/>
            <w:tcBorders>
              <w:top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Employee / Сотрудник:</w:t>
            </w:r>
          </w:p>
        </w:tc>
        <w:tc>
          <w:tcPr>
            <w:tcW w:w="28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41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816604" w:rsidRPr="00B519D1" w:rsidTr="002D1B70">
        <w:trPr>
          <w:trHeight w:val="70"/>
        </w:trPr>
        <w:tc>
          <w:tcPr>
            <w:tcW w:w="403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8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41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816604" w:rsidRPr="00B519D1" w:rsidTr="002D1B70">
        <w:trPr>
          <w:trHeight w:val="321"/>
        </w:trPr>
        <w:tc>
          <w:tcPr>
            <w:tcW w:w="967" w:type="dxa"/>
            <w:tcBorders>
              <w:top w:val="nil"/>
              <w:bottom w:val="nil"/>
              <w:right w:val="nil"/>
            </w:tcBorders>
            <w:vAlign w:val="center"/>
          </w:tcPr>
          <w:p w:rsidR="00816604" w:rsidRPr="00681FD8" w:rsidRDefault="00816604" w:rsidP="002D1B70">
            <w:pPr>
              <w:spacing w:before="60"/>
              <w:rPr>
                <w:rFonts w:ascii="Arial" w:hAnsi="Arial"/>
                <w:noProof/>
                <w:sz w:val="18"/>
                <w:szCs w:val="18"/>
              </w:rPr>
            </w:pPr>
            <w:r w:rsidRPr="00681FD8">
              <w:rPr>
                <w:rFonts w:ascii="Arial" w:hAnsi="Arial"/>
                <w:noProof/>
                <w:sz w:val="18"/>
                <w:szCs w:val="18"/>
                <w:lang/>
              </w:rPr>
              <w:t>Signed / Подпись: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…………………………………….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681FD8" w:rsidRDefault="00816604" w:rsidP="002D1B70">
            <w:pPr>
              <w:spacing w:before="60"/>
              <w:rPr>
                <w:rFonts w:ascii="Arial" w:hAnsi="Arial"/>
                <w:noProof/>
                <w:sz w:val="18"/>
                <w:szCs w:val="18"/>
              </w:rPr>
            </w:pPr>
            <w:r w:rsidRPr="00681FD8">
              <w:rPr>
                <w:rFonts w:ascii="Arial" w:hAnsi="Arial"/>
                <w:noProof/>
                <w:sz w:val="18"/>
                <w:szCs w:val="18"/>
                <w:lang/>
              </w:rPr>
              <w:t>At / Место: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………………………….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Date / Дата: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…………………….</w:t>
            </w:r>
          </w:p>
        </w:tc>
      </w:tr>
      <w:tr w:rsidR="00816604" w:rsidRPr="00B519D1" w:rsidTr="002D1B70">
        <w:trPr>
          <w:trHeight w:val="1278"/>
        </w:trPr>
        <w:tc>
          <w:tcPr>
            <w:tcW w:w="967" w:type="dxa"/>
            <w:tcBorders>
              <w:top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Employer / Работодатель</w:t>
            </w:r>
          </w:p>
        </w:tc>
        <w:tc>
          <w:tcPr>
            <w:tcW w:w="280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412" w:type="dxa"/>
            <w:gridSpan w:val="2"/>
            <w:tcBorders>
              <w:top w:val="nil"/>
              <w:left w:val="nil"/>
            </w:tcBorders>
            <w:vAlign w:val="center"/>
          </w:tcPr>
          <w:p w:rsidR="00816604" w:rsidRPr="00B519D1" w:rsidRDefault="00816604" w:rsidP="002D1B70">
            <w:pPr>
              <w:spacing w:before="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:rsidR="00816604" w:rsidRPr="00B519D1" w:rsidRDefault="00816604" w:rsidP="00B519D1">
      <w:pPr>
        <w:rPr>
          <w:rFonts w:ascii="Arial" w:hAnsi="Arial" w:cs="Arial"/>
          <w:noProof/>
          <w:sz w:val="20"/>
          <w:szCs w:val="18"/>
        </w:rPr>
      </w:pPr>
    </w:p>
    <w:sectPr w:rsidR="00816604" w:rsidRPr="00B519D1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604" w:rsidRPr="00B519D1" w:rsidRDefault="0081660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16604" w:rsidRPr="00B519D1" w:rsidRDefault="0081660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604" w:rsidRDefault="008166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440"/>
      <w:gridCol w:w="7201"/>
      <w:gridCol w:w="1106"/>
    </w:tblGrid>
    <w:tr w:rsidR="00816604" w:rsidRPr="00B519D1" w:rsidTr="00AB05DE">
      <w:trPr>
        <w:trHeight w:val="53"/>
      </w:trPr>
      <w:tc>
        <w:tcPr>
          <w:tcW w:w="1548" w:type="dxa"/>
        </w:tcPr>
        <w:p w:rsidR="00816604" w:rsidRPr="00B519D1" w:rsidRDefault="00816604" w:rsidP="00AB05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201" w:type="dxa"/>
        </w:tcPr>
        <w:p w:rsidR="00816604" w:rsidRPr="00B519D1" w:rsidRDefault="00816604" w:rsidP="00AB05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1/1/2014</w:t>
          </w:r>
        </w:p>
      </w:tc>
      <w:tc>
        <w:tcPr>
          <w:tcW w:w="1106" w:type="dxa"/>
        </w:tcPr>
        <w:p w:rsidR="00816604" w:rsidRPr="00B519D1" w:rsidRDefault="00816604" w:rsidP="00AB05D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816604" w:rsidRPr="00B519D1" w:rsidTr="00AB05DE">
      <w:trPr>
        <w:trHeight w:val="53"/>
      </w:trPr>
      <w:tc>
        <w:tcPr>
          <w:tcW w:w="8749" w:type="dxa"/>
          <w:gridSpan w:val="2"/>
        </w:tcPr>
        <w:p w:rsidR="00816604" w:rsidRPr="00B519D1" w:rsidRDefault="00816604" w:rsidP="00AB05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106" w:type="dxa"/>
        </w:tcPr>
        <w:p w:rsidR="00816604" w:rsidRPr="00B519D1" w:rsidRDefault="00816604" w:rsidP="00AB05D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816604" w:rsidRPr="00B519D1" w:rsidRDefault="00816604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604" w:rsidRDefault="008166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604" w:rsidRPr="00B519D1" w:rsidRDefault="0081660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16604" w:rsidRPr="00B519D1" w:rsidRDefault="0081660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604" w:rsidRDefault="008166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816604" w:rsidRPr="00B519D1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16604" w:rsidRPr="00B519D1" w:rsidRDefault="00816604" w:rsidP="00C50C4B">
          <w:pPr>
            <w:pStyle w:val="Header"/>
            <w:rPr>
              <w:rFonts w:ascii="Arial" w:hAnsi="Arial" w:cs="Arial"/>
              <w:noProof/>
            </w:rPr>
          </w:pPr>
          <w:r w:rsidRPr="00DE0615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816604" w:rsidRPr="00B519D1" w:rsidRDefault="008166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816604" w:rsidRPr="00B519D1" w:rsidRDefault="0081660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FRM-VSL-06-6010-004</w:t>
          </w:r>
        </w:p>
      </w:tc>
    </w:tr>
    <w:tr w:rsidR="00816604" w:rsidRPr="00B519D1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816604" w:rsidRPr="00B519D1" w:rsidRDefault="00816604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816604" w:rsidRPr="00B519D1" w:rsidRDefault="008166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Letter of Appointment Dive Technician / Письмо о назначении водолазного техника </w:t>
          </w:r>
        </w:p>
      </w:tc>
      <w:tc>
        <w:tcPr>
          <w:tcW w:w="2273" w:type="dxa"/>
          <w:noWrap/>
          <w:vAlign w:val="center"/>
        </w:tcPr>
        <w:p w:rsidR="00816604" w:rsidRPr="00B519D1" w:rsidRDefault="0081660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816604" w:rsidRPr="00B519D1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16604" w:rsidRPr="00B519D1" w:rsidRDefault="00816604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816604" w:rsidRPr="00B519D1" w:rsidRDefault="008166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816604" w:rsidRPr="00B519D1" w:rsidRDefault="0081660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816604" w:rsidRPr="00B519D1" w:rsidRDefault="00816604" w:rsidP="00DF454F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604" w:rsidRDefault="008166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BF50000"/>
    <w:multiLevelType w:val="hybridMultilevel"/>
    <w:tmpl w:val="9F506E64"/>
    <w:lvl w:ilvl="0" w:tplc="5EAE998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D098B"/>
    <w:rsid w:val="001054EA"/>
    <w:rsid w:val="00136E97"/>
    <w:rsid w:val="001F4934"/>
    <w:rsid w:val="0020078B"/>
    <w:rsid w:val="00257026"/>
    <w:rsid w:val="0026071E"/>
    <w:rsid w:val="0026278B"/>
    <w:rsid w:val="00284816"/>
    <w:rsid w:val="002C2B40"/>
    <w:rsid w:val="002D1B7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C09C5"/>
    <w:rsid w:val="0050688E"/>
    <w:rsid w:val="00560287"/>
    <w:rsid w:val="00570288"/>
    <w:rsid w:val="005D6217"/>
    <w:rsid w:val="005E3444"/>
    <w:rsid w:val="00622624"/>
    <w:rsid w:val="00626E77"/>
    <w:rsid w:val="00650749"/>
    <w:rsid w:val="006546F5"/>
    <w:rsid w:val="00655DF5"/>
    <w:rsid w:val="00666BC0"/>
    <w:rsid w:val="00681FD8"/>
    <w:rsid w:val="00695704"/>
    <w:rsid w:val="006D152D"/>
    <w:rsid w:val="00710F7E"/>
    <w:rsid w:val="00745C46"/>
    <w:rsid w:val="00766F30"/>
    <w:rsid w:val="007A0957"/>
    <w:rsid w:val="007A69BB"/>
    <w:rsid w:val="00804697"/>
    <w:rsid w:val="00816604"/>
    <w:rsid w:val="00827282"/>
    <w:rsid w:val="008838B0"/>
    <w:rsid w:val="008A1086"/>
    <w:rsid w:val="008D2330"/>
    <w:rsid w:val="008D4AB6"/>
    <w:rsid w:val="0091751E"/>
    <w:rsid w:val="00995C32"/>
    <w:rsid w:val="00995CFD"/>
    <w:rsid w:val="009A00F9"/>
    <w:rsid w:val="009B6FF5"/>
    <w:rsid w:val="009D46C3"/>
    <w:rsid w:val="009E3A6A"/>
    <w:rsid w:val="00A463AA"/>
    <w:rsid w:val="00A92367"/>
    <w:rsid w:val="00AB05DE"/>
    <w:rsid w:val="00AC2BBD"/>
    <w:rsid w:val="00AE7FF4"/>
    <w:rsid w:val="00B3388C"/>
    <w:rsid w:val="00B519D1"/>
    <w:rsid w:val="00B614A3"/>
    <w:rsid w:val="00B733BB"/>
    <w:rsid w:val="00BE050B"/>
    <w:rsid w:val="00BE4BCB"/>
    <w:rsid w:val="00C20342"/>
    <w:rsid w:val="00C50C4B"/>
    <w:rsid w:val="00C91F4C"/>
    <w:rsid w:val="00CE2CE7"/>
    <w:rsid w:val="00D536DF"/>
    <w:rsid w:val="00DA65FF"/>
    <w:rsid w:val="00DB2ABC"/>
    <w:rsid w:val="00DC5822"/>
    <w:rsid w:val="00DD6292"/>
    <w:rsid w:val="00DD7193"/>
    <w:rsid w:val="00DE0615"/>
    <w:rsid w:val="00DF454F"/>
    <w:rsid w:val="00E0446C"/>
    <w:rsid w:val="00E46112"/>
    <w:rsid w:val="00E520D0"/>
    <w:rsid w:val="00E80A0C"/>
    <w:rsid w:val="00EA7FD0"/>
    <w:rsid w:val="00EE5443"/>
    <w:rsid w:val="00F03C0C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E2CE7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210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2</Pages>
  <Words>604</Words>
  <Characters>3444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2017-05-08T16:01:00Z</dcterms:created>
  <dcterms:modified xsi:type="dcterms:W3CDTF">2017-07-23T07:27:00Z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FRM-VSL-06-6010-004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