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7F61" w:rsidRDefault="00507F61" w:rsidP="00297DC3">
      <w:pPr>
        <w:jc w:val="both"/>
        <w:rPr>
          <w:rFonts w:ascii="Arial" w:hAnsi="Arial"/>
          <w:b/>
          <w:bCs/>
          <w:noProof/>
          <w:lang/>
        </w:rPr>
      </w:pPr>
      <w:r>
        <w:rPr>
          <w:rFonts w:ascii="Arial" w:hAnsi="Arial"/>
          <w:b/>
          <w:bCs/>
          <w:noProof/>
          <w:lang/>
        </w:rPr>
        <w:t xml:space="preserve">Employee Name / Ф.И.О. работника:_____________________     </w:t>
      </w:r>
    </w:p>
    <w:p w:rsidR="00507F61" w:rsidRPr="00297DC3" w:rsidRDefault="00507F61" w:rsidP="00297DC3">
      <w:pPr>
        <w:jc w:val="both"/>
        <w:rPr>
          <w:rFonts w:ascii="Arial" w:hAnsi="Arial"/>
          <w:b/>
          <w:noProof/>
        </w:rPr>
      </w:pPr>
      <w:r>
        <w:rPr>
          <w:rFonts w:ascii="Arial" w:hAnsi="Arial"/>
          <w:b/>
          <w:bCs/>
          <w:noProof/>
          <w:lang/>
        </w:rPr>
        <w:t>Location / Местоположение:___________________________</w:t>
      </w:r>
    </w:p>
    <w:p w:rsidR="00507F61" w:rsidRPr="00297DC3" w:rsidRDefault="00507F61" w:rsidP="00297DC3">
      <w:pPr>
        <w:jc w:val="both"/>
        <w:rPr>
          <w:rFonts w:ascii="Arial" w:hAnsi="Arial"/>
          <w:noProof/>
          <w:u w:val="single"/>
        </w:rPr>
      </w:pPr>
    </w:p>
    <w:tbl>
      <w:tblPr>
        <w:tblW w:w="0" w:type="auto"/>
        <w:tblLook w:val="01E0"/>
      </w:tblPr>
      <w:tblGrid>
        <w:gridCol w:w="6062"/>
        <w:gridCol w:w="3514"/>
      </w:tblGrid>
      <w:tr w:rsidR="00507F61" w:rsidRPr="00297DC3" w:rsidTr="001D409E">
        <w:tc>
          <w:tcPr>
            <w:tcW w:w="6062" w:type="dxa"/>
            <w:tcBorders>
              <w:top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514" w:type="dxa"/>
            <w:tcBorders>
              <w:top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6062" w:type="dxa"/>
            <w:tcBorders>
              <w:bottom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3514" w:type="dxa"/>
            <w:tcBorders>
              <w:bottom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957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/>
              </w:rPr>
              <w:t>SLIMS + Vessel / SLIMS + Судно</w:t>
            </w:r>
          </w:p>
        </w:tc>
      </w:tr>
      <w:tr w:rsidR="00507F61" w:rsidRPr="00297DC3" w:rsidTr="001D409E">
        <w:tc>
          <w:tcPr>
            <w:tcW w:w="60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numPr>
                <w:ilvl w:val="0"/>
                <w:numId w:val="5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Ref to Form / См. форму FRM-VSL-03-3001-001</w:t>
            </w:r>
          </w:p>
        </w:tc>
        <w:tc>
          <w:tcPr>
            <w:tcW w:w="3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9576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957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/>
              </w:rPr>
              <w:t>Diving Specific / Конкретные данные по водолазным работам</w:t>
            </w:r>
          </w:p>
        </w:tc>
      </w:tr>
      <w:tr w:rsidR="00507F61" w:rsidRPr="00297DC3" w:rsidTr="001D409E">
        <w:tc>
          <w:tcPr>
            <w:tcW w:w="60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numPr>
                <w:ilvl w:val="0"/>
                <w:numId w:val="6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SLIMS Diving Procedure / Процедура водолазных работ SLIMS </w:t>
            </w:r>
          </w:p>
        </w:tc>
        <w:tc>
          <w:tcPr>
            <w:tcW w:w="3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60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numPr>
                <w:ilvl w:val="0"/>
                <w:numId w:val="6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Air Decompression / Декомпрессия</w:t>
            </w:r>
          </w:p>
        </w:tc>
        <w:tc>
          <w:tcPr>
            <w:tcW w:w="3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60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numPr>
                <w:ilvl w:val="0"/>
                <w:numId w:val="6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Diving Emergency / Нештатная ситуация при водолазных работах </w:t>
            </w:r>
          </w:p>
        </w:tc>
        <w:tc>
          <w:tcPr>
            <w:tcW w:w="3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60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numPr>
                <w:ilvl w:val="0"/>
                <w:numId w:val="6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SLIMS Induction Handbook / Пособие по инструктажам SLIMS </w:t>
            </w:r>
          </w:p>
        </w:tc>
        <w:tc>
          <w:tcPr>
            <w:tcW w:w="3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60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numPr>
                <w:ilvl w:val="0"/>
                <w:numId w:val="6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Risk Assessment/JHA / Оценка рисков/Матрица оценки рисков</w:t>
            </w:r>
          </w:p>
        </w:tc>
        <w:tc>
          <w:tcPr>
            <w:tcW w:w="3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9576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957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/>
              </w:rPr>
              <w:t>Diving Information / Информация о спуске</w:t>
            </w:r>
          </w:p>
        </w:tc>
      </w:tr>
      <w:tr w:rsidR="00507F61" w:rsidRPr="00297DC3" w:rsidTr="001D409E">
        <w:tc>
          <w:tcPr>
            <w:tcW w:w="60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numPr>
                <w:ilvl w:val="0"/>
                <w:numId w:val="6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IMCA / AODC/OGP</w:t>
            </w:r>
          </w:p>
        </w:tc>
        <w:tc>
          <w:tcPr>
            <w:tcW w:w="3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60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numPr>
                <w:ilvl w:val="0"/>
                <w:numId w:val="6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DMAC</w:t>
            </w:r>
          </w:p>
        </w:tc>
        <w:tc>
          <w:tcPr>
            <w:tcW w:w="3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60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numPr>
                <w:ilvl w:val="0"/>
                <w:numId w:val="6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HSE Diving Information Notes / Информация ОТОСБ касательно спуска</w:t>
            </w:r>
          </w:p>
        </w:tc>
        <w:tc>
          <w:tcPr>
            <w:tcW w:w="3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9576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60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/>
              </w:rPr>
              <w:t>Project information / Проектная информация</w:t>
            </w:r>
          </w:p>
        </w:tc>
        <w:tc>
          <w:tcPr>
            <w:tcW w:w="3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60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numPr>
                <w:ilvl w:val="0"/>
                <w:numId w:val="6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Emergency communication / Связь в аварийной ситуации</w:t>
            </w:r>
          </w:p>
        </w:tc>
        <w:tc>
          <w:tcPr>
            <w:tcW w:w="3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60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numPr>
                <w:ilvl w:val="0"/>
                <w:numId w:val="6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Medical advice / Медицинская консультация</w:t>
            </w:r>
          </w:p>
        </w:tc>
        <w:tc>
          <w:tcPr>
            <w:tcW w:w="3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60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numPr>
                <w:ilvl w:val="0"/>
                <w:numId w:val="6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Security issues / Вопросы безопасности</w:t>
            </w:r>
          </w:p>
        </w:tc>
        <w:tc>
          <w:tcPr>
            <w:tcW w:w="3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6062" w:type="dxa"/>
            <w:tcBorders>
              <w:top w:val="single" w:sz="12" w:space="0" w:color="auto"/>
              <w:bottom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514" w:type="dxa"/>
            <w:tcBorders>
              <w:top w:val="single" w:sz="12" w:space="0" w:color="auto"/>
              <w:bottom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957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/>
              </w:rPr>
              <w:t>Personnel Documentation / Документация по персоналу</w:t>
            </w:r>
          </w:p>
        </w:tc>
      </w:tr>
      <w:tr w:rsidR="00507F61" w:rsidRPr="00297DC3" w:rsidTr="001D409E">
        <w:tc>
          <w:tcPr>
            <w:tcW w:w="60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numPr>
                <w:ilvl w:val="0"/>
                <w:numId w:val="7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Diving Certification / Сертификация водолаза</w:t>
            </w:r>
          </w:p>
        </w:tc>
        <w:tc>
          <w:tcPr>
            <w:tcW w:w="3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60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numPr>
                <w:ilvl w:val="0"/>
                <w:numId w:val="7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Medical Certification / Медицинская справка</w:t>
            </w:r>
          </w:p>
        </w:tc>
        <w:tc>
          <w:tcPr>
            <w:tcW w:w="3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60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numPr>
                <w:ilvl w:val="0"/>
                <w:numId w:val="7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Supervisors Appointment / Назначение руководителя</w:t>
            </w:r>
          </w:p>
        </w:tc>
        <w:tc>
          <w:tcPr>
            <w:tcW w:w="3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6062" w:type="dxa"/>
            <w:tcBorders>
              <w:top w:val="single" w:sz="12" w:space="0" w:color="auto"/>
              <w:bottom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514" w:type="dxa"/>
            <w:tcBorders>
              <w:top w:val="single" w:sz="12" w:space="0" w:color="auto"/>
              <w:bottom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6062" w:type="dxa"/>
            <w:tcBorders>
              <w:top w:val="single" w:sz="12" w:space="0" w:color="auto"/>
              <w:lef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Employee Signature / Подпись работника</w:t>
            </w:r>
          </w:p>
        </w:tc>
        <w:tc>
          <w:tcPr>
            <w:tcW w:w="3514" w:type="dxa"/>
            <w:tcBorders>
              <w:top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Date / Дата</w:t>
            </w:r>
          </w:p>
        </w:tc>
      </w:tr>
      <w:tr w:rsidR="00507F61" w:rsidRPr="00297DC3" w:rsidTr="001D409E">
        <w:tc>
          <w:tcPr>
            <w:tcW w:w="6062" w:type="dxa"/>
            <w:tcBorders>
              <w:lef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514" w:type="dxa"/>
            <w:tcBorders>
              <w:righ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6062" w:type="dxa"/>
            <w:tcBorders>
              <w:left w:val="single" w:sz="12" w:space="0" w:color="auto"/>
              <w:bottom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514" w:type="dxa"/>
            <w:tcBorders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9576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6062" w:type="dxa"/>
            <w:tcBorders>
              <w:top w:val="single" w:sz="12" w:space="0" w:color="auto"/>
              <w:lef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Employer Signature / Подпись работодателя</w:t>
            </w:r>
          </w:p>
        </w:tc>
        <w:tc>
          <w:tcPr>
            <w:tcW w:w="3514" w:type="dxa"/>
            <w:tcBorders>
              <w:top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Date / Дата</w:t>
            </w:r>
          </w:p>
        </w:tc>
      </w:tr>
      <w:tr w:rsidR="00507F61" w:rsidRPr="00297DC3" w:rsidTr="001D409E">
        <w:tc>
          <w:tcPr>
            <w:tcW w:w="6062" w:type="dxa"/>
            <w:tcBorders>
              <w:lef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514" w:type="dxa"/>
            <w:tcBorders>
              <w:righ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6062" w:type="dxa"/>
            <w:tcBorders>
              <w:left w:val="single" w:sz="12" w:space="0" w:color="auto"/>
              <w:bottom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514" w:type="dxa"/>
            <w:tcBorders>
              <w:bottom w:val="single" w:sz="12" w:space="0" w:color="auto"/>
              <w:right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6062" w:type="dxa"/>
            <w:tcBorders>
              <w:top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514" w:type="dxa"/>
            <w:tcBorders>
              <w:top w:val="single" w:sz="12" w:space="0" w:color="auto"/>
            </w:tcBorders>
          </w:tcPr>
          <w:p w:rsidR="00507F61" w:rsidRPr="00297DC3" w:rsidRDefault="00507F61" w:rsidP="001D409E">
            <w:pPr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507F61" w:rsidRPr="00297DC3" w:rsidTr="001D409E">
        <w:tc>
          <w:tcPr>
            <w:tcW w:w="9576" w:type="dxa"/>
            <w:gridSpan w:val="2"/>
          </w:tcPr>
          <w:p w:rsidR="00507F61" w:rsidRPr="00297DC3" w:rsidRDefault="00507F61" w:rsidP="001D409E">
            <w:pPr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</w:tbl>
    <w:p w:rsidR="00507F61" w:rsidRPr="00297DC3" w:rsidRDefault="00507F61" w:rsidP="00297DC3">
      <w:pPr>
        <w:jc w:val="both"/>
        <w:rPr>
          <w:rFonts w:ascii="Arial" w:hAnsi="Arial"/>
          <w:noProof/>
          <w:szCs w:val="20"/>
          <w:u w:val="single"/>
        </w:rPr>
      </w:pPr>
    </w:p>
    <w:p w:rsidR="00507F61" w:rsidRPr="00297DC3" w:rsidRDefault="00507F61" w:rsidP="00297DC3">
      <w:pPr>
        <w:rPr>
          <w:rFonts w:ascii="Arial" w:hAnsi="Arial" w:cs="Arial"/>
          <w:noProof/>
          <w:sz w:val="18"/>
          <w:szCs w:val="18"/>
        </w:rPr>
      </w:pPr>
    </w:p>
    <w:sectPr w:rsidR="00507F61" w:rsidRPr="00297DC3" w:rsidSect="00DF454F">
      <w:headerReference w:type="default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7F61" w:rsidRPr="00297DC3" w:rsidRDefault="00507F61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507F61" w:rsidRPr="00297DC3" w:rsidRDefault="00507F61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1260"/>
      <w:gridCol w:w="7381"/>
      <w:gridCol w:w="1106"/>
    </w:tblGrid>
    <w:tr w:rsidR="00507F61" w:rsidRPr="00297DC3" w:rsidTr="000B7A3F">
      <w:trPr>
        <w:trHeight w:val="53"/>
      </w:trPr>
      <w:tc>
        <w:tcPr>
          <w:tcW w:w="1368" w:type="dxa"/>
        </w:tcPr>
        <w:p w:rsidR="00507F61" w:rsidRPr="00297DC3" w:rsidRDefault="00507F61" w:rsidP="000B7A3F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Group Diving Manager</w:t>
          </w:r>
        </w:p>
      </w:tc>
      <w:tc>
        <w:tcPr>
          <w:tcW w:w="7381" w:type="dxa"/>
        </w:tcPr>
        <w:p w:rsidR="00507F61" w:rsidRPr="00297DC3" w:rsidRDefault="00507F61" w:rsidP="000B7A3F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5/1/2014</w:t>
          </w:r>
        </w:p>
      </w:tc>
      <w:tc>
        <w:tcPr>
          <w:tcW w:w="1106" w:type="dxa"/>
        </w:tcPr>
        <w:p w:rsidR="00507F61" w:rsidRPr="00297DC3" w:rsidRDefault="00507F61" w:rsidP="000B7A3F">
          <w:pPr>
            <w:pStyle w:val="NoSpacing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PAGE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1</w:t>
          </w:r>
          <w:r>
            <w:rPr>
              <w:noProof/>
              <w:sz w:val="12"/>
              <w:szCs w:val="12"/>
              <w:lang/>
            </w:rPr>
            <w:fldChar w:fldCharType="end"/>
          </w:r>
          <w:r>
            <w:rPr>
              <w:noProof/>
              <w:sz w:val="12"/>
              <w:szCs w:val="12"/>
              <w:lang/>
            </w:rPr>
            <w:t xml:space="preserve"> / </w:t>
          </w: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NUMPAGES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1</w:t>
          </w:r>
          <w:r>
            <w:rPr>
              <w:noProof/>
              <w:sz w:val="12"/>
              <w:szCs w:val="12"/>
              <w:lang/>
            </w:rPr>
            <w:fldChar w:fldCharType="end"/>
          </w:r>
        </w:p>
      </w:tc>
    </w:tr>
    <w:tr w:rsidR="00507F61" w:rsidRPr="00297DC3" w:rsidTr="000B7A3F">
      <w:trPr>
        <w:trHeight w:val="53"/>
      </w:trPr>
      <w:tc>
        <w:tcPr>
          <w:tcW w:w="8749" w:type="dxa"/>
          <w:gridSpan w:val="2"/>
        </w:tcPr>
        <w:p w:rsidR="00507F61" w:rsidRPr="00297DC3" w:rsidRDefault="00507F61" w:rsidP="000B7A3F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{_UIVersionString} DOC. UNCONTROLLED WHEN PRINTED</w:t>
          </w:r>
        </w:p>
      </w:tc>
      <w:tc>
        <w:tcPr>
          <w:tcW w:w="1106" w:type="dxa"/>
        </w:tcPr>
        <w:p w:rsidR="00507F61" w:rsidRPr="00297DC3" w:rsidRDefault="00507F61" w:rsidP="000B7A3F">
          <w:pPr>
            <w:pStyle w:val="NoSpacing"/>
            <w:jc w:val="right"/>
            <w:rPr>
              <w:noProof/>
              <w:sz w:val="12"/>
              <w:szCs w:val="12"/>
            </w:rPr>
          </w:pPr>
        </w:p>
      </w:tc>
    </w:tr>
  </w:tbl>
  <w:p w:rsidR="00507F61" w:rsidRPr="00297DC3" w:rsidRDefault="00507F61">
    <w:pPr>
      <w:pStyle w:val="Footer"/>
      <w:rPr>
        <w:rFonts w:ascii="Arial" w:hAnsi="Arial" w:cs="Arial"/>
        <w:noProof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7F61" w:rsidRPr="00297DC3" w:rsidRDefault="00507F61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507F61" w:rsidRPr="00297DC3" w:rsidRDefault="00507F61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2835"/>
      <w:gridCol w:w="4536"/>
      <w:gridCol w:w="2273"/>
    </w:tblGrid>
    <w:tr w:rsidR="00507F61" w:rsidRPr="00297DC3" w:rsidTr="00C50C4B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507F61" w:rsidRPr="00297DC3" w:rsidRDefault="00507F61" w:rsidP="00C50C4B">
          <w:pPr>
            <w:pStyle w:val="Header"/>
            <w:rPr>
              <w:rFonts w:ascii="Arial" w:hAnsi="Arial" w:cs="Arial"/>
              <w:noProof/>
            </w:rPr>
          </w:pPr>
          <w:r w:rsidRPr="00D04DF2">
            <w:rPr>
              <w:rFonts w:ascii="Arial" w:hAnsi="Arial" w:cs="Arial"/>
              <w:noProof/>
              <w:lang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136.15pt;height:58.25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507F61" w:rsidRPr="00297DC3" w:rsidRDefault="00507F61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507F61" w:rsidRPr="00297DC3" w:rsidRDefault="00507F61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FRM-VSL-06-6010-005</w:t>
          </w:r>
        </w:p>
      </w:tc>
    </w:tr>
    <w:tr w:rsidR="00507F61" w:rsidRPr="00297DC3" w:rsidTr="00C50C4B">
      <w:trPr>
        <w:trHeight w:val="365"/>
      </w:trPr>
      <w:tc>
        <w:tcPr>
          <w:tcW w:w="2830" w:type="dxa"/>
          <w:vMerge/>
          <w:noWrap/>
          <w:vAlign w:val="bottom"/>
        </w:tcPr>
        <w:p w:rsidR="00507F61" w:rsidRPr="00297DC3" w:rsidRDefault="00507F61" w:rsidP="00C50C4B">
          <w:pPr>
            <w:pStyle w:val="Header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507F61" w:rsidRDefault="00507F61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 xml:space="preserve"> DIVING INDUCTION / </w:t>
          </w:r>
        </w:p>
        <w:p w:rsidR="00507F61" w:rsidRPr="00297DC3" w:rsidRDefault="00507F61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ИНСТРУКТАЖ ПО ВОДОЛАЗНЫМ РАБОТАМ</w:t>
          </w:r>
        </w:p>
      </w:tc>
      <w:tc>
        <w:tcPr>
          <w:tcW w:w="2273" w:type="dxa"/>
          <w:noWrap/>
          <w:vAlign w:val="center"/>
        </w:tcPr>
        <w:p w:rsidR="00507F61" w:rsidRPr="00297DC3" w:rsidRDefault="00507F61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File 06 / Папка 06</w:t>
          </w:r>
        </w:p>
      </w:tc>
    </w:tr>
    <w:tr w:rsidR="00507F61" w:rsidRPr="00297DC3" w:rsidTr="00C50C4B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507F61" w:rsidRPr="00297DC3" w:rsidRDefault="00507F61" w:rsidP="00C50C4B">
          <w:pPr>
            <w:pStyle w:val="Header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507F61" w:rsidRPr="00297DC3" w:rsidRDefault="00507F61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507F61" w:rsidRPr="00297DC3" w:rsidRDefault="00507F61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Retention 1 Year / Срок хранения 1 год</w:t>
          </w:r>
        </w:p>
      </w:tc>
    </w:tr>
  </w:tbl>
  <w:p w:rsidR="00507F61" w:rsidRPr="00297DC3" w:rsidRDefault="00507F61" w:rsidP="00DF454F">
    <w:pPr>
      <w:pStyle w:val="Header"/>
      <w:rPr>
        <w:noProof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305CD"/>
    <w:multiLevelType w:val="hybridMultilevel"/>
    <w:tmpl w:val="309AE1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A2954EB"/>
    <w:multiLevelType w:val="hybridMultilevel"/>
    <w:tmpl w:val="0F465D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26AE2470"/>
    <w:multiLevelType w:val="hybridMultilevel"/>
    <w:tmpl w:val="206674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cumentProtection w:edit="forms" w:enforcement="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00F9"/>
    <w:rsid w:val="0002782C"/>
    <w:rsid w:val="000307A3"/>
    <w:rsid w:val="00036EBA"/>
    <w:rsid w:val="000B7A3F"/>
    <w:rsid w:val="000D098B"/>
    <w:rsid w:val="00102DE6"/>
    <w:rsid w:val="001054EA"/>
    <w:rsid w:val="00136E97"/>
    <w:rsid w:val="001856DC"/>
    <w:rsid w:val="001D409E"/>
    <w:rsid w:val="0020078B"/>
    <w:rsid w:val="00257026"/>
    <w:rsid w:val="0026278B"/>
    <w:rsid w:val="00284816"/>
    <w:rsid w:val="00297DC3"/>
    <w:rsid w:val="002C2B40"/>
    <w:rsid w:val="00301753"/>
    <w:rsid w:val="00363D8E"/>
    <w:rsid w:val="00380B49"/>
    <w:rsid w:val="00393747"/>
    <w:rsid w:val="003C62C3"/>
    <w:rsid w:val="003C65ED"/>
    <w:rsid w:val="00446268"/>
    <w:rsid w:val="00470A89"/>
    <w:rsid w:val="004715DF"/>
    <w:rsid w:val="00475004"/>
    <w:rsid w:val="004B2C39"/>
    <w:rsid w:val="004F7E5E"/>
    <w:rsid w:val="00507F61"/>
    <w:rsid w:val="005573F1"/>
    <w:rsid w:val="00560287"/>
    <w:rsid w:val="00570288"/>
    <w:rsid w:val="005D6217"/>
    <w:rsid w:val="005E3444"/>
    <w:rsid w:val="006114DE"/>
    <w:rsid w:val="00622624"/>
    <w:rsid w:val="00626E77"/>
    <w:rsid w:val="00650749"/>
    <w:rsid w:val="006546F5"/>
    <w:rsid w:val="00666BC0"/>
    <w:rsid w:val="00695704"/>
    <w:rsid w:val="006D152D"/>
    <w:rsid w:val="00707AFD"/>
    <w:rsid w:val="00745C46"/>
    <w:rsid w:val="00766F30"/>
    <w:rsid w:val="007A69BB"/>
    <w:rsid w:val="007F77AE"/>
    <w:rsid w:val="00804697"/>
    <w:rsid w:val="00806970"/>
    <w:rsid w:val="00827282"/>
    <w:rsid w:val="008838B0"/>
    <w:rsid w:val="008A1086"/>
    <w:rsid w:val="008D2330"/>
    <w:rsid w:val="0093245D"/>
    <w:rsid w:val="00995C32"/>
    <w:rsid w:val="00995CFD"/>
    <w:rsid w:val="009A00F9"/>
    <w:rsid w:val="009B6FF5"/>
    <w:rsid w:val="009E3A6A"/>
    <w:rsid w:val="00A463AA"/>
    <w:rsid w:val="00A92367"/>
    <w:rsid w:val="00AC2BBD"/>
    <w:rsid w:val="00AE7FF4"/>
    <w:rsid w:val="00B10AC9"/>
    <w:rsid w:val="00B3388C"/>
    <w:rsid w:val="00B614A3"/>
    <w:rsid w:val="00B733BB"/>
    <w:rsid w:val="00BB39F0"/>
    <w:rsid w:val="00BE050B"/>
    <w:rsid w:val="00BE4BCB"/>
    <w:rsid w:val="00C50C4B"/>
    <w:rsid w:val="00C91F4C"/>
    <w:rsid w:val="00D04DF2"/>
    <w:rsid w:val="00D536DF"/>
    <w:rsid w:val="00D576AD"/>
    <w:rsid w:val="00DA65FF"/>
    <w:rsid w:val="00DB2ABC"/>
    <w:rsid w:val="00DC5822"/>
    <w:rsid w:val="00DD6292"/>
    <w:rsid w:val="00DD7193"/>
    <w:rsid w:val="00DF454F"/>
    <w:rsid w:val="00E00801"/>
    <w:rsid w:val="00E0446C"/>
    <w:rsid w:val="00E46112"/>
    <w:rsid w:val="00E520D0"/>
    <w:rsid w:val="00E80A0C"/>
    <w:rsid w:val="00EA7FD0"/>
    <w:rsid w:val="00EE5443"/>
    <w:rsid w:val="00F03C0C"/>
    <w:rsid w:val="00FF75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 List" w:locked="1" w:semiHidden="0" w:uiPriority="0" w:unhideWhenUsed="0"/>
    <w:lsdException w:name="Balloon Tex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Title"/>
    <w:basedOn w:val="Normal"/>
    <w:link w:val="Head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Title Char"/>
    <w:basedOn w:val="DefaultParagraphFont"/>
    <w:link w:val="Header"/>
    <w:uiPriority w:val="99"/>
    <w:locked/>
    <w:rsid w:val="009A00F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A00F9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2C2B40"/>
    <w:rPr>
      <w:lang w:val="en-US" w:eastAsia="en-US"/>
    </w:rPr>
  </w:style>
  <w:style w:type="table" w:styleId="TableGrid">
    <w:name w:val="Table Grid"/>
    <w:basedOn w:val="TableNormal"/>
    <w:uiPriority w:val="99"/>
    <w:rsid w:val="00995C32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363D8E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DD6292"/>
    <w:rPr>
      <w:color w:val="000000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sz w:val="20"/>
      <w:szCs w:val="20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D576AD"/>
    <w:rPr>
      <w:rFonts w:cs="Times New Roman"/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0900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Pages>1</Pages>
  <Words>178</Words>
  <Characters>1018</Characters>
  <DocSecurity>0</DocSecurity>
  <Lines>0</Lines>
  <Paragraphs>0</Paragraphs>
  <ScaleCrop>false</ScaleCrop>
  <Manager>VKrichun@bollard-marine.group</Manager>
  <Company>ООО "БОЛЛАРД"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2017-05-08T15:38:00Z</dcterms:created>
  <dcterms:modified xsi:type="dcterms:W3CDTF">2017-07-23T06:25:00Z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6000 Operations</vt:lpwstr>
  </property>
  <property fmtid="{D5CDD505-2E9C-101B-9397-08002B2CF9AE}" pid="4" name="ProcedureNumber">
    <vt:lpwstr>FRM-VSL-06-6010-005</vt:lpwstr>
  </property>
  <property fmtid="{D5CDD505-2E9C-101B-9397-08002B2CF9AE}" pid="5" name="Name Procedure">
    <vt:lpwstr>Diving Manual</vt:lpwstr>
  </property>
  <property fmtid="{D5CDD505-2E9C-101B-9397-08002B2CF9AE}" pid="6" name="DocumentOwner">
    <vt:lpwstr>Group Diving Manager</vt:lpwstr>
  </property>
  <property fmtid="{D5CDD505-2E9C-101B-9397-08002B2CF9AE}" pid="7" name="IssueDate">
    <vt:lpwstr>2014-05-01T02:00:00Z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{_UIVersionString} DOC. UNCONTROLLED WHEN PRINTED</vt:lpwstr>
  </property>
  <property fmtid="{D5CDD505-2E9C-101B-9397-08002B2CF9AE}" pid="11" name="OVMSAElement">
    <vt:lpwstr>06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