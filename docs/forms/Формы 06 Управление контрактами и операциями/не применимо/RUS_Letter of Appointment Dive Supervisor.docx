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828" w:type="dxa"/>
        <w:tblLook w:val="01E0"/>
      </w:tblPr>
      <w:tblGrid>
        <w:gridCol w:w="9747"/>
        <w:gridCol w:w="81"/>
      </w:tblGrid>
      <w:tr w:rsidR="005660F6" w:rsidRPr="004977ED" w:rsidTr="00094BE8">
        <w:tc>
          <w:tcPr>
            <w:tcW w:w="9828" w:type="dxa"/>
            <w:gridSpan w:val="2"/>
          </w:tcPr>
          <w:p w:rsidR="005660F6" w:rsidRPr="004977ED" w:rsidRDefault="005660F6" w:rsidP="00B06F6E">
            <w:pPr>
              <w:rPr>
                <w:rFonts w:ascii="Arial" w:hAnsi="Arial"/>
                <w:noProof/>
                <w:sz w:val="20"/>
              </w:rPr>
            </w:pPr>
          </w:p>
        </w:tc>
      </w:tr>
      <w:tr w:rsidR="005660F6" w:rsidRPr="004977ED" w:rsidTr="00094BE8">
        <w:tc>
          <w:tcPr>
            <w:tcW w:w="9828" w:type="dxa"/>
            <w:gridSpan w:val="2"/>
          </w:tcPr>
          <w:p w:rsidR="005660F6" w:rsidRPr="004977ED" w:rsidRDefault="005660F6" w:rsidP="00B06F6E">
            <w:pPr>
              <w:ind w:left="360"/>
              <w:rPr>
                <w:rFonts w:ascii="Arial" w:hAnsi="Arial"/>
                <w:noProof/>
                <w:sz w:val="20"/>
              </w:rPr>
            </w:pPr>
          </w:p>
        </w:tc>
      </w:tr>
      <w:tr w:rsidR="005660F6" w:rsidRPr="004977ED" w:rsidTr="00094BE8">
        <w:tc>
          <w:tcPr>
            <w:tcW w:w="9828" w:type="dxa"/>
            <w:gridSpan w:val="2"/>
          </w:tcPr>
          <w:p w:rsidR="005660F6" w:rsidRPr="004977ED" w:rsidRDefault="005660F6" w:rsidP="00B06F6E">
            <w:pPr>
              <w:rPr>
                <w:rFonts w:ascii="Arial" w:hAnsi="Arial"/>
                <w:noProof/>
                <w:sz w:val="16"/>
                <w:szCs w:val="16"/>
              </w:rPr>
            </w:pPr>
          </w:p>
        </w:tc>
      </w:tr>
      <w:tr w:rsidR="005660F6" w:rsidRPr="004977ED" w:rsidTr="00094BE8">
        <w:trPr>
          <w:gridAfter w:val="1"/>
          <w:wAfter w:w="81" w:type="dxa"/>
        </w:trPr>
        <w:tc>
          <w:tcPr>
            <w:tcW w:w="9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0F6" w:rsidRPr="004977ED" w:rsidRDefault="005660F6" w:rsidP="00B06F6E">
            <w:pPr>
              <w:jc w:val="center"/>
              <w:rPr>
                <w:b/>
                <w:noProof/>
                <w:sz w:val="20"/>
                <w:u w:val="single"/>
              </w:rPr>
            </w:pPr>
            <w:r>
              <w:rPr>
                <w:b/>
                <w:bCs/>
                <w:noProof/>
                <w:sz w:val="20"/>
                <w:u w:val="single"/>
                <w:lang/>
              </w:rPr>
              <w:t>DESIGNATION / НАЗНАЧЕНИЕ</w:t>
            </w:r>
          </w:p>
          <w:p w:rsidR="005660F6" w:rsidRPr="004977ED" w:rsidRDefault="005660F6" w:rsidP="00B06F6E">
            <w:pPr>
              <w:jc w:val="center"/>
              <w:rPr>
                <w:b/>
                <w:noProof/>
                <w:sz w:val="20"/>
              </w:rPr>
            </w:pPr>
          </w:p>
          <w:p w:rsidR="005660F6" w:rsidRPr="004977ED" w:rsidRDefault="005660F6" w:rsidP="00B06F6E">
            <w:pPr>
              <w:rPr>
                <w:noProof/>
                <w:sz w:val="20"/>
              </w:rPr>
            </w:pPr>
            <w:r>
              <w:rPr>
                <w:noProof/>
                <w:sz w:val="20"/>
                <w:lang/>
              </w:rPr>
              <w:t xml:space="preserve">I </w:t>
            </w:r>
            <w:r>
              <w:rPr>
                <w:b/>
                <w:bCs/>
                <w:noProof/>
                <w:sz w:val="20"/>
                <w:lang/>
              </w:rPr>
              <w:t>XXXXX XXXXXX</w:t>
            </w:r>
            <w:r>
              <w:rPr>
                <w:noProof/>
                <w:sz w:val="20"/>
                <w:lang/>
              </w:rPr>
              <w:t>, Smit Lamnalco Middle East Diving Responsible Person designate</w:t>
            </w:r>
          </w:p>
          <w:p w:rsidR="005660F6" w:rsidRDefault="005660F6" w:rsidP="00B06F6E">
            <w:pPr>
              <w:rPr>
                <w:noProof/>
                <w:sz w:val="20"/>
                <w:lang/>
              </w:rPr>
            </w:pPr>
            <w:r>
              <w:rPr>
                <w:noProof/>
                <w:sz w:val="20"/>
                <w:lang/>
              </w:rPr>
              <w:t xml:space="preserve">Mr. </w:t>
            </w:r>
            <w:r>
              <w:rPr>
                <w:b/>
                <w:bCs/>
                <w:noProof/>
                <w:sz w:val="20"/>
                <w:lang/>
              </w:rPr>
              <w:t xml:space="preserve">XXXXX XXXXXX </w:t>
            </w:r>
            <w:r>
              <w:rPr>
                <w:noProof/>
                <w:sz w:val="20"/>
                <w:lang/>
              </w:rPr>
              <w:t xml:space="preserve">as the </w:t>
            </w:r>
            <w:r>
              <w:rPr>
                <w:b/>
                <w:bCs/>
                <w:noProof/>
                <w:sz w:val="20"/>
                <w:lang/>
              </w:rPr>
              <w:t xml:space="preserve">MIXED GAS DIVING SUPERVISOR </w:t>
            </w:r>
            <w:r>
              <w:rPr>
                <w:noProof/>
                <w:sz w:val="20"/>
                <w:lang/>
              </w:rPr>
              <w:t xml:space="preserve">at XXXXXXXXXXXXXXXXXXXXXXXXXX.  Expected duration from XXXXXXXXXXXXXXXXXXXXXXXXXXXXXXXXXXXXXXXXXXX / </w:t>
            </w:r>
          </w:p>
          <w:p w:rsidR="005660F6" w:rsidRPr="004977ED" w:rsidRDefault="005660F6" w:rsidP="00B06F6E">
            <w:pPr>
              <w:rPr>
                <w:noProof/>
                <w:sz w:val="20"/>
              </w:rPr>
            </w:pPr>
            <w:r w:rsidRPr="00094BE8">
              <w:rPr>
                <w:bCs/>
                <w:noProof/>
                <w:sz w:val="20"/>
                <w:lang/>
              </w:rPr>
              <w:t>Я</w:t>
            </w:r>
            <w:r>
              <w:rPr>
                <w:b/>
                <w:bCs/>
                <w:noProof/>
                <w:sz w:val="20"/>
                <w:lang/>
              </w:rPr>
              <w:t>, XXXXX XXXXXX</w:t>
            </w:r>
            <w:r>
              <w:rPr>
                <w:noProof/>
                <w:sz w:val="20"/>
                <w:lang/>
              </w:rPr>
              <w:t xml:space="preserve">, ответственный за водолазные работы в Smit Lamnalco (регион Ближнего Востока) назначаю </w:t>
            </w:r>
            <w:r>
              <w:rPr>
                <w:b/>
                <w:bCs/>
                <w:noProof/>
                <w:sz w:val="20"/>
                <w:lang/>
              </w:rPr>
              <w:t>г-на XXXXX XXXXXX</w:t>
            </w:r>
            <w:r>
              <w:rPr>
                <w:noProof/>
                <w:sz w:val="20"/>
                <w:lang/>
              </w:rPr>
              <w:t xml:space="preserve">   </w:t>
            </w:r>
            <w:r>
              <w:rPr>
                <w:b/>
                <w:bCs/>
                <w:noProof/>
                <w:sz w:val="20"/>
                <w:lang/>
              </w:rPr>
              <w:t>РУКОВОДИТЕЛЕМ ВОДОЛАЗНЫХ РАБОТ С ПОДАЧЕЙ ГАЗОВОЙ СМЕСИ</w:t>
            </w:r>
            <w:r>
              <w:rPr>
                <w:noProof/>
                <w:sz w:val="20"/>
                <w:lang/>
              </w:rPr>
              <w:t xml:space="preserve"> в XXXXXXXXXXXXXXXXXXXXXXXX.  Ожидаемая продолжительность от XXXXXXXXXXXXXXXXXXXXXXXXXXXXXXXXXXXXXXXXXXX</w:t>
            </w:r>
          </w:p>
          <w:p w:rsidR="005660F6" w:rsidRPr="004977ED" w:rsidRDefault="005660F6" w:rsidP="00B06F6E">
            <w:pPr>
              <w:rPr>
                <w:noProof/>
                <w:sz w:val="20"/>
              </w:rPr>
            </w:pPr>
          </w:p>
        </w:tc>
      </w:tr>
      <w:tr w:rsidR="005660F6" w:rsidRPr="004977ED" w:rsidTr="00094BE8">
        <w:trPr>
          <w:gridAfter w:val="1"/>
          <w:wAfter w:w="81" w:type="dxa"/>
          <w:trHeight w:val="6580"/>
        </w:trPr>
        <w:tc>
          <w:tcPr>
            <w:tcW w:w="9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0F6" w:rsidRPr="004977ED" w:rsidRDefault="005660F6" w:rsidP="00B06F6E">
            <w:pPr>
              <w:jc w:val="center"/>
              <w:rPr>
                <w:b/>
                <w:noProof/>
                <w:sz w:val="20"/>
                <w:u w:val="single"/>
              </w:rPr>
            </w:pPr>
            <w:r>
              <w:rPr>
                <w:b/>
                <w:bCs/>
                <w:noProof/>
                <w:sz w:val="20"/>
                <w:u w:val="single"/>
                <w:lang/>
              </w:rPr>
              <w:t>DUTIES AND OBLIGATIONS / ОБЯЗАННОСТИ И ОБЯЗАТЕЛЬСТВА</w:t>
            </w:r>
          </w:p>
          <w:p w:rsidR="005660F6" w:rsidRPr="004977ED" w:rsidRDefault="005660F6" w:rsidP="00B06F6E">
            <w:pPr>
              <w:rPr>
                <w:b/>
                <w:noProof/>
                <w:sz w:val="20"/>
              </w:rPr>
            </w:pPr>
          </w:p>
          <w:p w:rsidR="005660F6" w:rsidRPr="004977ED" w:rsidRDefault="005660F6" w:rsidP="00B06F6E">
            <w:pPr>
              <w:numPr>
                <w:ilvl w:val="0"/>
                <w:numId w:val="5"/>
              </w:numPr>
              <w:rPr>
                <w:b/>
                <w:noProof/>
                <w:sz w:val="20"/>
              </w:rPr>
            </w:pPr>
            <w:r>
              <w:rPr>
                <w:b/>
                <w:bCs/>
                <w:noProof/>
                <w:sz w:val="20"/>
                <w:lang/>
              </w:rPr>
              <w:t>Reporting structure / Структура отчетности</w:t>
            </w:r>
          </w:p>
          <w:p w:rsidR="005660F6" w:rsidRPr="004977ED" w:rsidRDefault="005660F6" w:rsidP="00B06F6E">
            <w:pPr>
              <w:ind w:left="360"/>
              <w:rPr>
                <w:noProof/>
                <w:sz w:val="20"/>
              </w:rPr>
            </w:pPr>
          </w:p>
          <w:p w:rsidR="005660F6" w:rsidRPr="004977ED" w:rsidRDefault="005660F6" w:rsidP="00B06F6E">
            <w:pPr>
              <w:numPr>
                <w:ilvl w:val="1"/>
                <w:numId w:val="6"/>
              </w:numPr>
              <w:tabs>
                <w:tab w:val="num" w:pos="709"/>
              </w:tabs>
              <w:rPr>
                <w:noProof/>
                <w:sz w:val="20"/>
              </w:rPr>
            </w:pPr>
            <w:r>
              <w:rPr>
                <w:noProof/>
                <w:sz w:val="20"/>
                <w:lang/>
              </w:rPr>
              <w:t>The Air Diving Supervisor reports to the designated Diving Superintendent / Contract Manager. / Руководитель водолазных работ с подачей воздуха с поверхности подчиняется назначенному суперинтенданту водолазных работ / менеджеру контракта  (Whichever is applicable / что применимо).</w:t>
            </w:r>
          </w:p>
          <w:p w:rsidR="005660F6" w:rsidRPr="004977ED" w:rsidRDefault="005660F6" w:rsidP="00B06F6E">
            <w:pPr>
              <w:ind w:left="360"/>
              <w:rPr>
                <w:noProof/>
                <w:sz w:val="20"/>
              </w:rPr>
            </w:pPr>
          </w:p>
          <w:p w:rsidR="005660F6" w:rsidRPr="004977ED" w:rsidRDefault="005660F6" w:rsidP="00B06F6E">
            <w:pPr>
              <w:numPr>
                <w:ilvl w:val="0"/>
                <w:numId w:val="5"/>
              </w:numPr>
              <w:rPr>
                <w:b/>
                <w:noProof/>
                <w:sz w:val="20"/>
              </w:rPr>
            </w:pPr>
            <w:r>
              <w:rPr>
                <w:b/>
                <w:bCs/>
                <w:noProof/>
                <w:sz w:val="20"/>
                <w:lang/>
              </w:rPr>
              <w:t xml:space="preserve">Responsibilities / Обязанности </w:t>
            </w:r>
          </w:p>
          <w:p w:rsidR="005660F6" w:rsidRPr="004977ED" w:rsidRDefault="005660F6" w:rsidP="00B06F6E">
            <w:pPr>
              <w:ind w:left="360"/>
              <w:rPr>
                <w:b/>
                <w:noProof/>
                <w:sz w:val="20"/>
              </w:rPr>
            </w:pPr>
          </w:p>
          <w:p w:rsidR="005660F6" w:rsidRPr="004977ED" w:rsidRDefault="005660F6" w:rsidP="00094BE8">
            <w:pPr>
              <w:ind w:left="720" w:hanging="360"/>
              <w:rPr>
                <w:noProof/>
                <w:sz w:val="20"/>
              </w:rPr>
            </w:pPr>
            <w:r>
              <w:rPr>
                <w:noProof/>
                <w:sz w:val="20"/>
                <w:lang/>
              </w:rPr>
              <w:t>2.1 Ensure that all diving is effectively planned, managed and conducted in a manner which protects the health and safety of all persons taking part in the operation. / Обеспечивает, чтобы все погружения эффективно планировались, управлялись и проводились таким образом, чтобы сохранить здоровье и жизнь всего персонала, принимающего участие в этих работах.</w:t>
            </w:r>
          </w:p>
          <w:p w:rsidR="005660F6" w:rsidRPr="004977ED" w:rsidRDefault="005660F6" w:rsidP="00094BE8">
            <w:pPr>
              <w:ind w:left="720" w:hanging="360"/>
              <w:rPr>
                <w:noProof/>
                <w:sz w:val="20"/>
              </w:rPr>
            </w:pPr>
            <w:r>
              <w:rPr>
                <w:noProof/>
                <w:sz w:val="20"/>
                <w:lang/>
              </w:rPr>
              <w:t>2.2 Ensure the operational integrity of diving operations. / Обеспечивает операционную целостность водолазных работ.</w:t>
            </w:r>
          </w:p>
          <w:p w:rsidR="005660F6" w:rsidRPr="004977ED" w:rsidRDefault="005660F6" w:rsidP="00094BE8">
            <w:pPr>
              <w:ind w:left="720" w:hanging="360"/>
              <w:rPr>
                <w:noProof/>
                <w:sz w:val="20"/>
              </w:rPr>
            </w:pPr>
            <w:r>
              <w:rPr>
                <w:noProof/>
                <w:sz w:val="20"/>
                <w:lang/>
              </w:rPr>
              <w:t>2.3 Ensure continued compliance with the SLIMS Diving procedures. / Обеспечивает соблюдение требований процедур SLIMS в части водолазных работ.</w:t>
            </w:r>
          </w:p>
          <w:p w:rsidR="005660F6" w:rsidRPr="004977ED" w:rsidRDefault="005660F6" w:rsidP="00094BE8">
            <w:pPr>
              <w:ind w:left="720" w:hanging="360"/>
              <w:rPr>
                <w:noProof/>
                <w:sz w:val="20"/>
              </w:rPr>
            </w:pPr>
            <w:r>
              <w:rPr>
                <w:noProof/>
                <w:sz w:val="20"/>
                <w:lang/>
              </w:rPr>
              <w:t>2.4 Ensure the implementation of SLIMS as and where applicable for the diving operation. / Обеспечивает выполнение системы SLIMS в той мере, в какой она применима к водолазным работам.</w:t>
            </w:r>
          </w:p>
          <w:p w:rsidR="005660F6" w:rsidRPr="004977ED" w:rsidRDefault="005660F6" w:rsidP="00094BE8">
            <w:pPr>
              <w:ind w:left="720" w:hanging="360"/>
              <w:rPr>
                <w:noProof/>
                <w:sz w:val="20"/>
              </w:rPr>
            </w:pPr>
            <w:r>
              <w:rPr>
                <w:noProof/>
                <w:sz w:val="20"/>
                <w:lang/>
              </w:rPr>
              <w:t>2.5 Ensure that personnel arriving onsite are fully briefed regarding the work programme, dive system, operational and safety requirements and disciplines in force. / Контролирует проведение инструктажей о программе работ, системе водолазных работ, требованиях безопасности, операционной целостности, системы SLIMS и действующих дисциплин в полном объеме с персоналом, прибывающим на площадку.</w:t>
            </w:r>
          </w:p>
          <w:p w:rsidR="005660F6" w:rsidRPr="004977ED" w:rsidRDefault="005660F6" w:rsidP="00094BE8">
            <w:pPr>
              <w:ind w:left="720" w:hanging="360"/>
              <w:rPr>
                <w:noProof/>
                <w:sz w:val="20"/>
              </w:rPr>
            </w:pPr>
            <w:r>
              <w:rPr>
                <w:noProof/>
                <w:sz w:val="20"/>
                <w:lang/>
              </w:rPr>
              <w:t>2.6 Ensure that all client standard operating procedures and regulations are adhered to. / Обеспечивает соблюдение всех стандартных рабочих процедур и нормативных положений Клиента.</w:t>
            </w:r>
          </w:p>
          <w:p w:rsidR="005660F6" w:rsidRPr="004977ED" w:rsidRDefault="005660F6" w:rsidP="00094BE8">
            <w:pPr>
              <w:ind w:left="720" w:hanging="360"/>
              <w:rPr>
                <w:noProof/>
                <w:sz w:val="20"/>
              </w:rPr>
            </w:pPr>
            <w:r>
              <w:rPr>
                <w:noProof/>
                <w:sz w:val="20"/>
                <w:lang/>
              </w:rPr>
              <w:t>2.7 Any Non-compliance with legislation, industry guidance or best practice, must be reported to the Smit Lamnalco Contract manager and the Clients representative. / Докладывает о любых фактах несоблюдения законодательства, руководящих принципов и передовых производственных практик менеджеру контракта Smit Lamnalco и представителю Клиента.</w:t>
            </w:r>
          </w:p>
          <w:p w:rsidR="005660F6" w:rsidRPr="004977ED" w:rsidRDefault="005660F6" w:rsidP="00B06F6E">
            <w:pPr>
              <w:rPr>
                <w:noProof/>
                <w:sz w:val="20"/>
              </w:rPr>
            </w:pPr>
          </w:p>
          <w:p w:rsidR="005660F6" w:rsidRPr="004977ED" w:rsidRDefault="005660F6" w:rsidP="00B06F6E">
            <w:pPr>
              <w:numPr>
                <w:ilvl w:val="0"/>
                <w:numId w:val="5"/>
              </w:numPr>
              <w:rPr>
                <w:b/>
                <w:noProof/>
                <w:sz w:val="20"/>
              </w:rPr>
            </w:pPr>
            <w:r>
              <w:rPr>
                <w:b/>
                <w:bCs/>
                <w:noProof/>
                <w:sz w:val="20"/>
                <w:lang/>
              </w:rPr>
              <w:t>Administrative / Административные обязанности</w:t>
            </w:r>
          </w:p>
          <w:p w:rsidR="005660F6" w:rsidRPr="004977ED" w:rsidRDefault="005660F6" w:rsidP="00B06F6E">
            <w:pPr>
              <w:ind w:left="360"/>
              <w:rPr>
                <w:b/>
                <w:noProof/>
                <w:sz w:val="20"/>
              </w:rPr>
            </w:pPr>
          </w:p>
          <w:p w:rsidR="005660F6" w:rsidRPr="004977ED" w:rsidRDefault="005660F6" w:rsidP="00094BE8">
            <w:pPr>
              <w:ind w:left="720" w:hanging="360"/>
              <w:rPr>
                <w:noProof/>
                <w:sz w:val="20"/>
              </w:rPr>
            </w:pPr>
            <w:r>
              <w:rPr>
                <w:noProof/>
                <w:sz w:val="20"/>
                <w:lang/>
              </w:rPr>
              <w:t>3.1 Carry out competence assessments of dive staff if required. / Проводит оценку профессиональных качеств водолазов, если требуется.</w:t>
            </w:r>
          </w:p>
          <w:p w:rsidR="005660F6" w:rsidRPr="004977ED" w:rsidRDefault="005660F6" w:rsidP="00B06F6E">
            <w:pPr>
              <w:ind w:left="360"/>
              <w:rPr>
                <w:noProof/>
                <w:sz w:val="20"/>
              </w:rPr>
            </w:pPr>
            <w:r>
              <w:rPr>
                <w:noProof/>
                <w:sz w:val="20"/>
                <w:lang/>
              </w:rPr>
              <w:t>3.2 Generate reports that may be required. / Составляет необходимые отчеты.</w:t>
            </w:r>
          </w:p>
          <w:p w:rsidR="005660F6" w:rsidRPr="004977ED" w:rsidRDefault="005660F6" w:rsidP="00094BE8">
            <w:pPr>
              <w:ind w:left="720" w:hanging="360"/>
              <w:rPr>
                <w:noProof/>
                <w:sz w:val="20"/>
              </w:rPr>
            </w:pPr>
            <w:r>
              <w:rPr>
                <w:noProof/>
                <w:sz w:val="20"/>
                <w:lang/>
              </w:rPr>
              <w:t>3.3 Report incidents and other information. / Сообщает о происшествиях и доводит до сведения прочую информацию.</w:t>
            </w:r>
          </w:p>
          <w:p w:rsidR="005660F6" w:rsidRPr="004977ED" w:rsidRDefault="005660F6" w:rsidP="00B06F6E">
            <w:pPr>
              <w:ind w:left="360"/>
              <w:rPr>
                <w:rFonts w:ascii="Arial" w:hAnsi="Arial"/>
                <w:noProof/>
                <w:sz w:val="20"/>
              </w:rPr>
            </w:pPr>
          </w:p>
        </w:tc>
      </w:tr>
      <w:tr w:rsidR="005660F6" w:rsidRPr="004977ED" w:rsidTr="00094BE8">
        <w:trPr>
          <w:gridAfter w:val="1"/>
          <w:wAfter w:w="81" w:type="dxa"/>
          <w:trHeight w:val="4392"/>
        </w:trPr>
        <w:tc>
          <w:tcPr>
            <w:tcW w:w="9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0F6" w:rsidRPr="004977ED" w:rsidRDefault="005660F6" w:rsidP="00B06F6E">
            <w:pPr>
              <w:jc w:val="center"/>
              <w:rPr>
                <w:b/>
                <w:noProof/>
                <w:sz w:val="20"/>
                <w:u w:val="single"/>
              </w:rPr>
            </w:pPr>
            <w:r>
              <w:rPr>
                <w:b/>
                <w:bCs/>
                <w:noProof/>
                <w:sz w:val="20"/>
                <w:u w:val="single"/>
                <w:lang/>
              </w:rPr>
              <w:t>ACCEPTANCE / СОГЛАСИЕ С ВЫШЕСКАЗАННЫМ</w:t>
            </w:r>
          </w:p>
          <w:p w:rsidR="005660F6" w:rsidRPr="004977ED" w:rsidRDefault="005660F6" w:rsidP="00B06F6E">
            <w:pPr>
              <w:jc w:val="center"/>
              <w:rPr>
                <w:b/>
                <w:noProof/>
                <w:sz w:val="20"/>
                <w:u w:val="single"/>
              </w:rPr>
            </w:pPr>
          </w:p>
          <w:p w:rsidR="005660F6" w:rsidRPr="004977ED" w:rsidRDefault="005660F6" w:rsidP="00B06F6E">
            <w:pPr>
              <w:rPr>
                <w:noProof/>
                <w:sz w:val="20"/>
              </w:rPr>
            </w:pPr>
            <w:r>
              <w:rPr>
                <w:noProof/>
                <w:sz w:val="20"/>
                <w:lang/>
              </w:rPr>
              <w:t xml:space="preserve">I XXXXX XXXXXX have read and understood the ‘Duties and Obligations’ listed above and accept the designation of </w:t>
            </w:r>
            <w:r>
              <w:rPr>
                <w:b/>
                <w:bCs/>
                <w:noProof/>
                <w:sz w:val="20"/>
                <w:lang/>
              </w:rPr>
              <w:t>MIXED GAS DIVING SUPERVISOR</w:t>
            </w:r>
            <w:r>
              <w:rPr>
                <w:noProof/>
                <w:sz w:val="20"/>
                <w:lang/>
              </w:rPr>
              <w:t xml:space="preserve"> to carry out XXXXXXXXXXXXXXXXXXXXXXXXXXXXXXXXXXXXXXXXXXXXXXXXXXXXXXXXXXXXXX / Мною, XXXXX XXXXXX прочитаны и поняты вышеуказанные "Обязанности и обязательства", я принимаю назначение </w:t>
            </w:r>
            <w:r>
              <w:rPr>
                <w:b/>
                <w:bCs/>
                <w:noProof/>
                <w:sz w:val="20"/>
                <w:lang/>
              </w:rPr>
              <w:t xml:space="preserve">РУКОВОДИТЕЛЕМ ВОДОЛАЗНЫХ РАБОТ С ПОДАЧЕЙ ГАЗОВОЙ СМЕСИ </w:t>
            </w:r>
            <w:r>
              <w:rPr>
                <w:noProof/>
                <w:sz w:val="20"/>
                <w:lang/>
              </w:rPr>
              <w:t xml:space="preserve"> для выполнения XXXXXXXXXXXXXXXXXXXXXXXXXXXXXXXXXXXXXXXXXXXXXXXXXXXXXXXXXXXXXXXXX</w:t>
            </w:r>
          </w:p>
          <w:p w:rsidR="005660F6" w:rsidRPr="004977ED" w:rsidRDefault="005660F6" w:rsidP="00B06F6E">
            <w:pPr>
              <w:rPr>
                <w:noProof/>
                <w:sz w:val="20"/>
              </w:rPr>
            </w:pPr>
          </w:p>
          <w:p w:rsidR="005660F6" w:rsidRPr="004977ED" w:rsidRDefault="005660F6" w:rsidP="00B06F6E">
            <w:pPr>
              <w:rPr>
                <w:noProof/>
                <w:sz w:val="20"/>
              </w:rPr>
            </w:pPr>
            <w:r>
              <w:rPr>
                <w:noProof/>
                <w:sz w:val="20"/>
                <w:lang/>
              </w:rPr>
              <w:t xml:space="preserve">Employee signature/Подпись работника:…………………………………………………………………..Date/Дата: </w:t>
            </w:r>
          </w:p>
          <w:p w:rsidR="005660F6" w:rsidRPr="004977ED" w:rsidRDefault="005660F6" w:rsidP="00B06F6E">
            <w:pPr>
              <w:rPr>
                <w:noProof/>
                <w:sz w:val="20"/>
              </w:rPr>
            </w:pPr>
          </w:p>
          <w:p w:rsidR="005660F6" w:rsidRPr="004977ED" w:rsidRDefault="005660F6" w:rsidP="00B06F6E">
            <w:pPr>
              <w:rPr>
                <w:noProof/>
                <w:sz w:val="20"/>
              </w:rPr>
            </w:pPr>
          </w:p>
          <w:p w:rsidR="005660F6" w:rsidRPr="004977ED" w:rsidRDefault="005660F6" w:rsidP="00B06F6E">
            <w:pPr>
              <w:rPr>
                <w:noProof/>
                <w:sz w:val="20"/>
              </w:rPr>
            </w:pPr>
            <w:r>
              <w:rPr>
                <w:noProof/>
                <w:sz w:val="20"/>
                <w:lang/>
              </w:rPr>
              <w:t xml:space="preserve">Employers signature/Подпись работодателя:………………………………….............................................Date/Дата:  </w:t>
            </w:r>
          </w:p>
          <w:p w:rsidR="005660F6" w:rsidRPr="004977ED" w:rsidRDefault="005660F6" w:rsidP="00B06F6E">
            <w:pPr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/>
              </w:rPr>
              <w:t>(On behalf Smit Lamnalco Group / От имени Smit Lamnalco)</w:t>
            </w:r>
          </w:p>
          <w:p w:rsidR="005660F6" w:rsidRPr="004977ED" w:rsidRDefault="005660F6" w:rsidP="00B06F6E">
            <w:pPr>
              <w:rPr>
                <w:rFonts w:ascii="Arial" w:hAnsi="Arial"/>
                <w:noProof/>
                <w:sz w:val="16"/>
                <w:szCs w:val="16"/>
              </w:rPr>
            </w:pPr>
          </w:p>
        </w:tc>
      </w:tr>
    </w:tbl>
    <w:p w:rsidR="005660F6" w:rsidRPr="004977ED" w:rsidRDefault="005660F6" w:rsidP="004977ED">
      <w:pPr>
        <w:rPr>
          <w:rFonts w:ascii="Arial" w:hAnsi="Arial" w:cs="Arial"/>
          <w:noProof/>
          <w:sz w:val="18"/>
          <w:szCs w:val="18"/>
        </w:rPr>
      </w:pPr>
    </w:p>
    <w:sectPr w:rsidR="005660F6" w:rsidRPr="004977ED" w:rsidSect="00DF454F">
      <w:headerReference w:type="default" r:id="rId7"/>
      <w:footerReference w:type="default" r:id="rId8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660F6" w:rsidRPr="004977ED" w:rsidRDefault="005660F6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5660F6" w:rsidRPr="004977ED" w:rsidRDefault="005660F6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422" w:type="dxa"/>
      <w:jc w:val="center"/>
      <w:tblLook w:val="01E0"/>
    </w:tblPr>
    <w:tblGrid>
      <w:gridCol w:w="1452"/>
      <w:gridCol w:w="5994"/>
      <w:gridCol w:w="1868"/>
    </w:tblGrid>
    <w:tr w:rsidR="005660F6" w:rsidRPr="004977ED" w:rsidTr="00595199">
      <w:trPr>
        <w:trHeight w:val="146"/>
        <w:jc w:val="center"/>
      </w:trPr>
      <w:tc>
        <w:tcPr>
          <w:tcW w:w="1560" w:type="dxa"/>
          <w:vAlign w:val="center"/>
        </w:tcPr>
        <w:p w:rsidR="005660F6" w:rsidRPr="004977ED" w:rsidRDefault="005660F6" w:rsidP="00A1165C">
          <w:pPr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  <w:lang/>
            </w:rPr>
            <w:t>GOM</w:t>
          </w:r>
        </w:p>
      </w:tc>
      <w:tc>
        <w:tcPr>
          <w:tcW w:w="5994" w:type="dxa"/>
        </w:tcPr>
        <w:p w:rsidR="005660F6" w:rsidRPr="004977ED" w:rsidRDefault="005660F6" w:rsidP="00A1165C">
          <w:pPr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  <w:lang/>
            </w:rPr>
            <w:t>5/1/2016</w:t>
          </w:r>
        </w:p>
      </w:tc>
      <w:tc>
        <w:tcPr>
          <w:tcW w:w="1868" w:type="dxa"/>
          <w:vAlign w:val="center"/>
        </w:tcPr>
        <w:p w:rsidR="005660F6" w:rsidRPr="004977ED" w:rsidRDefault="005660F6" w:rsidP="00A1165C">
          <w:pPr>
            <w:jc w:val="right"/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  <w:lang/>
            </w:rPr>
            <w:fldChar w:fldCharType="begin"/>
          </w:r>
          <w:r>
            <w:rPr>
              <w:rFonts w:ascii="Arial" w:hAnsi="Arial" w:cs="Arial"/>
              <w:noProof/>
              <w:sz w:val="12"/>
              <w:szCs w:val="12"/>
              <w:lang/>
            </w:rPr>
            <w:instrText xml:space="preserve"> PAGE </w:instrText>
          </w:r>
          <w:r>
            <w:rPr>
              <w:rFonts w:ascii="Arial" w:hAnsi="Arial" w:cs="Arial"/>
              <w:noProof/>
              <w:sz w:val="12"/>
              <w:szCs w:val="12"/>
              <w:lang/>
            </w:rPr>
            <w:fldChar w:fldCharType="separate"/>
          </w:r>
          <w:r>
            <w:rPr>
              <w:rFonts w:ascii="Arial" w:hAnsi="Arial" w:cs="Arial"/>
              <w:noProof/>
              <w:sz w:val="12"/>
              <w:szCs w:val="12"/>
              <w:lang/>
            </w:rPr>
            <w:t>2</w:t>
          </w:r>
          <w:r>
            <w:rPr>
              <w:rFonts w:ascii="Arial" w:hAnsi="Arial" w:cs="Arial"/>
              <w:noProof/>
              <w:sz w:val="12"/>
              <w:szCs w:val="12"/>
              <w:lang/>
            </w:rPr>
            <w:fldChar w:fldCharType="end"/>
          </w:r>
          <w:r>
            <w:rPr>
              <w:rFonts w:ascii="Arial" w:hAnsi="Arial" w:cs="Arial"/>
              <w:noProof/>
              <w:sz w:val="12"/>
              <w:szCs w:val="12"/>
              <w:lang/>
            </w:rPr>
            <w:t xml:space="preserve"> / </w:t>
          </w:r>
          <w:r>
            <w:rPr>
              <w:rFonts w:ascii="Arial" w:hAnsi="Arial" w:cs="Arial"/>
              <w:noProof/>
              <w:sz w:val="12"/>
              <w:szCs w:val="12"/>
              <w:lang/>
            </w:rPr>
            <w:fldChar w:fldCharType="begin"/>
          </w:r>
          <w:r>
            <w:rPr>
              <w:rFonts w:ascii="Arial" w:hAnsi="Arial" w:cs="Arial"/>
              <w:noProof/>
              <w:sz w:val="12"/>
              <w:szCs w:val="12"/>
              <w:lang/>
            </w:rPr>
            <w:instrText xml:space="preserve"> NUMPAGES </w:instrText>
          </w:r>
          <w:r>
            <w:rPr>
              <w:rFonts w:ascii="Arial" w:hAnsi="Arial" w:cs="Arial"/>
              <w:noProof/>
              <w:sz w:val="12"/>
              <w:szCs w:val="12"/>
              <w:lang/>
            </w:rPr>
            <w:fldChar w:fldCharType="separate"/>
          </w:r>
          <w:r>
            <w:rPr>
              <w:rFonts w:ascii="Arial" w:hAnsi="Arial" w:cs="Arial"/>
              <w:noProof/>
              <w:sz w:val="12"/>
              <w:szCs w:val="12"/>
              <w:lang/>
            </w:rPr>
            <w:t>2</w:t>
          </w:r>
          <w:r>
            <w:rPr>
              <w:rFonts w:ascii="Arial" w:hAnsi="Arial" w:cs="Arial"/>
              <w:noProof/>
              <w:sz w:val="12"/>
              <w:szCs w:val="12"/>
              <w:lang/>
            </w:rPr>
            <w:fldChar w:fldCharType="end"/>
          </w:r>
        </w:p>
      </w:tc>
    </w:tr>
    <w:tr w:rsidR="005660F6" w:rsidRPr="004977ED" w:rsidTr="00595199">
      <w:trPr>
        <w:trHeight w:val="146"/>
        <w:jc w:val="center"/>
      </w:trPr>
      <w:tc>
        <w:tcPr>
          <w:tcW w:w="7554" w:type="dxa"/>
          <w:gridSpan w:val="2"/>
          <w:vAlign w:val="center"/>
        </w:tcPr>
        <w:p w:rsidR="005660F6" w:rsidRPr="004977ED" w:rsidRDefault="005660F6" w:rsidP="00A1165C">
          <w:pPr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  <w:lang/>
            </w:rPr>
            <w:t>1.7 DOC. UNCONTROLLED WHEN PRINTED</w:t>
          </w:r>
        </w:p>
      </w:tc>
      <w:tc>
        <w:tcPr>
          <w:tcW w:w="1868" w:type="dxa"/>
          <w:vAlign w:val="center"/>
        </w:tcPr>
        <w:p w:rsidR="005660F6" w:rsidRPr="004977ED" w:rsidRDefault="005660F6" w:rsidP="00A1165C">
          <w:pPr>
            <w:rPr>
              <w:rFonts w:ascii="Arial" w:hAnsi="Arial" w:cs="Arial"/>
              <w:noProof/>
              <w:sz w:val="12"/>
              <w:szCs w:val="12"/>
            </w:rPr>
          </w:pPr>
        </w:p>
      </w:tc>
    </w:tr>
  </w:tbl>
  <w:p w:rsidR="005660F6" w:rsidRPr="004977ED" w:rsidRDefault="005660F6">
    <w:pPr>
      <w:pStyle w:val="Footer"/>
      <w:rPr>
        <w:rFonts w:ascii="Arial" w:hAnsi="Arial" w:cs="Arial"/>
        <w:noProof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660F6" w:rsidRPr="004977ED" w:rsidRDefault="005660F6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5660F6" w:rsidRPr="004977ED" w:rsidRDefault="005660F6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2835"/>
      <w:gridCol w:w="4536"/>
      <w:gridCol w:w="2273"/>
    </w:tblGrid>
    <w:tr w:rsidR="005660F6" w:rsidRPr="004977ED" w:rsidTr="00C50C4B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5660F6" w:rsidRPr="004977ED" w:rsidRDefault="005660F6" w:rsidP="00C50C4B">
          <w:pPr>
            <w:pStyle w:val="Header"/>
            <w:rPr>
              <w:rFonts w:ascii="Arial" w:hAnsi="Arial" w:cs="Arial"/>
              <w:noProof/>
            </w:rPr>
          </w:pPr>
          <w:r w:rsidRPr="00554338">
            <w:rPr>
              <w:rFonts w:ascii="Arial" w:hAnsi="Arial" w:cs="Arial"/>
              <w:noProof/>
              <w:lang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i1026" type="#_x0000_t75" style="width:136.15pt;height:58.25pt;visibility:visible">
                <v:imagedata r:id="rId1" o:title=""/>
              </v:shape>
            </w:pict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center"/>
        </w:tcPr>
        <w:p w:rsidR="005660F6" w:rsidRPr="004977ED" w:rsidRDefault="005660F6" w:rsidP="00C50C4B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top w:val="single" w:sz="8" w:space="0" w:color="auto"/>
          </w:tcBorders>
          <w:noWrap/>
          <w:vAlign w:val="center"/>
        </w:tcPr>
        <w:p w:rsidR="005660F6" w:rsidRPr="004977ED" w:rsidRDefault="005660F6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FRM-VSL-06-6010-001</w:t>
          </w:r>
        </w:p>
      </w:tc>
    </w:tr>
    <w:tr w:rsidR="005660F6" w:rsidRPr="004977ED" w:rsidTr="00C50C4B">
      <w:trPr>
        <w:trHeight w:val="365"/>
      </w:trPr>
      <w:tc>
        <w:tcPr>
          <w:tcW w:w="2830" w:type="dxa"/>
          <w:vMerge/>
          <w:noWrap/>
          <w:vAlign w:val="bottom"/>
        </w:tcPr>
        <w:p w:rsidR="005660F6" w:rsidRPr="004977ED" w:rsidRDefault="005660F6" w:rsidP="00C50C4B">
          <w:pPr>
            <w:pStyle w:val="Header"/>
            <w:rPr>
              <w:b/>
              <w:bCs/>
              <w:noProof/>
            </w:rPr>
          </w:pPr>
        </w:p>
      </w:tc>
      <w:tc>
        <w:tcPr>
          <w:tcW w:w="4536" w:type="dxa"/>
          <w:noWrap/>
          <w:vAlign w:val="center"/>
        </w:tcPr>
        <w:p w:rsidR="005660F6" w:rsidRPr="004977ED" w:rsidRDefault="005660F6" w:rsidP="00C50C4B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 xml:space="preserve">LETTER OF APPOINTMENT </w:t>
          </w:r>
        </w:p>
        <w:p w:rsidR="005660F6" w:rsidRDefault="005660F6" w:rsidP="00C50C4B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 xml:space="preserve">DIVE SUPERVISOR / </w:t>
          </w:r>
        </w:p>
        <w:p w:rsidR="005660F6" w:rsidRPr="004977ED" w:rsidRDefault="005660F6" w:rsidP="00C50C4B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 xml:space="preserve">ПИСЬМО О НАЗНАЧЕНИИ РУКОВОДИТЕЛЯ ВОДОЛАЗНЫХ РАБОТ </w:t>
          </w:r>
        </w:p>
      </w:tc>
      <w:tc>
        <w:tcPr>
          <w:tcW w:w="2273" w:type="dxa"/>
          <w:noWrap/>
          <w:vAlign w:val="center"/>
        </w:tcPr>
        <w:p w:rsidR="005660F6" w:rsidRPr="004977ED" w:rsidRDefault="005660F6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File 06 / Папка 06</w:t>
          </w:r>
        </w:p>
      </w:tc>
    </w:tr>
    <w:tr w:rsidR="005660F6" w:rsidRPr="004977ED" w:rsidTr="00C50C4B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5660F6" w:rsidRPr="004977ED" w:rsidRDefault="005660F6" w:rsidP="00C50C4B">
          <w:pPr>
            <w:pStyle w:val="Header"/>
            <w:rPr>
              <w:noProof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center"/>
        </w:tcPr>
        <w:p w:rsidR="005660F6" w:rsidRPr="004977ED" w:rsidRDefault="005660F6" w:rsidP="00C50C4B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bottom w:val="single" w:sz="8" w:space="0" w:color="auto"/>
          </w:tcBorders>
          <w:noWrap/>
          <w:vAlign w:val="center"/>
        </w:tcPr>
        <w:p w:rsidR="005660F6" w:rsidRPr="004977ED" w:rsidRDefault="005660F6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Retention 3 Year / Срок хранения 3 года</w:t>
          </w:r>
        </w:p>
      </w:tc>
    </w:tr>
  </w:tbl>
  <w:p w:rsidR="005660F6" w:rsidRPr="004977ED" w:rsidRDefault="005660F6" w:rsidP="00DF454F">
    <w:pPr>
      <w:pStyle w:val="Header"/>
      <w:rPr>
        <w:noProof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397B3C"/>
    <w:multiLevelType w:val="multilevel"/>
    <w:tmpl w:val="0D84D546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750"/>
        </w:tabs>
        <w:ind w:left="750" w:hanging="39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/>
      </w:rPr>
    </w:lvl>
  </w:abstractNum>
  <w:abstractNum w:abstractNumId="1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29833030"/>
    <w:multiLevelType w:val="hybridMultilevel"/>
    <w:tmpl w:val="64A43DBA"/>
    <w:lvl w:ilvl="0" w:tplc="F4DACFB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cumentProtection w:edit="forms" w:enforcement="0"/>
  <w:defaultTabStop w:val="720"/>
  <w:doNotHyphenateCaps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A00F9"/>
    <w:rsid w:val="000307A3"/>
    <w:rsid w:val="00036EBA"/>
    <w:rsid w:val="00070A0A"/>
    <w:rsid w:val="00094BE8"/>
    <w:rsid w:val="000D098B"/>
    <w:rsid w:val="000F2D71"/>
    <w:rsid w:val="001054EA"/>
    <w:rsid w:val="00136E97"/>
    <w:rsid w:val="00153863"/>
    <w:rsid w:val="00175661"/>
    <w:rsid w:val="0020078B"/>
    <w:rsid w:val="002229D8"/>
    <w:rsid w:val="002301C1"/>
    <w:rsid w:val="00257026"/>
    <w:rsid w:val="0026278B"/>
    <w:rsid w:val="00284816"/>
    <w:rsid w:val="002C2B40"/>
    <w:rsid w:val="00301753"/>
    <w:rsid w:val="00303C00"/>
    <w:rsid w:val="00346DA6"/>
    <w:rsid w:val="00363D8E"/>
    <w:rsid w:val="00380B49"/>
    <w:rsid w:val="00393747"/>
    <w:rsid w:val="003A0DAA"/>
    <w:rsid w:val="003C62C3"/>
    <w:rsid w:val="003C65ED"/>
    <w:rsid w:val="00446268"/>
    <w:rsid w:val="00470A89"/>
    <w:rsid w:val="00475004"/>
    <w:rsid w:val="004977ED"/>
    <w:rsid w:val="004B2C39"/>
    <w:rsid w:val="00554338"/>
    <w:rsid w:val="00560287"/>
    <w:rsid w:val="005660F6"/>
    <w:rsid w:val="00570288"/>
    <w:rsid w:val="005779CC"/>
    <w:rsid w:val="00595199"/>
    <w:rsid w:val="005D6217"/>
    <w:rsid w:val="005E3444"/>
    <w:rsid w:val="00622624"/>
    <w:rsid w:val="00626E77"/>
    <w:rsid w:val="00650749"/>
    <w:rsid w:val="006546F5"/>
    <w:rsid w:val="00666BC0"/>
    <w:rsid w:val="00695704"/>
    <w:rsid w:val="00697010"/>
    <w:rsid w:val="006D152D"/>
    <w:rsid w:val="007065E8"/>
    <w:rsid w:val="00745C46"/>
    <w:rsid w:val="0075628A"/>
    <w:rsid w:val="00766F30"/>
    <w:rsid w:val="007A69BB"/>
    <w:rsid w:val="00804697"/>
    <w:rsid w:val="00827282"/>
    <w:rsid w:val="008838B0"/>
    <w:rsid w:val="008A1086"/>
    <w:rsid w:val="008D2330"/>
    <w:rsid w:val="008F2FE0"/>
    <w:rsid w:val="00995C32"/>
    <w:rsid w:val="00995CFD"/>
    <w:rsid w:val="009A00F9"/>
    <w:rsid w:val="009B6FF5"/>
    <w:rsid w:val="009E3A6A"/>
    <w:rsid w:val="00A1165C"/>
    <w:rsid w:val="00A125A7"/>
    <w:rsid w:val="00A463AA"/>
    <w:rsid w:val="00A5189E"/>
    <w:rsid w:val="00A659D3"/>
    <w:rsid w:val="00A92367"/>
    <w:rsid w:val="00AC2BBD"/>
    <w:rsid w:val="00AE7FF4"/>
    <w:rsid w:val="00B06F6E"/>
    <w:rsid w:val="00B3388C"/>
    <w:rsid w:val="00B35A1F"/>
    <w:rsid w:val="00B614A3"/>
    <w:rsid w:val="00B733BB"/>
    <w:rsid w:val="00B749FF"/>
    <w:rsid w:val="00BE050B"/>
    <w:rsid w:val="00BE4BCB"/>
    <w:rsid w:val="00C46289"/>
    <w:rsid w:val="00C50C4B"/>
    <w:rsid w:val="00C91F4C"/>
    <w:rsid w:val="00D536DF"/>
    <w:rsid w:val="00DA65FF"/>
    <w:rsid w:val="00DB2ABC"/>
    <w:rsid w:val="00DC5822"/>
    <w:rsid w:val="00DD6292"/>
    <w:rsid w:val="00DD7193"/>
    <w:rsid w:val="00DF454F"/>
    <w:rsid w:val="00E0446C"/>
    <w:rsid w:val="00E34DC4"/>
    <w:rsid w:val="00E46112"/>
    <w:rsid w:val="00E520D0"/>
    <w:rsid w:val="00E80A0C"/>
    <w:rsid w:val="00EA7FD0"/>
    <w:rsid w:val="00ED1C89"/>
    <w:rsid w:val="00EE5443"/>
    <w:rsid w:val="00F03C0C"/>
    <w:rsid w:val="00FF75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foot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 List" w:locked="1" w:semiHidden="0" w:uiPriority="0" w:unhideWhenUsed="0"/>
    <w:lsdException w:name="Balloon Text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Title"/>
    <w:basedOn w:val="Normal"/>
    <w:link w:val="HeaderChar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Title Char"/>
    <w:basedOn w:val="DefaultParagraphFont"/>
    <w:link w:val="Header"/>
    <w:uiPriority w:val="99"/>
    <w:locked/>
    <w:rsid w:val="009A00F9"/>
    <w:rPr>
      <w:rFonts w:cs="Times New Roman"/>
    </w:rPr>
  </w:style>
  <w:style w:type="paragraph" w:styleId="Footer">
    <w:name w:val="footer"/>
    <w:basedOn w:val="Normal"/>
    <w:link w:val="FooterChar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9A00F9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NoSpacing">
    <w:name w:val="No Spacing"/>
    <w:uiPriority w:val="99"/>
    <w:qFormat/>
    <w:rsid w:val="002C2B40"/>
    <w:rPr>
      <w:lang w:val="en-US" w:eastAsia="en-US"/>
    </w:rPr>
  </w:style>
  <w:style w:type="table" w:styleId="TableGrid">
    <w:name w:val="Table Grid"/>
    <w:basedOn w:val="TableNormal"/>
    <w:uiPriority w:val="99"/>
    <w:rsid w:val="00995C32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363D8E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rsid w:val="00DD6292"/>
    <w:rPr>
      <w:color w:val="000000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sz w:val="20"/>
      <w:szCs w:val="20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A1165C"/>
    <w:rPr>
      <w:rFonts w:cs="Times New Roman"/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3412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2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4</TotalTime>
  <Pages>2</Pages>
  <Words>568</Words>
  <Characters>3238</Characters>
  <DocSecurity>0</DocSecurity>
  <Lines>0</Lines>
  <Paragraphs>0</Paragraphs>
  <ScaleCrop>false</ScaleCrop>
  <Manager>VKrichun@bollard-marine.group</Manager>
  <Company>ООО "БОЛЛАРД"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2017-05-08T16:00:00Z</dcterms:created>
  <dcterms:modified xsi:type="dcterms:W3CDTF">2017-07-23T07:24:00Z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Element">
    <vt:lpwstr/>
  </property>
  <property fmtid="{D5CDD505-2E9C-101B-9397-08002B2CF9AE}" pid="6" name="TemplateUrl">
    <vt:lpwstr/>
  </property>
  <property fmtid="{D5CDD505-2E9C-101B-9397-08002B2CF9AE}" pid="7" name="Element0">
    <vt:lpwstr>F6</vt:lpwstr>
  </property>
  <property fmtid="{D5CDD505-2E9C-101B-9397-08002B2CF9AE}" pid="8" name="Name Procedure">
    <vt:lpwstr>Diving Manual</vt:lpwstr>
  </property>
  <property fmtid="{D5CDD505-2E9C-101B-9397-08002B2CF9AE}" pid="9" name="Remarks">
    <vt:lpwstr>Revised</vt:lpwstr>
  </property>
  <property fmtid="{D5CDD505-2E9C-101B-9397-08002B2CF9AE}" pid="10" name="DLCPolicyLabelLock">
    <vt:lpwstr/>
  </property>
  <property fmtid="{D5CDD505-2E9C-101B-9397-08002B2CF9AE}" pid="11" name="DLCPolicyLabelClientValue">
    <vt:lpwstr>{_UIVersionString} DOC. UNCONTROLLED WHEN PRINTED</vt:lpwstr>
  </property>
  <property fmtid="{D5CDD505-2E9C-101B-9397-08002B2CF9AE}" pid="12" name="DocumentOwner">
    <vt:lpwstr>Group Diving Manager</vt:lpwstr>
  </property>
  <property fmtid="{D5CDD505-2E9C-101B-9397-08002B2CF9AE}" pid="13" name="IssueDate">
    <vt:lpwstr>2016-05-01T02:00:00Z</vt:lpwstr>
  </property>
  <property fmtid="{D5CDD505-2E9C-101B-9397-08002B2CF9AE}" pid="14" name="OVMSAElement">
    <vt:lpwstr>06</vt:lpwstr>
  </property>
  <property fmtid="{D5CDD505-2E9C-101B-9397-08002B2CF9AE}" pid="15" name="ProcedureNumber">
    <vt:lpwstr>FRM-VSL-06-6010-001 </vt:lpwstr>
  </property>
  <property fmtid="{D5CDD505-2E9C-101B-9397-08002B2CF9AE}" pid="16" name="DocumentType">
    <vt:lpwstr>FRM</vt:lpwstr>
  </property>
  <property fmtid="{D5CDD505-2E9C-101B-9397-08002B2CF9AE}" pid="17" name="DocumentLocation">
    <vt:lpwstr>VSL</vt:lpwstr>
  </property>
  <property fmtid="{D5CDD505-2E9C-101B-9397-08002B2CF9AE}" pid="18" name="DocumentDepartment">
    <vt:lpwstr>6000 Operations</vt:lpwstr>
  </property>
  <property fmtid="{D5CDD505-2E9C-101B-9397-08002B2CF9AE}" pid="19" name="DLCPolicyLabelValue">
    <vt:lpwstr>DOC. UNCONTROLLED WHEN PRINTED Version2.0</vt:lpwstr>
  </property>
</Properties>
</file>