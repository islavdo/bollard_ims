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15"/>
        <w:gridCol w:w="2025"/>
        <w:gridCol w:w="600"/>
        <w:gridCol w:w="795"/>
        <w:gridCol w:w="1395"/>
        <w:gridCol w:w="45"/>
        <w:gridCol w:w="2235"/>
        <w:gridCol w:w="5391"/>
      </w:tblGrid>
      <w:tr w:rsidR="005A1638" w:rsidRPr="00CB1590" w:rsidTr="000F6E36">
        <w:trPr>
          <w:trHeight w:val="498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CLIENT / КЛИЕНТ: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PLATFORM / ПЛАТФОРМА: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DATE / ДАТА:                /           /</w:t>
            </w:r>
          </w:p>
        </w:tc>
      </w:tr>
      <w:tr w:rsidR="005A1638" w:rsidRPr="00CB1590" w:rsidTr="000F6E36">
        <w:trPr>
          <w:trHeight w:val="543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DIVER 1 / ВОДОЛАЗ 1: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TIME LAST WATER STOP / ВРЕМЯ ПОСЛЕДНЕЙ ОСТАНОВКИ РАБОТ В ВОДЕ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SURFACE INTERVAL                  MINS / ИНТЕРВАЛ МЕЖДУ ПОГРУЖЕНИЯМИ        МИН.</w:t>
            </w:r>
          </w:p>
        </w:tc>
      </w:tr>
      <w:tr w:rsidR="005A1638" w:rsidRPr="00CB1590" w:rsidTr="000F6E36">
        <w:trPr>
          <w:trHeight w:val="525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DIVER 2 / ВОДОЛАЗ 2: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TIME LAST WATER STOP / ВРЕМЯ ПОСЛЕДНЕЙ ОСТАНОВКИ РАБОТ В ВОДЕ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SURFACE INTERVAL                  MINS / ИНТЕРВАЛ МЕЖДУ ПОГРУЖЕНИЯМИ        МИН.</w:t>
            </w:r>
          </w:p>
        </w:tc>
      </w:tr>
      <w:tr w:rsidR="005A1638" w:rsidRPr="00CB1590" w:rsidTr="000F6E36">
        <w:trPr>
          <w:trHeight w:val="624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TENDER / АССИСТЕНТ: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TABLE USED: / ИСПОЛЬЗУЕМАЯ ТАБЛИЦА: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SCHEDULE USED / ИСПОЛЬЗУЕМЫЙ ГРАФИК:</w:t>
            </w:r>
          </w:p>
        </w:tc>
      </w:tr>
      <w:tr w:rsidR="005A1638" w:rsidRPr="00CB1590" w:rsidTr="000F6E36">
        <w:trPr>
          <w:cantSplit/>
          <w:trHeight w:val="615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SUPERVISOR / РУКОВОДИТЕЛЬ: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MAIN BANK PRESS: / ДАВЛЕНИЕ ОСНОВНОГО БЛОКА: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02 BANK PRESS</w:t>
            </w:r>
            <w:r>
              <w:rPr>
                <w:rFonts w:ascii="Arial" w:hAnsi="Arial"/>
                <w:noProof/>
                <w:sz w:val="24"/>
                <w:lang w:val="en-US"/>
              </w:rPr>
              <w:t>.</w:t>
            </w:r>
            <w:r>
              <w:rPr>
                <w:rFonts w:ascii="Arial" w:hAnsi="Arial"/>
                <w:noProof/>
                <w:sz w:val="24"/>
                <w:lang/>
              </w:rPr>
              <w:t xml:space="preserve"> / ДАВЛЕНИЕ БЛОКА 02:</w:t>
            </w:r>
          </w:p>
        </w:tc>
      </w:tr>
      <w:tr w:rsidR="005A1638" w:rsidRPr="00CB1590" w:rsidTr="000F6E36">
        <w:trPr>
          <w:cantSplit/>
          <w:trHeight w:val="534"/>
        </w:trPr>
        <w:tc>
          <w:tcPr>
            <w:tcW w:w="6930" w:type="dxa"/>
            <w:gridSpan w:val="5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LEFT CHAMBER SURFACE / ПОКИНУЛ ПОВЕРХНОСТЬ КАМЕРЫ:</w:t>
            </w:r>
          </w:p>
        </w:tc>
        <w:tc>
          <w:tcPr>
            <w:tcW w:w="7671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ARRIVED CHAMBER BOTTOM / ДОСТИГ ДНА КАМЕРЫ:</w:t>
            </w: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START TIME / ВРЕМЯ НАЧАЛА</w:t>
            </w:r>
          </w:p>
        </w:tc>
        <w:tc>
          <w:tcPr>
            <w:tcW w:w="2025" w:type="dxa"/>
          </w:tcPr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ELAPSED TIME/ ЗАТРАЧЕННОЕ ВРЕМЯ</w:t>
            </w: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MEDIUM / СРЕДА</w:t>
            </w:r>
          </w:p>
        </w:tc>
        <w:tc>
          <w:tcPr>
            <w:tcW w:w="1395" w:type="dxa"/>
          </w:tcPr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DEPTH / ГЛУБИНА</w:t>
            </w: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REMARKS / ЗАМЕЧАНИЯ</w:t>
            </w: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cantSplit/>
        </w:trPr>
        <w:tc>
          <w:tcPr>
            <w:tcW w:w="211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202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1395" w:type="dxa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71" w:type="dxa"/>
            <w:gridSpan w:val="3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</w:tr>
      <w:tr w:rsidR="005A1638" w:rsidRPr="00CB1590" w:rsidTr="000F6E36">
        <w:trPr>
          <w:trHeight w:val="606"/>
        </w:trPr>
        <w:tc>
          <w:tcPr>
            <w:tcW w:w="4740" w:type="dxa"/>
            <w:gridSpan w:val="3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LEFT CHAMBER BOTTOM / ПОКИНУЛ ДНО КАМЕРЫ:</w:t>
            </w:r>
          </w:p>
        </w:tc>
        <w:tc>
          <w:tcPr>
            <w:tcW w:w="4470" w:type="dxa"/>
            <w:gridSpan w:val="4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ARR. CHAMBER SURFACE / ДОСТИГ ПОВЕРХНОСТИ КАМЕРЫ:</w:t>
            </w:r>
          </w:p>
        </w:tc>
        <w:tc>
          <w:tcPr>
            <w:tcW w:w="5391" w:type="dxa"/>
            <w:vAlign w:val="center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TOTAL ELAPSED TIME / ОБЩЕЕ ЗАТРАЧЕННОЕ ВРЕМЯ</w:t>
            </w:r>
          </w:p>
        </w:tc>
      </w:tr>
      <w:tr w:rsidR="005A1638" w:rsidRPr="00CB1590" w:rsidTr="000F6E36">
        <w:trPr>
          <w:cantSplit/>
          <w:trHeight w:val="678"/>
        </w:trPr>
        <w:tc>
          <w:tcPr>
            <w:tcW w:w="6975" w:type="dxa"/>
            <w:gridSpan w:val="6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DIVER 1 CONDITION / СОСТОЯНИЕ ВОДОЛАЗА 1:</w:t>
            </w:r>
          </w:p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26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TENDER SIGNATURE / ПОДПИСЬ АССИСТЕНТА:</w:t>
            </w:r>
          </w:p>
        </w:tc>
      </w:tr>
      <w:tr w:rsidR="005A1638" w:rsidRPr="00CB1590" w:rsidTr="000F6E36">
        <w:trPr>
          <w:cantSplit/>
          <w:trHeight w:val="687"/>
        </w:trPr>
        <w:tc>
          <w:tcPr>
            <w:tcW w:w="6975" w:type="dxa"/>
            <w:gridSpan w:val="6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DIVER 2 CONDITION / СОСТОЯНИЕ ВОДОЛАЗА 2:</w:t>
            </w:r>
          </w:p>
          <w:p w:rsidR="005A1638" w:rsidRPr="00CB1590" w:rsidRDefault="005A1638" w:rsidP="000F6E36">
            <w:pPr>
              <w:jc w:val="center"/>
              <w:rPr>
                <w:rFonts w:ascii="Arial" w:hAnsi="Arial"/>
                <w:noProof/>
                <w:sz w:val="24"/>
              </w:rPr>
            </w:pPr>
          </w:p>
        </w:tc>
        <w:tc>
          <w:tcPr>
            <w:tcW w:w="7626" w:type="dxa"/>
            <w:gridSpan w:val="2"/>
          </w:tcPr>
          <w:p w:rsidR="005A1638" w:rsidRPr="00CB1590" w:rsidRDefault="005A1638" w:rsidP="000F6E36">
            <w:pPr>
              <w:rPr>
                <w:rFonts w:ascii="Arial" w:hAnsi="Arial"/>
                <w:noProof/>
                <w:sz w:val="24"/>
              </w:rPr>
            </w:pPr>
            <w:r>
              <w:rPr>
                <w:rFonts w:ascii="Arial" w:hAnsi="Arial"/>
                <w:noProof/>
                <w:sz w:val="24"/>
                <w:lang/>
              </w:rPr>
              <w:t>SUPERVISOR SIGNATURE / ПОДПИСЬ РУКОВОДИТЕЛЯ:</w:t>
            </w:r>
          </w:p>
        </w:tc>
      </w:tr>
    </w:tbl>
    <w:p w:rsidR="005A1638" w:rsidRPr="00CB1590" w:rsidRDefault="005A1638" w:rsidP="00CB159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noProof/>
          <w:color w:val="000000"/>
          <w:sz w:val="16"/>
          <w:szCs w:val="16"/>
        </w:rPr>
      </w:pPr>
    </w:p>
    <w:p w:rsidR="005A1638" w:rsidRPr="00CB1590" w:rsidRDefault="005A1638" w:rsidP="00CB159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noProof/>
          <w:color w:val="000000"/>
        </w:rPr>
      </w:pPr>
    </w:p>
    <w:sectPr w:rsidR="005A1638" w:rsidRPr="00CB1590" w:rsidSect="00A109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18" w:right="1134" w:bottom="851" w:left="1134" w:header="57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1638" w:rsidRPr="00CB1590" w:rsidRDefault="005A1638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5A1638" w:rsidRPr="00CB1590" w:rsidRDefault="005A1638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638" w:rsidRDefault="005A163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709" w:type="dxa"/>
      <w:tblLook w:val="01E0"/>
    </w:tblPr>
    <w:tblGrid>
      <w:gridCol w:w="1620"/>
      <w:gridCol w:w="12096"/>
      <w:gridCol w:w="993"/>
    </w:tblGrid>
    <w:tr w:rsidR="005A1638" w:rsidRPr="00CB1590" w:rsidTr="0082620E">
      <w:trPr>
        <w:trHeight w:val="53"/>
      </w:trPr>
      <w:tc>
        <w:tcPr>
          <w:tcW w:w="1620" w:type="dxa"/>
          <w:vAlign w:val="center"/>
        </w:tcPr>
        <w:p w:rsidR="005A1638" w:rsidRPr="00CB1590" w:rsidRDefault="005A1638" w:rsidP="0082620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Group Diving Manager</w:t>
          </w:r>
        </w:p>
      </w:tc>
      <w:tc>
        <w:tcPr>
          <w:tcW w:w="12096" w:type="dxa"/>
          <w:vAlign w:val="center"/>
        </w:tcPr>
        <w:p w:rsidR="005A1638" w:rsidRPr="00CB1590" w:rsidRDefault="005A1638" w:rsidP="0082620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5/1/2014</w:t>
          </w:r>
        </w:p>
      </w:tc>
      <w:tc>
        <w:tcPr>
          <w:tcW w:w="993" w:type="dxa"/>
          <w:vAlign w:val="center"/>
        </w:tcPr>
        <w:p w:rsidR="005A1638" w:rsidRPr="00CB1590" w:rsidRDefault="005A1638" w:rsidP="0082620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PAGE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1</w:t>
          </w:r>
          <w:r>
            <w:rPr>
              <w:noProof/>
              <w:sz w:val="12"/>
              <w:szCs w:val="12"/>
              <w:lang/>
            </w:rPr>
            <w:fldChar w:fldCharType="end"/>
          </w:r>
          <w:r>
            <w:rPr>
              <w:noProof/>
              <w:sz w:val="12"/>
              <w:szCs w:val="12"/>
              <w:lang/>
            </w:rPr>
            <w:t xml:space="preserve"> / </w:t>
          </w:r>
          <w:r>
            <w:rPr>
              <w:noProof/>
              <w:sz w:val="12"/>
              <w:szCs w:val="12"/>
              <w:lang/>
            </w:rPr>
            <w:fldChar w:fldCharType="begin"/>
          </w:r>
          <w:r>
            <w:rPr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noProof/>
              <w:sz w:val="12"/>
              <w:szCs w:val="12"/>
              <w:lang/>
            </w:rPr>
            <w:fldChar w:fldCharType="separate"/>
          </w:r>
          <w:r>
            <w:rPr>
              <w:noProof/>
              <w:sz w:val="12"/>
              <w:szCs w:val="12"/>
              <w:lang/>
            </w:rPr>
            <w:t>2</w:t>
          </w:r>
          <w:r>
            <w:rPr>
              <w:noProof/>
              <w:sz w:val="12"/>
              <w:szCs w:val="12"/>
              <w:lang/>
            </w:rPr>
            <w:fldChar w:fldCharType="end"/>
          </w:r>
        </w:p>
      </w:tc>
    </w:tr>
    <w:tr w:rsidR="005A1638" w:rsidRPr="00CB1590" w:rsidTr="0082620E">
      <w:trPr>
        <w:trHeight w:val="53"/>
      </w:trPr>
      <w:tc>
        <w:tcPr>
          <w:tcW w:w="13716" w:type="dxa"/>
          <w:gridSpan w:val="2"/>
          <w:vAlign w:val="center"/>
        </w:tcPr>
        <w:p w:rsidR="005A1638" w:rsidRPr="00CB1590" w:rsidRDefault="005A1638" w:rsidP="0082620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  <w:lang/>
            </w:rPr>
            <w:t>{_UIVersionString} DOC. UNCONTROLLED WHEN PRINTED</w:t>
          </w:r>
        </w:p>
      </w:tc>
      <w:tc>
        <w:tcPr>
          <w:tcW w:w="993" w:type="dxa"/>
          <w:vAlign w:val="center"/>
        </w:tcPr>
        <w:p w:rsidR="005A1638" w:rsidRPr="00CB1590" w:rsidRDefault="005A1638" w:rsidP="0082620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5A1638" w:rsidRPr="00CB1590" w:rsidRDefault="005A1638">
    <w:pPr>
      <w:pStyle w:val="Footer"/>
      <w:rPr>
        <w:noProof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638" w:rsidRDefault="005A163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1638" w:rsidRPr="00CB1590" w:rsidRDefault="005A1638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5A1638" w:rsidRPr="00CB1590" w:rsidRDefault="005A1638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638" w:rsidRDefault="005A163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601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972"/>
      <w:gridCol w:w="8795"/>
      <w:gridCol w:w="2834"/>
    </w:tblGrid>
    <w:tr w:rsidR="005A1638" w:rsidRPr="00CB1590" w:rsidTr="00E24D8F">
      <w:trPr>
        <w:trHeight w:val="387"/>
      </w:trPr>
      <w:tc>
        <w:tcPr>
          <w:tcW w:w="2972" w:type="dxa"/>
          <w:vMerge w:val="restart"/>
          <w:tcBorders>
            <w:top w:val="single" w:sz="8" w:space="0" w:color="auto"/>
          </w:tcBorders>
          <w:noWrap/>
          <w:vAlign w:val="bottom"/>
        </w:tcPr>
        <w:p w:rsidR="005A1638" w:rsidRPr="00CB1590" w:rsidRDefault="005A1638" w:rsidP="00C84230">
          <w:pPr>
            <w:pStyle w:val="Header"/>
            <w:ind w:left="568" w:hanging="568"/>
            <w:rPr>
              <w:rFonts w:ascii="Arial" w:hAnsi="Arial" w:cs="Arial"/>
              <w:noProof/>
            </w:rPr>
          </w:pPr>
          <w:r w:rsidRPr="002820A7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" o:spid="_x0000_i1026" type="#_x0000_t75" style="width:132.85pt;height:58.25pt;visibility:visible">
                <v:imagedata r:id="rId1" o:title=""/>
              </v:shape>
            </w:pict>
          </w:r>
        </w:p>
      </w:tc>
      <w:tc>
        <w:tcPr>
          <w:tcW w:w="8795" w:type="dxa"/>
          <w:tcBorders>
            <w:top w:val="single" w:sz="8" w:space="0" w:color="auto"/>
          </w:tcBorders>
          <w:noWrap/>
          <w:vAlign w:val="bottom"/>
        </w:tcPr>
        <w:p w:rsidR="005A1638" w:rsidRPr="00CB1590" w:rsidRDefault="005A1638" w:rsidP="00C84230">
          <w:pPr>
            <w:pStyle w:val="Header"/>
            <w:jc w:val="center"/>
            <w:rPr>
              <w:rFonts w:ascii="Arial" w:hAnsi="Arial" w:cs="Arial"/>
              <w:b/>
              <w:bCs/>
              <w:noProof/>
            </w:rPr>
          </w:pPr>
          <w:r>
            <w:rPr>
              <w:rFonts w:ascii="Arial" w:hAnsi="Arial" w:cs="Arial"/>
              <w:b/>
              <w:bCs/>
              <w:noProof/>
              <w:lang/>
            </w:rPr>
            <w:t> </w:t>
          </w:r>
        </w:p>
      </w:tc>
      <w:tc>
        <w:tcPr>
          <w:tcW w:w="2834" w:type="dxa"/>
          <w:tcBorders>
            <w:top w:val="single" w:sz="8" w:space="0" w:color="auto"/>
          </w:tcBorders>
          <w:noWrap/>
          <w:vAlign w:val="center"/>
        </w:tcPr>
        <w:p w:rsidR="005A1638" w:rsidRPr="00CB1590" w:rsidRDefault="005A1638" w:rsidP="00E24D8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  <w:lang/>
            </w:rPr>
            <w:t>FRM-VSL-06-6010-012</w:t>
          </w:r>
        </w:p>
      </w:tc>
    </w:tr>
    <w:tr w:rsidR="005A1638" w:rsidRPr="00CB1590" w:rsidTr="00E24D8F">
      <w:trPr>
        <w:trHeight w:val="387"/>
      </w:trPr>
      <w:tc>
        <w:tcPr>
          <w:tcW w:w="2972" w:type="dxa"/>
          <w:vMerge/>
          <w:noWrap/>
          <w:vAlign w:val="bottom"/>
        </w:tcPr>
        <w:p w:rsidR="005A1638" w:rsidRPr="00CB1590" w:rsidRDefault="005A1638" w:rsidP="00C84230">
          <w:pPr>
            <w:pStyle w:val="Header"/>
            <w:rPr>
              <w:noProof/>
            </w:rPr>
          </w:pPr>
        </w:p>
      </w:tc>
      <w:tc>
        <w:tcPr>
          <w:tcW w:w="8795" w:type="dxa"/>
          <w:noWrap/>
          <w:vAlign w:val="bottom"/>
        </w:tcPr>
        <w:p w:rsidR="005A1638" w:rsidRPr="00CB1590" w:rsidRDefault="005A1638" w:rsidP="00F02058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4"/>
              <w:szCs w:val="24"/>
            </w:rPr>
          </w:pPr>
          <w:r>
            <w:rPr>
              <w:rFonts w:ascii="Arial" w:hAnsi="Arial" w:cs="Arial"/>
              <w:b/>
              <w:bCs/>
              <w:noProof/>
              <w:sz w:val="24"/>
              <w:szCs w:val="24"/>
              <w:lang/>
            </w:rPr>
            <w:t>CHAMBER LOG / ЖУРНАЛ ОПЕРАЦИЙ В БАРОКАМЕРЕ</w:t>
          </w:r>
        </w:p>
      </w:tc>
      <w:tc>
        <w:tcPr>
          <w:tcW w:w="2834" w:type="dxa"/>
          <w:noWrap/>
          <w:vAlign w:val="center"/>
        </w:tcPr>
        <w:p w:rsidR="005A1638" w:rsidRPr="00CB1590" w:rsidRDefault="005A1638" w:rsidP="00E24D8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  <w:lang/>
            </w:rPr>
            <w:t>File 06 / Папка 06</w:t>
          </w:r>
        </w:p>
      </w:tc>
    </w:tr>
    <w:tr w:rsidR="005A1638" w:rsidRPr="00CB1590" w:rsidTr="00E24D8F">
      <w:trPr>
        <w:trHeight w:val="388"/>
      </w:trPr>
      <w:tc>
        <w:tcPr>
          <w:tcW w:w="2972" w:type="dxa"/>
          <w:vMerge/>
          <w:tcBorders>
            <w:bottom w:val="single" w:sz="8" w:space="0" w:color="auto"/>
          </w:tcBorders>
          <w:noWrap/>
          <w:vAlign w:val="bottom"/>
        </w:tcPr>
        <w:p w:rsidR="005A1638" w:rsidRPr="00CB1590" w:rsidRDefault="005A1638" w:rsidP="00C84230">
          <w:pPr>
            <w:pStyle w:val="Header"/>
            <w:rPr>
              <w:noProof/>
            </w:rPr>
          </w:pPr>
        </w:p>
      </w:tc>
      <w:tc>
        <w:tcPr>
          <w:tcW w:w="8795" w:type="dxa"/>
          <w:tcBorders>
            <w:bottom w:val="single" w:sz="8" w:space="0" w:color="auto"/>
          </w:tcBorders>
          <w:noWrap/>
          <w:vAlign w:val="bottom"/>
        </w:tcPr>
        <w:p w:rsidR="005A1638" w:rsidRPr="00CB1590" w:rsidRDefault="005A1638" w:rsidP="00C84230">
          <w:pPr>
            <w:pStyle w:val="Header"/>
            <w:jc w:val="center"/>
            <w:rPr>
              <w:noProof/>
            </w:rPr>
          </w:pPr>
          <w:r>
            <w:rPr>
              <w:noProof/>
              <w:lang/>
            </w:rPr>
            <w:t> </w:t>
          </w:r>
        </w:p>
      </w:tc>
      <w:tc>
        <w:tcPr>
          <w:tcW w:w="2834" w:type="dxa"/>
          <w:tcBorders>
            <w:bottom w:val="single" w:sz="8" w:space="0" w:color="auto"/>
          </w:tcBorders>
          <w:noWrap/>
          <w:vAlign w:val="center"/>
        </w:tcPr>
        <w:p w:rsidR="005A1638" w:rsidRPr="00CB1590" w:rsidRDefault="005A1638" w:rsidP="00E24D8F">
          <w:pPr>
            <w:jc w:val="center"/>
            <w:rPr>
              <w:rFonts w:ascii="Arial" w:hAnsi="Arial" w:cs="Arial"/>
              <w:b/>
              <w:noProof/>
            </w:rPr>
          </w:pPr>
          <w:r>
            <w:rPr>
              <w:rFonts w:ascii="Arial" w:hAnsi="Arial" w:cs="Arial"/>
              <w:b/>
              <w:bCs/>
              <w:noProof/>
              <w:lang/>
            </w:rPr>
            <w:t>Retention 3 Year / Срок хранения 3 года</w:t>
          </w:r>
        </w:p>
      </w:tc>
    </w:tr>
  </w:tbl>
  <w:p w:rsidR="005A1638" w:rsidRPr="00CB1590" w:rsidRDefault="005A1638" w:rsidP="00DF0535">
    <w:pPr>
      <w:pStyle w:val="Header"/>
      <w:tabs>
        <w:tab w:val="clear" w:pos="4320"/>
        <w:tab w:val="clear" w:pos="8640"/>
        <w:tab w:val="left" w:pos="1935"/>
      </w:tabs>
      <w:rPr>
        <w:noProof/>
      </w:rPr>
    </w:pPr>
    <w:r>
      <w:rPr>
        <w:lang/>
      </w:rP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1638" w:rsidRDefault="005A163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A6969"/>
    <w:multiLevelType w:val="multilevel"/>
    <w:tmpl w:val="4B0C83CA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">
    <w:nsid w:val="07B42263"/>
    <w:multiLevelType w:val="hybridMultilevel"/>
    <w:tmpl w:val="C2C8E87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EC260B"/>
    <w:multiLevelType w:val="hybridMultilevel"/>
    <w:tmpl w:val="5E30D50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690C8C"/>
    <w:multiLevelType w:val="hybridMultilevel"/>
    <w:tmpl w:val="62C0FA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9A5DE8"/>
    <w:multiLevelType w:val="multilevel"/>
    <w:tmpl w:val="D4B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BD5D90"/>
    <w:multiLevelType w:val="hybridMultilevel"/>
    <w:tmpl w:val="361C617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414ECC"/>
    <w:multiLevelType w:val="hybridMultilevel"/>
    <w:tmpl w:val="52FE3FB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C8D731B"/>
    <w:multiLevelType w:val="multilevel"/>
    <w:tmpl w:val="8A7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E375DAE"/>
    <w:multiLevelType w:val="singleLevel"/>
    <w:tmpl w:val="6DCA4B62"/>
    <w:lvl w:ilvl="0">
      <w:start w:val="1"/>
      <w:numFmt w:val="upperLetter"/>
      <w:lvlText w:val="(%1)"/>
      <w:lvlJc w:val="left"/>
      <w:pPr>
        <w:tabs>
          <w:tab w:val="num" w:pos="1770"/>
        </w:tabs>
        <w:ind w:left="1770" w:hanging="360"/>
      </w:pPr>
      <w:rPr>
        <w:rFonts w:cs="Times New Roman" w:hint="default"/>
      </w:rPr>
    </w:lvl>
  </w:abstractNum>
  <w:abstractNum w:abstractNumId="9">
    <w:nsid w:val="20F64411"/>
    <w:multiLevelType w:val="multilevel"/>
    <w:tmpl w:val="14D8060C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5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0">
    <w:nsid w:val="23D85A89"/>
    <w:multiLevelType w:val="hybridMultilevel"/>
    <w:tmpl w:val="1BE2089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0464B2"/>
    <w:multiLevelType w:val="hybridMultilevel"/>
    <w:tmpl w:val="56C2A5EE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6A124C6"/>
    <w:multiLevelType w:val="hybridMultilevel"/>
    <w:tmpl w:val="D4BE023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7DD12E0"/>
    <w:multiLevelType w:val="hybridMultilevel"/>
    <w:tmpl w:val="8A78B5A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B4A611A"/>
    <w:multiLevelType w:val="multilevel"/>
    <w:tmpl w:val="FA1C85BA"/>
    <w:lvl w:ilvl="0">
      <w:start w:val="2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5">
    <w:nsid w:val="2FCC596E"/>
    <w:multiLevelType w:val="multilevel"/>
    <w:tmpl w:val="151AF550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7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16">
    <w:nsid w:val="2FCC71F9"/>
    <w:multiLevelType w:val="hybridMultilevel"/>
    <w:tmpl w:val="6F825AA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7DB107A"/>
    <w:multiLevelType w:val="singleLevel"/>
    <w:tmpl w:val="815E5B2E"/>
    <w:lvl w:ilvl="0">
      <w:start w:val="1"/>
      <w:numFmt w:val="lowerRoman"/>
      <w:lvlText w:val="(%1)"/>
      <w:lvlJc w:val="left"/>
      <w:pPr>
        <w:tabs>
          <w:tab w:val="num" w:pos="2136"/>
        </w:tabs>
        <w:ind w:left="2136" w:hanging="720"/>
      </w:pPr>
      <w:rPr>
        <w:rFonts w:cs="Times New Roman" w:hint="default"/>
      </w:rPr>
    </w:lvl>
  </w:abstractNum>
  <w:abstractNum w:abstractNumId="18">
    <w:nsid w:val="384B5425"/>
    <w:multiLevelType w:val="singleLevel"/>
    <w:tmpl w:val="CE74B4EA"/>
    <w:lvl w:ilvl="0">
      <w:start w:val="1"/>
      <w:numFmt w:val="lowerRoman"/>
      <w:lvlText w:val="(%1)"/>
      <w:lvlJc w:val="left"/>
      <w:pPr>
        <w:tabs>
          <w:tab w:val="num" w:pos="2136"/>
        </w:tabs>
        <w:ind w:left="2136" w:hanging="720"/>
      </w:pPr>
      <w:rPr>
        <w:rFonts w:cs="Times New Roman" w:hint="default"/>
      </w:rPr>
    </w:lvl>
  </w:abstractNum>
  <w:abstractNum w:abstractNumId="19">
    <w:nsid w:val="3B002E0C"/>
    <w:multiLevelType w:val="hybridMultilevel"/>
    <w:tmpl w:val="5E42A16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C276173"/>
    <w:multiLevelType w:val="hybridMultilevel"/>
    <w:tmpl w:val="8D824470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012275E"/>
    <w:multiLevelType w:val="hybridMultilevel"/>
    <w:tmpl w:val="E1C03C60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4A52D3A"/>
    <w:multiLevelType w:val="hybridMultilevel"/>
    <w:tmpl w:val="948A06E4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5674E8D"/>
    <w:multiLevelType w:val="multilevel"/>
    <w:tmpl w:val="90102D62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">
    <w:nsid w:val="57581D9A"/>
    <w:multiLevelType w:val="hybridMultilevel"/>
    <w:tmpl w:val="B0EA8ABA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7E45B41"/>
    <w:multiLevelType w:val="hybridMultilevel"/>
    <w:tmpl w:val="889405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>
    <w:nsid w:val="682404D7"/>
    <w:multiLevelType w:val="multilevel"/>
    <w:tmpl w:val="CBC0F91A"/>
    <w:lvl w:ilvl="0">
      <w:start w:val="4"/>
      <w:numFmt w:val="decimal"/>
      <w:lvlText w:val="%1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2">
      <w:start w:val="6"/>
      <w:numFmt w:val="decimal"/>
      <w:lvlText w:val="%1.%2.%3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410"/>
        </w:tabs>
        <w:ind w:left="1410" w:hanging="141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>
    <w:nsid w:val="699B1BAE"/>
    <w:multiLevelType w:val="multilevel"/>
    <w:tmpl w:val="1BE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0"/>
  </w:num>
  <w:num w:numId="4">
    <w:abstractNumId w:val="17"/>
  </w:num>
  <w:num w:numId="5">
    <w:abstractNumId w:val="18"/>
  </w:num>
  <w:num w:numId="6">
    <w:abstractNumId w:val="9"/>
  </w:num>
  <w:num w:numId="7">
    <w:abstractNumId w:val="15"/>
  </w:num>
  <w:num w:numId="8">
    <w:abstractNumId w:val="23"/>
  </w:num>
  <w:num w:numId="9">
    <w:abstractNumId w:val="8"/>
  </w:num>
  <w:num w:numId="10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4"/>
  </w:num>
  <w:num w:numId="13">
    <w:abstractNumId w:val="22"/>
  </w:num>
  <w:num w:numId="14">
    <w:abstractNumId w:val="10"/>
  </w:num>
  <w:num w:numId="15">
    <w:abstractNumId w:val="27"/>
  </w:num>
  <w:num w:numId="16">
    <w:abstractNumId w:val="2"/>
  </w:num>
  <w:num w:numId="17">
    <w:abstractNumId w:val="3"/>
  </w:num>
  <w:num w:numId="18">
    <w:abstractNumId w:val="11"/>
  </w:num>
  <w:num w:numId="19">
    <w:abstractNumId w:val="13"/>
  </w:num>
  <w:num w:numId="20">
    <w:abstractNumId w:val="7"/>
  </w:num>
  <w:num w:numId="21">
    <w:abstractNumId w:val="5"/>
  </w:num>
  <w:num w:numId="22">
    <w:abstractNumId w:val="1"/>
  </w:num>
  <w:num w:numId="23">
    <w:abstractNumId w:val="19"/>
  </w:num>
  <w:num w:numId="24">
    <w:abstractNumId w:val="21"/>
  </w:num>
  <w:num w:numId="25">
    <w:abstractNumId w:val="24"/>
  </w:num>
  <w:num w:numId="26">
    <w:abstractNumId w:val="6"/>
  </w:num>
  <w:num w:numId="27">
    <w:abstractNumId w:val="16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A754B"/>
    <w:rsid w:val="000148D2"/>
    <w:rsid w:val="00014E6A"/>
    <w:rsid w:val="00031CC2"/>
    <w:rsid w:val="000A754B"/>
    <w:rsid w:val="000C49A8"/>
    <w:rsid w:val="000E36EA"/>
    <w:rsid w:val="000F6E36"/>
    <w:rsid w:val="00121323"/>
    <w:rsid w:val="0013071F"/>
    <w:rsid w:val="00150547"/>
    <w:rsid w:val="00161656"/>
    <w:rsid w:val="001806C7"/>
    <w:rsid w:val="001E041B"/>
    <w:rsid w:val="00212FFF"/>
    <w:rsid w:val="002638B1"/>
    <w:rsid w:val="002820A7"/>
    <w:rsid w:val="002A6239"/>
    <w:rsid w:val="002D7194"/>
    <w:rsid w:val="002E3CE6"/>
    <w:rsid w:val="002F5921"/>
    <w:rsid w:val="003606A3"/>
    <w:rsid w:val="003642C9"/>
    <w:rsid w:val="00372BE4"/>
    <w:rsid w:val="003F1F4C"/>
    <w:rsid w:val="004705A8"/>
    <w:rsid w:val="00475004"/>
    <w:rsid w:val="004B6DA4"/>
    <w:rsid w:val="004F4FD9"/>
    <w:rsid w:val="00501A2C"/>
    <w:rsid w:val="00525260"/>
    <w:rsid w:val="0055627C"/>
    <w:rsid w:val="005A1638"/>
    <w:rsid w:val="005A5BB6"/>
    <w:rsid w:val="005B75CD"/>
    <w:rsid w:val="005E55CB"/>
    <w:rsid w:val="00646EAA"/>
    <w:rsid w:val="00675A7E"/>
    <w:rsid w:val="00716722"/>
    <w:rsid w:val="007215D4"/>
    <w:rsid w:val="00745B92"/>
    <w:rsid w:val="00745C46"/>
    <w:rsid w:val="00746733"/>
    <w:rsid w:val="00787DA5"/>
    <w:rsid w:val="007B1F22"/>
    <w:rsid w:val="007E1C6C"/>
    <w:rsid w:val="007F2D51"/>
    <w:rsid w:val="0082620E"/>
    <w:rsid w:val="00835BC0"/>
    <w:rsid w:val="008B02F6"/>
    <w:rsid w:val="008D7D2B"/>
    <w:rsid w:val="008F5C46"/>
    <w:rsid w:val="008F7A13"/>
    <w:rsid w:val="0096520F"/>
    <w:rsid w:val="009714C5"/>
    <w:rsid w:val="009B52AE"/>
    <w:rsid w:val="00A04F98"/>
    <w:rsid w:val="00A064AA"/>
    <w:rsid w:val="00A10939"/>
    <w:rsid w:val="00A340C3"/>
    <w:rsid w:val="00A722A6"/>
    <w:rsid w:val="00A92F15"/>
    <w:rsid w:val="00AE2926"/>
    <w:rsid w:val="00B01B84"/>
    <w:rsid w:val="00B06C44"/>
    <w:rsid w:val="00B11793"/>
    <w:rsid w:val="00B22D54"/>
    <w:rsid w:val="00B3669A"/>
    <w:rsid w:val="00B77C3D"/>
    <w:rsid w:val="00BC0A11"/>
    <w:rsid w:val="00C12D5B"/>
    <w:rsid w:val="00C45B7D"/>
    <w:rsid w:val="00C659CD"/>
    <w:rsid w:val="00C7458A"/>
    <w:rsid w:val="00C81239"/>
    <w:rsid w:val="00C84230"/>
    <w:rsid w:val="00CB1590"/>
    <w:rsid w:val="00CD32B0"/>
    <w:rsid w:val="00D060C4"/>
    <w:rsid w:val="00D16229"/>
    <w:rsid w:val="00D5473C"/>
    <w:rsid w:val="00D604EF"/>
    <w:rsid w:val="00D77F5C"/>
    <w:rsid w:val="00DC555C"/>
    <w:rsid w:val="00DD63BB"/>
    <w:rsid w:val="00DD6A61"/>
    <w:rsid w:val="00DF0535"/>
    <w:rsid w:val="00E015AD"/>
    <w:rsid w:val="00E221AA"/>
    <w:rsid w:val="00E24D8F"/>
    <w:rsid w:val="00E25C9C"/>
    <w:rsid w:val="00E54C1A"/>
    <w:rsid w:val="00E918DC"/>
    <w:rsid w:val="00EA1FF6"/>
    <w:rsid w:val="00EA55FF"/>
    <w:rsid w:val="00EC312B"/>
    <w:rsid w:val="00F02058"/>
    <w:rsid w:val="00F13366"/>
    <w:rsid w:val="00F668F5"/>
    <w:rsid w:val="00F80FB0"/>
    <w:rsid w:val="00FA6A63"/>
    <w:rsid w:val="00FB78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3366"/>
    <w:rPr>
      <w:sz w:val="20"/>
      <w:szCs w:val="20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015A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015AD"/>
    <w:pPr>
      <w:keepNext/>
      <w:outlineLvl w:val="1"/>
    </w:pPr>
    <w:rPr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rsid w:val="00DC555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paragraph" w:styleId="Header">
    <w:name w:val="header"/>
    <w:aliases w:val="Header Title"/>
    <w:basedOn w:val="Normal"/>
    <w:link w:val="HeaderChar"/>
    <w:uiPriority w:val="99"/>
    <w:rsid w:val="00E015AD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372BE4"/>
    <w:rPr>
      <w:rFonts w:cs="Times New Roman"/>
      <w:lang w:val="en-GB"/>
    </w:rPr>
  </w:style>
  <w:style w:type="paragraph" w:styleId="Footer">
    <w:name w:val="footer"/>
    <w:basedOn w:val="Normal"/>
    <w:link w:val="FooterChar"/>
    <w:uiPriority w:val="99"/>
    <w:rsid w:val="00E015A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99"/>
    <w:rsid w:val="00DC555C"/>
    <w:pPr>
      <w:overflowPunct w:val="0"/>
      <w:autoSpaceDE w:val="0"/>
      <w:autoSpaceDN w:val="0"/>
      <w:adjustRightInd w:val="0"/>
    </w:pPr>
    <w:rPr>
      <w:rFonts w:ascii="MS Sans Serif" w:hAnsi="MS Sans Serif" w:cs="MS Sans Serif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B3669A"/>
    <w:rPr>
      <w:rFonts w:ascii="Calibri" w:hAnsi="Calibri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82620E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440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177</Words>
  <Characters>1010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2014-02-06T09:13:00Z</cp:lastPrinted>
  <dcterms:created xsi:type="dcterms:W3CDTF">2017-05-08T15:30:00Z</dcterms:created>
  <dcterms:modified xsi:type="dcterms:W3CDTF">2017-07-23T02:50:00Z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 Procedure">
    <vt:lpwstr>Diving Manual</vt:lpwstr>
  </property>
  <property fmtid="{D5CDD505-2E9C-101B-9397-08002B2CF9AE}" pid="3" name="Element0">
    <vt:lpwstr/>
  </property>
  <property fmtid="{D5CDD505-2E9C-101B-9397-08002B2CF9AE}" pid="4" name="ContentTypeId">
    <vt:lpwstr>0x010100D41B7BC9CBC0E24B9380956825977748004134429CD046D845A30EE5D06D47ED1D</vt:lpwstr>
  </property>
  <property fmtid="{D5CDD505-2E9C-101B-9397-08002B2CF9AE}" pid="5" name="DocumentOwner">
    <vt:lpwstr>Group Diving Manager</vt:lpwstr>
  </property>
  <property fmtid="{D5CDD505-2E9C-101B-9397-08002B2CF9AE}" pid="6" name="DLCPolicyLabelClientValue">
    <vt:lpwstr>{_UIVersionString} DOC. UNCONTROLLED WHEN PRINTED</vt:lpwstr>
  </property>
  <property fmtid="{D5CDD505-2E9C-101B-9397-08002B2CF9AE}" pid="7" name="IssueDate">
    <vt:lpwstr>2014-05-01T02:00:00Z</vt:lpwstr>
  </property>
  <property fmtid="{D5CDD505-2E9C-101B-9397-08002B2CF9AE}" pid="8" name="DLCPolicyLabelLock">
    <vt:lpwstr/>
  </property>
  <property fmtid="{D5CDD505-2E9C-101B-9397-08002B2CF9AE}" pid="9" name="DLCPolicyLabelValue">
    <vt:lpwstr>DOC. UNCONTROLLED WHEN PRINTED Version1.0</vt:lpwstr>
  </property>
  <property fmtid="{D5CDD505-2E9C-101B-9397-08002B2CF9AE}" pid="10" name="OVMSAElement">
    <vt:lpwstr>06</vt:lpwstr>
  </property>
  <property fmtid="{D5CDD505-2E9C-101B-9397-08002B2CF9AE}" pid="11" name="ProcedureNumber">
    <vt:lpwstr>FRM-VSL-06-6010-012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  <property fmtid="{D5CDD505-2E9C-101B-9397-08002B2CF9AE}" pid="14" name="DocumentDepartment">
    <vt:lpwstr>6000 Operations</vt:lpwstr>
  </property>
</Properties>
</file>