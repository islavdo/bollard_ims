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123" w:type="dxa"/>
        <w:tblCellMar>
          <w:left w:w="0" w:type="dxa"/>
          <w:right w:w="0" w:type="dxa"/>
        </w:tblCellMar>
        <w:tblLook w:val="00A0"/>
      </w:tblPr>
      <w:tblGrid>
        <w:gridCol w:w="3925"/>
        <w:gridCol w:w="114"/>
        <w:gridCol w:w="3925"/>
        <w:gridCol w:w="97"/>
        <w:gridCol w:w="2062"/>
      </w:tblGrid>
      <w:tr w:rsidR="00DB3373" w:rsidRPr="00352CEE" w:rsidTr="00352CEE">
        <w:trPr>
          <w:cantSplit/>
          <w:trHeight w:hRule="exact" w:val="3261"/>
        </w:trPr>
        <w:tc>
          <w:tcPr>
            <w:tcW w:w="7964" w:type="dxa"/>
            <w:gridSpan w:val="3"/>
          </w:tcPr>
          <w:p w:rsidR="00DB3373" w:rsidRPr="00352CEE" w:rsidRDefault="00DB3373" w:rsidP="000F7B3E">
            <w:pPr>
              <w:rPr>
                <w:b/>
                <w:bCs/>
                <w:szCs w:val="20"/>
              </w:rPr>
            </w:pPr>
            <w:r w:rsidRPr="00352CEE">
              <w:rPr>
                <w:b/>
                <w:bCs/>
                <w:szCs w:val="20"/>
              </w:rPr>
              <w:t>To / Кому</w:t>
            </w:r>
          </w:p>
          <w:p w:rsidR="00DB3373" w:rsidRPr="00352CEE" w:rsidRDefault="00DB3373" w:rsidP="000F7B3E">
            <w:pPr>
              <w:rPr>
                <w:szCs w:val="20"/>
                <w:highlight w:val="yellow"/>
              </w:rPr>
            </w:pPr>
            <w:r w:rsidRPr="00352CEE">
              <w:rPr>
                <w:szCs w:val="20"/>
                <w:highlight w:val="yellow"/>
              </w:rPr>
              <w:t>(Employee name / Ф.И.О. сотрудника )</w:t>
            </w:r>
            <w:r w:rsidRPr="00352CEE">
              <w:rPr>
                <w:b/>
                <w:bCs/>
                <w:szCs w:val="20"/>
                <w:highlight w:val="yellow"/>
              </w:rPr>
              <w:t xml:space="preserve"> </w:t>
            </w:r>
          </w:p>
          <w:p w:rsidR="00DB3373" w:rsidRPr="00352CEE" w:rsidRDefault="00DB3373" w:rsidP="00352CEE">
            <w:pPr>
              <w:autoSpaceDE w:val="0"/>
              <w:rPr>
                <w:szCs w:val="20"/>
              </w:rPr>
            </w:pPr>
            <w:r w:rsidRPr="00352CEE">
              <w:rPr>
                <w:szCs w:val="20"/>
                <w:highlight w:val="yellow"/>
              </w:rPr>
              <w:t>(Designation / Указание профессии и адреса)</w:t>
            </w:r>
          </w:p>
          <w:p w:rsidR="00DB3373" w:rsidRPr="00352CEE" w:rsidRDefault="00DB3373" w:rsidP="00352CEE">
            <w:pPr>
              <w:autoSpaceDE w:val="0"/>
              <w:rPr>
                <w:szCs w:val="20"/>
              </w:rPr>
            </w:pPr>
          </w:p>
          <w:p w:rsidR="00DB3373" w:rsidRPr="00352CEE" w:rsidRDefault="00DB3373" w:rsidP="00352CEE">
            <w:pPr>
              <w:autoSpaceDE w:val="0"/>
              <w:rPr>
                <w:b/>
                <w:bCs/>
                <w:szCs w:val="20"/>
              </w:rPr>
            </w:pPr>
            <w:r w:rsidRPr="00352CEE">
              <w:rPr>
                <w:b/>
                <w:bCs/>
                <w:szCs w:val="20"/>
              </w:rPr>
              <w:t xml:space="preserve">From / От </w:t>
            </w:r>
          </w:p>
          <w:p w:rsidR="00DB3373" w:rsidRPr="00352CEE" w:rsidRDefault="00DB3373" w:rsidP="00352CEE">
            <w:pPr>
              <w:autoSpaceDE w:val="0"/>
              <w:rPr>
                <w:szCs w:val="20"/>
              </w:rPr>
            </w:pPr>
          </w:p>
          <w:p w:rsidR="00DB3373" w:rsidRPr="00352CEE" w:rsidRDefault="00DB3373" w:rsidP="00352CEE">
            <w:pPr>
              <w:autoSpaceDE w:val="0"/>
              <w:rPr>
                <w:szCs w:val="20"/>
              </w:rPr>
            </w:pPr>
            <w:r w:rsidRPr="00352CEE">
              <w:rPr>
                <w:szCs w:val="20"/>
              </w:rPr>
              <w:t>Crewing Manager / Менеджер крюинга</w:t>
            </w:r>
          </w:p>
          <w:p w:rsidR="00DB3373" w:rsidRPr="00352CEE" w:rsidRDefault="00DB3373" w:rsidP="00352CEE">
            <w:pPr>
              <w:autoSpaceDE w:val="0"/>
              <w:rPr>
                <w:szCs w:val="20"/>
              </w:rPr>
            </w:pPr>
            <w:r w:rsidRPr="00352CEE">
              <w:rPr>
                <w:szCs w:val="20"/>
              </w:rPr>
              <w:t xml:space="preserve"> </w:t>
            </w:r>
          </w:p>
          <w:p w:rsidR="00DB3373" w:rsidRPr="00352CEE" w:rsidRDefault="00DB3373" w:rsidP="00352CEE">
            <w:pPr>
              <w:autoSpaceDE w:val="0"/>
              <w:rPr>
                <w:szCs w:val="20"/>
              </w:rPr>
            </w:pPr>
          </w:p>
          <w:p w:rsidR="00DB3373" w:rsidRPr="00352CEE" w:rsidRDefault="00DB3373" w:rsidP="00352CEE">
            <w:pPr>
              <w:autoSpaceDE w:val="0"/>
              <w:rPr>
                <w:szCs w:val="20"/>
              </w:rPr>
            </w:pPr>
            <w:r w:rsidRPr="00352CEE">
              <w:rPr>
                <w:szCs w:val="20"/>
              </w:rPr>
              <w:t xml:space="preserve">Date / Дата: </w:t>
            </w:r>
            <w:r w:rsidRPr="00352CEE">
              <w:rPr>
                <w:szCs w:val="20"/>
                <w:highlight w:val="yellow"/>
              </w:rPr>
              <w:t>………</w:t>
            </w:r>
          </w:p>
          <w:p w:rsidR="00DB3373" w:rsidRPr="00352CEE" w:rsidRDefault="00DB3373" w:rsidP="00352CEE">
            <w:pPr>
              <w:autoSpaceDE w:val="0"/>
              <w:rPr>
                <w:szCs w:val="20"/>
              </w:rPr>
            </w:pPr>
          </w:p>
          <w:p w:rsidR="00DB3373" w:rsidRPr="00352CEE" w:rsidRDefault="00DB3373" w:rsidP="00352CEE">
            <w:pPr>
              <w:autoSpaceDE w:val="0"/>
              <w:rPr>
                <w:szCs w:val="20"/>
              </w:rPr>
            </w:pPr>
            <w:r w:rsidRPr="00352CEE">
              <w:rPr>
                <w:szCs w:val="20"/>
              </w:rPr>
              <w:t>Subject / Тема: Change in Employment Agreement expiring Date / Изменение срока действия договора найма</w:t>
            </w:r>
          </w:p>
          <w:p w:rsidR="00DB3373" w:rsidRPr="00352CEE" w:rsidRDefault="00DB3373" w:rsidP="002C0A7E">
            <w:pPr>
              <w:pStyle w:val="01Bodytekst"/>
              <w:rPr>
                <w:b/>
              </w:rPr>
            </w:pPr>
          </w:p>
        </w:tc>
        <w:tc>
          <w:tcPr>
            <w:tcW w:w="97" w:type="dxa"/>
          </w:tcPr>
          <w:p w:rsidR="00DB3373" w:rsidRPr="00352CEE" w:rsidRDefault="00DB3373" w:rsidP="002C0A7E">
            <w:pPr>
              <w:pStyle w:val="01Bodytekst"/>
              <w:rPr>
                <w:b/>
              </w:rPr>
            </w:pPr>
          </w:p>
        </w:tc>
        <w:tc>
          <w:tcPr>
            <w:tcW w:w="2062" w:type="dxa"/>
            <w:vMerge w:val="restart"/>
          </w:tcPr>
          <w:p w:rsidR="00DB3373" w:rsidRPr="00352CEE" w:rsidRDefault="00DB3373" w:rsidP="002C0A7E">
            <w:pPr>
              <w:pStyle w:val="01Bodytekst"/>
              <w:rPr>
                <w:b/>
              </w:rPr>
            </w:pPr>
          </w:p>
        </w:tc>
      </w:tr>
      <w:tr w:rsidR="00DB3373" w:rsidRPr="00352CEE" w:rsidTr="00352CEE">
        <w:trPr>
          <w:cantSplit/>
          <w:trHeight w:hRule="exact" w:val="164"/>
        </w:trPr>
        <w:tc>
          <w:tcPr>
            <w:tcW w:w="3925" w:type="dxa"/>
          </w:tcPr>
          <w:p w:rsidR="00DB3373" w:rsidRPr="00352CEE" w:rsidRDefault="00DB3373" w:rsidP="002C0A7E">
            <w:pPr>
              <w:pStyle w:val="01Bodytekst"/>
              <w:rPr>
                <w:b/>
              </w:rPr>
            </w:pPr>
          </w:p>
        </w:tc>
        <w:tc>
          <w:tcPr>
            <w:tcW w:w="114" w:type="dxa"/>
          </w:tcPr>
          <w:p w:rsidR="00DB3373" w:rsidRPr="00352CEE" w:rsidRDefault="00DB3373" w:rsidP="002C0A7E">
            <w:pPr>
              <w:pStyle w:val="01Bodytekst"/>
              <w:rPr>
                <w:b/>
              </w:rPr>
            </w:pPr>
          </w:p>
        </w:tc>
        <w:tc>
          <w:tcPr>
            <w:tcW w:w="3925" w:type="dxa"/>
          </w:tcPr>
          <w:p w:rsidR="00DB3373" w:rsidRPr="00352CEE" w:rsidRDefault="00DB3373" w:rsidP="002C0A7E">
            <w:pPr>
              <w:pStyle w:val="01Bodytekst"/>
              <w:rPr>
                <w:b/>
              </w:rPr>
            </w:pPr>
          </w:p>
        </w:tc>
        <w:tc>
          <w:tcPr>
            <w:tcW w:w="97" w:type="dxa"/>
          </w:tcPr>
          <w:p w:rsidR="00DB3373" w:rsidRPr="00352CEE" w:rsidRDefault="00DB3373" w:rsidP="002C0A7E">
            <w:pPr>
              <w:pStyle w:val="01Bodytekst"/>
              <w:rPr>
                <w:b/>
              </w:rPr>
            </w:pPr>
          </w:p>
        </w:tc>
        <w:tc>
          <w:tcPr>
            <w:tcW w:w="2062" w:type="dxa"/>
            <w:vMerge/>
          </w:tcPr>
          <w:p w:rsidR="00DB3373" w:rsidRPr="00352CEE" w:rsidRDefault="00DB3373" w:rsidP="002C0A7E">
            <w:pPr>
              <w:pStyle w:val="01Bodytekst"/>
              <w:rPr>
                <w:b/>
              </w:rPr>
            </w:pPr>
          </w:p>
        </w:tc>
      </w:tr>
      <w:tr w:rsidR="00DB3373" w:rsidRPr="00352CEE" w:rsidTr="00352CEE">
        <w:trPr>
          <w:cantSplit/>
          <w:trHeight w:val="593"/>
        </w:trPr>
        <w:tc>
          <w:tcPr>
            <w:tcW w:w="3925" w:type="dxa"/>
          </w:tcPr>
          <w:p w:rsidR="00DB3373" w:rsidRPr="00352CEE" w:rsidRDefault="00DB3373" w:rsidP="002C0A7E">
            <w:pPr>
              <w:pStyle w:val="08Contact"/>
              <w:rPr>
                <w:b/>
                <w:sz w:val="16"/>
                <w:szCs w:val="16"/>
              </w:rPr>
            </w:pPr>
          </w:p>
        </w:tc>
        <w:tc>
          <w:tcPr>
            <w:tcW w:w="114" w:type="dxa"/>
          </w:tcPr>
          <w:p w:rsidR="00DB3373" w:rsidRPr="00352CEE" w:rsidRDefault="00DB3373" w:rsidP="002C0A7E">
            <w:pPr>
              <w:pStyle w:val="01Bodytekst"/>
              <w:rPr>
                <w:b/>
                <w:sz w:val="16"/>
                <w:szCs w:val="16"/>
              </w:rPr>
            </w:pPr>
          </w:p>
        </w:tc>
        <w:tc>
          <w:tcPr>
            <w:tcW w:w="3925" w:type="dxa"/>
          </w:tcPr>
          <w:p w:rsidR="00DB3373" w:rsidRPr="00352CEE" w:rsidRDefault="00DB3373" w:rsidP="00216640">
            <w:pPr>
              <w:pStyle w:val="09ContactBold"/>
              <w:rPr>
                <w:b w:val="0"/>
                <w:sz w:val="16"/>
                <w:szCs w:val="16"/>
              </w:rPr>
            </w:pPr>
          </w:p>
        </w:tc>
        <w:tc>
          <w:tcPr>
            <w:tcW w:w="97" w:type="dxa"/>
          </w:tcPr>
          <w:p w:rsidR="00DB3373" w:rsidRPr="00352CEE" w:rsidRDefault="00DB3373" w:rsidP="002C0A7E">
            <w:pPr>
              <w:pStyle w:val="01Bodytekst"/>
              <w:rPr>
                <w:b/>
                <w:sz w:val="16"/>
                <w:szCs w:val="16"/>
              </w:rPr>
            </w:pPr>
          </w:p>
        </w:tc>
        <w:tc>
          <w:tcPr>
            <w:tcW w:w="2062" w:type="dxa"/>
          </w:tcPr>
          <w:p w:rsidR="00DB3373" w:rsidRPr="00352CEE" w:rsidRDefault="00DB3373" w:rsidP="002C0A7E">
            <w:pPr>
              <w:pStyle w:val="08Contact"/>
              <w:rPr>
                <w:b/>
                <w:sz w:val="16"/>
                <w:szCs w:val="16"/>
              </w:rPr>
            </w:pPr>
          </w:p>
        </w:tc>
      </w:tr>
    </w:tbl>
    <w:p w:rsidR="00DB3373" w:rsidRPr="00361179" w:rsidRDefault="00DB3373" w:rsidP="00437750">
      <w:pPr>
        <w:rPr>
          <w:szCs w:val="20"/>
        </w:rPr>
      </w:pPr>
      <w:r>
        <w:rPr>
          <w:szCs w:val="20"/>
        </w:rPr>
        <w:t>Dear Sir, / Уважаемый господин!</w:t>
      </w:r>
    </w:p>
    <w:p w:rsidR="00DB3373" w:rsidRPr="00361179" w:rsidRDefault="00DB3373" w:rsidP="00361179">
      <w:pPr>
        <w:ind w:firstLine="720"/>
        <w:rPr>
          <w:szCs w:val="20"/>
        </w:rPr>
      </w:pPr>
    </w:p>
    <w:p w:rsidR="00DB3373" w:rsidRPr="00361179" w:rsidRDefault="00DB3373" w:rsidP="006A1515">
      <w:pPr>
        <w:rPr>
          <w:szCs w:val="20"/>
        </w:rPr>
      </w:pPr>
      <w:r>
        <w:rPr>
          <w:szCs w:val="20"/>
        </w:rPr>
        <w:t>You herewith receive your official letter related Change in Employment Agreement expiration date from Smit Lamnalco. / Настоящим вы получаете официальное письмо об изменении срока окончания Вашего договор найма с компанией Smit Lamnalco.</w:t>
      </w:r>
    </w:p>
    <w:p w:rsidR="00DB3373" w:rsidRPr="00361179" w:rsidRDefault="00DB3373" w:rsidP="00BC7C8E">
      <w:pPr>
        <w:rPr>
          <w:szCs w:val="20"/>
        </w:rPr>
      </w:pPr>
    </w:p>
    <w:p w:rsidR="00DB3373" w:rsidRPr="00361179" w:rsidRDefault="00DB3373" w:rsidP="00361179">
      <w:pPr>
        <w:rPr>
          <w:szCs w:val="20"/>
        </w:rPr>
      </w:pPr>
      <w:r>
        <w:rPr>
          <w:szCs w:val="20"/>
        </w:rPr>
        <w:t xml:space="preserve">This letter serves to confirm that your end date on your Seafarers employment agreement has been changed to </w:t>
      </w:r>
      <w:r>
        <w:rPr>
          <w:szCs w:val="20"/>
          <w:highlight w:val="yellow"/>
        </w:rPr>
        <w:t>(date)</w:t>
      </w:r>
      <w:r>
        <w:t xml:space="preserve"> / Настоящим письмом подтверждается перенос даты окончания срока действия Вашего договора о найме моряка на </w:t>
      </w:r>
      <w:r w:rsidRPr="00B6624B">
        <w:rPr>
          <w:szCs w:val="20"/>
          <w:highlight w:val="yellow"/>
        </w:rPr>
        <w:t>(дата)</w:t>
      </w:r>
    </w:p>
    <w:p w:rsidR="00DB3373" w:rsidRPr="00361179" w:rsidRDefault="00DB3373" w:rsidP="00BC7C8E">
      <w:pPr>
        <w:rPr>
          <w:szCs w:val="20"/>
        </w:rPr>
      </w:pPr>
    </w:p>
    <w:p w:rsidR="00DB3373" w:rsidRPr="00361179" w:rsidRDefault="00DB3373" w:rsidP="00BC7C8E">
      <w:pPr>
        <w:rPr>
          <w:szCs w:val="20"/>
        </w:rPr>
      </w:pPr>
      <w:r>
        <w:rPr>
          <w:szCs w:val="20"/>
        </w:rPr>
        <w:t>All other terms and condition of your Seafarers employment agreement remains unaltered. / Все другие условия Вашего договора остаются без изменения.</w:t>
      </w:r>
    </w:p>
    <w:p w:rsidR="00DB3373" w:rsidRPr="00361179" w:rsidRDefault="00DB3373" w:rsidP="00BC7C8E">
      <w:pPr>
        <w:jc w:val="both"/>
        <w:rPr>
          <w:szCs w:val="20"/>
        </w:rPr>
      </w:pPr>
    </w:p>
    <w:p w:rsidR="00DB3373" w:rsidRPr="00361179" w:rsidRDefault="00DB3373" w:rsidP="00BC7C8E">
      <w:pPr>
        <w:jc w:val="both"/>
        <w:rPr>
          <w:szCs w:val="20"/>
        </w:rPr>
      </w:pPr>
      <w:r>
        <w:rPr>
          <w:szCs w:val="20"/>
        </w:rPr>
        <w:t>We are looking forward to your continuous support and dedication. / Мы рассчитываем на Вашу неизменную поддержку и лояльность.</w:t>
      </w:r>
    </w:p>
    <w:p w:rsidR="00DB3373" w:rsidRPr="00437750" w:rsidRDefault="00DB3373" w:rsidP="00BC7C8E">
      <w:pPr>
        <w:rPr>
          <w:szCs w:val="20"/>
        </w:rPr>
      </w:pPr>
    </w:p>
    <w:p w:rsidR="00DB3373" w:rsidRPr="00437750" w:rsidRDefault="00DB3373" w:rsidP="00BC7C8E">
      <w:pPr>
        <w:rPr>
          <w:szCs w:val="20"/>
        </w:rPr>
      </w:pPr>
    </w:p>
    <w:p w:rsidR="00DB3373" w:rsidRPr="00437750" w:rsidRDefault="00DB3373" w:rsidP="00476281">
      <w:pPr>
        <w:rPr>
          <w:szCs w:val="20"/>
        </w:rPr>
      </w:pPr>
    </w:p>
    <w:p w:rsidR="00DB3373" w:rsidRPr="00437750" w:rsidRDefault="00DB3373" w:rsidP="00476281">
      <w:pPr>
        <w:rPr>
          <w:sz w:val="22"/>
          <w:szCs w:val="22"/>
        </w:rPr>
      </w:pPr>
      <w:r>
        <w:t>Trust to have informed you sufficiently, / Считаем, что предоставили Вам исчерпывающую информацию,</w:t>
      </w:r>
    </w:p>
    <w:p w:rsidR="00DB3373" w:rsidRPr="00437750" w:rsidRDefault="00DB3373" w:rsidP="00476281">
      <w:pPr>
        <w:rPr>
          <w:szCs w:val="20"/>
        </w:rPr>
      </w:pPr>
    </w:p>
    <w:p w:rsidR="00DB3373" w:rsidRPr="00437750" w:rsidRDefault="00DB3373" w:rsidP="00476281">
      <w:pPr>
        <w:rPr>
          <w:szCs w:val="20"/>
        </w:rPr>
      </w:pPr>
      <w:r>
        <w:rPr>
          <w:noProof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1031" type="#_x0000_t75" alt="pascal signature SLCM" style="position:absolute;margin-left:36pt;margin-top:555.75pt;width:204.75pt;height:175.5pt;z-index:-251658752;visibility:visible">
            <v:imagedata r:id="rId6" o:title=""/>
          </v:shape>
        </w:pict>
      </w:r>
      <w:r>
        <w:rPr>
          <w:noProof/>
          <w:lang w:val="ru-RU" w:eastAsia="ru-RU"/>
        </w:rPr>
        <w:pict>
          <v:shape id="Picture 4" o:spid="_x0000_s1032" type="#_x0000_t75" alt="pascal signature SLCM" style="position:absolute;margin-left:36pt;margin-top:555.75pt;width:204.75pt;height:175.5pt;z-index:-251659776;visibility:visible">
            <v:imagedata r:id="rId6" o:title=""/>
          </v:shape>
        </w:pict>
      </w:r>
    </w:p>
    <w:p w:rsidR="00DB3373" w:rsidRPr="00437750" w:rsidRDefault="00DB3373" w:rsidP="00437750">
      <w:pPr>
        <w:rPr>
          <w:b/>
          <w:szCs w:val="20"/>
        </w:rPr>
      </w:pPr>
      <w:r>
        <w:rPr>
          <w:b/>
          <w:bCs/>
          <w:szCs w:val="20"/>
        </w:rPr>
        <w:t>Crewing Manager / Менеджер крюинга</w:t>
      </w:r>
    </w:p>
    <w:p w:rsidR="00DB3373" w:rsidRPr="00437750" w:rsidRDefault="00DB3373" w:rsidP="0024708A">
      <w:pPr>
        <w:jc w:val="both"/>
        <w:rPr>
          <w:b/>
          <w:szCs w:val="20"/>
        </w:rPr>
      </w:pPr>
    </w:p>
    <w:p w:rsidR="00DB3373" w:rsidRPr="00437750" w:rsidRDefault="00DB3373" w:rsidP="0024708A">
      <w:pPr>
        <w:jc w:val="both"/>
        <w:rPr>
          <w:b/>
          <w:szCs w:val="20"/>
        </w:rPr>
      </w:pPr>
    </w:p>
    <w:p w:rsidR="00DB3373" w:rsidRPr="00437750" w:rsidRDefault="00DB3373" w:rsidP="008C317A">
      <w:pPr>
        <w:jc w:val="both"/>
        <w:rPr>
          <w:szCs w:val="20"/>
        </w:rPr>
      </w:pPr>
      <w:r>
        <w:rPr>
          <w:szCs w:val="20"/>
        </w:rPr>
        <w:t>__________________</w:t>
      </w:r>
    </w:p>
    <w:p w:rsidR="00DB3373" w:rsidRPr="00437750" w:rsidRDefault="00DB3373" w:rsidP="008C317A">
      <w:pPr>
        <w:jc w:val="both"/>
        <w:rPr>
          <w:b/>
          <w:szCs w:val="20"/>
        </w:rPr>
      </w:pPr>
    </w:p>
    <w:p w:rsidR="00DB3373" w:rsidRDefault="00DB3373" w:rsidP="00BC7C8E">
      <w:pPr>
        <w:jc w:val="both"/>
        <w:rPr>
          <w:szCs w:val="20"/>
        </w:rPr>
      </w:pPr>
    </w:p>
    <w:p w:rsidR="00DB3373" w:rsidRDefault="00DB3373" w:rsidP="00BC7C8E">
      <w:pPr>
        <w:jc w:val="both"/>
        <w:rPr>
          <w:szCs w:val="20"/>
        </w:rPr>
      </w:pPr>
    </w:p>
    <w:p w:rsidR="00DB3373" w:rsidRDefault="00DB3373" w:rsidP="00BC7C8E">
      <w:pPr>
        <w:jc w:val="both"/>
        <w:rPr>
          <w:szCs w:val="20"/>
        </w:rPr>
      </w:pPr>
    </w:p>
    <w:p w:rsidR="00DB3373" w:rsidRPr="00437750" w:rsidRDefault="00DB3373" w:rsidP="00BC7C8E">
      <w:pPr>
        <w:jc w:val="both"/>
        <w:rPr>
          <w:szCs w:val="20"/>
        </w:rPr>
      </w:pPr>
      <w:r>
        <w:rPr>
          <w:szCs w:val="20"/>
        </w:rPr>
        <w:t>I confirm acceptance without objection to the above arrangement. / Подтверждаю принятие вышеизложенного без возражений.</w:t>
      </w:r>
    </w:p>
    <w:p w:rsidR="00DB3373" w:rsidRPr="00437750" w:rsidRDefault="00DB3373" w:rsidP="00BC7C8E">
      <w:pPr>
        <w:jc w:val="both"/>
        <w:rPr>
          <w:szCs w:val="20"/>
        </w:rPr>
      </w:pPr>
    </w:p>
    <w:p w:rsidR="00DB3373" w:rsidRPr="00437750" w:rsidRDefault="00DB3373" w:rsidP="00BC7C8E">
      <w:pPr>
        <w:jc w:val="both"/>
        <w:rPr>
          <w:szCs w:val="20"/>
        </w:rPr>
      </w:pPr>
    </w:p>
    <w:p w:rsidR="00DB3373" w:rsidRPr="00437750" w:rsidRDefault="00DB3373" w:rsidP="00BC7C8E">
      <w:pPr>
        <w:jc w:val="both"/>
        <w:rPr>
          <w:szCs w:val="20"/>
        </w:rPr>
      </w:pPr>
    </w:p>
    <w:p w:rsidR="00DB3373" w:rsidRPr="00437750" w:rsidRDefault="00DB3373" w:rsidP="00BC7C8E">
      <w:pPr>
        <w:jc w:val="both"/>
        <w:rPr>
          <w:szCs w:val="20"/>
        </w:rPr>
      </w:pPr>
      <w:r>
        <w:rPr>
          <w:szCs w:val="20"/>
        </w:rPr>
        <w:t>Signature / Подпись</w:t>
      </w:r>
      <w:r>
        <w:rPr>
          <w:szCs w:val="20"/>
        </w:rPr>
        <w:tab/>
        <w:t xml:space="preserve">: ____________________ </w:t>
      </w:r>
    </w:p>
    <w:p w:rsidR="00DB3373" w:rsidRPr="00437750" w:rsidRDefault="00DB3373" w:rsidP="00BC7C8E">
      <w:pPr>
        <w:jc w:val="both"/>
        <w:rPr>
          <w:szCs w:val="20"/>
        </w:rPr>
      </w:pPr>
    </w:p>
    <w:p w:rsidR="00DB3373" w:rsidRPr="00437750" w:rsidRDefault="00DB3373" w:rsidP="00BC7C8E">
      <w:pPr>
        <w:jc w:val="both"/>
        <w:rPr>
          <w:sz w:val="18"/>
          <w:szCs w:val="22"/>
        </w:rPr>
      </w:pPr>
      <w:r>
        <w:rPr>
          <w:noProof/>
          <w:lang w:val="ru-RU" w:eastAsia="ru-RU"/>
        </w:rPr>
        <w:pict>
          <v:shape id="Picture 8" o:spid="_x0000_s1033" type="#_x0000_t75" alt="pascal signature SLCM" style="position:absolute;left:0;text-align:left;margin-left:39.75pt;margin-top:470.2pt;width:204.75pt;height:175.5pt;z-index:-251657728;visibility:visible">
            <v:imagedata r:id="rId6" o:title=""/>
          </v:shape>
        </w:pict>
      </w:r>
      <w:r>
        <w:rPr>
          <w:szCs w:val="20"/>
        </w:rPr>
        <w:t>Date / Дата</w:t>
      </w:r>
      <w:r>
        <w:rPr>
          <w:szCs w:val="20"/>
        </w:rPr>
        <w:tab/>
      </w:r>
      <w:r>
        <w:rPr>
          <w:szCs w:val="20"/>
        </w:rPr>
        <w:tab/>
        <w:t>: ____________________</w:t>
      </w:r>
      <w:r>
        <w:t xml:space="preserve"> </w:t>
      </w:r>
    </w:p>
    <w:p w:rsidR="00DB3373" w:rsidRPr="00437750" w:rsidRDefault="00DB3373" w:rsidP="008C317A">
      <w:pPr>
        <w:jc w:val="both"/>
        <w:rPr>
          <w:b/>
          <w:sz w:val="18"/>
          <w:szCs w:val="18"/>
        </w:rPr>
      </w:pPr>
    </w:p>
    <w:sectPr w:rsidR="00DB3373" w:rsidRPr="00437750" w:rsidSect="00072B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778" w:right="1127" w:bottom="1418" w:left="1276" w:header="426" w:footer="17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3373" w:rsidRDefault="00DB3373">
      <w:pPr>
        <w:spacing w:line="240" w:lineRule="auto"/>
      </w:pPr>
      <w:r>
        <w:separator/>
      </w:r>
    </w:p>
  </w:endnote>
  <w:endnote w:type="continuationSeparator" w:id="0">
    <w:p w:rsidR="00DB3373" w:rsidRDefault="00DB337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ucida Grand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3373" w:rsidRDefault="00DB337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3373" w:rsidRDefault="00DB3373">
    <w:pPr>
      <w:pStyle w:val="Footer"/>
    </w:pPr>
    <w:r>
      <w:rPr>
        <w:noProof/>
        <w:lang w:val="ru-RU"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2050" type="#_x0000_t202" style="position:absolute;margin-left:462.1pt;margin-top:754.1pt;width:90.7pt;height:25.5pt;z-index:-25165772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" filled="f" stroked="f">
          <v:textbox inset="0,0,0,0">
            <w:txbxContent>
              <w:p w:rsidR="00DB3373" w:rsidRPr="00D35ECD" w:rsidRDefault="00DB3373" w:rsidP="002C0A7E">
                <w:pPr>
                  <w:pStyle w:val="09ContactBold"/>
                </w:pPr>
                <w:r>
                  <w:rPr>
                    <w:bCs/>
                  </w:rPr>
                  <w:t>Page / Стр.</w:t>
                </w:r>
              </w:p>
              <w:p w:rsidR="00DB3373" w:rsidRPr="00DF28EF" w:rsidRDefault="00DB3373" w:rsidP="002C0A7E">
                <w:pPr>
                  <w:pStyle w:val="08Contact"/>
                </w:pPr>
                <w:r>
                  <w:rPr>
                    <w:rStyle w:val="PageNumber"/>
                    <w:rFonts w:cs="Arial"/>
                  </w:rPr>
                  <w:fldChar w:fldCharType="begin"/>
                </w:r>
                <w:r>
                  <w:rPr>
                    <w:rStyle w:val="PageNumber"/>
                    <w:rFonts w:cs="Arial"/>
                  </w:rPr>
                  <w:instrText xml:space="preserve"> PAGE </w:instrText>
                </w:r>
                <w:r>
                  <w:rPr>
                    <w:rStyle w:val="PageNumber"/>
                    <w:rFonts w:cs="Arial"/>
                  </w:rPr>
                  <w:fldChar w:fldCharType="separate"/>
                </w:r>
                <w:r>
                  <w:rPr>
                    <w:rStyle w:val="PageNumber"/>
                    <w:rFonts w:cs="Arial"/>
                    <w:noProof/>
                  </w:rPr>
                  <w:t>2</w:t>
                </w:r>
                <w:r>
                  <w:rPr>
                    <w:rStyle w:val="PageNumber"/>
                    <w:rFonts w:cs="Arial"/>
                  </w:rPr>
                  <w:fldChar w:fldCharType="end"/>
                </w:r>
                <w:r>
                  <w:t>/</w:t>
                </w:r>
                <w:r>
                  <w:rPr>
                    <w:rStyle w:val="PageNumber"/>
                    <w:rFonts w:cs="Arial"/>
                  </w:rPr>
                  <w:fldChar w:fldCharType="begin"/>
                </w:r>
                <w:r>
                  <w:rPr>
                    <w:rStyle w:val="PageNumber"/>
                    <w:rFonts w:cs="Arial"/>
                  </w:rPr>
                  <w:instrText xml:space="preserve"> NUMPAGES </w:instrText>
                </w:r>
                <w:r>
                  <w:rPr>
                    <w:rStyle w:val="PageNumber"/>
                    <w:rFonts w:cs="Arial"/>
                  </w:rPr>
                  <w:fldChar w:fldCharType="separate"/>
                </w:r>
                <w:r>
                  <w:rPr>
                    <w:rStyle w:val="PageNumber"/>
                    <w:rFonts w:cs="Arial"/>
                    <w:noProof/>
                  </w:rPr>
                  <w:t>2</w:t>
                </w:r>
                <w:r>
                  <w:rPr>
                    <w:rStyle w:val="PageNumber"/>
                    <w:rFonts w:cs="Arial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422" w:type="dxa"/>
      <w:jc w:val="center"/>
      <w:tblLook w:val="01E0"/>
    </w:tblPr>
    <w:tblGrid>
      <w:gridCol w:w="1452"/>
      <w:gridCol w:w="5994"/>
      <w:gridCol w:w="1868"/>
    </w:tblGrid>
    <w:tr w:rsidR="00DB3373" w:rsidRPr="00352CEE" w:rsidTr="002612E9">
      <w:trPr>
        <w:trHeight w:val="146"/>
        <w:jc w:val="center"/>
      </w:trPr>
      <w:tc>
        <w:tcPr>
          <w:tcW w:w="1560" w:type="dxa"/>
          <w:vAlign w:val="center"/>
        </w:tcPr>
        <w:p w:rsidR="00DB3373" w:rsidRPr="00072B16" w:rsidRDefault="00DB3373" w:rsidP="00072B16">
          <w:pPr>
            <w:tabs>
              <w:tab w:val="clear" w:pos="170"/>
            </w:tabs>
            <w:spacing w:line="240" w:lineRule="auto"/>
            <w:rPr>
              <w:rFonts w:cs="Times New Roman"/>
              <w:sz w:val="12"/>
              <w:szCs w:val="12"/>
            </w:rPr>
          </w:pPr>
          <w:r>
            <w:rPr>
              <w:rFonts w:cs="Times New Roman"/>
              <w:sz w:val="12"/>
              <w:szCs w:val="12"/>
            </w:rPr>
            <w:t>Group Crewing Manager</w:t>
          </w:r>
        </w:p>
      </w:tc>
      <w:tc>
        <w:tcPr>
          <w:tcW w:w="5994" w:type="dxa"/>
        </w:tcPr>
        <w:p w:rsidR="00DB3373" w:rsidRPr="00072B16" w:rsidRDefault="00DB3373" w:rsidP="00072B16">
          <w:pPr>
            <w:tabs>
              <w:tab w:val="clear" w:pos="170"/>
            </w:tabs>
            <w:spacing w:line="240" w:lineRule="auto"/>
            <w:rPr>
              <w:rFonts w:cs="Times New Roman"/>
              <w:sz w:val="12"/>
              <w:szCs w:val="12"/>
            </w:rPr>
          </w:pPr>
          <w:r>
            <w:rPr>
              <w:rFonts w:cs="Times New Roman"/>
              <w:sz w:val="12"/>
              <w:szCs w:val="12"/>
            </w:rPr>
            <w:t>5/18/2016</w:t>
          </w:r>
        </w:p>
      </w:tc>
      <w:tc>
        <w:tcPr>
          <w:tcW w:w="1868" w:type="dxa"/>
          <w:vAlign w:val="center"/>
        </w:tcPr>
        <w:p w:rsidR="00DB3373" w:rsidRPr="00072B16" w:rsidRDefault="00DB3373" w:rsidP="00072B16">
          <w:pPr>
            <w:tabs>
              <w:tab w:val="clear" w:pos="170"/>
            </w:tabs>
            <w:spacing w:line="240" w:lineRule="auto"/>
            <w:jc w:val="right"/>
            <w:rPr>
              <w:rFonts w:cs="Times New Roman"/>
              <w:sz w:val="12"/>
              <w:szCs w:val="12"/>
            </w:rPr>
          </w:pPr>
          <w:r>
            <w:rPr>
              <w:rFonts w:cs="Times New Roman"/>
              <w:sz w:val="12"/>
              <w:szCs w:val="12"/>
            </w:rPr>
            <w:fldChar w:fldCharType="begin"/>
          </w:r>
          <w:r>
            <w:rPr>
              <w:rFonts w:cs="Times New Roman"/>
              <w:sz w:val="12"/>
              <w:szCs w:val="12"/>
            </w:rPr>
            <w:instrText xml:space="preserve"> PAGE </w:instrText>
          </w:r>
          <w:r>
            <w:rPr>
              <w:rFonts w:cs="Times New Roman"/>
              <w:sz w:val="12"/>
              <w:szCs w:val="12"/>
            </w:rPr>
            <w:fldChar w:fldCharType="separate"/>
          </w:r>
          <w:r>
            <w:rPr>
              <w:rFonts w:cs="Times New Roman"/>
              <w:noProof/>
              <w:sz w:val="12"/>
              <w:szCs w:val="12"/>
            </w:rPr>
            <w:t>1</w:t>
          </w:r>
          <w:r>
            <w:rPr>
              <w:rFonts w:cs="Times New Roman"/>
              <w:sz w:val="12"/>
              <w:szCs w:val="12"/>
            </w:rPr>
            <w:fldChar w:fldCharType="end"/>
          </w:r>
          <w:r>
            <w:rPr>
              <w:rFonts w:cs="Times New Roman"/>
              <w:sz w:val="12"/>
              <w:szCs w:val="12"/>
            </w:rPr>
            <w:t xml:space="preserve"> / </w:t>
          </w:r>
          <w:r>
            <w:rPr>
              <w:rFonts w:cs="Times New Roman"/>
              <w:sz w:val="12"/>
              <w:szCs w:val="12"/>
            </w:rPr>
            <w:fldChar w:fldCharType="begin"/>
          </w:r>
          <w:r>
            <w:rPr>
              <w:rFonts w:cs="Times New Roman"/>
              <w:sz w:val="12"/>
              <w:szCs w:val="12"/>
            </w:rPr>
            <w:instrText xml:space="preserve"> NUMPAGES </w:instrText>
          </w:r>
          <w:r>
            <w:rPr>
              <w:rFonts w:cs="Times New Roman"/>
              <w:sz w:val="12"/>
              <w:szCs w:val="12"/>
            </w:rPr>
            <w:fldChar w:fldCharType="separate"/>
          </w:r>
          <w:r>
            <w:rPr>
              <w:rFonts w:cs="Times New Roman"/>
              <w:noProof/>
              <w:sz w:val="12"/>
              <w:szCs w:val="12"/>
            </w:rPr>
            <w:t>2</w:t>
          </w:r>
          <w:r>
            <w:rPr>
              <w:rFonts w:cs="Times New Roman"/>
              <w:sz w:val="12"/>
              <w:szCs w:val="12"/>
            </w:rPr>
            <w:fldChar w:fldCharType="end"/>
          </w:r>
        </w:p>
      </w:tc>
    </w:tr>
    <w:tr w:rsidR="00DB3373" w:rsidRPr="00352CEE" w:rsidTr="002612E9">
      <w:trPr>
        <w:trHeight w:val="146"/>
        <w:jc w:val="center"/>
      </w:trPr>
      <w:tc>
        <w:tcPr>
          <w:tcW w:w="7554" w:type="dxa"/>
          <w:gridSpan w:val="2"/>
          <w:vAlign w:val="center"/>
        </w:tcPr>
        <w:p w:rsidR="00DB3373" w:rsidRPr="00072B16" w:rsidRDefault="00DB3373" w:rsidP="00072B16">
          <w:pPr>
            <w:tabs>
              <w:tab w:val="clear" w:pos="170"/>
            </w:tabs>
            <w:spacing w:line="240" w:lineRule="auto"/>
            <w:rPr>
              <w:rFonts w:cs="Times New Roman"/>
              <w:sz w:val="12"/>
              <w:szCs w:val="12"/>
            </w:rPr>
          </w:pPr>
          <w:r>
            <w:rPr>
              <w:rFonts w:cs="Times New Roman"/>
              <w:sz w:val="12"/>
              <w:szCs w:val="12"/>
            </w:rPr>
            <w:t>{_UIVersionString} DOC. UNCONTROLLED WHEN PRINTED</w:t>
          </w:r>
        </w:p>
      </w:tc>
      <w:tc>
        <w:tcPr>
          <w:tcW w:w="1868" w:type="dxa"/>
          <w:vAlign w:val="center"/>
        </w:tcPr>
        <w:p w:rsidR="00DB3373" w:rsidRPr="00072B16" w:rsidRDefault="00DB3373" w:rsidP="00072B16">
          <w:pPr>
            <w:tabs>
              <w:tab w:val="clear" w:pos="170"/>
            </w:tabs>
            <w:spacing w:line="240" w:lineRule="auto"/>
            <w:rPr>
              <w:rFonts w:cs="Times New Roman"/>
              <w:sz w:val="12"/>
              <w:szCs w:val="12"/>
            </w:rPr>
          </w:pPr>
        </w:p>
      </w:tc>
    </w:tr>
  </w:tbl>
  <w:p w:rsidR="00DB3373" w:rsidRDefault="00DB3373" w:rsidP="00072B16">
    <w:pPr>
      <w:pStyle w:val="Footer"/>
    </w:pPr>
    <w:r>
      <w:rPr>
        <w:noProof/>
        <w:lang w:val="ru-RU"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2052" type="#_x0000_t202" style="position:absolute;margin-left:462.1pt;margin-top:697.4pt;width:90.7pt;height:53.85pt;z-index:-25165977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" filled="f" stroked="f">
          <v:textbox inset="0,0,0,0">
            <w:txbxContent>
              <w:p w:rsidR="00DB3373" w:rsidRPr="00DF28EF" w:rsidRDefault="00DB3373" w:rsidP="002C0A7E">
                <w:pPr>
                  <w:pStyle w:val="08Contact"/>
                </w:pPr>
              </w:p>
            </w:txbxContent>
          </v:textbox>
          <w10:wrap anchorx="page" anchory="page"/>
        </v:shape>
      </w:pict>
    </w:r>
    <w:r>
      <w:rPr>
        <w:noProof/>
        <w:lang w:val="ru-RU" w:eastAsia="ru-RU"/>
      </w:rPr>
      <w:pict>
        <v:shape id="Text Box 2" o:spid="_x0000_s2053" type="#_x0000_t202" style="position:absolute;margin-left:462.1pt;margin-top:754.1pt;width:90.7pt;height:25.5pt;z-index:-25166080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" filled="f" stroked="f">
          <v:textbox inset="0,0,0,0">
            <w:txbxContent>
              <w:p w:rsidR="00DB3373" w:rsidRPr="00DF28EF" w:rsidRDefault="00DB3373" w:rsidP="002C0A7E">
                <w:pPr>
                  <w:pStyle w:val="08Contact"/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3373" w:rsidRDefault="00DB3373">
      <w:pPr>
        <w:spacing w:line="240" w:lineRule="auto"/>
      </w:pPr>
      <w:r>
        <w:separator/>
      </w:r>
    </w:p>
  </w:footnote>
  <w:footnote w:type="continuationSeparator" w:id="0">
    <w:p w:rsidR="00DB3373" w:rsidRDefault="00DB3373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/>
    </w:tblPr>
    <w:tblGrid>
      <w:gridCol w:w="2643"/>
      <w:gridCol w:w="2643"/>
      <w:gridCol w:w="2643"/>
    </w:tblGrid>
    <w:tr w:rsidR="00DB3373" w:rsidRPr="00352CEE" w:rsidTr="00352CEE">
      <w:tc>
        <w:tcPr>
          <w:tcW w:w="2643" w:type="dxa"/>
        </w:tcPr>
        <w:p w:rsidR="00DB3373" w:rsidRPr="00352CEE" w:rsidRDefault="00DB3373">
          <w:pPr>
            <w:pStyle w:val="Header"/>
          </w:pPr>
        </w:p>
      </w:tc>
      <w:tc>
        <w:tcPr>
          <w:tcW w:w="2643" w:type="dxa"/>
        </w:tcPr>
        <w:p w:rsidR="00DB3373" w:rsidRPr="00352CEE" w:rsidRDefault="00DB3373">
          <w:pPr>
            <w:pStyle w:val="Header"/>
          </w:pPr>
        </w:p>
      </w:tc>
      <w:tc>
        <w:tcPr>
          <w:tcW w:w="2643" w:type="dxa"/>
        </w:tcPr>
        <w:p w:rsidR="00DB3373" w:rsidRPr="00352CEE" w:rsidRDefault="00DB3373">
          <w:pPr>
            <w:pStyle w:val="Header"/>
          </w:pPr>
        </w:p>
      </w:tc>
    </w:tr>
  </w:tbl>
  <w:p w:rsidR="00DB3373" w:rsidRDefault="00DB337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3373" w:rsidRDefault="00DB3373">
    <w:pPr>
      <w:pStyle w:val="Header"/>
    </w:pPr>
    <w:r>
      <w:rPr>
        <w:noProof/>
        <w:lang w:val="ru-RU"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3" o:spid="_x0000_s2049" type="#_x0000_t75" alt="Smit_Lamnalco_RGB_Stack_TP.png" style="position:absolute;margin-left:53.85pt;margin-top:14.2pt;width:100pt;height:103.35pt;z-index:-251658752;visibility:visible;mso-position-horizontal-relative:page;mso-position-vertical-relative:page">
          <v:imagedata r:id="rId1" o:title=""/>
          <w10:wrap anchorx="page" anchory="page"/>
        </v:shape>
      </w:pict>
    </w:r>
  </w:p>
  <w:p w:rsidR="00DB3373" w:rsidRDefault="00DB3373">
    <w:pPr>
      <w:pStyle w:val="Header"/>
    </w:pPr>
  </w:p>
  <w:p w:rsidR="00DB3373" w:rsidRDefault="00DB3373">
    <w:pPr>
      <w:pStyle w:val="Header"/>
    </w:pPr>
  </w:p>
  <w:p w:rsidR="00DB3373" w:rsidRDefault="00DB3373">
    <w:pPr>
      <w:pStyle w:val="Header"/>
    </w:pPr>
  </w:p>
  <w:p w:rsidR="00DB3373" w:rsidRDefault="00DB3373">
    <w:pPr>
      <w:pStyle w:val="Header"/>
    </w:pPr>
  </w:p>
  <w:p w:rsidR="00DB3373" w:rsidRDefault="00DB3373">
    <w:pPr>
      <w:pStyle w:val="Header"/>
    </w:pPr>
  </w:p>
  <w:p w:rsidR="00DB3373" w:rsidRDefault="00DB3373">
    <w:pPr>
      <w:pStyle w:val="Header"/>
    </w:pPr>
  </w:p>
  <w:tbl>
    <w:tblPr>
      <w:tblpPr w:leftFromText="141" w:rightFromText="141" w:vertAnchor="text" w:tblpY="207"/>
      <w:tblW w:w="10093" w:type="dxa"/>
      <w:tblCellMar>
        <w:left w:w="0" w:type="dxa"/>
        <w:right w:w="0" w:type="dxa"/>
      </w:tblCellMar>
      <w:tblLook w:val="00A0"/>
    </w:tblPr>
    <w:tblGrid>
      <w:gridCol w:w="3913"/>
      <w:gridCol w:w="114"/>
      <w:gridCol w:w="3913"/>
      <w:gridCol w:w="97"/>
      <w:gridCol w:w="2056"/>
    </w:tblGrid>
    <w:tr w:rsidR="00DB3373" w:rsidRPr="00352CEE" w:rsidTr="00352CEE">
      <w:trPr>
        <w:cantSplit/>
        <w:trHeight w:val="567"/>
      </w:trPr>
      <w:tc>
        <w:tcPr>
          <w:tcW w:w="3913" w:type="dxa"/>
        </w:tcPr>
        <w:p w:rsidR="00DB3373" w:rsidRPr="00352CEE" w:rsidRDefault="00DB3373" w:rsidP="00352CEE">
          <w:pPr>
            <w:pStyle w:val="08Contact"/>
            <w:rPr>
              <w:b/>
            </w:rPr>
          </w:pPr>
        </w:p>
      </w:tc>
      <w:tc>
        <w:tcPr>
          <w:tcW w:w="114" w:type="dxa"/>
        </w:tcPr>
        <w:p w:rsidR="00DB3373" w:rsidRPr="00352CEE" w:rsidRDefault="00DB3373" w:rsidP="00352CEE">
          <w:pPr>
            <w:pStyle w:val="01Bodytekst"/>
            <w:rPr>
              <w:b/>
            </w:rPr>
          </w:pPr>
        </w:p>
      </w:tc>
      <w:tc>
        <w:tcPr>
          <w:tcW w:w="3913" w:type="dxa"/>
        </w:tcPr>
        <w:p w:rsidR="00DB3373" w:rsidRPr="00352CEE" w:rsidRDefault="00DB3373" w:rsidP="00352CEE">
          <w:pPr>
            <w:pStyle w:val="09ContactBold"/>
          </w:pPr>
          <w:r w:rsidRPr="00352CEE">
            <w:rPr>
              <w:bCs/>
            </w:rPr>
            <w:t>Reference / Ссылка</w:t>
          </w:r>
        </w:p>
        <w:p w:rsidR="00DB3373" w:rsidRPr="00352CEE" w:rsidRDefault="00DB3373" w:rsidP="00352CEE">
          <w:pPr>
            <w:pStyle w:val="08Contact"/>
            <w:rPr>
              <w:b/>
            </w:rPr>
          </w:pPr>
          <w:r w:rsidRPr="00352CEE">
            <w:t xml:space="preserve">reference / ссылка </w:t>
          </w:r>
        </w:p>
      </w:tc>
      <w:tc>
        <w:tcPr>
          <w:tcW w:w="97" w:type="dxa"/>
        </w:tcPr>
        <w:p w:rsidR="00DB3373" w:rsidRPr="00352CEE" w:rsidRDefault="00DB3373" w:rsidP="00352CEE">
          <w:pPr>
            <w:pStyle w:val="01Bodytekst"/>
            <w:rPr>
              <w:b/>
            </w:rPr>
          </w:pPr>
        </w:p>
      </w:tc>
      <w:tc>
        <w:tcPr>
          <w:tcW w:w="2056" w:type="dxa"/>
        </w:tcPr>
        <w:p w:rsidR="00DB3373" w:rsidRPr="00352CEE" w:rsidRDefault="00DB3373" w:rsidP="00352CEE">
          <w:pPr>
            <w:pStyle w:val="09ContactBold"/>
          </w:pPr>
          <w:r w:rsidRPr="00352CEE">
            <w:rPr>
              <w:bCs/>
            </w:rPr>
            <w:t>Date / Дата</w:t>
          </w:r>
        </w:p>
        <w:p w:rsidR="00DB3373" w:rsidRPr="00352CEE" w:rsidRDefault="00DB3373" w:rsidP="00352CEE">
          <w:pPr>
            <w:pStyle w:val="08Contact"/>
            <w:rPr>
              <w:b/>
            </w:rPr>
          </w:pPr>
          <w:fldSimple w:instr=" TIME \@ &quot;dd-MM-yyyy&quot; ">
            <w:r>
              <w:rPr>
                <w:noProof/>
              </w:rPr>
              <w:t>24-07-2017</w:t>
            </w:r>
          </w:fldSimple>
        </w:p>
      </w:tc>
    </w:tr>
  </w:tbl>
  <w:p w:rsidR="00DB3373" w:rsidRDefault="00DB3373" w:rsidP="002C0A7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3373" w:rsidRDefault="00DB3373" w:rsidP="00072B16">
    <w:pPr>
      <w:pStyle w:val="Header"/>
      <w:jc w:val="right"/>
    </w:pPr>
    <w:r>
      <w:rPr>
        <w:noProof/>
        <w:lang w:val="ru-RU"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4" o:spid="_x0000_s2051" type="#_x0000_t75" alt="Smit_Lamnalco_RGB_Stack_TP.png" style="position:absolute;left:0;text-align:left;margin-left:53.85pt;margin-top:14.25pt;width:100pt;height:103.35pt;z-index:251659776;visibility:visible;mso-position-horizontal-relative:page;mso-position-vertical-relative:page">
          <v:imagedata r:id="rId1" o:title=""/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embedSystemFonts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4A14"/>
    <w:rsid w:val="00026A16"/>
    <w:rsid w:val="00037B68"/>
    <w:rsid w:val="00050421"/>
    <w:rsid w:val="00052C60"/>
    <w:rsid w:val="00072B16"/>
    <w:rsid w:val="000B7472"/>
    <w:rsid w:val="000F7B3E"/>
    <w:rsid w:val="00117A47"/>
    <w:rsid w:val="00215F5D"/>
    <w:rsid w:val="00216640"/>
    <w:rsid w:val="0024708A"/>
    <w:rsid w:val="002612E9"/>
    <w:rsid w:val="00265A3B"/>
    <w:rsid w:val="002707F9"/>
    <w:rsid w:val="002C0A7E"/>
    <w:rsid w:val="00352CEE"/>
    <w:rsid w:val="00361179"/>
    <w:rsid w:val="003A797D"/>
    <w:rsid w:val="00437750"/>
    <w:rsid w:val="00476281"/>
    <w:rsid w:val="00480478"/>
    <w:rsid w:val="004E5C14"/>
    <w:rsid w:val="005E5390"/>
    <w:rsid w:val="00626372"/>
    <w:rsid w:val="006A1515"/>
    <w:rsid w:val="00746955"/>
    <w:rsid w:val="00757AEC"/>
    <w:rsid w:val="007D5B1E"/>
    <w:rsid w:val="00826DE7"/>
    <w:rsid w:val="008761B1"/>
    <w:rsid w:val="008861F3"/>
    <w:rsid w:val="008C317A"/>
    <w:rsid w:val="008C3210"/>
    <w:rsid w:val="008E6FF1"/>
    <w:rsid w:val="00906BB4"/>
    <w:rsid w:val="00953EA3"/>
    <w:rsid w:val="009F2090"/>
    <w:rsid w:val="00A061C7"/>
    <w:rsid w:val="00A1059E"/>
    <w:rsid w:val="00A7266F"/>
    <w:rsid w:val="00A80F1C"/>
    <w:rsid w:val="00AC3D2E"/>
    <w:rsid w:val="00AD4B1B"/>
    <w:rsid w:val="00AE6121"/>
    <w:rsid w:val="00AF27BB"/>
    <w:rsid w:val="00AF6694"/>
    <w:rsid w:val="00B00F94"/>
    <w:rsid w:val="00B06012"/>
    <w:rsid w:val="00B63908"/>
    <w:rsid w:val="00B6624B"/>
    <w:rsid w:val="00B72E69"/>
    <w:rsid w:val="00B808A5"/>
    <w:rsid w:val="00B82A2D"/>
    <w:rsid w:val="00BC7C8E"/>
    <w:rsid w:val="00C364B3"/>
    <w:rsid w:val="00C75BC6"/>
    <w:rsid w:val="00D027EF"/>
    <w:rsid w:val="00D1459C"/>
    <w:rsid w:val="00D17788"/>
    <w:rsid w:val="00D2014C"/>
    <w:rsid w:val="00D35ECD"/>
    <w:rsid w:val="00DB3373"/>
    <w:rsid w:val="00DF28EF"/>
    <w:rsid w:val="00E35968"/>
    <w:rsid w:val="00E8149C"/>
    <w:rsid w:val="00E9743C"/>
    <w:rsid w:val="00EC2DC8"/>
    <w:rsid w:val="00F14ABB"/>
    <w:rsid w:val="00F16E61"/>
    <w:rsid w:val="00F54A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FF1"/>
    <w:pPr>
      <w:tabs>
        <w:tab w:val="left" w:pos="170"/>
      </w:tabs>
      <w:spacing w:line="220" w:lineRule="exact"/>
    </w:pPr>
    <w:rPr>
      <w:sz w:val="20"/>
      <w:szCs w:val="24"/>
      <w:lang w:val="nl-NL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rsid w:val="008E6FF1"/>
    <w:rPr>
      <w:sz w:val="20"/>
      <w:szCs w:val="20"/>
      <w:lang w:val="nl-NL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8E6FF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imes New Roman" w:hAnsi="Times New Roman" w:cs="Times New Roman"/>
      <w:sz w:val="2"/>
      <w:lang w:val="nl-NL" w:eastAsia="en-US"/>
    </w:rPr>
  </w:style>
  <w:style w:type="table" w:styleId="TableGrid">
    <w:name w:val="Table Grid"/>
    <w:basedOn w:val="TableNormal"/>
    <w:uiPriority w:val="99"/>
    <w:rsid w:val="008E6FF1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1Bodytekst">
    <w:name w:val="01_Bodytekst"/>
    <w:basedOn w:val="Normal"/>
    <w:uiPriority w:val="99"/>
    <w:rsid w:val="008E6FF1"/>
    <w:pPr>
      <w:spacing w:line="240" w:lineRule="exact"/>
    </w:pPr>
  </w:style>
  <w:style w:type="paragraph" w:customStyle="1" w:styleId="03BodytextBold">
    <w:name w:val="03_Bodytext Bold"/>
    <w:basedOn w:val="01Bodytekst"/>
    <w:uiPriority w:val="99"/>
    <w:rsid w:val="008E6FF1"/>
    <w:rPr>
      <w:b/>
    </w:rPr>
  </w:style>
  <w:style w:type="paragraph" w:styleId="Header">
    <w:name w:val="header"/>
    <w:basedOn w:val="Normal"/>
    <w:link w:val="HeaderChar"/>
    <w:uiPriority w:val="99"/>
    <w:rsid w:val="008E6FF1"/>
    <w:pPr>
      <w:tabs>
        <w:tab w:val="clear" w:pos="170"/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8E6FF1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8E6FF1"/>
    <w:pPr>
      <w:tabs>
        <w:tab w:val="clear" w:pos="170"/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E6FF1"/>
    <w:rPr>
      <w:rFonts w:cs="Times New Roman"/>
      <w:sz w:val="24"/>
      <w:szCs w:val="24"/>
    </w:rPr>
  </w:style>
  <w:style w:type="paragraph" w:customStyle="1" w:styleId="08Contact">
    <w:name w:val="08_Contact"/>
    <w:basedOn w:val="Normal"/>
    <w:uiPriority w:val="99"/>
    <w:rsid w:val="008E6FF1"/>
    <w:pPr>
      <w:spacing w:line="165" w:lineRule="exact"/>
    </w:pPr>
    <w:rPr>
      <w:sz w:val="14"/>
    </w:rPr>
  </w:style>
  <w:style w:type="paragraph" w:customStyle="1" w:styleId="09ContactBold">
    <w:name w:val="09_Contact Bold"/>
    <w:basedOn w:val="08Contact"/>
    <w:next w:val="08Contact"/>
    <w:uiPriority w:val="99"/>
    <w:rsid w:val="008E6FF1"/>
    <w:rPr>
      <w:b/>
    </w:rPr>
  </w:style>
  <w:style w:type="paragraph" w:customStyle="1" w:styleId="10ContactItalic">
    <w:name w:val="10_Contact Italic"/>
    <w:basedOn w:val="08Contact"/>
    <w:next w:val="08Contact"/>
    <w:uiPriority w:val="99"/>
    <w:rsid w:val="008E6FF1"/>
    <w:rPr>
      <w:i/>
    </w:rPr>
  </w:style>
  <w:style w:type="character" w:styleId="PageNumber">
    <w:name w:val="page number"/>
    <w:basedOn w:val="DefaultParagraphFont"/>
    <w:uiPriority w:val="99"/>
    <w:semiHidden/>
    <w:rsid w:val="008E6FF1"/>
    <w:rPr>
      <w:rFonts w:cs="Times New Roman"/>
    </w:rPr>
  </w:style>
  <w:style w:type="paragraph" w:styleId="PlainText">
    <w:name w:val="Plain Text"/>
    <w:basedOn w:val="Normal"/>
    <w:link w:val="PlainTextChar"/>
    <w:uiPriority w:val="99"/>
    <w:semiHidden/>
    <w:rsid w:val="00216640"/>
    <w:pPr>
      <w:tabs>
        <w:tab w:val="clear" w:pos="170"/>
      </w:tabs>
      <w:spacing w:line="240" w:lineRule="auto"/>
    </w:pPr>
    <w:rPr>
      <w:rFonts w:ascii="Garamond" w:hAnsi="Garamond" w:cs="Times New Roman"/>
      <w:sz w:val="24"/>
      <w:lang w:val="en-GB"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216640"/>
    <w:rPr>
      <w:rFonts w:ascii="Garamond" w:hAnsi="Garamond" w:cs="Times New Roman"/>
      <w:sz w:val="24"/>
      <w:szCs w:val="24"/>
      <w:lang w:val="en-GB" w:eastAsia="en-GB"/>
    </w:rPr>
  </w:style>
  <w:style w:type="paragraph" w:styleId="Revision">
    <w:name w:val="Revision"/>
    <w:hidden/>
    <w:uiPriority w:val="99"/>
    <w:semiHidden/>
    <w:rsid w:val="00A1059E"/>
    <w:rPr>
      <w:sz w:val="20"/>
      <w:szCs w:val="24"/>
      <w:lang w:val="nl-NL" w:eastAsia="en-US"/>
    </w:rPr>
  </w:style>
  <w:style w:type="character" w:styleId="PlaceholderText">
    <w:name w:val="Placeholder Text"/>
    <w:basedOn w:val="DefaultParagraphFont"/>
    <w:uiPriority w:val="99"/>
    <w:semiHidden/>
    <w:rsid w:val="00B00F94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2100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koshy\My%20Documents\SMITLAMNALCO\SMITLAMNALCO%20Templates\120425%20SmitLamnalco_Brief_UAE_log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120425 SmitLamnalco_Brief_UAE_logo.dotx</Template>
  <TotalTime>3</TotalTime>
  <Pages>1</Pages>
  <Words>213</Words>
  <Characters>1219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Bollard</dc:creator>
  <cp:keywords/>
  <dc:description/>
  <cp:lastPrinted>2012-05-28T12:12:00Z</cp:lastPrinted>
  <dcterms:created xsi:type="dcterms:W3CDTF">2016-09-08T09:44:00Z</dcterms:created>
  <dcterms:modified xsi:type="dcterms:W3CDTF">2017-07-24T07:50:00Z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0x010100D41B7BC9CBC0E24B9380956825977748004134429CD046D845A30EE5D06D47ED1D</vt:lpwstr>
  </property>
  <property fmtid="{D5CDD505-2E9C-101B-9397-08002B2CF9AE}" pid="4" name="Order">
    <vt:r8>2.14604992590245E-301</vt:r8>
  </property>
  <property fmtid="{D5CDD505-2E9C-101B-9397-08002B2CF9AE}" pid="5" name="DocumentDepartment">
    <vt:lpwstr>3000 Crewing</vt:lpwstr>
  </property>
  <property fmtid="{D5CDD505-2E9C-101B-9397-08002B2CF9AE}" pid="6" name="ProcedureNumber">
    <vt:lpwstr>FRM-OFF-03-3001-004</vt:lpwstr>
  </property>
  <property fmtid="{D5CDD505-2E9C-101B-9397-08002B2CF9AE}" pid="7" name="DocumentOwner">
    <vt:lpwstr>Group Crewing Manager</vt:lpwstr>
  </property>
  <property fmtid="{D5CDD505-2E9C-101B-9397-08002B2CF9AE}" pid="8" name="Name Procedure">
    <vt:lpwstr>Crew Management</vt:lpwstr>
  </property>
  <property fmtid="{D5CDD505-2E9C-101B-9397-08002B2CF9AE}" pid="9" name="IssueDate">
    <vt:lpwstr>2015-06-15T02:00:00Z</vt:lpwstr>
  </property>
  <property fmtid="{D5CDD505-2E9C-101B-9397-08002B2CF9AE}" pid="10" name="Remarks">
    <vt:lpwstr>Reviewed by PB due to SL Project 2.0</vt:lpwstr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DLCPolicyLabelLock">
    <vt:lpwstr/>
  </property>
  <property fmtid="{D5CDD505-2E9C-101B-9397-08002B2CF9AE}" pid="13" name="DLCPolicyLabelValue">
    <vt:lpwstr>DOC. UNCONTROLLED WHEN PRINTED Version1.0</vt:lpwstr>
  </property>
  <property fmtid="{D5CDD505-2E9C-101B-9397-08002B2CF9AE}" pid="14" name="OVMSAElement">
    <vt:lpwstr>03</vt:lpwstr>
  </property>
  <property fmtid="{D5CDD505-2E9C-101B-9397-08002B2CF9AE}" pid="15" name="DocumentType">
    <vt:lpwstr>FRM</vt:lpwstr>
  </property>
  <property fmtid="{D5CDD505-2E9C-101B-9397-08002B2CF9AE}" pid="16" name="DocumentLocation">
    <vt:lpwstr>OFF</vt:lpwstr>
  </property>
</Properties>
</file>