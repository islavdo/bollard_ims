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tblpY="-450"/>
        <w:tblW w:w="9503" w:type="dxa"/>
        <w:tblCellMar>
          <w:left w:w="0" w:type="dxa"/>
          <w:right w:w="0" w:type="dxa"/>
        </w:tblCellMar>
        <w:tblLook w:val="00A0"/>
      </w:tblPr>
      <w:tblGrid>
        <w:gridCol w:w="3686"/>
        <w:gridCol w:w="106"/>
        <w:gridCol w:w="3686"/>
        <w:gridCol w:w="90"/>
        <w:gridCol w:w="1935"/>
      </w:tblGrid>
      <w:tr w:rsidR="007837AD" w:rsidRPr="00B348A4" w:rsidTr="00A27098">
        <w:trPr>
          <w:cantSplit/>
          <w:trHeight w:hRule="exact" w:val="3090"/>
        </w:trPr>
        <w:tc>
          <w:tcPr>
            <w:tcW w:w="7478" w:type="dxa"/>
            <w:gridSpan w:val="3"/>
          </w:tcPr>
          <w:p w:rsidR="007837AD" w:rsidRPr="00B348A4" w:rsidRDefault="007837AD" w:rsidP="00A27098">
            <w:pPr>
              <w:rPr>
                <w:b/>
                <w:bCs/>
                <w:noProof/>
                <w:szCs w:val="20"/>
              </w:rPr>
            </w:pPr>
            <w:r>
              <w:rPr>
                <w:b/>
                <w:bCs/>
                <w:noProof/>
                <w:szCs w:val="20"/>
                <w:lang/>
              </w:rPr>
              <w:t>To / Кому</w:t>
            </w:r>
          </w:p>
          <w:p w:rsidR="007837AD" w:rsidRPr="00B348A4" w:rsidRDefault="007837AD" w:rsidP="00A27098">
            <w:pPr>
              <w:rPr>
                <w:noProof/>
                <w:szCs w:val="20"/>
                <w:highlight w:val="yellow"/>
              </w:rPr>
            </w:pPr>
            <w:r>
              <w:rPr>
                <w:noProof/>
                <w:szCs w:val="20"/>
                <w:highlight w:val="yellow"/>
                <w:lang/>
              </w:rPr>
              <w:t xml:space="preserve">(Employee name / Ф.И.О. сотрудника ) </w:t>
            </w: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  <w:r>
              <w:rPr>
                <w:noProof/>
                <w:szCs w:val="20"/>
                <w:highlight w:val="yellow"/>
                <w:lang/>
              </w:rPr>
              <w:t>(Designation / Указание профессии и адреса)</w:t>
            </w: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</w:p>
          <w:p w:rsidR="007837AD" w:rsidRPr="00B348A4" w:rsidRDefault="007837AD" w:rsidP="00A27098">
            <w:pPr>
              <w:autoSpaceDE w:val="0"/>
              <w:rPr>
                <w:b/>
                <w:bCs/>
                <w:noProof/>
                <w:szCs w:val="20"/>
              </w:rPr>
            </w:pPr>
            <w:r>
              <w:rPr>
                <w:b/>
                <w:bCs/>
                <w:noProof/>
                <w:szCs w:val="20"/>
                <w:lang/>
              </w:rPr>
              <w:t xml:space="preserve">From / От </w:t>
            </w:r>
          </w:p>
          <w:p w:rsidR="007837AD" w:rsidRPr="00B348A4" w:rsidRDefault="007837AD" w:rsidP="00A27098">
            <w:pPr>
              <w:autoSpaceDE w:val="0"/>
              <w:rPr>
                <w:b/>
                <w:bCs/>
                <w:noProof/>
                <w:szCs w:val="20"/>
              </w:rPr>
            </w:pP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  <w:r>
              <w:rPr>
                <w:noProof/>
                <w:szCs w:val="20"/>
                <w:lang/>
              </w:rPr>
              <w:t>Crewing Manager / Менеджер крюинга</w:t>
            </w: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  <w:r>
              <w:rPr>
                <w:noProof/>
                <w:szCs w:val="20"/>
                <w:lang/>
              </w:rPr>
              <w:t xml:space="preserve"> </w:t>
            </w: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  <w:r>
              <w:rPr>
                <w:noProof/>
                <w:szCs w:val="20"/>
                <w:lang/>
              </w:rPr>
              <w:t xml:space="preserve">Date / Дата: </w:t>
            </w:r>
            <w:r>
              <w:rPr>
                <w:noProof/>
                <w:szCs w:val="20"/>
                <w:highlight w:val="yellow"/>
                <w:lang/>
              </w:rPr>
              <w:t>………….</w:t>
            </w: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</w:p>
          <w:p w:rsidR="007837AD" w:rsidRPr="00B348A4" w:rsidRDefault="007837AD" w:rsidP="00A27098">
            <w:pPr>
              <w:autoSpaceDE w:val="0"/>
              <w:rPr>
                <w:noProof/>
                <w:szCs w:val="20"/>
              </w:rPr>
            </w:pPr>
            <w:r>
              <w:rPr>
                <w:noProof/>
                <w:szCs w:val="20"/>
                <w:lang/>
              </w:rPr>
              <w:t xml:space="preserve">Subject / Тема: Termination letter  – </w:t>
            </w:r>
            <w:r>
              <w:rPr>
                <w:noProof/>
                <w:szCs w:val="20"/>
                <w:highlight w:val="yellow"/>
                <w:lang/>
              </w:rPr>
              <w:t>(Reason)</w:t>
            </w:r>
            <w:r>
              <w:rPr>
                <w:lang/>
              </w:rPr>
              <w:t xml:space="preserve"> / Письмо о расторжении договора найма - </w:t>
            </w:r>
            <w:r w:rsidRPr="008C0E4B">
              <w:rPr>
                <w:noProof/>
                <w:szCs w:val="20"/>
                <w:highlight w:val="yellow"/>
                <w:lang/>
              </w:rPr>
              <w:t>(Причина)</w:t>
            </w:r>
          </w:p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  <w:tc>
          <w:tcPr>
            <w:tcW w:w="90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  <w:tc>
          <w:tcPr>
            <w:tcW w:w="1935" w:type="dxa"/>
            <w:vMerge w:val="restart"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</w:tr>
      <w:tr w:rsidR="007837AD" w:rsidRPr="00B348A4" w:rsidTr="00A27098">
        <w:trPr>
          <w:cantSplit/>
          <w:trHeight w:hRule="exact" w:val="154"/>
        </w:trPr>
        <w:tc>
          <w:tcPr>
            <w:tcW w:w="3686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  <w:tc>
          <w:tcPr>
            <w:tcW w:w="106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  <w:tc>
          <w:tcPr>
            <w:tcW w:w="3686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  <w:tc>
          <w:tcPr>
            <w:tcW w:w="90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  <w:tc>
          <w:tcPr>
            <w:tcW w:w="1935" w:type="dxa"/>
            <w:vMerge/>
          </w:tcPr>
          <w:p w:rsidR="007837AD" w:rsidRPr="00B348A4" w:rsidRDefault="007837AD" w:rsidP="00A27098">
            <w:pPr>
              <w:pStyle w:val="01Bodytekst"/>
              <w:rPr>
                <w:b/>
                <w:noProof/>
              </w:rPr>
            </w:pPr>
          </w:p>
        </w:tc>
      </w:tr>
      <w:tr w:rsidR="007837AD" w:rsidRPr="00B348A4" w:rsidTr="00A27098">
        <w:trPr>
          <w:cantSplit/>
          <w:trHeight w:val="561"/>
        </w:trPr>
        <w:tc>
          <w:tcPr>
            <w:tcW w:w="3686" w:type="dxa"/>
          </w:tcPr>
          <w:p w:rsidR="007837AD" w:rsidRPr="00B348A4" w:rsidRDefault="007837AD" w:rsidP="00A27098">
            <w:pPr>
              <w:pStyle w:val="08Contact"/>
              <w:rPr>
                <w:b/>
                <w:noProof/>
                <w:sz w:val="16"/>
                <w:szCs w:val="16"/>
              </w:rPr>
            </w:pPr>
          </w:p>
        </w:tc>
        <w:tc>
          <w:tcPr>
            <w:tcW w:w="106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  <w:sz w:val="16"/>
                <w:szCs w:val="16"/>
              </w:rPr>
            </w:pPr>
          </w:p>
        </w:tc>
        <w:tc>
          <w:tcPr>
            <w:tcW w:w="3686" w:type="dxa"/>
          </w:tcPr>
          <w:p w:rsidR="007837AD" w:rsidRPr="00B348A4" w:rsidRDefault="007837AD" w:rsidP="00A27098">
            <w:pPr>
              <w:pStyle w:val="09ContactBold"/>
              <w:rPr>
                <w:b w:val="0"/>
                <w:noProof/>
                <w:sz w:val="16"/>
                <w:szCs w:val="16"/>
              </w:rPr>
            </w:pPr>
          </w:p>
        </w:tc>
        <w:tc>
          <w:tcPr>
            <w:tcW w:w="90" w:type="dxa"/>
          </w:tcPr>
          <w:p w:rsidR="007837AD" w:rsidRPr="00B348A4" w:rsidRDefault="007837AD" w:rsidP="00A27098">
            <w:pPr>
              <w:pStyle w:val="01Bodytekst"/>
              <w:rPr>
                <w:b/>
                <w:noProof/>
                <w:sz w:val="16"/>
                <w:szCs w:val="16"/>
              </w:rPr>
            </w:pPr>
          </w:p>
        </w:tc>
        <w:tc>
          <w:tcPr>
            <w:tcW w:w="1935" w:type="dxa"/>
          </w:tcPr>
          <w:p w:rsidR="007837AD" w:rsidRPr="00B348A4" w:rsidRDefault="007837AD" w:rsidP="00A27098">
            <w:pPr>
              <w:pStyle w:val="08Contact"/>
              <w:rPr>
                <w:b/>
                <w:noProof/>
                <w:sz w:val="16"/>
                <w:szCs w:val="16"/>
              </w:rPr>
            </w:pPr>
          </w:p>
        </w:tc>
      </w:tr>
    </w:tbl>
    <w:p w:rsidR="007837AD" w:rsidRDefault="007837AD" w:rsidP="00B348A4">
      <w:pPr>
        <w:rPr>
          <w:noProof/>
          <w:szCs w:val="20"/>
          <w:lang/>
        </w:rPr>
      </w:pPr>
    </w:p>
    <w:p w:rsidR="007837AD" w:rsidRPr="00B348A4" w:rsidRDefault="007837AD" w:rsidP="00B348A4">
      <w:pPr>
        <w:rPr>
          <w:noProof/>
          <w:szCs w:val="20"/>
        </w:rPr>
      </w:pPr>
      <w:r>
        <w:rPr>
          <w:noProof/>
          <w:szCs w:val="20"/>
          <w:lang/>
        </w:rPr>
        <w:t>Dear Sir, / Уважаемый господин!</w:t>
      </w:r>
    </w:p>
    <w:p w:rsidR="007837AD" w:rsidRPr="00B348A4" w:rsidRDefault="007837AD" w:rsidP="00B348A4">
      <w:pPr>
        <w:rPr>
          <w:noProof/>
          <w:szCs w:val="20"/>
        </w:rPr>
      </w:pPr>
    </w:p>
    <w:p w:rsidR="007837AD" w:rsidRPr="00B348A4" w:rsidRDefault="007837AD" w:rsidP="00B348A4">
      <w:pPr>
        <w:rPr>
          <w:noProof/>
        </w:rPr>
      </w:pPr>
      <w:r>
        <w:rPr>
          <w:noProof/>
          <w:lang/>
        </w:rPr>
        <w:t xml:space="preserve">You herewith receive your official termination letter from Smit Lamnalco. This letter is based on the report/s received from </w:t>
      </w:r>
      <w:r>
        <w:rPr>
          <w:noProof/>
          <w:highlight w:val="yellow"/>
          <w:lang/>
        </w:rPr>
        <w:t>(Department)</w:t>
      </w:r>
      <w:r>
        <w:rPr>
          <w:noProof/>
          <w:lang/>
        </w:rPr>
        <w:t xml:space="preserve"> indicating you are not performing as per Smit Lamnalco standards require. / Настоящим вы получаете от компании Smit Lamnalco официальное письмо о расторжении договора. Настоящее письмо основано на донесениях, полученных от </w:t>
      </w:r>
      <w:r>
        <w:rPr>
          <w:noProof/>
          <w:highlight w:val="yellow"/>
          <w:lang/>
        </w:rPr>
        <w:t>(отдела)</w:t>
      </w:r>
      <w:r>
        <w:rPr>
          <w:noProof/>
          <w:lang/>
        </w:rPr>
        <w:t>, свидетельствующих о том, что Ваша работа не соответствует требованиям Smit Lamnalco.</w:t>
      </w:r>
    </w:p>
    <w:p w:rsidR="007837AD" w:rsidRPr="00B348A4" w:rsidRDefault="007837AD" w:rsidP="00B348A4">
      <w:pPr>
        <w:rPr>
          <w:noProof/>
          <w:szCs w:val="20"/>
        </w:rPr>
      </w:pPr>
    </w:p>
    <w:p w:rsidR="007837AD" w:rsidRPr="00B348A4" w:rsidRDefault="007837AD" w:rsidP="00B348A4">
      <w:pPr>
        <w:rPr>
          <w:noProof/>
          <w:szCs w:val="20"/>
        </w:rPr>
      </w:pPr>
      <w:r>
        <w:rPr>
          <w:noProof/>
          <w:szCs w:val="20"/>
          <w:lang/>
        </w:rPr>
        <w:t xml:space="preserve">As reported, it was </w:t>
      </w:r>
      <w:r>
        <w:rPr>
          <w:noProof/>
          <w:szCs w:val="20"/>
          <w:highlight w:val="yellow"/>
          <w:lang/>
        </w:rPr>
        <w:t>(facts and figures)</w:t>
      </w:r>
      <w:r>
        <w:rPr>
          <w:noProof/>
          <w:szCs w:val="20"/>
          <w:lang/>
        </w:rPr>
        <w:t xml:space="preserve">. / Согласно донесениям, </w:t>
      </w:r>
      <w:r>
        <w:rPr>
          <w:noProof/>
          <w:szCs w:val="20"/>
          <w:highlight w:val="yellow"/>
          <w:lang/>
        </w:rPr>
        <w:t>(факты и цифры)</w:t>
      </w:r>
      <w:r>
        <w:rPr>
          <w:noProof/>
          <w:szCs w:val="20"/>
          <w:lang/>
        </w:rPr>
        <w:t>.</w:t>
      </w:r>
    </w:p>
    <w:p w:rsidR="007837AD" w:rsidRPr="00B348A4" w:rsidRDefault="007837AD" w:rsidP="00B348A4">
      <w:pPr>
        <w:rPr>
          <w:noProof/>
          <w:szCs w:val="20"/>
        </w:rPr>
      </w:pPr>
    </w:p>
    <w:p w:rsidR="007837AD" w:rsidRPr="00B348A4" w:rsidRDefault="007837AD" w:rsidP="00B348A4">
      <w:pPr>
        <w:pStyle w:val="PlainText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/>
        </w:rPr>
        <w:t>In compliance with your Seafarers employment agreement, please be informed that this letter serves as an immediate notice of termination and therefore you are not expected to return to your vessel. / В соответствии с Вашим договором о найме моряка, сообщаем Вам, что данное письмо является уведомлением о прекращении найма с немедленным вступлением в силу, и, соответственно, Вы не должны возвращаться на судно.</w:t>
      </w:r>
    </w:p>
    <w:p w:rsidR="007837AD" w:rsidRPr="00B348A4" w:rsidRDefault="007837AD" w:rsidP="00B348A4">
      <w:pPr>
        <w:rPr>
          <w:noProof/>
        </w:rPr>
      </w:pPr>
    </w:p>
    <w:p w:rsidR="007837AD" w:rsidRPr="00B348A4" w:rsidRDefault="007837AD" w:rsidP="00B348A4">
      <w:pPr>
        <w:pStyle w:val="PlainText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/>
        </w:rPr>
        <w:t xml:space="preserve">Your final settlement, will be cleared at the earliest opportunity, remaining salary,  leave days (if any) and cash advances taken, if any, has been / will be cleared out from your final settlement. / Расчет с Вами будет произведен при ближайшей возможности, включая причитающуюся зарплату, отпускные (если имеются); выданные авансы, если таковые имеются, будут вычтены из суммы окончательного расчета. </w:t>
      </w:r>
    </w:p>
    <w:p w:rsidR="007837AD" w:rsidRPr="00B348A4" w:rsidRDefault="007837AD" w:rsidP="00B348A4">
      <w:pPr>
        <w:rPr>
          <w:noProof/>
          <w:szCs w:val="20"/>
        </w:rPr>
      </w:pPr>
    </w:p>
    <w:p w:rsidR="007837AD" w:rsidRPr="00B348A4" w:rsidRDefault="007837AD" w:rsidP="00B348A4">
      <w:pPr>
        <w:autoSpaceDE w:val="0"/>
        <w:autoSpaceDN w:val="0"/>
        <w:adjustRightInd w:val="0"/>
        <w:spacing w:line="240" w:lineRule="atLeast"/>
        <w:jc w:val="both"/>
        <w:rPr>
          <w:noProof/>
          <w:szCs w:val="20"/>
        </w:rPr>
      </w:pPr>
      <w:r>
        <w:rPr>
          <w:noProof/>
          <w:szCs w:val="20"/>
          <w:lang/>
        </w:rPr>
        <w:t xml:space="preserve">We wish you all the best in your future career and thank you for your efforts during the period of employment. / Желаем Вам всего наилучшего в будущей карьере и благодарим за приложенные Вами старания в период сотрудничества с нами. </w:t>
      </w:r>
    </w:p>
    <w:p w:rsidR="007837AD" w:rsidRPr="00B348A4" w:rsidRDefault="007837AD" w:rsidP="00B348A4">
      <w:pPr>
        <w:rPr>
          <w:noProof/>
        </w:rPr>
      </w:pPr>
    </w:p>
    <w:p w:rsidR="007837AD" w:rsidRPr="00B348A4" w:rsidRDefault="007837AD" w:rsidP="00B348A4">
      <w:pPr>
        <w:rPr>
          <w:noProof/>
        </w:rPr>
      </w:pPr>
      <w:r>
        <w:rPr>
          <w:noProof/>
          <w:lang/>
        </w:rPr>
        <w:t>Regards, / С уважением,</w:t>
      </w:r>
    </w:p>
    <w:p w:rsidR="007837AD" w:rsidRPr="00B348A4" w:rsidRDefault="007837AD" w:rsidP="00B348A4">
      <w:pPr>
        <w:rPr>
          <w:b/>
          <w:noProof/>
          <w:szCs w:val="20"/>
        </w:rPr>
      </w:pPr>
    </w:p>
    <w:p w:rsidR="007837AD" w:rsidRPr="00B348A4" w:rsidRDefault="007837AD" w:rsidP="00B348A4">
      <w:pPr>
        <w:rPr>
          <w:b/>
          <w:noProof/>
          <w:szCs w:val="20"/>
        </w:rPr>
      </w:pPr>
      <w:r>
        <w:rPr>
          <w:b/>
          <w:bCs/>
          <w:noProof/>
          <w:szCs w:val="20"/>
          <w:lang/>
        </w:rPr>
        <w:t>Crewing Manager / Менеджер крюинга</w:t>
      </w:r>
    </w:p>
    <w:p w:rsidR="007837AD" w:rsidRPr="00B348A4" w:rsidRDefault="007837AD" w:rsidP="00B348A4">
      <w:pPr>
        <w:jc w:val="both"/>
        <w:rPr>
          <w:b/>
          <w:noProof/>
          <w:szCs w:val="20"/>
        </w:rPr>
      </w:pPr>
    </w:p>
    <w:p w:rsidR="007837AD" w:rsidRPr="00B348A4" w:rsidRDefault="007837AD" w:rsidP="00B348A4">
      <w:pPr>
        <w:jc w:val="both"/>
        <w:rPr>
          <w:noProof/>
          <w:szCs w:val="20"/>
        </w:rPr>
      </w:pPr>
      <w:r>
        <w:rPr>
          <w:noProof/>
          <w:szCs w:val="20"/>
          <w:lang/>
        </w:rPr>
        <w:t>_________________</w:t>
      </w:r>
    </w:p>
    <w:p w:rsidR="007837AD" w:rsidRPr="00B348A4" w:rsidRDefault="007837AD" w:rsidP="00B348A4">
      <w:pPr>
        <w:jc w:val="both"/>
        <w:rPr>
          <w:b/>
          <w:noProof/>
          <w:szCs w:val="20"/>
        </w:rPr>
      </w:pPr>
    </w:p>
    <w:p w:rsidR="007837AD" w:rsidRPr="00B348A4" w:rsidRDefault="007837AD" w:rsidP="00B348A4">
      <w:pPr>
        <w:jc w:val="both"/>
        <w:rPr>
          <w:b/>
          <w:noProof/>
          <w:szCs w:val="20"/>
        </w:rPr>
      </w:pPr>
    </w:p>
    <w:p w:rsidR="007837AD" w:rsidRPr="00B348A4" w:rsidRDefault="007837AD" w:rsidP="00B348A4">
      <w:pPr>
        <w:jc w:val="both"/>
        <w:rPr>
          <w:noProof/>
          <w:szCs w:val="20"/>
        </w:rPr>
      </w:pPr>
      <w:r>
        <w:rPr>
          <w:noProof/>
          <w:szCs w:val="20"/>
          <w:lang/>
        </w:rPr>
        <w:t>I confirm acceptance without objection to the above arrangement. / Я подтверждаю принятие вышеизложенного без возражений.</w:t>
      </w:r>
    </w:p>
    <w:p w:rsidR="007837AD" w:rsidRPr="00B348A4" w:rsidRDefault="007837AD" w:rsidP="00B348A4">
      <w:pPr>
        <w:jc w:val="both"/>
        <w:rPr>
          <w:noProof/>
          <w:szCs w:val="20"/>
        </w:rPr>
      </w:pPr>
    </w:p>
    <w:p w:rsidR="007837AD" w:rsidRPr="00B348A4" w:rsidRDefault="007837AD" w:rsidP="00B348A4">
      <w:pPr>
        <w:jc w:val="both"/>
        <w:rPr>
          <w:noProof/>
          <w:szCs w:val="20"/>
        </w:rPr>
      </w:pPr>
      <w:r>
        <w:rPr>
          <w:noProof/>
          <w:szCs w:val="20"/>
          <w:lang/>
        </w:rPr>
        <w:t>Signature / Подпись</w:t>
      </w:r>
      <w:r>
        <w:rPr>
          <w:noProof/>
          <w:szCs w:val="20"/>
          <w:lang/>
        </w:rPr>
        <w:tab/>
        <w:t xml:space="preserve">: ____________________ </w:t>
      </w:r>
    </w:p>
    <w:p w:rsidR="007837AD" w:rsidRPr="00B348A4" w:rsidRDefault="007837AD" w:rsidP="00B348A4">
      <w:pPr>
        <w:jc w:val="both"/>
        <w:rPr>
          <w:noProof/>
          <w:szCs w:val="20"/>
        </w:rPr>
      </w:pPr>
    </w:p>
    <w:p w:rsidR="007837AD" w:rsidRPr="00B348A4" w:rsidRDefault="007837AD" w:rsidP="00B348A4">
      <w:pPr>
        <w:jc w:val="both"/>
        <w:rPr>
          <w:noProof/>
          <w:szCs w:val="20"/>
        </w:rPr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s1031" type="#_x0000_t75" alt="pascal signature SLCM" style="position:absolute;left:0;text-align:left;margin-left:39.75pt;margin-top:470.2pt;width:204.75pt;height:175.5pt;z-index:-251658240;visibility:visible">
            <v:imagedata r:id="rId6" o:title=""/>
          </v:shape>
        </w:pict>
      </w:r>
      <w:r>
        <w:rPr>
          <w:noProof/>
          <w:szCs w:val="20"/>
          <w:lang/>
        </w:rPr>
        <w:t>Date / Дата</w:t>
      </w:r>
      <w:r>
        <w:rPr>
          <w:noProof/>
          <w:szCs w:val="20"/>
          <w:lang/>
        </w:rPr>
        <w:tab/>
      </w:r>
      <w:r>
        <w:rPr>
          <w:noProof/>
          <w:szCs w:val="20"/>
          <w:lang/>
        </w:rPr>
        <w:tab/>
        <w:t>: ____________________</w:t>
      </w:r>
      <w:r>
        <w:rPr>
          <w:lang/>
        </w:rPr>
        <w:t xml:space="preserve"> </w:t>
      </w:r>
    </w:p>
    <w:p w:rsidR="007837AD" w:rsidRPr="00B348A4" w:rsidRDefault="007837AD" w:rsidP="00B348A4">
      <w:pPr>
        <w:jc w:val="both"/>
        <w:rPr>
          <w:b/>
          <w:noProof/>
          <w:szCs w:val="20"/>
        </w:rPr>
      </w:pPr>
    </w:p>
    <w:sectPr w:rsidR="007837AD" w:rsidRPr="00B348A4" w:rsidSect="00C260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778" w:right="1552" w:bottom="1418" w:left="1276" w:header="568" w:footer="17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37AD" w:rsidRPr="00B348A4" w:rsidRDefault="007837AD">
      <w:pPr>
        <w:spacing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7837AD" w:rsidRPr="00B348A4" w:rsidRDefault="007837AD">
      <w:pPr>
        <w:spacing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7AD" w:rsidRDefault="007837A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7AD" w:rsidRDefault="007837AD">
    <w:pPr>
      <w:pStyle w:val="Footer"/>
    </w:pPr>
    <w:r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0" type="#_x0000_t202" style="position:absolute;margin-left:462.1pt;margin-top:754.1pt;width:90.7pt;height:25.5pt;z-index:-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" filled="f" stroked="f">
          <v:textbox inset="0,0,0,0">
            <w:txbxContent>
              <w:p w:rsidR="007837AD" w:rsidRPr="00B348A4" w:rsidRDefault="007837AD" w:rsidP="002C0A7E">
                <w:pPr>
                  <w:pStyle w:val="09ContactBold"/>
                </w:pPr>
                <w:r>
                  <w:rPr>
                    <w:bCs/>
                    <w:lang/>
                  </w:rPr>
                  <w:t>Page / Стр.</w:t>
                </w:r>
              </w:p>
              <w:p w:rsidR="007837AD" w:rsidRPr="00DF28EF" w:rsidRDefault="007837AD" w:rsidP="002C0A7E">
                <w:pPr>
                  <w:pStyle w:val="08Contact"/>
                </w:pPr>
                <w:r>
                  <w:rPr>
                    <w:rStyle w:val="PageNumber"/>
                    <w:rFonts w:cs="Arial"/>
                    <w:lang/>
                  </w:rPr>
                  <w:fldChar w:fldCharType="begin"/>
                </w:r>
                <w:r>
                  <w:rPr>
                    <w:rStyle w:val="PageNumber"/>
                    <w:rFonts w:cs="Arial"/>
                    <w:lang/>
                  </w:rPr>
                  <w:instrText xml:space="preserve"> PAGE </w:instrText>
                </w:r>
                <w:r>
                  <w:rPr>
                    <w:rStyle w:val="PageNumber"/>
                    <w:rFonts w:cs="Arial"/>
                    <w:lang/>
                  </w:rPr>
                  <w:fldChar w:fldCharType="separate"/>
                </w:r>
                <w:r>
                  <w:rPr>
                    <w:rStyle w:val="PageNumber"/>
                    <w:rFonts w:cs="Arial"/>
                    <w:noProof/>
                    <w:lang/>
                  </w:rPr>
                  <w:t>2</w:t>
                </w:r>
                <w:r>
                  <w:rPr>
                    <w:rStyle w:val="PageNumber"/>
                    <w:rFonts w:cs="Arial"/>
                    <w:lang/>
                  </w:rPr>
                  <w:fldChar w:fldCharType="end"/>
                </w:r>
                <w:r>
                  <w:rPr>
                    <w:lang/>
                  </w:rPr>
                  <w:t>/</w:t>
                </w:r>
                <w:r>
                  <w:rPr>
                    <w:rStyle w:val="PageNumber"/>
                    <w:rFonts w:cs="Arial"/>
                    <w:lang/>
                  </w:rPr>
                  <w:fldChar w:fldCharType="begin"/>
                </w:r>
                <w:r>
                  <w:rPr>
                    <w:rStyle w:val="PageNumber"/>
                    <w:rFonts w:cs="Arial"/>
                    <w:lang/>
                  </w:rPr>
                  <w:instrText xml:space="preserve"> NUMPAGES </w:instrText>
                </w:r>
                <w:r>
                  <w:rPr>
                    <w:rStyle w:val="PageNumber"/>
                    <w:rFonts w:cs="Arial"/>
                    <w:lang/>
                  </w:rPr>
                  <w:fldChar w:fldCharType="separate"/>
                </w:r>
                <w:r>
                  <w:rPr>
                    <w:rStyle w:val="PageNumber"/>
                    <w:rFonts w:cs="Arial"/>
                    <w:noProof/>
                    <w:lang/>
                  </w:rPr>
                  <w:t>2</w:t>
                </w:r>
                <w:r>
                  <w:rPr>
                    <w:rStyle w:val="PageNumber"/>
                    <w:rFonts w:cs="Arial"/>
                    <w:lang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452"/>
      <w:gridCol w:w="5994"/>
      <w:gridCol w:w="1868"/>
    </w:tblGrid>
    <w:tr w:rsidR="007837AD" w:rsidRPr="00B348A4" w:rsidTr="002612E9">
      <w:trPr>
        <w:trHeight w:val="146"/>
        <w:jc w:val="center"/>
      </w:trPr>
      <w:tc>
        <w:tcPr>
          <w:tcW w:w="1560" w:type="dxa"/>
          <w:vAlign w:val="center"/>
        </w:tcPr>
        <w:p w:rsidR="007837AD" w:rsidRPr="00B348A4" w:rsidRDefault="007837AD" w:rsidP="00C260EE">
          <w:pPr>
            <w:tabs>
              <w:tab w:val="clear" w:pos="170"/>
            </w:tabs>
            <w:spacing w:line="240" w:lineRule="auto"/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5994" w:type="dxa"/>
        </w:tcPr>
        <w:p w:rsidR="007837AD" w:rsidRPr="00B348A4" w:rsidRDefault="007837AD" w:rsidP="00C260EE">
          <w:pPr>
            <w:tabs>
              <w:tab w:val="clear" w:pos="170"/>
            </w:tabs>
            <w:spacing w:line="240" w:lineRule="auto"/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t>5/18/2016</w:t>
          </w:r>
        </w:p>
      </w:tc>
      <w:tc>
        <w:tcPr>
          <w:tcW w:w="1868" w:type="dxa"/>
          <w:vAlign w:val="center"/>
        </w:tcPr>
        <w:p w:rsidR="007837AD" w:rsidRPr="00B348A4" w:rsidRDefault="007837AD" w:rsidP="00C260EE">
          <w:pPr>
            <w:tabs>
              <w:tab w:val="clear" w:pos="170"/>
            </w:tabs>
            <w:spacing w:line="240" w:lineRule="auto"/>
            <w:jc w:val="right"/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fldChar w:fldCharType="begin"/>
          </w:r>
          <w:r>
            <w:rPr>
              <w:rFonts w:cs="Times New Roman"/>
              <w:noProof/>
              <w:sz w:val="12"/>
              <w:szCs w:val="12"/>
              <w:lang/>
            </w:rPr>
            <w:instrText xml:space="preserve"> PAGE </w:instrTex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  <w:lang/>
            </w:rPr>
            <w:t>1</w: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end"/>
          </w:r>
          <w:r>
            <w:rPr>
              <w:rFonts w:cs="Times New Roman"/>
              <w:noProof/>
              <w:sz w:val="12"/>
              <w:szCs w:val="12"/>
              <w:lang/>
            </w:rPr>
            <w:t xml:space="preserve"> / </w: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begin"/>
          </w:r>
          <w:r>
            <w:rPr>
              <w:rFonts w:cs="Times New Roman"/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  <w:lang/>
            </w:rPr>
            <w:t>2</w: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end"/>
          </w:r>
        </w:p>
      </w:tc>
    </w:tr>
    <w:tr w:rsidR="007837AD" w:rsidRPr="00B348A4" w:rsidTr="002612E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7837AD" w:rsidRPr="00B348A4" w:rsidRDefault="007837AD" w:rsidP="00C260EE">
          <w:pPr>
            <w:tabs>
              <w:tab w:val="clear" w:pos="170"/>
            </w:tabs>
            <w:spacing w:line="240" w:lineRule="auto"/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868" w:type="dxa"/>
          <w:vAlign w:val="center"/>
        </w:tcPr>
        <w:p w:rsidR="007837AD" w:rsidRPr="00B348A4" w:rsidRDefault="007837AD" w:rsidP="00C260EE">
          <w:pPr>
            <w:tabs>
              <w:tab w:val="clear" w:pos="170"/>
            </w:tabs>
            <w:spacing w:line="240" w:lineRule="auto"/>
            <w:rPr>
              <w:rFonts w:cs="Times New Roman"/>
              <w:noProof/>
              <w:sz w:val="12"/>
              <w:szCs w:val="12"/>
            </w:rPr>
          </w:pPr>
        </w:p>
      </w:tc>
    </w:tr>
  </w:tbl>
  <w:p w:rsidR="007837AD" w:rsidRPr="00B348A4" w:rsidRDefault="007837AD">
    <w:pPr>
      <w:pStyle w:val="Footer"/>
      <w:rPr>
        <w:noProof/>
      </w:rPr>
    </w:pPr>
    <w:r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2" type="#_x0000_t202" style="position:absolute;margin-left:462.1pt;margin-top:697.4pt;width:90.7pt;height:53.85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" filled="f" stroked="f">
          <v:textbox inset="0,0,0,0">
            <w:txbxContent>
              <w:p w:rsidR="007837AD" w:rsidRPr="00DF28EF" w:rsidRDefault="007837AD" w:rsidP="002C0A7E">
                <w:pPr>
                  <w:pStyle w:val="08Contact"/>
                </w:pPr>
              </w:p>
            </w:txbxContent>
          </v:textbox>
          <w10:wrap anchorx="page" anchory="page"/>
        </v:shape>
      </w:pict>
    </w:r>
    <w:r>
      <w:rPr>
        <w:noProof/>
        <w:lang w:val="ru-RU" w:eastAsia="ru-RU"/>
      </w:rPr>
      <w:pict>
        <v:shape id="Text Box 2" o:spid="_x0000_s2053" type="#_x0000_t202" style="position:absolute;margin-left:462.1pt;margin-top:754.1pt;width:90.7pt;height:25.5pt;z-index:-2516597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" filled="f" stroked="f">
          <v:textbox inset="0,0,0,0">
            <w:txbxContent>
              <w:p w:rsidR="007837AD" w:rsidRPr="00DF28EF" w:rsidRDefault="007837AD" w:rsidP="002C0A7E">
                <w:pPr>
                  <w:pStyle w:val="08Contact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37AD" w:rsidRPr="00B348A4" w:rsidRDefault="007837AD">
      <w:pPr>
        <w:spacing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7837AD" w:rsidRPr="00B348A4" w:rsidRDefault="007837AD">
      <w:pPr>
        <w:spacing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/>
    </w:tblPr>
    <w:tblGrid>
      <w:gridCol w:w="2643"/>
      <w:gridCol w:w="2643"/>
      <w:gridCol w:w="2643"/>
    </w:tblGrid>
    <w:tr w:rsidR="007837AD" w:rsidRPr="00B348A4" w:rsidTr="008F0A31">
      <w:tc>
        <w:tcPr>
          <w:tcW w:w="2643" w:type="dxa"/>
        </w:tcPr>
        <w:p w:rsidR="007837AD" w:rsidRPr="00B348A4" w:rsidRDefault="007837AD">
          <w:pPr>
            <w:pStyle w:val="Header"/>
            <w:rPr>
              <w:noProof/>
            </w:rPr>
          </w:pPr>
        </w:p>
      </w:tc>
      <w:tc>
        <w:tcPr>
          <w:tcW w:w="2643" w:type="dxa"/>
        </w:tcPr>
        <w:p w:rsidR="007837AD" w:rsidRPr="00B348A4" w:rsidRDefault="007837AD">
          <w:pPr>
            <w:pStyle w:val="Header"/>
            <w:rPr>
              <w:noProof/>
            </w:rPr>
          </w:pPr>
        </w:p>
      </w:tc>
      <w:tc>
        <w:tcPr>
          <w:tcW w:w="2643" w:type="dxa"/>
        </w:tcPr>
        <w:p w:rsidR="007837AD" w:rsidRPr="00B348A4" w:rsidRDefault="007837AD">
          <w:pPr>
            <w:pStyle w:val="Header"/>
            <w:rPr>
              <w:noProof/>
            </w:rPr>
          </w:pPr>
        </w:p>
      </w:tc>
    </w:tr>
  </w:tbl>
  <w:p w:rsidR="007837AD" w:rsidRPr="00B348A4" w:rsidRDefault="007837AD">
    <w:pPr>
      <w:pStyle w:val="Header"/>
      <w:rPr>
        <w:noProof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7AD" w:rsidRPr="00B348A4" w:rsidRDefault="007837AD">
    <w:pPr>
      <w:pStyle w:val="Header"/>
      <w:rPr>
        <w:noProof/>
      </w:rPr>
    </w:pPr>
    <w:r>
      <w:rPr>
        <w:noProof/>
        <w:lang w:val="ru-RU"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5" o:spid="_x0000_s2049" type="#_x0000_t75" alt="Smit_Lamnalco_RGB_Stack_TP.png" style="position:absolute;margin-left:53.85pt;margin-top:14.2pt;width:100pt;height:103.35pt;z-index:-251660800;visibility:visible;mso-position-horizontal-relative:page;mso-position-vertical-relative:page">
          <v:imagedata r:id="rId1" o:title=""/>
          <w10:wrap anchorx="page" anchory="page"/>
        </v:shape>
      </w:pict>
    </w:r>
  </w:p>
  <w:p w:rsidR="007837AD" w:rsidRPr="00B348A4" w:rsidRDefault="007837AD">
    <w:pPr>
      <w:pStyle w:val="Header"/>
      <w:rPr>
        <w:noProof/>
      </w:rPr>
    </w:pPr>
  </w:p>
  <w:p w:rsidR="007837AD" w:rsidRPr="00B348A4" w:rsidRDefault="007837AD">
    <w:pPr>
      <w:pStyle w:val="Header"/>
      <w:rPr>
        <w:noProof/>
      </w:rPr>
    </w:pPr>
  </w:p>
  <w:p w:rsidR="007837AD" w:rsidRPr="00B348A4" w:rsidRDefault="007837AD">
    <w:pPr>
      <w:pStyle w:val="Header"/>
      <w:rPr>
        <w:noProof/>
      </w:rPr>
    </w:pPr>
  </w:p>
  <w:p w:rsidR="007837AD" w:rsidRPr="00B348A4" w:rsidRDefault="007837AD">
    <w:pPr>
      <w:pStyle w:val="Header"/>
      <w:rPr>
        <w:noProof/>
      </w:rPr>
    </w:pPr>
  </w:p>
  <w:p w:rsidR="007837AD" w:rsidRPr="00B348A4" w:rsidRDefault="007837AD">
    <w:pPr>
      <w:pStyle w:val="Header"/>
      <w:rPr>
        <w:noProof/>
      </w:rPr>
    </w:pPr>
  </w:p>
  <w:p w:rsidR="007837AD" w:rsidRPr="00B348A4" w:rsidRDefault="007837AD">
    <w:pPr>
      <w:pStyle w:val="Header"/>
      <w:rPr>
        <w:noProof/>
      </w:rPr>
    </w:pPr>
  </w:p>
  <w:tbl>
    <w:tblPr>
      <w:tblpPr w:leftFromText="141" w:rightFromText="141" w:vertAnchor="text" w:tblpY="207"/>
      <w:tblW w:w="10093" w:type="dxa"/>
      <w:tblCellMar>
        <w:left w:w="0" w:type="dxa"/>
        <w:right w:w="0" w:type="dxa"/>
      </w:tblCellMar>
      <w:tblLook w:val="00A0"/>
    </w:tblPr>
    <w:tblGrid>
      <w:gridCol w:w="3913"/>
      <w:gridCol w:w="114"/>
      <w:gridCol w:w="3913"/>
      <w:gridCol w:w="97"/>
      <w:gridCol w:w="2056"/>
    </w:tblGrid>
    <w:tr w:rsidR="007837AD" w:rsidRPr="00B348A4" w:rsidTr="008F0A31">
      <w:trPr>
        <w:cantSplit/>
        <w:trHeight w:val="567"/>
      </w:trPr>
      <w:tc>
        <w:tcPr>
          <w:tcW w:w="3913" w:type="dxa"/>
        </w:tcPr>
        <w:p w:rsidR="007837AD" w:rsidRPr="00B348A4" w:rsidRDefault="007837AD" w:rsidP="008F0A31">
          <w:pPr>
            <w:pStyle w:val="08Contact"/>
            <w:rPr>
              <w:b/>
              <w:noProof/>
            </w:rPr>
          </w:pPr>
        </w:p>
      </w:tc>
      <w:tc>
        <w:tcPr>
          <w:tcW w:w="114" w:type="dxa"/>
        </w:tcPr>
        <w:p w:rsidR="007837AD" w:rsidRPr="00B348A4" w:rsidRDefault="007837AD" w:rsidP="008F0A31">
          <w:pPr>
            <w:pStyle w:val="01Bodytekst"/>
            <w:rPr>
              <w:b/>
              <w:noProof/>
            </w:rPr>
          </w:pPr>
        </w:p>
      </w:tc>
      <w:tc>
        <w:tcPr>
          <w:tcW w:w="3913" w:type="dxa"/>
        </w:tcPr>
        <w:p w:rsidR="007837AD" w:rsidRPr="00B348A4" w:rsidRDefault="007837AD" w:rsidP="008F0A31">
          <w:pPr>
            <w:pStyle w:val="09ContactBold"/>
            <w:rPr>
              <w:noProof/>
            </w:rPr>
          </w:pPr>
          <w:r>
            <w:rPr>
              <w:bCs/>
              <w:noProof/>
              <w:lang/>
            </w:rPr>
            <w:t>Reference / Ссылка</w:t>
          </w:r>
        </w:p>
        <w:p w:rsidR="007837AD" w:rsidRPr="00B348A4" w:rsidRDefault="007837AD" w:rsidP="008F0A31">
          <w:pPr>
            <w:pStyle w:val="08Contact"/>
            <w:rPr>
              <w:noProof/>
            </w:rPr>
          </w:pPr>
          <w:r>
            <w:rPr>
              <w:noProof/>
              <w:lang/>
            </w:rPr>
            <w:t xml:space="preserve">reference / ссылка </w:t>
          </w:r>
        </w:p>
      </w:tc>
      <w:tc>
        <w:tcPr>
          <w:tcW w:w="97" w:type="dxa"/>
        </w:tcPr>
        <w:p w:rsidR="007837AD" w:rsidRPr="00B348A4" w:rsidRDefault="007837AD" w:rsidP="008F0A31">
          <w:pPr>
            <w:pStyle w:val="01Bodytekst"/>
            <w:rPr>
              <w:b/>
              <w:noProof/>
            </w:rPr>
          </w:pPr>
        </w:p>
      </w:tc>
      <w:tc>
        <w:tcPr>
          <w:tcW w:w="2056" w:type="dxa"/>
        </w:tcPr>
        <w:p w:rsidR="007837AD" w:rsidRPr="00B348A4" w:rsidRDefault="007837AD" w:rsidP="008F0A31">
          <w:pPr>
            <w:pStyle w:val="09ContactBold"/>
            <w:rPr>
              <w:noProof/>
            </w:rPr>
          </w:pPr>
          <w:r>
            <w:rPr>
              <w:bCs/>
              <w:noProof/>
              <w:lang/>
            </w:rPr>
            <w:t>Date / Дата</w:t>
          </w:r>
        </w:p>
        <w:p w:rsidR="007837AD" w:rsidRPr="00B348A4" w:rsidRDefault="007837AD" w:rsidP="008F0A31">
          <w:pPr>
            <w:pStyle w:val="08Contact"/>
            <w:rPr>
              <w:b/>
              <w:noProof/>
            </w:rPr>
          </w:pPr>
          <w:r>
            <w:rPr>
              <w:noProof/>
              <w:lang/>
            </w:rPr>
            <w:fldChar w:fldCharType="begin"/>
          </w:r>
          <w:r>
            <w:rPr>
              <w:noProof/>
              <w:lang/>
            </w:rPr>
            <w:instrText xml:space="preserve"> TIME \@ "dd-MM-yyyy" </w:instrText>
          </w:r>
          <w:r>
            <w:rPr>
              <w:noProof/>
              <w:lang/>
            </w:rPr>
            <w:fldChar w:fldCharType="separate"/>
          </w:r>
          <w:r>
            <w:rPr>
              <w:noProof/>
              <w:lang/>
            </w:rPr>
            <w:t>24-07-2017</w:t>
          </w:r>
          <w:r>
            <w:rPr>
              <w:noProof/>
              <w:lang/>
            </w:rPr>
            <w:fldChar w:fldCharType="end"/>
          </w:r>
        </w:p>
      </w:tc>
    </w:tr>
  </w:tbl>
  <w:p w:rsidR="007837AD" w:rsidRPr="00B348A4" w:rsidRDefault="007837AD" w:rsidP="002C0A7E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7AD" w:rsidRDefault="007837AD">
    <w:pPr>
      <w:pStyle w:val="Header"/>
    </w:pPr>
    <w:r>
      <w:rPr>
        <w:noProof/>
        <w:lang w:val="ru-RU"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6" o:spid="_x0000_s2051" type="#_x0000_t75" alt="Smit_Lamnalco_RGB_Stack_TP.png" style="position:absolute;margin-left:54pt;margin-top:14pt;width:100pt;height:103.35pt;z-index:-251656704;visibility:visible;mso-position-horizontal-relative:page;mso-position-vertical-relative:page">
          <v:imagedata r:id="rId1" o:title=""/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4A14"/>
    <w:rsid w:val="00026A16"/>
    <w:rsid w:val="00037B68"/>
    <w:rsid w:val="00050421"/>
    <w:rsid w:val="00052C60"/>
    <w:rsid w:val="000B7472"/>
    <w:rsid w:val="000F7B3E"/>
    <w:rsid w:val="00117A47"/>
    <w:rsid w:val="001B00E0"/>
    <w:rsid w:val="00215F5D"/>
    <w:rsid w:val="00216640"/>
    <w:rsid w:val="0024708A"/>
    <w:rsid w:val="002612E9"/>
    <w:rsid w:val="00265A3B"/>
    <w:rsid w:val="002707F9"/>
    <w:rsid w:val="002B4025"/>
    <w:rsid w:val="002C0A7E"/>
    <w:rsid w:val="00321EDA"/>
    <w:rsid w:val="00324584"/>
    <w:rsid w:val="003A797D"/>
    <w:rsid w:val="0045246F"/>
    <w:rsid w:val="00476281"/>
    <w:rsid w:val="00480478"/>
    <w:rsid w:val="004E5C14"/>
    <w:rsid w:val="005844ED"/>
    <w:rsid w:val="005E5390"/>
    <w:rsid w:val="00692A13"/>
    <w:rsid w:val="00746955"/>
    <w:rsid w:val="00757AEC"/>
    <w:rsid w:val="007837AD"/>
    <w:rsid w:val="00811760"/>
    <w:rsid w:val="00826DE7"/>
    <w:rsid w:val="008761B1"/>
    <w:rsid w:val="008861F3"/>
    <w:rsid w:val="0089386D"/>
    <w:rsid w:val="008C0E4B"/>
    <w:rsid w:val="008C317A"/>
    <w:rsid w:val="008C3210"/>
    <w:rsid w:val="008F0A31"/>
    <w:rsid w:val="00953EA3"/>
    <w:rsid w:val="009F2090"/>
    <w:rsid w:val="00A27098"/>
    <w:rsid w:val="00A35D66"/>
    <w:rsid w:val="00A7266F"/>
    <w:rsid w:val="00AC3D2E"/>
    <w:rsid w:val="00AD4B1B"/>
    <w:rsid w:val="00AE6121"/>
    <w:rsid w:val="00AF6694"/>
    <w:rsid w:val="00B348A4"/>
    <w:rsid w:val="00B63908"/>
    <w:rsid w:val="00B72E69"/>
    <w:rsid w:val="00B808A5"/>
    <w:rsid w:val="00B82A2D"/>
    <w:rsid w:val="00C260EE"/>
    <w:rsid w:val="00C364B3"/>
    <w:rsid w:val="00CD57AA"/>
    <w:rsid w:val="00D027EF"/>
    <w:rsid w:val="00D1459C"/>
    <w:rsid w:val="00D34A17"/>
    <w:rsid w:val="00D35ECD"/>
    <w:rsid w:val="00D80F20"/>
    <w:rsid w:val="00D91D1C"/>
    <w:rsid w:val="00DB10C2"/>
    <w:rsid w:val="00DF28EF"/>
    <w:rsid w:val="00E05F3B"/>
    <w:rsid w:val="00E35968"/>
    <w:rsid w:val="00E8149C"/>
    <w:rsid w:val="00E9743C"/>
    <w:rsid w:val="00EC2DC8"/>
    <w:rsid w:val="00F14ABB"/>
    <w:rsid w:val="00F16E61"/>
    <w:rsid w:val="00F54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760"/>
    <w:pPr>
      <w:tabs>
        <w:tab w:val="left" w:pos="170"/>
      </w:tabs>
      <w:spacing w:line="220" w:lineRule="exact"/>
    </w:pPr>
    <w:rPr>
      <w:sz w:val="20"/>
      <w:szCs w:val="24"/>
      <w:lang w:val="nl-NL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rsid w:val="00811760"/>
    <w:rPr>
      <w:sz w:val="20"/>
      <w:szCs w:val="20"/>
      <w:lang w:val="nl-NL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81176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imes New Roman" w:hAnsi="Times New Roman" w:cs="Times New Roman"/>
      <w:sz w:val="2"/>
      <w:lang w:val="nl-NL" w:eastAsia="en-US"/>
    </w:rPr>
  </w:style>
  <w:style w:type="table" w:styleId="TableGrid">
    <w:name w:val="Table Grid"/>
    <w:basedOn w:val="TableNormal"/>
    <w:uiPriority w:val="99"/>
    <w:rsid w:val="00811760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1Bodytekst">
    <w:name w:val="01_Bodytekst"/>
    <w:basedOn w:val="Normal"/>
    <w:uiPriority w:val="99"/>
    <w:rsid w:val="00811760"/>
    <w:pPr>
      <w:spacing w:line="240" w:lineRule="exact"/>
    </w:pPr>
  </w:style>
  <w:style w:type="paragraph" w:customStyle="1" w:styleId="03BodytextBold">
    <w:name w:val="03_Bodytext Bold"/>
    <w:basedOn w:val="01Bodytekst"/>
    <w:uiPriority w:val="99"/>
    <w:rsid w:val="00811760"/>
    <w:rPr>
      <w:b/>
    </w:rPr>
  </w:style>
  <w:style w:type="paragraph" w:styleId="Header">
    <w:name w:val="header"/>
    <w:basedOn w:val="Normal"/>
    <w:link w:val="HeaderChar"/>
    <w:uiPriority w:val="99"/>
    <w:rsid w:val="00811760"/>
    <w:pPr>
      <w:tabs>
        <w:tab w:val="clear" w:pos="170"/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11760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11760"/>
    <w:pPr>
      <w:tabs>
        <w:tab w:val="clear" w:pos="170"/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11760"/>
    <w:rPr>
      <w:rFonts w:cs="Times New Roman"/>
      <w:sz w:val="24"/>
      <w:szCs w:val="24"/>
    </w:rPr>
  </w:style>
  <w:style w:type="paragraph" w:customStyle="1" w:styleId="08Contact">
    <w:name w:val="08_Contact"/>
    <w:basedOn w:val="Normal"/>
    <w:uiPriority w:val="99"/>
    <w:rsid w:val="00811760"/>
    <w:pPr>
      <w:spacing w:line="165" w:lineRule="exact"/>
    </w:pPr>
    <w:rPr>
      <w:sz w:val="14"/>
    </w:rPr>
  </w:style>
  <w:style w:type="paragraph" w:customStyle="1" w:styleId="09ContactBold">
    <w:name w:val="09_Contact Bold"/>
    <w:basedOn w:val="08Contact"/>
    <w:next w:val="08Contact"/>
    <w:uiPriority w:val="99"/>
    <w:rsid w:val="00811760"/>
    <w:rPr>
      <w:b/>
    </w:rPr>
  </w:style>
  <w:style w:type="paragraph" w:customStyle="1" w:styleId="10ContactItalic">
    <w:name w:val="10_Contact Italic"/>
    <w:basedOn w:val="08Contact"/>
    <w:next w:val="08Contact"/>
    <w:uiPriority w:val="99"/>
    <w:rsid w:val="00811760"/>
    <w:rPr>
      <w:i/>
    </w:rPr>
  </w:style>
  <w:style w:type="character" w:styleId="PageNumber">
    <w:name w:val="page number"/>
    <w:basedOn w:val="DefaultParagraphFont"/>
    <w:uiPriority w:val="99"/>
    <w:semiHidden/>
    <w:rsid w:val="00811760"/>
    <w:rPr>
      <w:rFonts w:cs="Times New Roman"/>
    </w:rPr>
  </w:style>
  <w:style w:type="paragraph" w:styleId="PlainText">
    <w:name w:val="Plain Text"/>
    <w:basedOn w:val="Normal"/>
    <w:link w:val="PlainTextChar"/>
    <w:uiPriority w:val="99"/>
    <w:semiHidden/>
    <w:rsid w:val="00216640"/>
    <w:pPr>
      <w:tabs>
        <w:tab w:val="clear" w:pos="170"/>
      </w:tabs>
      <w:spacing w:line="240" w:lineRule="auto"/>
    </w:pPr>
    <w:rPr>
      <w:rFonts w:ascii="Garamond" w:hAnsi="Garamond" w:cs="Times New Roman"/>
      <w:sz w:val="24"/>
      <w:lang w:val="en-GB"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216640"/>
    <w:rPr>
      <w:rFonts w:ascii="Garamond" w:hAnsi="Garamond" w:cs="Times New Roman"/>
      <w:sz w:val="24"/>
      <w:szCs w:val="24"/>
      <w:lang w:val="en-GB" w:eastAsia="en-GB"/>
    </w:rPr>
  </w:style>
  <w:style w:type="paragraph" w:styleId="Revision">
    <w:name w:val="Revision"/>
    <w:hidden/>
    <w:uiPriority w:val="99"/>
    <w:semiHidden/>
    <w:rsid w:val="005844ED"/>
    <w:rPr>
      <w:sz w:val="20"/>
      <w:szCs w:val="24"/>
      <w:lang w:val="nl-NL" w:eastAsia="en-US"/>
    </w:rPr>
  </w:style>
  <w:style w:type="character" w:styleId="PlaceholderText">
    <w:name w:val="Placeholder Text"/>
    <w:basedOn w:val="DefaultParagraphFont"/>
    <w:uiPriority w:val="99"/>
    <w:semiHidden/>
    <w:rsid w:val="0089386D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8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koshy\My%20Documents\SMITLAMNALCO\SMITLAMNALCO%20Templates\120425%20SmitLamnalco_Brief_UAE_lo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120425 SmitLamnalco_Brief_UAE_logo.dotx</Template>
  <TotalTime>2</TotalTime>
  <Pages>1</Pages>
  <Words>327</Words>
  <Characters>1864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keywords/>
  <dc:description/>
  <cp:lastPrinted>2012-05-28T12:12:00Z</cp:lastPrinted>
  <dcterms:created xsi:type="dcterms:W3CDTF">2017-05-08T13:37:00Z</dcterms:created>
  <dcterms:modified xsi:type="dcterms:W3CDTF">2017-07-24T07:49:00Z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0x010100D41B7BC9CBC0E24B9380956825977748004134429CD046D845A30EE5D06D47ED1D</vt:lpwstr>
  </property>
  <property fmtid="{D5CDD505-2E9C-101B-9397-08002B2CF9AE}" pid="4" name="Order">
    <vt:r8>9.98409513516724E-301</vt:r8>
  </property>
  <property fmtid="{D5CDD505-2E9C-101B-9397-08002B2CF9AE}" pid="5" name="DocumentDepartment">
    <vt:lpwstr>3000 Crewing</vt:lpwstr>
  </property>
  <property fmtid="{D5CDD505-2E9C-101B-9397-08002B2CF9AE}" pid="6" name="ProcedureNumber">
    <vt:lpwstr>FRM-OFF-03-3001-005</vt:lpwstr>
  </property>
  <property fmtid="{D5CDD505-2E9C-101B-9397-08002B2CF9AE}" pid="7" name="DocumentOwner">
    <vt:lpwstr>Group Crewing Manager</vt:lpwstr>
  </property>
  <property fmtid="{D5CDD505-2E9C-101B-9397-08002B2CF9AE}" pid="8" name="Name Procedure">
    <vt:lpwstr>Crew Management</vt:lpwstr>
  </property>
  <property fmtid="{D5CDD505-2E9C-101B-9397-08002B2CF9AE}" pid="9" name="IssueDate">
    <vt:lpwstr>2015-06-15T02:00:00Z</vt:lpwstr>
  </property>
  <property fmtid="{D5CDD505-2E9C-101B-9397-08002B2CF9AE}" pid="10" name="Remarks">
    <vt:lpwstr>Reviewed by PB due to SL Project 2.0</vt:lpwstr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DLCPolicyLabelLock">
    <vt:lpwstr/>
  </property>
  <property fmtid="{D5CDD505-2E9C-101B-9397-08002B2CF9AE}" pid="13" name="DLCPolicyLabelValue">
    <vt:lpwstr>DOC. UNCONTROLLED WHEN PRINTED Version1.0</vt:lpwstr>
  </property>
  <property fmtid="{D5CDD505-2E9C-101B-9397-08002B2CF9AE}" pid="14" name="OVMSAElement">
    <vt:lpwstr>03</vt:lpwstr>
  </property>
  <property fmtid="{D5CDD505-2E9C-101B-9397-08002B2CF9AE}" pid="15" name="DocumentType">
    <vt:lpwstr>FRM</vt:lpwstr>
  </property>
  <property fmtid="{D5CDD505-2E9C-101B-9397-08002B2CF9AE}" pid="16" name="DocumentLocation">
    <vt:lpwstr>OFF</vt:lpwstr>
  </property>
</Properties>
</file>