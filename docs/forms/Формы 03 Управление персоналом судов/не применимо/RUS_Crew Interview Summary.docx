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26"/>
        <w:gridCol w:w="2268"/>
        <w:gridCol w:w="2706"/>
        <w:gridCol w:w="4239"/>
      </w:tblGrid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Name / Ф.И.О.: 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Nationality / Национальная принадлежность:</w:t>
            </w: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Position / Положение: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Vessel / Судно:</w:t>
            </w: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# years experiences in rank applied for / Кол-во лет опыта работы в запрашиваемом звании: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Scope Vessel / Назначение судна:</w:t>
            </w: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Manning Agent / Агент по укомплектованию персоналом: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Tentative travel date to vessel / Примерная дата прибытия на судно:</w:t>
            </w: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CV available / Имеется резюме:</w:t>
            </w:r>
          </w:p>
        </w:tc>
        <w:tc>
          <w:tcPr>
            <w:tcW w:w="423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Comments / Комментарии: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Meets Job Description / Соответствует должностной инструкции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  <w:t>Yes/Да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No/Нет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  <w:tc>
          <w:tcPr>
            <w:tcW w:w="423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Meets Client Specs / Соответствует условиям заказчика                                     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  <w:t>Yes/Да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No/Нет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  <w:tc>
          <w:tcPr>
            <w:tcW w:w="423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284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Meets Flag state STCW 95 / Соответствует государству флага STCW 95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  <w:t>Yes/Да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No/Нет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  <w:tc>
          <w:tcPr>
            <w:tcW w:w="423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341"/>
        </w:trPr>
        <w:tc>
          <w:tcPr>
            <w:tcW w:w="54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CoC Verified / Квалификационное свидетельство проверено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  <w:t>Yes/Да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No/Нет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  <w:tc>
          <w:tcPr>
            <w:tcW w:w="423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Default="00D27390" w:rsidP="00774FCD">
            <w:pP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SHEQ pre assessment completed / Пройдена предварительная аттестация ОТОСБ и КК              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ab/>
              <w:t>Yes/Да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No/Нет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</w:tr>
      <w:tr w:rsidR="00D27390" w:rsidRPr="002345E3" w:rsidTr="00774FCD">
        <w:trPr>
          <w:trHeight w:val="874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A</w:t>
            </w: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Initial INTERVIEW / Первоначальное СОБЕСЕДОВАНИЕ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Accepts conditions / Принимает условия              Yes/Да 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                         No/Нет  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Speaks English / Владение английским       Fluent/Бегло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Adequate/Достаточно 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Poor/Плохо 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Comments / Комментарии:</w:t>
            </w: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915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Accept / Принять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                       Reject / Отклонить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                  Reason / Причина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NAME OF INTERVIEWER/ФАМИЛИЯ ПРОВОДЯЩЕГО СОБЕСЕДОВАНИЕ: _____________________    SIGNATURE/ПОДПИСЬ: _____________________ DATE/ДАТА: 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t xml:space="preserve"> </w:t>
            </w:r>
            <w:r>
              <w:rPr>
                <w:rStyle w:val="PlaceholderText"/>
                <w:rFonts w:ascii="Arial" w:hAnsi="Arial" w:cs="Arial"/>
                <w:noProof/>
                <w:sz w:val="18"/>
                <w:szCs w:val="18"/>
                <w:lang/>
              </w:rPr>
              <w:t>Click here to enter a date.</w:t>
            </w:r>
            <w:r>
              <w:rPr>
                <w:lang/>
              </w:rPr>
              <w:t xml:space="preserve"> </w:t>
            </w:r>
            <w:r w:rsidRPr="00B279FF">
              <w:rPr>
                <w:rStyle w:val="PlaceholderText"/>
                <w:rFonts w:ascii="Arial" w:hAnsi="Arial" w:cs="Arial"/>
                <w:noProof/>
                <w:sz w:val="18"/>
                <w:szCs w:val="18"/>
              </w:rPr>
              <w:t>/ Щелкните для ввода даты.</w:t>
            </w:r>
          </w:p>
        </w:tc>
      </w:tr>
      <w:tr w:rsidR="00D27390" w:rsidRPr="002345E3" w:rsidTr="00774FCD">
        <w:trPr>
          <w:trHeight w:val="348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B</w:t>
            </w: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/>
              </w:rPr>
              <w:t>REFERENCES / ССЫЛКИ</w:t>
            </w:r>
          </w:p>
        </w:tc>
      </w:tr>
      <w:tr w:rsidR="00D27390" w:rsidRPr="002345E3" w:rsidTr="00774FCD">
        <w:trPr>
          <w:trHeight w:val="353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Company / Компания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Years Employed / Лет на службе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Comments / Комментарии</w:t>
            </w:r>
          </w:p>
        </w:tc>
      </w:tr>
      <w:tr w:rsidR="00D27390" w:rsidRPr="002345E3" w:rsidTr="00774FCD">
        <w:trPr>
          <w:trHeight w:val="171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193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688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</w:t>
            </w: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  <w:lang/>
              </w:rPr>
              <w:t>MARINE / TECHNICAL INTERVIEW / СОБЕСЕДОВАНИЕ С МОРСКИМ / ТЕХНИЧЕСКИМ ПЕРСОНАЛОМ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Experience / Опыт:</w:t>
            </w:r>
          </w:p>
        </w:tc>
      </w:tr>
      <w:tr w:rsidR="00D27390" w:rsidRPr="002345E3" w:rsidTr="00774FCD">
        <w:trPr>
          <w:trHeight w:val="5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5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379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Technical Knowledge / Технические знания:</w:t>
            </w: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37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Character Attitude / Личные качества и отношение:</w:t>
            </w: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389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Comments / Комментарии:</w:t>
            </w: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  <w:tr w:rsidR="00D27390" w:rsidRPr="002345E3" w:rsidTr="00774FCD">
        <w:trPr>
          <w:trHeight w:val="995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92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>Accept / Принять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                  Reject / Отклонить</w: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                           Reason / Причина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fldChar w:fldCharType="end"/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t xml:space="preserve"> 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lang/>
              </w:rPr>
              <w:t xml:space="preserve">NAME OF INTERVIEWER/ФАМИЛИЯ ПРОВОДЯЩЕГО СОБЕСЕДОВАНИЕ: ______________________    SIGNATURE/ПОДПИСЬ: _____________________ DATE/ДАТА: </w:t>
            </w:r>
            <w:r>
              <w:rPr>
                <w:rFonts w:ascii="Arial" w:hAnsi="Arial" w:cs="Arial"/>
                <w:noProof/>
                <w:sz w:val="18"/>
                <w:szCs w:val="18"/>
                <w:lang/>
              </w:rPr>
              <w:t xml:space="preserve"> </w:t>
            </w:r>
            <w:r>
              <w:rPr>
                <w:rStyle w:val="PlaceholderText"/>
                <w:rFonts w:ascii="Arial" w:hAnsi="Arial" w:cs="Arial"/>
                <w:noProof/>
                <w:sz w:val="18"/>
                <w:szCs w:val="18"/>
                <w:lang/>
              </w:rPr>
              <w:t>Click here to enter a date.</w:t>
            </w:r>
            <w:r w:rsidRPr="00B279FF">
              <w:rPr>
                <w:rStyle w:val="PlaceholderText"/>
                <w:rFonts w:ascii="Arial" w:hAnsi="Arial" w:cs="Arial"/>
                <w:noProof/>
                <w:sz w:val="18"/>
                <w:szCs w:val="18"/>
              </w:rPr>
              <w:t xml:space="preserve"> / Щелкните для ввода даты.</w:t>
            </w:r>
          </w:p>
          <w:p w:rsidR="00D27390" w:rsidRPr="002345E3" w:rsidRDefault="00D27390" w:rsidP="00774FCD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</w:tr>
    </w:tbl>
    <w:p w:rsidR="00D27390" w:rsidRPr="002345E3" w:rsidRDefault="00D27390" w:rsidP="002345E3">
      <w:pPr>
        <w:ind w:left="-900"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/>
        </w:rPr>
        <w:t xml:space="preserve">                                                 </w:t>
      </w:r>
    </w:p>
    <w:sectPr w:rsidR="00D27390" w:rsidRPr="002345E3" w:rsidSect="00102C5D">
      <w:headerReference w:type="default" r:id="rId7"/>
      <w:footerReference w:type="default" r:id="rId8"/>
      <w:pgSz w:w="11907" w:h="16839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7390" w:rsidRPr="002345E3" w:rsidRDefault="00D2739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27390" w:rsidRPr="002345E3" w:rsidRDefault="00D27390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D27390" w:rsidRDefault="00D27390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332"/>
      <w:gridCol w:w="7200"/>
      <w:gridCol w:w="999"/>
    </w:tblGrid>
    <w:tr w:rsidR="00D27390" w:rsidRPr="002345E3" w:rsidTr="00B66175">
      <w:trPr>
        <w:trHeight w:val="47"/>
      </w:trPr>
      <w:tc>
        <w:tcPr>
          <w:tcW w:w="1440" w:type="dxa"/>
        </w:tcPr>
        <w:p w:rsidR="00D27390" w:rsidRPr="002345E3" w:rsidRDefault="00D27390" w:rsidP="00581ADB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Crewing Manager</w:t>
          </w:r>
        </w:p>
      </w:tc>
      <w:tc>
        <w:tcPr>
          <w:tcW w:w="7200" w:type="dxa"/>
        </w:tcPr>
        <w:p w:rsidR="00D27390" w:rsidRPr="002345E3" w:rsidRDefault="00D27390" w:rsidP="00581ADB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9/7/2015</w:t>
          </w:r>
        </w:p>
      </w:tc>
      <w:tc>
        <w:tcPr>
          <w:tcW w:w="999" w:type="dxa"/>
        </w:tcPr>
        <w:p w:rsidR="00D27390" w:rsidRPr="002345E3" w:rsidRDefault="00D27390" w:rsidP="00B66175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D27390" w:rsidRPr="002345E3" w:rsidTr="00581ADB">
      <w:trPr>
        <w:trHeight w:val="47"/>
      </w:trPr>
      <w:tc>
        <w:tcPr>
          <w:tcW w:w="8640" w:type="dxa"/>
          <w:gridSpan w:val="2"/>
        </w:tcPr>
        <w:p w:rsidR="00D27390" w:rsidRPr="002345E3" w:rsidRDefault="00D27390" w:rsidP="00581ADB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1.1 DOC. UNCONTROLLED WHEN PRINTED</w:t>
          </w:r>
        </w:p>
      </w:tc>
      <w:tc>
        <w:tcPr>
          <w:tcW w:w="999" w:type="dxa"/>
        </w:tcPr>
        <w:p w:rsidR="00D27390" w:rsidRPr="002345E3" w:rsidRDefault="00D27390" w:rsidP="00B66175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D27390" w:rsidRPr="002345E3" w:rsidRDefault="00D27390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7390" w:rsidRPr="002345E3" w:rsidRDefault="00D2739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27390" w:rsidRPr="002345E3" w:rsidRDefault="00D27390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D27390" w:rsidRDefault="00D27390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D27390" w:rsidRPr="002345E3" w:rsidTr="00102C5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27390" w:rsidRPr="002345E3" w:rsidRDefault="00D27390" w:rsidP="00946664">
          <w:pPr>
            <w:pStyle w:val="Header"/>
            <w:rPr>
              <w:rFonts w:ascii="Arial" w:hAnsi="Arial" w:cs="Arial"/>
              <w:noProof/>
            </w:rPr>
          </w:pPr>
          <w:r w:rsidRPr="00B13085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D27390" w:rsidRPr="002345E3" w:rsidRDefault="00D27390" w:rsidP="0094666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27390" w:rsidRPr="002345E3" w:rsidRDefault="00D27390" w:rsidP="00102C5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FRM-OFF-03-3001-001</w:t>
          </w:r>
        </w:p>
      </w:tc>
    </w:tr>
    <w:tr w:rsidR="00D27390" w:rsidRPr="002345E3" w:rsidTr="00102C5D">
      <w:trPr>
        <w:trHeight w:val="365"/>
      </w:trPr>
      <w:tc>
        <w:tcPr>
          <w:tcW w:w="2830" w:type="dxa"/>
          <w:vMerge/>
          <w:noWrap/>
          <w:vAlign w:val="bottom"/>
        </w:tcPr>
        <w:p w:rsidR="00D27390" w:rsidRPr="002345E3" w:rsidRDefault="00D27390" w:rsidP="00946664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bottom"/>
        </w:tcPr>
        <w:p w:rsidR="00D27390" w:rsidRPr="002345E3" w:rsidRDefault="00D27390" w:rsidP="002E277A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CREW INTERVIEW SUMMARY / СВОДНЫЕ ДАННЫЕ СОБЕСЕДОВАНИЯ С ЭКИПАЖЕМ</w:t>
          </w:r>
        </w:p>
      </w:tc>
      <w:tc>
        <w:tcPr>
          <w:tcW w:w="2273" w:type="dxa"/>
          <w:noWrap/>
          <w:vAlign w:val="center"/>
        </w:tcPr>
        <w:p w:rsidR="00D27390" w:rsidRPr="002345E3" w:rsidRDefault="00D27390" w:rsidP="00102C5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D27390" w:rsidRPr="002345E3" w:rsidTr="00102C5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27390" w:rsidRPr="002345E3" w:rsidRDefault="00D27390" w:rsidP="00946664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D27390" w:rsidRPr="002345E3" w:rsidRDefault="00D27390" w:rsidP="00946664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27390" w:rsidRPr="002345E3" w:rsidRDefault="00D27390" w:rsidP="00102C5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D27390" w:rsidRPr="002345E3" w:rsidRDefault="00D27390" w:rsidP="001F6608">
    <w:pPr>
      <w:pStyle w:val="Header"/>
      <w:rPr>
        <w:noProof/>
      </w:rPr>
    </w:pPr>
  </w:p>
  <w:p w:rsidR="00D27390" w:rsidRPr="002345E3" w:rsidRDefault="00D27390" w:rsidP="001F6608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CF77D97"/>
    <w:multiLevelType w:val="hybridMultilevel"/>
    <w:tmpl w:val="254C2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oNotHyphenateCap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82C83"/>
    <w:rsid w:val="000B45FF"/>
    <w:rsid w:val="000B53BC"/>
    <w:rsid w:val="000D098B"/>
    <w:rsid w:val="000F68D6"/>
    <w:rsid w:val="00102C5D"/>
    <w:rsid w:val="001054EA"/>
    <w:rsid w:val="00136E97"/>
    <w:rsid w:val="001F6608"/>
    <w:rsid w:val="0020078B"/>
    <w:rsid w:val="002345E3"/>
    <w:rsid w:val="00257026"/>
    <w:rsid w:val="002809D9"/>
    <w:rsid w:val="00284816"/>
    <w:rsid w:val="002C2B40"/>
    <w:rsid w:val="002E277A"/>
    <w:rsid w:val="00301753"/>
    <w:rsid w:val="00363D8E"/>
    <w:rsid w:val="00380B49"/>
    <w:rsid w:val="00393747"/>
    <w:rsid w:val="003B2BD4"/>
    <w:rsid w:val="003B5D7A"/>
    <w:rsid w:val="003C1939"/>
    <w:rsid w:val="003C62C3"/>
    <w:rsid w:val="003C65ED"/>
    <w:rsid w:val="003E28D5"/>
    <w:rsid w:val="00442A86"/>
    <w:rsid w:val="00446268"/>
    <w:rsid w:val="00475004"/>
    <w:rsid w:val="00475BD3"/>
    <w:rsid w:val="00496D32"/>
    <w:rsid w:val="004A5029"/>
    <w:rsid w:val="0053796F"/>
    <w:rsid w:val="00551BF4"/>
    <w:rsid w:val="00575898"/>
    <w:rsid w:val="00581ADB"/>
    <w:rsid w:val="00597A9A"/>
    <w:rsid w:val="005B4296"/>
    <w:rsid w:val="005B6A1D"/>
    <w:rsid w:val="005D6217"/>
    <w:rsid w:val="005E3444"/>
    <w:rsid w:val="00600B18"/>
    <w:rsid w:val="00626E77"/>
    <w:rsid w:val="00661578"/>
    <w:rsid w:val="00666BC0"/>
    <w:rsid w:val="00695704"/>
    <w:rsid w:val="006B6A29"/>
    <w:rsid w:val="006D152D"/>
    <w:rsid w:val="006E57DA"/>
    <w:rsid w:val="007056AB"/>
    <w:rsid w:val="00715127"/>
    <w:rsid w:val="00745C46"/>
    <w:rsid w:val="00762462"/>
    <w:rsid w:val="00766F30"/>
    <w:rsid w:val="00774FCD"/>
    <w:rsid w:val="007A69BB"/>
    <w:rsid w:val="00804697"/>
    <w:rsid w:val="00827282"/>
    <w:rsid w:val="008838B0"/>
    <w:rsid w:val="008B1F07"/>
    <w:rsid w:val="008C3B9E"/>
    <w:rsid w:val="008C7394"/>
    <w:rsid w:val="00910541"/>
    <w:rsid w:val="00925715"/>
    <w:rsid w:val="00946664"/>
    <w:rsid w:val="00994B57"/>
    <w:rsid w:val="00995C32"/>
    <w:rsid w:val="00995CFD"/>
    <w:rsid w:val="009A00F9"/>
    <w:rsid w:val="009B6FF5"/>
    <w:rsid w:val="009E3A6A"/>
    <w:rsid w:val="009E3FFB"/>
    <w:rsid w:val="00A06D89"/>
    <w:rsid w:val="00A425CD"/>
    <w:rsid w:val="00A463AA"/>
    <w:rsid w:val="00A92367"/>
    <w:rsid w:val="00AC2BBD"/>
    <w:rsid w:val="00AE7FF4"/>
    <w:rsid w:val="00B13085"/>
    <w:rsid w:val="00B279FF"/>
    <w:rsid w:val="00B313E8"/>
    <w:rsid w:val="00B3388C"/>
    <w:rsid w:val="00B614A3"/>
    <w:rsid w:val="00B66175"/>
    <w:rsid w:val="00B733BB"/>
    <w:rsid w:val="00BB6887"/>
    <w:rsid w:val="00BE050B"/>
    <w:rsid w:val="00D27390"/>
    <w:rsid w:val="00D474A8"/>
    <w:rsid w:val="00D536DF"/>
    <w:rsid w:val="00D74DEC"/>
    <w:rsid w:val="00DB2ABC"/>
    <w:rsid w:val="00DC5822"/>
    <w:rsid w:val="00DD3E94"/>
    <w:rsid w:val="00DD7193"/>
    <w:rsid w:val="00E23C0C"/>
    <w:rsid w:val="00E520D0"/>
    <w:rsid w:val="00E80A0C"/>
    <w:rsid w:val="00E97793"/>
    <w:rsid w:val="00EA1C6F"/>
    <w:rsid w:val="00EA7FD0"/>
    <w:rsid w:val="00EB7009"/>
    <w:rsid w:val="00EE5443"/>
    <w:rsid w:val="00F03C0C"/>
    <w:rsid w:val="00F93A5B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6664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78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377</Words>
  <Characters>2152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2014-01-17T10:07:00Z</cp:lastPrinted>
  <dcterms:created xsi:type="dcterms:W3CDTF">2017-05-08T12:40:00Z</dcterms:created>
  <dcterms:modified xsi:type="dcterms:W3CDTF">2017-07-23T15:41:00Z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FRM-OFF-03-3001-001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2015-09-07T02:00:00Z</vt:lpwstr>
  </property>
  <property fmtid="{D5CDD505-2E9C-101B-9397-08002B2CF9AE}" pid="9" name="DLCPolicyLabelValue">
    <vt:lpwstr>DOC. UNCONTROLLED WHEN PRINTED Version3.0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