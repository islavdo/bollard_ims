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31243489"/>
        <w:docPartObj>
          <w:docPartGallery w:val="Cover Pages"/>
          <w:docPartUnique/>
        </w:docPartObj>
      </w:sdtPr>
      <w:sdtEndPr>
        <w:rPr>
          <w:b/>
          <w:sz w:val="32"/>
          <w:szCs w:val="32"/>
        </w:rPr>
      </w:sdtEndPr>
      <w:sdtContent>
        <w:p w:rsidR="00AE5BB0" w:rsidRDefault="00BB02D3">
          <w:r>
            <w:rPr>
              <w:noProof/>
              <w:lang w:val="ru"/>
            </w:rPr>
            <w:pict>
              <v:group id="Group 1" o:spid="_x0000_s1026" style="position:absolute;left:0;text-align:left;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5t0jCAAAA2gAAAA8AAABkcnMvZG93bnJldi54bWxEj81qwzAQhO+FvoPYQi8lkVtC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bdIwgAAANoAAAAPAAAAAAAAAAAAAAAAAJ8C&#10;AABkcnMvZG93bnJldi54bWxQSwUGAAAAAAQABAD3AAAAjgMAAAAA&#10;">
                  <v:imagedata r:id="rId13" o:title=""/>
                  <v:path arrowok="t"/>
                </v:shape>
                <v:group id="Group 5"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o:lock v:ext="edit" aspectratio="t"/>
                  <v:shape id="Picture 6"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55crDAAAA2gAAAA8AAABkcnMvZG93bnJldi54bWxEj0FrwkAUhO8F/8PyBG91o1Ir0VWCEChI&#10;D9GC12f2mY1m34bsVqO/vlso9DjMzDfMatPbRtyo87VjBZNxAoK4dLrmSsHXIX9dgPABWWPjmBQ8&#10;yMNmPXhZYardnQu67UMlIoR9igpMCG0qpS8NWfRj1xJH7+w6iyHKrpK6w3uE20ZOk2QuLdYcFwy2&#10;tDVUXvffVkFWvB0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nlysMAAADaAAAADwAAAAAAAAAAAAAAAACf&#10;AgAAZHJzL2Rvd25yZXYueG1sUEsFBgAAAAAEAAQA9wAAAI8DAAAAAA==&#10;">
                    <v:imagedata r:id="rId14" o:title=""/>
                    <v:path arrowok="t"/>
                  </v:shape>
                  <v:shape id="Picture 7"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OwyzEAAAA2gAAAA8AAABkcnMvZG93bnJldi54bWxEj0tvwjAQhO9I/Q/WVuJWnCDaooBBPCV6&#10;gfI4cFzFS5w2XkexgfTf15UqcRzNzDea8bS1lbhR40vHCtJeAoI4d7rkQsHpuH4ZgvABWWPlmBT8&#10;kIfp5Kkzxky7O+/pdgiFiBD2GSowIdSZlD43ZNH3XE0cvYtrLIYom0LqBu8RbivZT5I3abHkuGCw&#10;poWh/PtwtQo+57zMP1Zfr6vzTJ4H6dalZrdRqvvczkYgArXhEf5vb7SCd/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AOwyzEAAAA2gAAAA8AAAAAAAAAAAAAAAAA&#10;nwIAAGRycy9kb3ducmV2LnhtbFBLBQYAAAAABAAEAPcAAACQAwAAAAA=&#10;">
                    <v:imagedata r:id="rId15" o:title=""/>
                    <v:path arrowok="t"/>
                  </v:shape>
                </v:group>
                <v:shapetype id="_x0000_t202" coordsize="21600,21600" o:spt="202" path="m,l,21600r21600,l21600,xe">
                  <v:stroke joinstyle="miter"/>
                  <v:path gradientshapeok="t" o:connecttype="rect"/>
                </v:shapetype>
                <v:shape id="Text Box 9"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fscMQA&#10;AADaAAAADwAAAGRycy9kb3ducmV2LnhtbESPQWvCQBSE7wX/w/KE3urGHkobXUWkpQoNahS8PrLP&#10;JJp9G3a3JvXXdwsFj8PMfMNM571pxJWcry0rGI8SEMSF1TWXCg77j6dXED4ga2wsk4If8jCfDR6m&#10;mGrb8Y6ueShFhLBPUUEVQptK6YuKDPqRbYmjd7LOYIjSlVI77CLcNPI5SV6kwZrjQoUtLSsqLvm3&#10;UXDs8k+3Wa/P23aV3Ta3PPui90ypx2G/mIAI1Id7+L+90gre4O9KvA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37HDEAAAA2gAAAA8AAAAAAAAAAAAAAAAAmAIAAGRycy9k&#10;b3ducmV2LnhtbFBLBQYAAAAABAAEAPUAAACJAwAAAAA=&#10;" fillcolor="window" stroked="f" strokeweight=".5pt">
                  <v:textbox>
                    <w:txbxContent>
                      <w:p w:rsidR="007E33CE" w:rsidRPr="00BE3FE3" w:rsidRDefault="007E33CE" w:rsidP="001A56C7">
                        <w:pPr>
                          <w:pStyle w:val="af"/>
                          <w:pBdr>
                            <w:bottom w:val="single" w:sz="8" w:space="16" w:color="4F81BD" w:themeColor="accent1"/>
                          </w:pBdr>
                          <w:jc w:val="center"/>
                          <w:rPr>
                            <w:rFonts w:ascii="Arial" w:hAnsi="Arial" w:cs="Arial"/>
                            <w:b/>
                            <w:color w:val="0000FF"/>
                            <w:sz w:val="60"/>
                            <w:szCs w:val="60"/>
                          </w:rPr>
                        </w:pPr>
                        <w:r>
                          <w:rPr>
                            <w:rFonts w:ascii="Arial" w:hAnsi="Arial" w:cs="Arial"/>
                            <w:b/>
                            <w:bCs/>
                            <w:color w:val="0000FF"/>
                            <w:sz w:val="60"/>
                            <w:szCs w:val="60"/>
                            <w:lang w:val="ru"/>
                          </w:rPr>
                          <w:t>Операции ДП</w:t>
                        </w:r>
                      </w:p>
                      <w:p w:rsidR="007E33CE" w:rsidRPr="00577E50" w:rsidRDefault="007E33CE" w:rsidP="001A56C7">
                        <w:pPr>
                          <w:jc w:val="center"/>
                          <w:rPr>
                            <w:rFonts w:cs="Arial"/>
                            <w:b/>
                            <w:color w:val="0000FF"/>
                            <w:sz w:val="28"/>
                            <w:szCs w:val="28"/>
                          </w:rPr>
                        </w:pPr>
                        <w:r>
                          <w:rPr>
                            <w:rFonts w:cs="Arial"/>
                            <w:b/>
                            <w:bCs/>
                            <w:color w:val="0000FF"/>
                            <w:sz w:val="28"/>
                            <w:szCs w:val="28"/>
                            <w:lang w:val="ru"/>
                          </w:rPr>
                          <w:t>PRC-VSL-06-6008</w:t>
                        </w:r>
                      </w:p>
                      <w:p w:rsidR="007E33CE" w:rsidRDefault="007E33CE" w:rsidP="001A56C7"/>
                    </w:txbxContent>
                  </v:textbox>
                </v:shape>
              </v:group>
            </w:pict>
          </w:r>
        </w:p>
        <w:p w:rsidR="00AE5BB0" w:rsidRDefault="00AE5BB0" w:rsidP="001A56C7">
          <w:pPr>
            <w:spacing w:after="200" w:line="276" w:lineRule="auto"/>
          </w:pPr>
        </w:p>
        <w:p w:rsidR="00AE5BB0" w:rsidRDefault="00AE5BB0">
          <w:pPr>
            <w:jc w:val="left"/>
            <w:rPr>
              <w:b/>
              <w:sz w:val="32"/>
              <w:szCs w:val="32"/>
            </w:rPr>
          </w:pPr>
          <w:r>
            <w:rPr>
              <w:b/>
              <w:bCs/>
              <w:sz w:val="32"/>
              <w:szCs w:val="32"/>
              <w:lang w:val="ru"/>
            </w:rPr>
            <w:br w:type="page"/>
          </w:r>
        </w:p>
      </w:sdtContent>
    </w:sdt>
    <w:p w:rsidR="009D5CC5" w:rsidRPr="00EE7564" w:rsidRDefault="004B1BB5" w:rsidP="00EE7564">
      <w:pPr>
        <w:rPr>
          <w:b/>
          <w:sz w:val="32"/>
          <w:szCs w:val="32"/>
        </w:rPr>
      </w:pPr>
      <w:r>
        <w:rPr>
          <w:b/>
          <w:bCs/>
          <w:sz w:val="32"/>
          <w:szCs w:val="32"/>
          <w:lang w:val="ru"/>
        </w:rPr>
        <w:lastRenderedPageBreak/>
        <w:t>Содержание</w:t>
      </w:r>
    </w:p>
    <w:p w:rsidR="00047BF0" w:rsidRDefault="00047BF0" w:rsidP="00047BF0">
      <w:pPr>
        <w:pStyle w:val="11"/>
        <w:spacing w:before="0"/>
        <w:rPr>
          <w:szCs w:val="32"/>
        </w:rPr>
      </w:pPr>
    </w:p>
    <w:p w:rsidR="00CE53E6" w:rsidRDefault="00FC29D9">
      <w:pPr>
        <w:pStyle w:val="11"/>
        <w:rPr>
          <w:rFonts w:asciiTheme="minorHAnsi" w:eastAsiaTheme="minorEastAsia" w:hAnsiTheme="minorHAnsi" w:cstheme="minorBidi"/>
          <w:b w:val="0"/>
          <w:sz w:val="22"/>
          <w:szCs w:val="22"/>
          <w:lang w:val="ru-RU" w:eastAsia="ru-RU"/>
        </w:rPr>
      </w:pPr>
      <w:r>
        <w:rPr>
          <w:bCs/>
          <w:szCs w:val="32"/>
          <w:lang w:val="ru"/>
        </w:rPr>
        <w:fldChar w:fldCharType="begin"/>
      </w:r>
      <w:r>
        <w:rPr>
          <w:szCs w:val="32"/>
        </w:rPr>
        <w:instrText xml:space="preserve"> TOC \o "1-3" \h \z \u </w:instrText>
      </w:r>
      <w:r>
        <w:rPr>
          <w:szCs w:val="32"/>
        </w:rPr>
        <w:fldChar w:fldCharType="separate"/>
      </w:r>
      <w:hyperlink w:anchor="_Toc482690451" w:history="1">
        <w:r w:rsidR="00CE53E6" w:rsidRPr="002F492C">
          <w:rPr>
            <w:rStyle w:val="aa"/>
          </w:rPr>
          <w:t>1</w:t>
        </w:r>
        <w:r w:rsidR="00CE53E6">
          <w:rPr>
            <w:rFonts w:asciiTheme="minorHAnsi" w:eastAsiaTheme="minorEastAsia" w:hAnsiTheme="minorHAnsi" w:cstheme="minorBidi"/>
            <w:b w:val="0"/>
            <w:sz w:val="22"/>
            <w:szCs w:val="22"/>
            <w:lang w:val="ru-RU" w:eastAsia="ru-RU"/>
          </w:rPr>
          <w:tab/>
        </w:r>
        <w:r w:rsidR="00CE53E6" w:rsidRPr="002F492C">
          <w:rPr>
            <w:rStyle w:val="aa"/>
            <w:lang w:val="ru"/>
          </w:rPr>
          <w:t>Назначение</w:t>
        </w:r>
        <w:r w:rsidR="00CE53E6">
          <w:rPr>
            <w:webHidden/>
          </w:rPr>
          <w:tab/>
        </w:r>
        <w:r w:rsidR="00CE53E6">
          <w:rPr>
            <w:webHidden/>
          </w:rPr>
          <w:fldChar w:fldCharType="begin"/>
        </w:r>
        <w:r w:rsidR="00CE53E6">
          <w:rPr>
            <w:webHidden/>
          </w:rPr>
          <w:instrText xml:space="preserve"> PAGEREF _Toc482690451 \h </w:instrText>
        </w:r>
        <w:r w:rsidR="00CE53E6">
          <w:rPr>
            <w:webHidden/>
          </w:rPr>
        </w:r>
        <w:r w:rsidR="00CE53E6">
          <w:rPr>
            <w:webHidden/>
          </w:rPr>
          <w:fldChar w:fldCharType="separate"/>
        </w:r>
        <w:r w:rsidR="00CE53E6">
          <w:rPr>
            <w:webHidden/>
          </w:rPr>
          <w:t>3</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452" w:history="1">
        <w:r w:rsidR="00CE53E6" w:rsidRPr="002F492C">
          <w:rPr>
            <w:rStyle w:val="aa"/>
          </w:rPr>
          <w:t>2</w:t>
        </w:r>
        <w:r w:rsidR="00CE53E6">
          <w:rPr>
            <w:rFonts w:asciiTheme="minorHAnsi" w:eastAsiaTheme="minorEastAsia" w:hAnsiTheme="minorHAnsi" w:cstheme="minorBidi"/>
            <w:b w:val="0"/>
            <w:sz w:val="22"/>
            <w:szCs w:val="22"/>
            <w:lang w:val="ru-RU" w:eastAsia="ru-RU"/>
          </w:rPr>
          <w:tab/>
        </w:r>
        <w:r w:rsidR="00CE53E6" w:rsidRPr="002F492C">
          <w:rPr>
            <w:rStyle w:val="aa"/>
            <w:lang w:val="ru"/>
          </w:rPr>
          <w:t>Область применения</w:t>
        </w:r>
        <w:r w:rsidR="00CE53E6">
          <w:rPr>
            <w:webHidden/>
          </w:rPr>
          <w:tab/>
        </w:r>
        <w:r w:rsidR="00CE53E6">
          <w:rPr>
            <w:webHidden/>
          </w:rPr>
          <w:fldChar w:fldCharType="begin"/>
        </w:r>
        <w:r w:rsidR="00CE53E6">
          <w:rPr>
            <w:webHidden/>
          </w:rPr>
          <w:instrText xml:space="preserve"> PAGEREF _Toc482690452 \h </w:instrText>
        </w:r>
        <w:r w:rsidR="00CE53E6">
          <w:rPr>
            <w:webHidden/>
          </w:rPr>
        </w:r>
        <w:r w:rsidR="00CE53E6">
          <w:rPr>
            <w:webHidden/>
          </w:rPr>
          <w:fldChar w:fldCharType="separate"/>
        </w:r>
        <w:r w:rsidR="00CE53E6">
          <w:rPr>
            <w:webHidden/>
          </w:rPr>
          <w:t>3</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453" w:history="1">
        <w:r w:rsidR="00CE53E6" w:rsidRPr="002F492C">
          <w:rPr>
            <w:rStyle w:val="aa"/>
          </w:rPr>
          <w:t>3</w:t>
        </w:r>
        <w:r w:rsidR="00CE53E6">
          <w:rPr>
            <w:rFonts w:asciiTheme="minorHAnsi" w:eastAsiaTheme="minorEastAsia" w:hAnsiTheme="minorHAnsi" w:cstheme="minorBidi"/>
            <w:b w:val="0"/>
            <w:sz w:val="22"/>
            <w:szCs w:val="22"/>
            <w:lang w:val="ru-RU" w:eastAsia="ru-RU"/>
          </w:rPr>
          <w:tab/>
        </w:r>
        <w:r w:rsidR="00CE53E6" w:rsidRPr="002F492C">
          <w:rPr>
            <w:rStyle w:val="aa"/>
            <w:lang w:val="ru"/>
          </w:rPr>
          <w:t>Ответственность и подотчетность</w:t>
        </w:r>
        <w:r w:rsidR="00CE53E6">
          <w:rPr>
            <w:webHidden/>
          </w:rPr>
          <w:tab/>
        </w:r>
        <w:r w:rsidR="00CE53E6">
          <w:rPr>
            <w:webHidden/>
          </w:rPr>
          <w:fldChar w:fldCharType="begin"/>
        </w:r>
        <w:r w:rsidR="00CE53E6">
          <w:rPr>
            <w:webHidden/>
          </w:rPr>
          <w:instrText xml:space="preserve"> PAGEREF _Toc482690453 \h </w:instrText>
        </w:r>
        <w:r w:rsidR="00CE53E6">
          <w:rPr>
            <w:webHidden/>
          </w:rPr>
        </w:r>
        <w:r w:rsidR="00CE53E6">
          <w:rPr>
            <w:webHidden/>
          </w:rPr>
          <w:fldChar w:fldCharType="separate"/>
        </w:r>
        <w:r w:rsidR="00CE53E6">
          <w:rPr>
            <w:webHidden/>
          </w:rPr>
          <w:t>3</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454" w:history="1">
        <w:r w:rsidR="00CE53E6" w:rsidRPr="002F492C">
          <w:rPr>
            <w:rStyle w:val="aa"/>
          </w:rPr>
          <w:t>4</w:t>
        </w:r>
        <w:r w:rsidR="00CE53E6">
          <w:rPr>
            <w:rFonts w:asciiTheme="minorHAnsi" w:eastAsiaTheme="minorEastAsia" w:hAnsiTheme="minorHAnsi" w:cstheme="minorBidi"/>
            <w:b w:val="0"/>
            <w:sz w:val="22"/>
            <w:szCs w:val="22"/>
            <w:lang w:val="ru-RU" w:eastAsia="ru-RU"/>
          </w:rPr>
          <w:tab/>
        </w:r>
        <w:r w:rsidR="00CE53E6" w:rsidRPr="002F492C">
          <w:rPr>
            <w:rStyle w:val="aa"/>
            <w:lang w:val="ru"/>
          </w:rPr>
          <w:t>Описание</w:t>
        </w:r>
        <w:r w:rsidR="00CE53E6">
          <w:rPr>
            <w:webHidden/>
          </w:rPr>
          <w:tab/>
        </w:r>
        <w:r w:rsidR="00CE53E6">
          <w:rPr>
            <w:webHidden/>
          </w:rPr>
          <w:fldChar w:fldCharType="begin"/>
        </w:r>
        <w:r w:rsidR="00CE53E6">
          <w:rPr>
            <w:webHidden/>
          </w:rPr>
          <w:instrText xml:space="preserve"> PAGEREF _Toc482690454 \h </w:instrText>
        </w:r>
        <w:r w:rsidR="00CE53E6">
          <w:rPr>
            <w:webHidden/>
          </w:rPr>
        </w:r>
        <w:r w:rsidR="00CE53E6">
          <w:rPr>
            <w:webHidden/>
          </w:rPr>
          <w:fldChar w:fldCharType="separate"/>
        </w:r>
        <w:r w:rsidR="00CE53E6">
          <w:rPr>
            <w:webHidden/>
          </w:rPr>
          <w:t>4</w:t>
        </w:r>
        <w:r w:rsidR="00CE53E6">
          <w:rPr>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55" w:history="1">
        <w:r w:rsidR="00CE53E6" w:rsidRPr="002F492C">
          <w:rPr>
            <w:rStyle w:val="aa"/>
            <w:noProof/>
          </w:rPr>
          <w:t>4.1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Общие требования</w:t>
        </w:r>
        <w:r w:rsidR="00CE53E6">
          <w:rPr>
            <w:noProof/>
            <w:webHidden/>
          </w:rPr>
          <w:tab/>
        </w:r>
        <w:r w:rsidR="00CE53E6">
          <w:rPr>
            <w:noProof/>
            <w:webHidden/>
          </w:rPr>
          <w:fldChar w:fldCharType="begin"/>
        </w:r>
        <w:r w:rsidR="00CE53E6">
          <w:rPr>
            <w:noProof/>
            <w:webHidden/>
          </w:rPr>
          <w:instrText xml:space="preserve"> PAGEREF _Toc482690455 \h </w:instrText>
        </w:r>
        <w:r w:rsidR="00CE53E6">
          <w:rPr>
            <w:noProof/>
            <w:webHidden/>
          </w:rPr>
        </w:r>
        <w:r w:rsidR="00CE53E6">
          <w:rPr>
            <w:noProof/>
            <w:webHidden/>
          </w:rPr>
          <w:fldChar w:fldCharType="separate"/>
        </w:r>
        <w:r w:rsidR="00CE53E6">
          <w:rPr>
            <w:noProof/>
            <w:webHidden/>
          </w:rPr>
          <w:t>4</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56" w:history="1">
        <w:r w:rsidR="00CE53E6" w:rsidRPr="002F492C">
          <w:rPr>
            <w:rStyle w:val="aa"/>
            <w:noProof/>
          </w:rPr>
          <w:t>4.2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Сертификация и контроль системы ДП</w:t>
        </w:r>
        <w:r w:rsidR="00CE53E6">
          <w:rPr>
            <w:noProof/>
            <w:webHidden/>
          </w:rPr>
          <w:tab/>
        </w:r>
        <w:r w:rsidR="00CE53E6">
          <w:rPr>
            <w:noProof/>
            <w:webHidden/>
          </w:rPr>
          <w:fldChar w:fldCharType="begin"/>
        </w:r>
        <w:r w:rsidR="00CE53E6">
          <w:rPr>
            <w:noProof/>
            <w:webHidden/>
          </w:rPr>
          <w:instrText xml:space="preserve"> PAGEREF _Toc482690456 \h </w:instrText>
        </w:r>
        <w:r w:rsidR="00CE53E6">
          <w:rPr>
            <w:noProof/>
            <w:webHidden/>
          </w:rPr>
        </w:r>
        <w:r w:rsidR="00CE53E6">
          <w:rPr>
            <w:noProof/>
            <w:webHidden/>
          </w:rPr>
          <w:fldChar w:fldCharType="separate"/>
        </w:r>
        <w:r w:rsidR="00CE53E6">
          <w:rPr>
            <w:noProof/>
            <w:webHidden/>
          </w:rPr>
          <w:t>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57" w:history="1">
        <w:r w:rsidR="00CE53E6" w:rsidRPr="002F492C">
          <w:rPr>
            <w:rStyle w:val="aa"/>
            <w:noProof/>
          </w:rPr>
          <w:t>4.2.1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Символ класса ДП Классификационного общества</w:t>
        </w:r>
        <w:r w:rsidR="00CE53E6">
          <w:rPr>
            <w:noProof/>
            <w:webHidden/>
          </w:rPr>
          <w:tab/>
        </w:r>
        <w:r w:rsidR="00CE53E6">
          <w:rPr>
            <w:noProof/>
            <w:webHidden/>
          </w:rPr>
          <w:fldChar w:fldCharType="begin"/>
        </w:r>
        <w:r w:rsidR="00CE53E6">
          <w:rPr>
            <w:noProof/>
            <w:webHidden/>
          </w:rPr>
          <w:instrText xml:space="preserve"> PAGEREF _Toc482690457 \h </w:instrText>
        </w:r>
        <w:r w:rsidR="00CE53E6">
          <w:rPr>
            <w:noProof/>
            <w:webHidden/>
          </w:rPr>
        </w:r>
        <w:r w:rsidR="00CE53E6">
          <w:rPr>
            <w:noProof/>
            <w:webHidden/>
          </w:rPr>
          <w:fldChar w:fldCharType="separate"/>
        </w:r>
        <w:r w:rsidR="00CE53E6">
          <w:rPr>
            <w:noProof/>
            <w:webHidden/>
          </w:rPr>
          <w:t>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58" w:history="1">
        <w:r w:rsidR="00CE53E6" w:rsidRPr="002F492C">
          <w:rPr>
            <w:rStyle w:val="aa"/>
            <w:noProof/>
          </w:rPr>
          <w:t>4.2.2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Анализ характера и последствий отказа системы ДП</w:t>
        </w:r>
        <w:r w:rsidR="00CE53E6">
          <w:rPr>
            <w:noProof/>
            <w:webHidden/>
          </w:rPr>
          <w:tab/>
        </w:r>
        <w:r w:rsidR="00CE53E6">
          <w:rPr>
            <w:noProof/>
            <w:webHidden/>
          </w:rPr>
          <w:fldChar w:fldCharType="begin"/>
        </w:r>
        <w:r w:rsidR="00CE53E6">
          <w:rPr>
            <w:noProof/>
            <w:webHidden/>
          </w:rPr>
          <w:instrText xml:space="preserve"> PAGEREF _Toc482690458 \h </w:instrText>
        </w:r>
        <w:r w:rsidR="00CE53E6">
          <w:rPr>
            <w:noProof/>
            <w:webHidden/>
          </w:rPr>
        </w:r>
        <w:r w:rsidR="00CE53E6">
          <w:rPr>
            <w:noProof/>
            <w:webHidden/>
          </w:rPr>
          <w:fldChar w:fldCharType="separate"/>
        </w:r>
        <w:r w:rsidR="00CE53E6">
          <w:rPr>
            <w:noProof/>
            <w:webHidden/>
          </w:rPr>
          <w:t>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59" w:history="1">
        <w:r w:rsidR="00CE53E6" w:rsidRPr="002F492C">
          <w:rPr>
            <w:rStyle w:val="aa"/>
            <w:noProof/>
          </w:rPr>
          <w:t>4.2.3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Ежегодное опробование ДП</w:t>
        </w:r>
        <w:r w:rsidR="00CE53E6">
          <w:rPr>
            <w:noProof/>
            <w:webHidden/>
          </w:rPr>
          <w:tab/>
        </w:r>
        <w:r w:rsidR="00CE53E6">
          <w:rPr>
            <w:noProof/>
            <w:webHidden/>
          </w:rPr>
          <w:fldChar w:fldCharType="begin"/>
        </w:r>
        <w:r w:rsidR="00CE53E6">
          <w:rPr>
            <w:noProof/>
            <w:webHidden/>
          </w:rPr>
          <w:instrText xml:space="preserve"> PAGEREF _Toc482690459 \h </w:instrText>
        </w:r>
        <w:r w:rsidR="00CE53E6">
          <w:rPr>
            <w:noProof/>
            <w:webHidden/>
          </w:rPr>
        </w:r>
        <w:r w:rsidR="00CE53E6">
          <w:rPr>
            <w:noProof/>
            <w:webHidden/>
          </w:rPr>
          <w:fldChar w:fldCharType="separate"/>
        </w:r>
        <w:r w:rsidR="00CE53E6">
          <w:rPr>
            <w:noProof/>
            <w:webHidden/>
          </w:rPr>
          <w:t>5</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0" w:history="1">
        <w:r w:rsidR="00CE53E6" w:rsidRPr="002F492C">
          <w:rPr>
            <w:rStyle w:val="aa"/>
            <w:noProof/>
          </w:rPr>
          <w:t>4.2.4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Диаграммы предельных значений ДП</w:t>
        </w:r>
        <w:r w:rsidR="00CE53E6">
          <w:rPr>
            <w:noProof/>
            <w:webHidden/>
          </w:rPr>
          <w:tab/>
        </w:r>
        <w:r w:rsidR="00CE53E6">
          <w:rPr>
            <w:noProof/>
            <w:webHidden/>
          </w:rPr>
          <w:fldChar w:fldCharType="begin"/>
        </w:r>
        <w:r w:rsidR="00CE53E6">
          <w:rPr>
            <w:noProof/>
            <w:webHidden/>
          </w:rPr>
          <w:instrText xml:space="preserve"> PAGEREF _Toc482690460 \h </w:instrText>
        </w:r>
        <w:r w:rsidR="00CE53E6">
          <w:rPr>
            <w:noProof/>
            <w:webHidden/>
          </w:rPr>
        </w:r>
        <w:r w:rsidR="00CE53E6">
          <w:rPr>
            <w:noProof/>
            <w:webHidden/>
          </w:rPr>
          <w:fldChar w:fldCharType="separate"/>
        </w:r>
        <w:r w:rsidR="00CE53E6">
          <w:rPr>
            <w:noProof/>
            <w:webHidden/>
          </w:rPr>
          <w:t>5</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1" w:history="1">
        <w:r w:rsidR="00CE53E6" w:rsidRPr="002F492C">
          <w:rPr>
            <w:rStyle w:val="aa"/>
            <w:noProof/>
          </w:rPr>
          <w:t>4.2.5</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Диаграммы качества удержания судна в реальных условиях ДП</w:t>
        </w:r>
        <w:r w:rsidR="00CE53E6">
          <w:rPr>
            <w:noProof/>
            <w:webHidden/>
          </w:rPr>
          <w:tab/>
        </w:r>
        <w:r w:rsidR="00CE53E6">
          <w:rPr>
            <w:noProof/>
            <w:webHidden/>
          </w:rPr>
          <w:fldChar w:fldCharType="begin"/>
        </w:r>
        <w:r w:rsidR="00CE53E6">
          <w:rPr>
            <w:noProof/>
            <w:webHidden/>
          </w:rPr>
          <w:instrText xml:space="preserve"> PAGEREF _Toc482690461 \h </w:instrText>
        </w:r>
        <w:r w:rsidR="00CE53E6">
          <w:rPr>
            <w:noProof/>
            <w:webHidden/>
          </w:rPr>
        </w:r>
        <w:r w:rsidR="00CE53E6">
          <w:rPr>
            <w:noProof/>
            <w:webHidden/>
          </w:rPr>
          <w:fldChar w:fldCharType="separate"/>
        </w:r>
        <w:r w:rsidR="00CE53E6">
          <w:rPr>
            <w:noProof/>
            <w:webHidden/>
          </w:rPr>
          <w:t>6</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62" w:history="1">
        <w:r w:rsidR="00CE53E6" w:rsidRPr="002F492C">
          <w:rPr>
            <w:rStyle w:val="aa"/>
            <w:noProof/>
          </w:rPr>
          <w:t>4.3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Компетентность ключевого персонала ДП – подготовка и сертификация</w:t>
        </w:r>
        <w:r w:rsidR="00CE53E6">
          <w:rPr>
            <w:noProof/>
            <w:webHidden/>
          </w:rPr>
          <w:tab/>
        </w:r>
        <w:r w:rsidR="00CE53E6">
          <w:rPr>
            <w:noProof/>
            <w:webHidden/>
          </w:rPr>
          <w:fldChar w:fldCharType="begin"/>
        </w:r>
        <w:r w:rsidR="00CE53E6">
          <w:rPr>
            <w:noProof/>
            <w:webHidden/>
          </w:rPr>
          <w:instrText xml:space="preserve"> PAGEREF _Toc482690462 \h </w:instrText>
        </w:r>
        <w:r w:rsidR="00CE53E6">
          <w:rPr>
            <w:noProof/>
            <w:webHidden/>
          </w:rPr>
        </w:r>
        <w:r w:rsidR="00CE53E6">
          <w:rPr>
            <w:noProof/>
            <w:webHidden/>
          </w:rPr>
          <w:fldChar w:fldCharType="separate"/>
        </w:r>
        <w:r w:rsidR="00CE53E6">
          <w:rPr>
            <w:noProof/>
            <w:webHidden/>
          </w:rPr>
          <w:t>6</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3" w:history="1">
        <w:r w:rsidR="00CE53E6" w:rsidRPr="002F492C">
          <w:rPr>
            <w:rStyle w:val="aa"/>
            <w:noProof/>
          </w:rPr>
          <w:t>4.3.1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Капитаны, штурманы и прочий оперативный персонал</w:t>
        </w:r>
        <w:r w:rsidR="00CE53E6">
          <w:rPr>
            <w:noProof/>
            <w:webHidden/>
          </w:rPr>
          <w:tab/>
        </w:r>
        <w:r w:rsidR="00CE53E6">
          <w:rPr>
            <w:noProof/>
            <w:webHidden/>
          </w:rPr>
          <w:fldChar w:fldCharType="begin"/>
        </w:r>
        <w:r w:rsidR="00CE53E6">
          <w:rPr>
            <w:noProof/>
            <w:webHidden/>
          </w:rPr>
          <w:instrText xml:space="preserve"> PAGEREF _Toc482690463 \h </w:instrText>
        </w:r>
        <w:r w:rsidR="00CE53E6">
          <w:rPr>
            <w:noProof/>
            <w:webHidden/>
          </w:rPr>
        </w:r>
        <w:r w:rsidR="00CE53E6">
          <w:rPr>
            <w:noProof/>
            <w:webHidden/>
          </w:rPr>
          <w:fldChar w:fldCharType="separate"/>
        </w:r>
        <w:r w:rsidR="00CE53E6">
          <w:rPr>
            <w:noProof/>
            <w:webHidden/>
          </w:rPr>
          <w:t>7</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4" w:history="1">
        <w:r w:rsidR="00CE53E6" w:rsidRPr="002F492C">
          <w:rPr>
            <w:rStyle w:val="aa"/>
            <w:noProof/>
          </w:rPr>
          <w:t>4.3.2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Стандарты компетентности для СУДОВ ДП (вахтенный офицер по ДП)</w:t>
        </w:r>
        <w:r w:rsidR="00CE53E6">
          <w:rPr>
            <w:noProof/>
            <w:webHidden/>
          </w:rPr>
          <w:tab/>
        </w:r>
        <w:r w:rsidR="00CE53E6">
          <w:rPr>
            <w:noProof/>
            <w:webHidden/>
          </w:rPr>
          <w:fldChar w:fldCharType="begin"/>
        </w:r>
        <w:r w:rsidR="00CE53E6">
          <w:rPr>
            <w:noProof/>
            <w:webHidden/>
          </w:rPr>
          <w:instrText xml:space="preserve"> PAGEREF _Toc482690464 \h </w:instrText>
        </w:r>
        <w:r w:rsidR="00CE53E6">
          <w:rPr>
            <w:noProof/>
            <w:webHidden/>
          </w:rPr>
        </w:r>
        <w:r w:rsidR="00CE53E6">
          <w:rPr>
            <w:noProof/>
            <w:webHidden/>
          </w:rPr>
          <w:fldChar w:fldCharType="separate"/>
        </w:r>
        <w:r w:rsidR="00CE53E6">
          <w:rPr>
            <w:noProof/>
            <w:webHidden/>
          </w:rPr>
          <w:t>7</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5" w:history="1">
        <w:r w:rsidR="00CE53E6" w:rsidRPr="002F492C">
          <w:rPr>
            <w:rStyle w:val="aa"/>
            <w:noProof/>
          </w:rPr>
          <w:t>4.3.3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Судовые механики, электрики и электронщики</w:t>
        </w:r>
        <w:r w:rsidR="00CE53E6">
          <w:rPr>
            <w:noProof/>
            <w:webHidden/>
          </w:rPr>
          <w:tab/>
        </w:r>
        <w:r w:rsidR="00CE53E6">
          <w:rPr>
            <w:noProof/>
            <w:webHidden/>
          </w:rPr>
          <w:fldChar w:fldCharType="begin"/>
        </w:r>
        <w:r w:rsidR="00CE53E6">
          <w:rPr>
            <w:noProof/>
            <w:webHidden/>
          </w:rPr>
          <w:instrText xml:space="preserve"> PAGEREF _Toc482690465 \h </w:instrText>
        </w:r>
        <w:r w:rsidR="00CE53E6">
          <w:rPr>
            <w:noProof/>
            <w:webHidden/>
          </w:rPr>
        </w:r>
        <w:r w:rsidR="00CE53E6">
          <w:rPr>
            <w:noProof/>
            <w:webHidden/>
          </w:rPr>
          <w:fldChar w:fldCharType="separate"/>
        </w:r>
        <w:r w:rsidR="00CE53E6">
          <w:rPr>
            <w:noProof/>
            <w:webHidden/>
          </w:rPr>
          <w:t>8</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66" w:history="1">
        <w:r w:rsidR="00CE53E6" w:rsidRPr="002F492C">
          <w:rPr>
            <w:rStyle w:val="aa"/>
            <w:noProof/>
          </w:rPr>
          <w:t>4.4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Особые оперативные процедуры</w:t>
        </w:r>
        <w:r w:rsidR="00CE53E6">
          <w:rPr>
            <w:noProof/>
            <w:webHidden/>
          </w:rPr>
          <w:tab/>
        </w:r>
        <w:r w:rsidR="00CE53E6">
          <w:rPr>
            <w:noProof/>
            <w:webHidden/>
          </w:rPr>
          <w:fldChar w:fldCharType="begin"/>
        </w:r>
        <w:r w:rsidR="00CE53E6">
          <w:rPr>
            <w:noProof/>
            <w:webHidden/>
          </w:rPr>
          <w:instrText xml:space="preserve"> PAGEREF _Toc482690466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7" w:history="1">
        <w:r w:rsidR="00CE53E6" w:rsidRPr="002F492C">
          <w:rPr>
            <w:rStyle w:val="aa"/>
            <w:noProof/>
          </w:rPr>
          <w:t>4.4.1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Проверки по приходу</w:t>
        </w:r>
        <w:r w:rsidR="00CE53E6">
          <w:rPr>
            <w:noProof/>
            <w:webHidden/>
          </w:rPr>
          <w:tab/>
        </w:r>
        <w:r w:rsidR="00CE53E6">
          <w:rPr>
            <w:noProof/>
            <w:webHidden/>
          </w:rPr>
          <w:fldChar w:fldCharType="begin"/>
        </w:r>
        <w:r w:rsidR="00CE53E6">
          <w:rPr>
            <w:noProof/>
            <w:webHidden/>
          </w:rPr>
          <w:instrText xml:space="preserve"> PAGEREF _Toc482690467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8" w:history="1">
        <w:r w:rsidR="00CE53E6" w:rsidRPr="002F492C">
          <w:rPr>
            <w:rStyle w:val="aa"/>
            <w:noProof/>
          </w:rPr>
          <w:t>4.4.2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Средства связи</w:t>
        </w:r>
        <w:r w:rsidR="00CE53E6">
          <w:rPr>
            <w:noProof/>
            <w:webHidden/>
          </w:rPr>
          <w:tab/>
        </w:r>
        <w:r w:rsidR="00CE53E6">
          <w:rPr>
            <w:noProof/>
            <w:webHidden/>
          </w:rPr>
          <w:fldChar w:fldCharType="begin"/>
        </w:r>
        <w:r w:rsidR="00CE53E6">
          <w:rPr>
            <w:noProof/>
            <w:webHidden/>
          </w:rPr>
          <w:instrText xml:space="preserve"> PAGEREF _Toc482690468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69" w:history="1">
        <w:r w:rsidR="00CE53E6" w:rsidRPr="002F492C">
          <w:rPr>
            <w:rStyle w:val="aa"/>
            <w:noProof/>
          </w:rPr>
          <w:t>4.4.3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Приближение к установке</w:t>
        </w:r>
        <w:r w:rsidR="00CE53E6">
          <w:rPr>
            <w:noProof/>
            <w:webHidden/>
          </w:rPr>
          <w:tab/>
        </w:r>
        <w:r w:rsidR="00CE53E6">
          <w:rPr>
            <w:noProof/>
            <w:webHidden/>
          </w:rPr>
          <w:fldChar w:fldCharType="begin"/>
        </w:r>
        <w:r w:rsidR="00CE53E6">
          <w:rPr>
            <w:noProof/>
            <w:webHidden/>
          </w:rPr>
          <w:instrText xml:space="preserve"> PAGEREF _Toc482690469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0" w:history="1">
        <w:r w:rsidR="00CE53E6" w:rsidRPr="002F492C">
          <w:rPr>
            <w:rStyle w:val="aa"/>
            <w:noProof/>
          </w:rPr>
          <w:t>4.4.4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Проверки настройки определения местоположения ДП</w:t>
        </w:r>
        <w:r w:rsidR="00CE53E6">
          <w:rPr>
            <w:noProof/>
            <w:webHidden/>
          </w:rPr>
          <w:tab/>
        </w:r>
        <w:r w:rsidR="00CE53E6">
          <w:rPr>
            <w:noProof/>
            <w:webHidden/>
          </w:rPr>
          <w:fldChar w:fldCharType="begin"/>
        </w:r>
        <w:r w:rsidR="00CE53E6">
          <w:rPr>
            <w:noProof/>
            <w:webHidden/>
          </w:rPr>
          <w:instrText xml:space="preserve"> PAGEREF _Toc482690470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1" w:history="1">
        <w:r w:rsidR="00CE53E6" w:rsidRPr="002F492C">
          <w:rPr>
            <w:rStyle w:val="aa"/>
            <w:noProof/>
          </w:rPr>
          <w:t>4.4.5</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Разделительная дистанция</w:t>
        </w:r>
        <w:r w:rsidR="00CE53E6">
          <w:rPr>
            <w:noProof/>
            <w:webHidden/>
          </w:rPr>
          <w:tab/>
        </w:r>
        <w:r w:rsidR="00CE53E6">
          <w:rPr>
            <w:noProof/>
            <w:webHidden/>
          </w:rPr>
          <w:fldChar w:fldCharType="begin"/>
        </w:r>
        <w:r w:rsidR="00CE53E6">
          <w:rPr>
            <w:noProof/>
            <w:webHidden/>
          </w:rPr>
          <w:instrText xml:space="preserve"> PAGEREF _Toc482690471 \h </w:instrText>
        </w:r>
        <w:r w:rsidR="00CE53E6">
          <w:rPr>
            <w:noProof/>
            <w:webHidden/>
          </w:rPr>
        </w:r>
        <w:r w:rsidR="00CE53E6">
          <w:rPr>
            <w:noProof/>
            <w:webHidden/>
          </w:rPr>
          <w:fldChar w:fldCharType="separate"/>
        </w:r>
        <w:r w:rsidR="00CE53E6">
          <w:rPr>
            <w:noProof/>
            <w:webHidden/>
          </w:rPr>
          <w:t>9</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2" w:history="1">
        <w:r w:rsidR="00CE53E6" w:rsidRPr="002F492C">
          <w:rPr>
            <w:rStyle w:val="aa"/>
            <w:noProof/>
          </w:rPr>
          <w:t>4.4.6</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Выбор безопасного района проведения работ</w:t>
        </w:r>
        <w:r w:rsidR="00CE53E6">
          <w:rPr>
            <w:noProof/>
            <w:webHidden/>
          </w:rPr>
          <w:tab/>
        </w:r>
        <w:r w:rsidR="00CE53E6">
          <w:rPr>
            <w:noProof/>
            <w:webHidden/>
          </w:rPr>
          <w:fldChar w:fldCharType="begin"/>
        </w:r>
        <w:r w:rsidR="00CE53E6">
          <w:rPr>
            <w:noProof/>
            <w:webHidden/>
          </w:rPr>
          <w:instrText xml:space="preserve"> PAGEREF _Toc482690472 \h </w:instrText>
        </w:r>
        <w:r w:rsidR="00CE53E6">
          <w:rPr>
            <w:noProof/>
            <w:webHidden/>
          </w:rPr>
        </w:r>
        <w:r w:rsidR="00CE53E6">
          <w:rPr>
            <w:noProof/>
            <w:webHidden/>
          </w:rPr>
          <w:fldChar w:fldCharType="separate"/>
        </w:r>
        <w:r w:rsidR="00CE53E6">
          <w:rPr>
            <w:noProof/>
            <w:webHidden/>
          </w:rPr>
          <w:t>10</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3" w:history="1">
        <w:r w:rsidR="00CE53E6" w:rsidRPr="002F492C">
          <w:rPr>
            <w:rStyle w:val="aa"/>
            <w:noProof/>
          </w:rPr>
          <w:t>4.4.7</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Безопасный рабочий курс</w:t>
        </w:r>
        <w:r w:rsidR="00CE53E6">
          <w:rPr>
            <w:noProof/>
            <w:webHidden/>
          </w:rPr>
          <w:tab/>
        </w:r>
        <w:r w:rsidR="00CE53E6">
          <w:rPr>
            <w:noProof/>
            <w:webHidden/>
          </w:rPr>
          <w:fldChar w:fldCharType="begin"/>
        </w:r>
        <w:r w:rsidR="00CE53E6">
          <w:rPr>
            <w:noProof/>
            <w:webHidden/>
          </w:rPr>
          <w:instrText xml:space="preserve"> PAGEREF _Toc482690473 \h </w:instrText>
        </w:r>
        <w:r w:rsidR="00CE53E6">
          <w:rPr>
            <w:noProof/>
            <w:webHidden/>
          </w:rPr>
        </w:r>
        <w:r w:rsidR="00CE53E6">
          <w:rPr>
            <w:noProof/>
            <w:webHidden/>
          </w:rPr>
          <w:fldChar w:fldCharType="separate"/>
        </w:r>
        <w:r w:rsidR="00CE53E6">
          <w:rPr>
            <w:noProof/>
            <w:webHidden/>
          </w:rPr>
          <w:t>10</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4" w:history="1">
        <w:r w:rsidR="00CE53E6" w:rsidRPr="002F492C">
          <w:rPr>
            <w:rStyle w:val="aa"/>
            <w:noProof/>
          </w:rPr>
          <w:t>4.4.8</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Маршрут отхода</w:t>
        </w:r>
        <w:r w:rsidR="00CE53E6">
          <w:rPr>
            <w:noProof/>
            <w:webHidden/>
          </w:rPr>
          <w:tab/>
        </w:r>
        <w:r w:rsidR="00CE53E6">
          <w:rPr>
            <w:noProof/>
            <w:webHidden/>
          </w:rPr>
          <w:fldChar w:fldCharType="begin"/>
        </w:r>
        <w:r w:rsidR="00CE53E6">
          <w:rPr>
            <w:noProof/>
            <w:webHidden/>
          </w:rPr>
          <w:instrText xml:space="preserve"> PAGEREF _Toc482690474 \h </w:instrText>
        </w:r>
        <w:r w:rsidR="00CE53E6">
          <w:rPr>
            <w:noProof/>
            <w:webHidden/>
          </w:rPr>
        </w:r>
        <w:r w:rsidR="00CE53E6">
          <w:rPr>
            <w:noProof/>
            <w:webHidden/>
          </w:rPr>
          <w:fldChar w:fldCharType="separate"/>
        </w:r>
        <w:r w:rsidR="00CE53E6">
          <w:rPr>
            <w:noProof/>
            <w:webHidden/>
          </w:rPr>
          <w:t>10</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5" w:history="1">
        <w:r w:rsidR="00CE53E6" w:rsidRPr="002F492C">
          <w:rPr>
            <w:rStyle w:val="aa"/>
            <w:noProof/>
          </w:rPr>
          <w:t>4.4.9</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Контроль за внешними силами окружающей среды</w:t>
        </w:r>
        <w:r w:rsidR="00CE53E6">
          <w:rPr>
            <w:noProof/>
            <w:webHidden/>
          </w:rPr>
          <w:tab/>
        </w:r>
        <w:r w:rsidR="00CE53E6">
          <w:rPr>
            <w:noProof/>
            <w:webHidden/>
          </w:rPr>
          <w:fldChar w:fldCharType="begin"/>
        </w:r>
        <w:r w:rsidR="00CE53E6">
          <w:rPr>
            <w:noProof/>
            <w:webHidden/>
          </w:rPr>
          <w:instrText xml:space="preserve"> PAGEREF _Toc482690475 \h </w:instrText>
        </w:r>
        <w:r w:rsidR="00CE53E6">
          <w:rPr>
            <w:noProof/>
            <w:webHidden/>
          </w:rPr>
        </w:r>
        <w:r w:rsidR="00CE53E6">
          <w:rPr>
            <w:noProof/>
            <w:webHidden/>
          </w:rPr>
          <w:fldChar w:fldCharType="separate"/>
        </w:r>
        <w:r w:rsidR="00CE53E6">
          <w:rPr>
            <w:noProof/>
            <w:webHidden/>
          </w:rPr>
          <w:t>10</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6" w:history="1">
        <w:r w:rsidR="00CE53E6" w:rsidRPr="002F492C">
          <w:rPr>
            <w:rStyle w:val="aa"/>
            <w:noProof/>
          </w:rPr>
          <w:t>4.4.10</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Поддержание безопасного района проведения работ</w:t>
        </w:r>
        <w:r w:rsidR="00CE53E6">
          <w:rPr>
            <w:noProof/>
            <w:webHidden/>
          </w:rPr>
          <w:tab/>
        </w:r>
        <w:r w:rsidR="00CE53E6">
          <w:rPr>
            <w:noProof/>
            <w:webHidden/>
          </w:rPr>
          <w:fldChar w:fldCharType="begin"/>
        </w:r>
        <w:r w:rsidR="00CE53E6">
          <w:rPr>
            <w:noProof/>
            <w:webHidden/>
          </w:rPr>
          <w:instrText xml:space="preserve"> PAGEREF _Toc482690476 \h </w:instrText>
        </w:r>
        <w:r w:rsidR="00CE53E6">
          <w:rPr>
            <w:noProof/>
            <w:webHidden/>
          </w:rPr>
        </w:r>
        <w:r w:rsidR="00CE53E6">
          <w:rPr>
            <w:noProof/>
            <w:webHidden/>
          </w:rPr>
          <w:fldChar w:fldCharType="separate"/>
        </w:r>
        <w:r w:rsidR="00CE53E6">
          <w:rPr>
            <w:noProof/>
            <w:webHidden/>
          </w:rPr>
          <w:t>10</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7" w:history="1">
        <w:r w:rsidR="00CE53E6" w:rsidRPr="002F492C">
          <w:rPr>
            <w:rStyle w:val="aa"/>
            <w:noProof/>
          </w:rPr>
          <w:t>4.4.11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Пересмена вахтенного ДП</w:t>
        </w:r>
        <w:r w:rsidR="00CE53E6">
          <w:rPr>
            <w:noProof/>
            <w:webHidden/>
          </w:rPr>
          <w:tab/>
        </w:r>
        <w:r w:rsidR="00CE53E6">
          <w:rPr>
            <w:noProof/>
            <w:webHidden/>
          </w:rPr>
          <w:fldChar w:fldCharType="begin"/>
        </w:r>
        <w:r w:rsidR="00CE53E6">
          <w:rPr>
            <w:noProof/>
            <w:webHidden/>
          </w:rPr>
          <w:instrText xml:space="preserve"> PAGEREF _Toc482690477 \h </w:instrText>
        </w:r>
        <w:r w:rsidR="00CE53E6">
          <w:rPr>
            <w:noProof/>
            <w:webHidden/>
          </w:rPr>
        </w:r>
        <w:r w:rsidR="00CE53E6">
          <w:rPr>
            <w:noProof/>
            <w:webHidden/>
          </w:rPr>
          <w:fldChar w:fldCharType="separate"/>
        </w:r>
        <w:r w:rsidR="00CE53E6">
          <w:rPr>
            <w:noProof/>
            <w:webHidden/>
          </w:rPr>
          <w:t>11</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8" w:history="1">
        <w:r w:rsidR="00CE53E6" w:rsidRPr="002F492C">
          <w:rPr>
            <w:rStyle w:val="aa"/>
            <w:noProof/>
          </w:rPr>
          <w:t>4.4.12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Поддержка механических, электромеханических и электронных работ на борту</w:t>
        </w:r>
        <w:r w:rsidR="00CE53E6">
          <w:rPr>
            <w:noProof/>
            <w:webHidden/>
          </w:rPr>
          <w:tab/>
        </w:r>
        <w:r w:rsidR="00CE53E6">
          <w:rPr>
            <w:noProof/>
            <w:webHidden/>
          </w:rPr>
          <w:fldChar w:fldCharType="begin"/>
        </w:r>
        <w:r w:rsidR="00CE53E6">
          <w:rPr>
            <w:noProof/>
            <w:webHidden/>
          </w:rPr>
          <w:instrText xml:space="preserve"> PAGEREF _Toc482690478 \h </w:instrText>
        </w:r>
        <w:r w:rsidR="00CE53E6">
          <w:rPr>
            <w:noProof/>
            <w:webHidden/>
          </w:rPr>
        </w:r>
        <w:r w:rsidR="00CE53E6">
          <w:rPr>
            <w:noProof/>
            <w:webHidden/>
          </w:rPr>
          <w:fldChar w:fldCharType="separate"/>
        </w:r>
        <w:r w:rsidR="00CE53E6">
          <w:rPr>
            <w:noProof/>
            <w:webHidden/>
          </w:rPr>
          <w:t>11</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79" w:history="1">
        <w:r w:rsidR="00CE53E6" w:rsidRPr="002F492C">
          <w:rPr>
            <w:rStyle w:val="aa"/>
            <w:noProof/>
          </w:rPr>
          <w:t>4.4.13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Критические и допустимые отклонения судна от позиции</w:t>
        </w:r>
        <w:r w:rsidR="00CE53E6">
          <w:rPr>
            <w:noProof/>
            <w:webHidden/>
          </w:rPr>
          <w:tab/>
        </w:r>
        <w:r w:rsidR="00CE53E6">
          <w:rPr>
            <w:noProof/>
            <w:webHidden/>
          </w:rPr>
          <w:fldChar w:fldCharType="begin"/>
        </w:r>
        <w:r w:rsidR="00CE53E6">
          <w:rPr>
            <w:noProof/>
            <w:webHidden/>
          </w:rPr>
          <w:instrText xml:space="preserve"> PAGEREF _Toc482690479 \h </w:instrText>
        </w:r>
        <w:r w:rsidR="00CE53E6">
          <w:rPr>
            <w:noProof/>
            <w:webHidden/>
          </w:rPr>
        </w:r>
        <w:r w:rsidR="00CE53E6">
          <w:rPr>
            <w:noProof/>
            <w:webHidden/>
          </w:rPr>
          <w:fldChar w:fldCharType="separate"/>
        </w:r>
        <w:r w:rsidR="00CE53E6">
          <w:rPr>
            <w:noProof/>
            <w:webHidden/>
          </w:rPr>
          <w:t>11</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0" w:history="1">
        <w:r w:rsidR="00CE53E6" w:rsidRPr="002F492C">
          <w:rPr>
            <w:rStyle w:val="aa"/>
            <w:noProof/>
          </w:rPr>
          <w:t>4.4.14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Электронные предупреждения об отклонении от позиции и аварийная сигнализация</w:t>
        </w:r>
        <w:r w:rsidR="00CE53E6">
          <w:rPr>
            <w:noProof/>
            <w:webHidden/>
          </w:rPr>
          <w:tab/>
        </w:r>
        <w:r w:rsidR="00CE53E6">
          <w:rPr>
            <w:noProof/>
            <w:webHidden/>
          </w:rPr>
          <w:fldChar w:fldCharType="begin"/>
        </w:r>
        <w:r w:rsidR="00CE53E6">
          <w:rPr>
            <w:noProof/>
            <w:webHidden/>
          </w:rPr>
          <w:instrText xml:space="preserve"> PAGEREF _Toc482690480 \h </w:instrText>
        </w:r>
        <w:r w:rsidR="00CE53E6">
          <w:rPr>
            <w:noProof/>
            <w:webHidden/>
          </w:rPr>
        </w:r>
        <w:r w:rsidR="00CE53E6">
          <w:rPr>
            <w:noProof/>
            <w:webHidden/>
          </w:rPr>
          <w:fldChar w:fldCharType="separate"/>
        </w:r>
        <w:r w:rsidR="00CE53E6">
          <w:rPr>
            <w:noProof/>
            <w:webHidden/>
          </w:rPr>
          <w:t>11</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1" w:history="1">
        <w:r w:rsidR="00CE53E6" w:rsidRPr="002F492C">
          <w:rPr>
            <w:rStyle w:val="aa"/>
            <w:noProof/>
          </w:rPr>
          <w:t>4.4.15</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Пределы электронного предупреждения об отклонении от курса и аварийной сигнализации</w:t>
        </w:r>
        <w:r w:rsidR="00CE53E6">
          <w:rPr>
            <w:noProof/>
            <w:webHidden/>
          </w:rPr>
          <w:tab/>
        </w:r>
        <w:r w:rsidR="00CE53E6">
          <w:rPr>
            <w:noProof/>
            <w:webHidden/>
          </w:rPr>
          <w:fldChar w:fldCharType="begin"/>
        </w:r>
        <w:r w:rsidR="00CE53E6">
          <w:rPr>
            <w:noProof/>
            <w:webHidden/>
          </w:rPr>
          <w:instrText xml:space="preserve"> PAGEREF _Toc482690481 \h </w:instrText>
        </w:r>
        <w:r w:rsidR="00CE53E6">
          <w:rPr>
            <w:noProof/>
            <w:webHidden/>
          </w:rPr>
        </w:r>
        <w:r w:rsidR="00CE53E6">
          <w:rPr>
            <w:noProof/>
            <w:webHidden/>
          </w:rPr>
          <w:fldChar w:fldCharType="separate"/>
        </w:r>
        <w:r w:rsidR="00CE53E6">
          <w:rPr>
            <w:noProof/>
            <w:webHidden/>
          </w:rPr>
          <w:t>11</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2" w:history="1">
        <w:r w:rsidR="00CE53E6" w:rsidRPr="002F492C">
          <w:rPr>
            <w:rStyle w:val="aa"/>
            <w:noProof/>
          </w:rPr>
          <w:t>4.4.16</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Изменения позиции и курса</w:t>
        </w:r>
        <w:r w:rsidR="00CE53E6">
          <w:rPr>
            <w:noProof/>
            <w:webHidden/>
          </w:rPr>
          <w:tab/>
        </w:r>
        <w:r w:rsidR="00CE53E6">
          <w:rPr>
            <w:noProof/>
            <w:webHidden/>
          </w:rPr>
          <w:fldChar w:fldCharType="begin"/>
        </w:r>
        <w:r w:rsidR="00CE53E6">
          <w:rPr>
            <w:noProof/>
            <w:webHidden/>
          </w:rPr>
          <w:instrText xml:space="preserve"> PAGEREF _Toc482690482 \h </w:instrText>
        </w:r>
        <w:r w:rsidR="00CE53E6">
          <w:rPr>
            <w:noProof/>
            <w:webHidden/>
          </w:rPr>
        </w:r>
        <w:r w:rsidR="00CE53E6">
          <w:rPr>
            <w:noProof/>
            <w:webHidden/>
          </w:rPr>
          <w:fldChar w:fldCharType="separate"/>
        </w:r>
        <w:r w:rsidR="00CE53E6">
          <w:rPr>
            <w:noProof/>
            <w:webHidden/>
          </w:rPr>
          <w:t>12</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3" w:history="1">
        <w:r w:rsidR="00CE53E6" w:rsidRPr="002F492C">
          <w:rPr>
            <w:rStyle w:val="aa"/>
            <w:noProof/>
          </w:rPr>
          <w:t>4.4.17</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Пределы потребляемой мощности и силы тяги</w:t>
        </w:r>
        <w:r w:rsidR="00CE53E6">
          <w:rPr>
            <w:noProof/>
            <w:webHidden/>
          </w:rPr>
          <w:tab/>
        </w:r>
        <w:r w:rsidR="00CE53E6">
          <w:rPr>
            <w:noProof/>
            <w:webHidden/>
          </w:rPr>
          <w:fldChar w:fldCharType="begin"/>
        </w:r>
        <w:r w:rsidR="00CE53E6">
          <w:rPr>
            <w:noProof/>
            <w:webHidden/>
          </w:rPr>
          <w:instrText xml:space="preserve"> PAGEREF _Toc482690483 \h </w:instrText>
        </w:r>
        <w:r w:rsidR="00CE53E6">
          <w:rPr>
            <w:noProof/>
            <w:webHidden/>
          </w:rPr>
        </w:r>
        <w:r w:rsidR="00CE53E6">
          <w:rPr>
            <w:noProof/>
            <w:webHidden/>
          </w:rPr>
          <w:fldChar w:fldCharType="separate"/>
        </w:r>
        <w:r w:rsidR="00CE53E6">
          <w:rPr>
            <w:noProof/>
            <w:webHidden/>
          </w:rPr>
          <w:t>12</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4" w:history="1">
        <w:r w:rsidR="00CE53E6" w:rsidRPr="002F492C">
          <w:rPr>
            <w:rStyle w:val="aa"/>
            <w:noProof/>
          </w:rPr>
          <w:t>4.4.18</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Анализатор последствий</w:t>
        </w:r>
        <w:r w:rsidR="00CE53E6">
          <w:rPr>
            <w:noProof/>
            <w:webHidden/>
          </w:rPr>
          <w:tab/>
        </w:r>
        <w:r w:rsidR="00CE53E6">
          <w:rPr>
            <w:noProof/>
            <w:webHidden/>
          </w:rPr>
          <w:fldChar w:fldCharType="begin"/>
        </w:r>
        <w:r w:rsidR="00CE53E6">
          <w:rPr>
            <w:noProof/>
            <w:webHidden/>
          </w:rPr>
          <w:instrText xml:space="preserve"> PAGEREF _Toc482690484 \h </w:instrText>
        </w:r>
        <w:r w:rsidR="00CE53E6">
          <w:rPr>
            <w:noProof/>
            <w:webHidden/>
          </w:rPr>
        </w:r>
        <w:r w:rsidR="00CE53E6">
          <w:rPr>
            <w:noProof/>
            <w:webHidden/>
          </w:rPr>
          <w:fldChar w:fldCharType="separate"/>
        </w:r>
        <w:r w:rsidR="00CE53E6">
          <w:rPr>
            <w:noProof/>
            <w:webHidden/>
          </w:rPr>
          <w:t>12</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5" w:history="1">
        <w:r w:rsidR="00CE53E6" w:rsidRPr="002F492C">
          <w:rPr>
            <w:rStyle w:val="aa"/>
            <w:noProof/>
          </w:rPr>
          <w:t>4.4.19</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Пределы безопасной эксплуатации</w:t>
        </w:r>
        <w:r w:rsidR="00CE53E6">
          <w:rPr>
            <w:noProof/>
            <w:webHidden/>
          </w:rPr>
          <w:tab/>
        </w:r>
        <w:r w:rsidR="00CE53E6">
          <w:rPr>
            <w:noProof/>
            <w:webHidden/>
          </w:rPr>
          <w:fldChar w:fldCharType="begin"/>
        </w:r>
        <w:r w:rsidR="00CE53E6">
          <w:rPr>
            <w:noProof/>
            <w:webHidden/>
          </w:rPr>
          <w:instrText xml:space="preserve"> PAGEREF _Toc482690485 \h </w:instrText>
        </w:r>
        <w:r w:rsidR="00CE53E6">
          <w:rPr>
            <w:noProof/>
            <w:webHidden/>
          </w:rPr>
        </w:r>
        <w:r w:rsidR="00CE53E6">
          <w:rPr>
            <w:noProof/>
            <w:webHidden/>
          </w:rPr>
          <w:fldChar w:fldCharType="separate"/>
        </w:r>
        <w:r w:rsidR="00CE53E6">
          <w:rPr>
            <w:noProof/>
            <w:webHidden/>
          </w:rPr>
          <w:t>13</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6" w:history="1">
        <w:r w:rsidR="00CE53E6" w:rsidRPr="002F492C">
          <w:rPr>
            <w:rStyle w:val="aa"/>
            <w:noProof/>
          </w:rPr>
          <w:t>4.4.20</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Системы определения контрольной позиции</w:t>
        </w:r>
        <w:r w:rsidR="00CE53E6">
          <w:rPr>
            <w:noProof/>
            <w:webHidden/>
          </w:rPr>
          <w:tab/>
        </w:r>
        <w:r w:rsidR="00CE53E6">
          <w:rPr>
            <w:noProof/>
            <w:webHidden/>
          </w:rPr>
          <w:fldChar w:fldCharType="begin"/>
        </w:r>
        <w:r w:rsidR="00CE53E6">
          <w:rPr>
            <w:noProof/>
            <w:webHidden/>
          </w:rPr>
          <w:instrText xml:space="preserve"> PAGEREF _Toc482690486 \h </w:instrText>
        </w:r>
        <w:r w:rsidR="00CE53E6">
          <w:rPr>
            <w:noProof/>
            <w:webHidden/>
          </w:rPr>
        </w:r>
        <w:r w:rsidR="00CE53E6">
          <w:rPr>
            <w:noProof/>
            <w:webHidden/>
          </w:rPr>
          <w:fldChar w:fldCharType="separate"/>
        </w:r>
        <w:r w:rsidR="00CE53E6">
          <w:rPr>
            <w:noProof/>
            <w:webHidden/>
          </w:rPr>
          <w:t>13</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7" w:history="1">
        <w:r w:rsidR="00CE53E6" w:rsidRPr="002F492C">
          <w:rPr>
            <w:rStyle w:val="aa"/>
            <w:noProof/>
          </w:rPr>
          <w:t>4.4.21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Смена рабочего режима управления</w:t>
        </w:r>
        <w:r w:rsidR="00CE53E6">
          <w:rPr>
            <w:noProof/>
            <w:webHidden/>
          </w:rPr>
          <w:tab/>
        </w:r>
        <w:r w:rsidR="00CE53E6">
          <w:rPr>
            <w:noProof/>
            <w:webHidden/>
          </w:rPr>
          <w:fldChar w:fldCharType="begin"/>
        </w:r>
        <w:r w:rsidR="00CE53E6">
          <w:rPr>
            <w:noProof/>
            <w:webHidden/>
          </w:rPr>
          <w:instrText xml:space="preserve"> PAGEREF _Toc482690487 \h </w:instrText>
        </w:r>
        <w:r w:rsidR="00CE53E6">
          <w:rPr>
            <w:noProof/>
            <w:webHidden/>
          </w:rPr>
        </w:r>
        <w:r w:rsidR="00CE53E6">
          <w:rPr>
            <w:noProof/>
            <w:webHidden/>
          </w:rPr>
          <w:fldChar w:fldCharType="separate"/>
        </w:r>
        <w:r w:rsidR="00CE53E6">
          <w:rPr>
            <w:noProof/>
            <w:webHidden/>
          </w:rPr>
          <w:t>13</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8" w:history="1">
        <w:r w:rsidR="00CE53E6" w:rsidRPr="002F492C">
          <w:rPr>
            <w:rStyle w:val="aa"/>
            <w:noProof/>
          </w:rPr>
          <w:t>4.4.22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Время отстоя</w:t>
        </w:r>
        <w:r w:rsidR="00CE53E6">
          <w:rPr>
            <w:noProof/>
            <w:webHidden/>
          </w:rPr>
          <w:tab/>
        </w:r>
        <w:r w:rsidR="00CE53E6">
          <w:rPr>
            <w:noProof/>
            <w:webHidden/>
          </w:rPr>
          <w:fldChar w:fldCharType="begin"/>
        </w:r>
        <w:r w:rsidR="00CE53E6">
          <w:rPr>
            <w:noProof/>
            <w:webHidden/>
          </w:rPr>
          <w:instrText xml:space="preserve"> PAGEREF _Toc482690488 \h </w:instrText>
        </w:r>
        <w:r w:rsidR="00CE53E6">
          <w:rPr>
            <w:noProof/>
            <w:webHidden/>
          </w:rPr>
        </w:r>
        <w:r w:rsidR="00CE53E6">
          <w:rPr>
            <w:noProof/>
            <w:webHidden/>
          </w:rPr>
          <w:fldChar w:fldCharType="separate"/>
        </w:r>
        <w:r w:rsidR="00CE53E6">
          <w:rPr>
            <w:noProof/>
            <w:webHidden/>
          </w:rPr>
          <w:t>13</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89" w:history="1">
        <w:r w:rsidR="00CE53E6" w:rsidRPr="002F492C">
          <w:rPr>
            <w:rStyle w:val="aa"/>
            <w:noProof/>
          </w:rPr>
          <w:t>4.4.23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Эффективность судовых двигателей в условиях различной осадки и дифферента</w:t>
        </w:r>
        <w:r w:rsidR="00CE53E6">
          <w:rPr>
            <w:noProof/>
            <w:webHidden/>
          </w:rPr>
          <w:tab/>
        </w:r>
        <w:r w:rsidR="00CE53E6">
          <w:rPr>
            <w:noProof/>
            <w:webHidden/>
          </w:rPr>
          <w:fldChar w:fldCharType="begin"/>
        </w:r>
        <w:r w:rsidR="00CE53E6">
          <w:rPr>
            <w:noProof/>
            <w:webHidden/>
          </w:rPr>
          <w:instrText xml:space="preserve"> PAGEREF _Toc482690489 \h </w:instrText>
        </w:r>
        <w:r w:rsidR="00CE53E6">
          <w:rPr>
            <w:noProof/>
            <w:webHidden/>
          </w:rPr>
        </w:r>
        <w:r w:rsidR="00CE53E6">
          <w:rPr>
            <w:noProof/>
            <w:webHidden/>
          </w:rPr>
          <w:fldChar w:fldCharType="separate"/>
        </w:r>
        <w:r w:rsidR="00CE53E6">
          <w:rPr>
            <w:noProof/>
            <w:webHidden/>
          </w:rPr>
          <w:t>13</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0" w:history="1">
        <w:r w:rsidR="00CE53E6" w:rsidRPr="002F492C">
          <w:rPr>
            <w:rStyle w:val="aa"/>
            <w:noProof/>
          </w:rPr>
          <w:t>4.4.24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Статус оповещения ДП</w:t>
        </w:r>
        <w:r w:rsidR="00CE53E6">
          <w:rPr>
            <w:noProof/>
            <w:webHidden/>
          </w:rPr>
          <w:tab/>
        </w:r>
        <w:r w:rsidR="00CE53E6">
          <w:rPr>
            <w:noProof/>
            <w:webHidden/>
          </w:rPr>
          <w:fldChar w:fldCharType="begin"/>
        </w:r>
        <w:r w:rsidR="00CE53E6">
          <w:rPr>
            <w:noProof/>
            <w:webHidden/>
          </w:rPr>
          <w:instrText xml:space="preserve"> PAGEREF _Toc482690490 \h </w:instrText>
        </w:r>
        <w:r w:rsidR="00CE53E6">
          <w:rPr>
            <w:noProof/>
            <w:webHidden/>
          </w:rPr>
        </w:r>
        <w:r w:rsidR="00CE53E6">
          <w:rPr>
            <w:noProof/>
            <w:webHidden/>
          </w:rPr>
          <w:fldChar w:fldCharType="separate"/>
        </w:r>
        <w:r w:rsidR="00CE53E6">
          <w:rPr>
            <w:noProof/>
            <w:webHidden/>
          </w:rPr>
          <w:t>14</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91" w:history="1">
        <w:r w:rsidR="00CE53E6" w:rsidRPr="002F492C">
          <w:rPr>
            <w:rStyle w:val="aa"/>
            <w:noProof/>
          </w:rPr>
          <w:t>4.5</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Специфичные рекомендации по эксплуатации для объекта (FSOG)</w:t>
        </w:r>
        <w:r w:rsidR="00CE53E6">
          <w:rPr>
            <w:noProof/>
            <w:webHidden/>
          </w:rPr>
          <w:tab/>
        </w:r>
        <w:r w:rsidR="00CE53E6">
          <w:rPr>
            <w:noProof/>
            <w:webHidden/>
          </w:rPr>
          <w:fldChar w:fldCharType="begin"/>
        </w:r>
        <w:r w:rsidR="00CE53E6">
          <w:rPr>
            <w:noProof/>
            <w:webHidden/>
          </w:rPr>
          <w:instrText xml:space="preserve"> PAGEREF _Toc482690491 \h </w:instrText>
        </w:r>
        <w:r w:rsidR="00CE53E6">
          <w:rPr>
            <w:noProof/>
            <w:webHidden/>
          </w:rPr>
        </w:r>
        <w:r w:rsidR="00CE53E6">
          <w:rPr>
            <w:noProof/>
            <w:webHidden/>
          </w:rPr>
          <w:fldChar w:fldCharType="separate"/>
        </w:r>
        <w:r w:rsidR="00CE53E6">
          <w:rPr>
            <w:noProof/>
            <w:webHidden/>
          </w:rPr>
          <w:t>14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2" w:history="1">
        <w:r w:rsidR="00CE53E6" w:rsidRPr="002F492C">
          <w:rPr>
            <w:rStyle w:val="aa"/>
            <w:noProof/>
          </w:rPr>
          <w:t>4.5.1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Потеря позиции</w:t>
        </w:r>
        <w:r w:rsidR="00CE53E6">
          <w:rPr>
            <w:noProof/>
            <w:webHidden/>
          </w:rPr>
          <w:tab/>
        </w:r>
        <w:r w:rsidR="00CE53E6">
          <w:rPr>
            <w:noProof/>
            <w:webHidden/>
          </w:rPr>
          <w:fldChar w:fldCharType="begin"/>
        </w:r>
        <w:r w:rsidR="00CE53E6">
          <w:rPr>
            <w:noProof/>
            <w:webHidden/>
          </w:rPr>
          <w:instrText xml:space="preserve"> PAGEREF _Toc482690492 \h </w:instrText>
        </w:r>
        <w:r w:rsidR="00CE53E6">
          <w:rPr>
            <w:noProof/>
            <w:webHidden/>
          </w:rPr>
        </w:r>
        <w:r w:rsidR="00CE53E6">
          <w:rPr>
            <w:noProof/>
            <w:webHidden/>
          </w:rPr>
          <w:fldChar w:fldCharType="separate"/>
        </w:r>
        <w:r w:rsidR="00CE53E6">
          <w:rPr>
            <w:noProof/>
            <w:webHidden/>
          </w:rPr>
          <w:t>14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3" w:history="1">
        <w:r w:rsidR="00CE53E6" w:rsidRPr="002F492C">
          <w:rPr>
            <w:rStyle w:val="aa"/>
            <w:noProof/>
          </w:rPr>
          <w:t>4.5.2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Соображения по позиционированию судна</w:t>
        </w:r>
        <w:r w:rsidR="00CE53E6">
          <w:rPr>
            <w:noProof/>
            <w:webHidden/>
          </w:rPr>
          <w:tab/>
        </w:r>
        <w:r w:rsidR="00CE53E6">
          <w:rPr>
            <w:noProof/>
            <w:webHidden/>
          </w:rPr>
          <w:fldChar w:fldCharType="begin"/>
        </w:r>
        <w:r w:rsidR="00CE53E6">
          <w:rPr>
            <w:noProof/>
            <w:webHidden/>
          </w:rPr>
          <w:instrText xml:space="preserve"> PAGEREF _Toc482690493 \h </w:instrText>
        </w:r>
        <w:r w:rsidR="00CE53E6">
          <w:rPr>
            <w:noProof/>
            <w:webHidden/>
          </w:rPr>
        </w:r>
        <w:r w:rsidR="00CE53E6">
          <w:rPr>
            <w:noProof/>
            <w:webHidden/>
          </w:rPr>
          <w:fldChar w:fldCharType="separate"/>
        </w:r>
        <w:r w:rsidR="00CE53E6">
          <w:rPr>
            <w:noProof/>
            <w:webHidden/>
          </w:rPr>
          <w:t>14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4" w:history="1">
        <w:r w:rsidR="00CE53E6" w:rsidRPr="002F492C">
          <w:rPr>
            <w:rStyle w:val="aa"/>
            <w:noProof/>
          </w:rPr>
          <w:t>4.5.3</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Технические возможности судна</w:t>
        </w:r>
        <w:r w:rsidR="00CE53E6">
          <w:rPr>
            <w:noProof/>
            <w:webHidden/>
          </w:rPr>
          <w:tab/>
        </w:r>
        <w:r w:rsidR="00CE53E6">
          <w:rPr>
            <w:noProof/>
            <w:webHidden/>
          </w:rPr>
          <w:fldChar w:fldCharType="begin"/>
        </w:r>
        <w:r w:rsidR="00CE53E6">
          <w:rPr>
            <w:noProof/>
            <w:webHidden/>
          </w:rPr>
          <w:instrText xml:space="preserve"> PAGEREF _Toc482690494 \h </w:instrText>
        </w:r>
        <w:r w:rsidR="00CE53E6">
          <w:rPr>
            <w:noProof/>
            <w:webHidden/>
          </w:rPr>
        </w:r>
        <w:r w:rsidR="00CE53E6">
          <w:rPr>
            <w:noProof/>
            <w:webHidden/>
          </w:rPr>
          <w:fldChar w:fldCharType="separate"/>
        </w:r>
        <w:r w:rsidR="00CE53E6">
          <w:rPr>
            <w:noProof/>
            <w:webHidden/>
          </w:rPr>
          <w:t>14</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5" w:history="1">
        <w:r w:rsidR="00CE53E6" w:rsidRPr="002F492C">
          <w:rPr>
            <w:rStyle w:val="aa"/>
            <w:noProof/>
          </w:rPr>
          <w:t>4.5.4</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Непосредственная близость к опасности/установке</w:t>
        </w:r>
        <w:r w:rsidR="00CE53E6">
          <w:rPr>
            <w:noProof/>
            <w:webHidden/>
          </w:rPr>
          <w:tab/>
        </w:r>
        <w:r w:rsidR="00CE53E6">
          <w:rPr>
            <w:noProof/>
            <w:webHidden/>
          </w:rPr>
          <w:fldChar w:fldCharType="begin"/>
        </w:r>
        <w:r w:rsidR="00CE53E6">
          <w:rPr>
            <w:noProof/>
            <w:webHidden/>
          </w:rPr>
          <w:instrText xml:space="preserve"> PAGEREF _Toc482690495 \h </w:instrText>
        </w:r>
        <w:r w:rsidR="00CE53E6">
          <w:rPr>
            <w:noProof/>
            <w:webHidden/>
          </w:rPr>
        </w:r>
        <w:r w:rsidR="00CE53E6">
          <w:rPr>
            <w:noProof/>
            <w:webHidden/>
          </w:rPr>
          <w:fldChar w:fldCharType="separate"/>
        </w:r>
        <w:r w:rsidR="00CE53E6">
          <w:rPr>
            <w:noProof/>
            <w:webHidden/>
          </w:rPr>
          <w:t>16</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6" w:history="1">
        <w:r w:rsidR="00CE53E6" w:rsidRPr="002F492C">
          <w:rPr>
            <w:rStyle w:val="aa"/>
            <w:noProof/>
          </w:rPr>
          <w:t>4.5.5</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Матрица принятия решения для безопасной эксплуатации</w:t>
        </w:r>
        <w:r w:rsidR="00CE53E6">
          <w:rPr>
            <w:noProof/>
            <w:webHidden/>
          </w:rPr>
          <w:tab/>
        </w:r>
        <w:r w:rsidR="00CE53E6">
          <w:rPr>
            <w:noProof/>
            <w:webHidden/>
          </w:rPr>
          <w:fldChar w:fldCharType="begin"/>
        </w:r>
        <w:r w:rsidR="00CE53E6">
          <w:rPr>
            <w:noProof/>
            <w:webHidden/>
          </w:rPr>
          <w:instrText xml:space="preserve"> PAGEREF _Toc482690496 \h </w:instrText>
        </w:r>
        <w:r w:rsidR="00CE53E6">
          <w:rPr>
            <w:noProof/>
            <w:webHidden/>
          </w:rPr>
        </w:r>
        <w:r w:rsidR="00CE53E6">
          <w:rPr>
            <w:noProof/>
            <w:webHidden/>
          </w:rPr>
          <w:fldChar w:fldCharType="separate"/>
        </w:r>
        <w:r w:rsidR="00CE53E6">
          <w:rPr>
            <w:noProof/>
            <w:webHidden/>
          </w:rPr>
          <w:t>16</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97" w:history="1">
        <w:r w:rsidR="00CE53E6" w:rsidRPr="002F492C">
          <w:rPr>
            <w:rStyle w:val="aa"/>
            <w:noProof/>
          </w:rPr>
          <w:t>4.6</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Оперативная оценка рисков</w:t>
        </w:r>
        <w:r w:rsidR="00CE53E6">
          <w:rPr>
            <w:noProof/>
            <w:webHidden/>
          </w:rPr>
          <w:tab/>
        </w:r>
        <w:r w:rsidR="00CE53E6">
          <w:rPr>
            <w:noProof/>
            <w:webHidden/>
          </w:rPr>
          <w:fldChar w:fldCharType="begin"/>
        </w:r>
        <w:r w:rsidR="00CE53E6">
          <w:rPr>
            <w:noProof/>
            <w:webHidden/>
          </w:rPr>
          <w:instrText xml:space="preserve"> PAGEREF _Toc482690497 \h </w:instrText>
        </w:r>
        <w:r w:rsidR="00CE53E6">
          <w:rPr>
            <w:noProof/>
            <w:webHidden/>
          </w:rPr>
        </w:r>
        <w:r w:rsidR="00CE53E6">
          <w:rPr>
            <w:noProof/>
            <w:webHidden/>
          </w:rPr>
          <w:fldChar w:fldCharType="separate"/>
        </w:r>
        <w:r w:rsidR="00CE53E6">
          <w:rPr>
            <w:noProof/>
            <w:webHidden/>
          </w:rPr>
          <w:t>17</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498" w:history="1">
        <w:r w:rsidR="00CE53E6" w:rsidRPr="002F492C">
          <w:rPr>
            <w:rStyle w:val="aa"/>
            <w:noProof/>
          </w:rPr>
          <w:t>4.7</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Отчетность о происшествиях ДП</w:t>
        </w:r>
        <w:r w:rsidR="00CE53E6">
          <w:rPr>
            <w:noProof/>
            <w:webHidden/>
          </w:rPr>
          <w:tab/>
        </w:r>
        <w:r w:rsidR="00CE53E6">
          <w:rPr>
            <w:noProof/>
            <w:webHidden/>
          </w:rPr>
          <w:fldChar w:fldCharType="begin"/>
        </w:r>
        <w:r w:rsidR="00CE53E6">
          <w:rPr>
            <w:noProof/>
            <w:webHidden/>
          </w:rPr>
          <w:instrText xml:space="preserve"> PAGEREF _Toc482690498 \h </w:instrText>
        </w:r>
        <w:r w:rsidR="00CE53E6">
          <w:rPr>
            <w:noProof/>
            <w:webHidden/>
          </w:rPr>
        </w:r>
        <w:r w:rsidR="00CE53E6">
          <w:rPr>
            <w:noProof/>
            <w:webHidden/>
          </w:rPr>
          <w:fldChar w:fldCharType="separate"/>
        </w:r>
        <w:r w:rsidR="00CE53E6">
          <w:rPr>
            <w:noProof/>
            <w:webHidden/>
          </w:rPr>
          <w:t>17</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499" w:history="1">
        <w:r w:rsidR="00CE53E6" w:rsidRPr="002F492C">
          <w:rPr>
            <w:rStyle w:val="aa"/>
            <w:noProof/>
          </w:rPr>
          <w:t>4.7.1</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Отчетность о происшествиях типа 1, 2 и 3</w:t>
        </w:r>
        <w:r w:rsidR="00CE53E6">
          <w:rPr>
            <w:noProof/>
            <w:webHidden/>
          </w:rPr>
          <w:tab/>
        </w:r>
        <w:r w:rsidR="00CE53E6">
          <w:rPr>
            <w:noProof/>
            <w:webHidden/>
          </w:rPr>
          <w:fldChar w:fldCharType="begin"/>
        </w:r>
        <w:r w:rsidR="00CE53E6">
          <w:rPr>
            <w:noProof/>
            <w:webHidden/>
          </w:rPr>
          <w:instrText xml:space="preserve"> PAGEREF _Toc482690499 \h </w:instrText>
        </w:r>
        <w:r w:rsidR="00CE53E6">
          <w:rPr>
            <w:noProof/>
            <w:webHidden/>
          </w:rPr>
        </w:r>
        <w:r w:rsidR="00CE53E6">
          <w:rPr>
            <w:noProof/>
            <w:webHidden/>
          </w:rPr>
          <w:fldChar w:fldCharType="separate"/>
        </w:r>
        <w:r w:rsidR="00CE53E6">
          <w:rPr>
            <w:noProof/>
            <w:webHidden/>
          </w:rPr>
          <w:t>18</w:t>
        </w:r>
        <w:r w:rsidR="00CE53E6">
          <w:rPr>
            <w:noProof/>
            <w:webHidden/>
          </w:rPr>
          <w:fldChar w:fldCharType="end"/>
        </w:r>
      </w:hyperlink>
    </w:p>
    <w:p w:rsidR="00CE53E6" w:rsidRDefault="00BB02D3">
      <w:pPr>
        <w:pStyle w:val="31"/>
        <w:rPr>
          <w:rFonts w:asciiTheme="minorHAnsi" w:eastAsiaTheme="minorEastAsia" w:hAnsiTheme="minorHAnsi" w:cstheme="minorBidi"/>
          <w:noProof/>
          <w:sz w:val="22"/>
          <w:szCs w:val="22"/>
          <w:lang w:val="ru-RU" w:eastAsia="ru-RU"/>
        </w:rPr>
      </w:pPr>
      <w:hyperlink w:anchor="_Toc482690500" w:history="1">
        <w:r w:rsidR="00CE53E6" w:rsidRPr="002F492C">
          <w:rPr>
            <w:rStyle w:val="aa"/>
            <w:noProof/>
          </w:rPr>
          <w:t>4.7.2</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Отчетность о происшествиях типа 4 и 5</w:t>
        </w:r>
        <w:r w:rsidR="00CE53E6">
          <w:rPr>
            <w:noProof/>
            <w:webHidden/>
          </w:rPr>
          <w:tab/>
        </w:r>
        <w:r w:rsidR="00CE53E6">
          <w:rPr>
            <w:noProof/>
            <w:webHidden/>
          </w:rPr>
          <w:fldChar w:fldCharType="begin"/>
        </w:r>
        <w:r w:rsidR="00CE53E6">
          <w:rPr>
            <w:noProof/>
            <w:webHidden/>
          </w:rPr>
          <w:instrText xml:space="preserve"> PAGEREF _Toc482690500 \h </w:instrText>
        </w:r>
        <w:r w:rsidR="00CE53E6">
          <w:rPr>
            <w:noProof/>
            <w:webHidden/>
          </w:rPr>
        </w:r>
        <w:r w:rsidR="00CE53E6">
          <w:rPr>
            <w:noProof/>
            <w:webHidden/>
          </w:rPr>
          <w:fldChar w:fldCharType="separate"/>
        </w:r>
        <w:r w:rsidR="00CE53E6">
          <w:rPr>
            <w:noProof/>
            <w:webHidden/>
          </w:rPr>
          <w:t>18</w:t>
        </w:r>
        <w:r w:rsidR="00CE53E6">
          <w:rPr>
            <w:noProof/>
            <w:webHidden/>
          </w:rPr>
          <w:fldChar w:fldCharType="end"/>
        </w:r>
      </w:hyperlink>
    </w:p>
    <w:p w:rsidR="00CE53E6" w:rsidRDefault="00BB02D3">
      <w:pPr>
        <w:pStyle w:val="21"/>
        <w:rPr>
          <w:rFonts w:asciiTheme="minorHAnsi" w:eastAsiaTheme="minorEastAsia" w:hAnsiTheme="minorHAnsi" w:cstheme="minorBidi"/>
          <w:noProof/>
          <w:sz w:val="22"/>
          <w:szCs w:val="22"/>
          <w:lang w:val="ru-RU" w:eastAsia="ru-RU"/>
        </w:rPr>
      </w:pPr>
      <w:hyperlink w:anchor="_Toc482690501" w:history="1">
        <w:r w:rsidR="00CE53E6" w:rsidRPr="002F492C">
          <w:rPr>
            <w:rStyle w:val="aa"/>
            <w:noProof/>
          </w:rPr>
          <w:t>4.8</w:t>
        </w:r>
        <w:r w:rsidR="00CE53E6">
          <w:rPr>
            <w:rFonts w:asciiTheme="minorHAnsi" w:eastAsiaTheme="minorEastAsia" w:hAnsiTheme="minorHAnsi" w:cstheme="minorBidi"/>
            <w:noProof/>
            <w:sz w:val="22"/>
            <w:szCs w:val="22"/>
            <w:lang w:val="ru-RU" w:eastAsia="ru-RU"/>
          </w:rPr>
          <w:tab/>
        </w:r>
        <w:r w:rsidR="00CE53E6" w:rsidRPr="002F492C">
          <w:rPr>
            <w:rStyle w:val="aa"/>
            <w:noProof/>
            <w:lang w:val="ru"/>
          </w:rPr>
          <w:t>Символ класса – системные требования</w:t>
        </w:r>
        <w:r w:rsidR="00CE53E6">
          <w:rPr>
            <w:noProof/>
            <w:webHidden/>
          </w:rPr>
          <w:tab/>
        </w:r>
        <w:r w:rsidR="00CE53E6">
          <w:rPr>
            <w:noProof/>
            <w:webHidden/>
          </w:rPr>
          <w:fldChar w:fldCharType="begin"/>
        </w:r>
        <w:r w:rsidR="00CE53E6">
          <w:rPr>
            <w:noProof/>
            <w:webHidden/>
          </w:rPr>
          <w:instrText xml:space="preserve"> PAGEREF _Toc482690501 \h </w:instrText>
        </w:r>
        <w:r w:rsidR="00CE53E6">
          <w:rPr>
            <w:noProof/>
            <w:webHidden/>
          </w:rPr>
        </w:r>
        <w:r w:rsidR="00CE53E6">
          <w:rPr>
            <w:noProof/>
            <w:webHidden/>
          </w:rPr>
          <w:fldChar w:fldCharType="separate"/>
        </w:r>
        <w:r w:rsidR="00CE53E6">
          <w:rPr>
            <w:noProof/>
            <w:webHidden/>
          </w:rPr>
          <w:t>20</w:t>
        </w:r>
        <w:r w:rsidR="00CE53E6">
          <w:rPr>
            <w:noProof/>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502" w:history="1">
        <w:r w:rsidR="00CE53E6" w:rsidRPr="002F492C">
          <w:rPr>
            <w:rStyle w:val="aa"/>
          </w:rPr>
          <w:t>5</w:t>
        </w:r>
        <w:r w:rsidR="00CE53E6">
          <w:rPr>
            <w:rFonts w:asciiTheme="minorHAnsi" w:eastAsiaTheme="minorEastAsia" w:hAnsiTheme="minorHAnsi" w:cstheme="minorBidi"/>
            <w:b w:val="0"/>
            <w:sz w:val="22"/>
            <w:szCs w:val="22"/>
            <w:lang w:val="ru-RU" w:eastAsia="ru-RU"/>
          </w:rPr>
          <w:tab/>
        </w:r>
        <w:r w:rsidR="00CE53E6" w:rsidRPr="002F492C">
          <w:rPr>
            <w:rStyle w:val="aa"/>
            <w:lang w:val="ru"/>
          </w:rPr>
          <w:t>Учетная документация</w:t>
        </w:r>
        <w:r w:rsidR="00CE53E6">
          <w:rPr>
            <w:webHidden/>
          </w:rPr>
          <w:tab/>
        </w:r>
        <w:r w:rsidR="00CE53E6">
          <w:rPr>
            <w:webHidden/>
          </w:rPr>
          <w:fldChar w:fldCharType="begin"/>
        </w:r>
        <w:r w:rsidR="00CE53E6">
          <w:rPr>
            <w:webHidden/>
          </w:rPr>
          <w:instrText xml:space="preserve"> PAGEREF _Toc482690502 \h </w:instrText>
        </w:r>
        <w:r w:rsidR="00CE53E6">
          <w:rPr>
            <w:webHidden/>
          </w:rPr>
        </w:r>
        <w:r w:rsidR="00CE53E6">
          <w:rPr>
            <w:webHidden/>
          </w:rPr>
          <w:fldChar w:fldCharType="separate"/>
        </w:r>
        <w:r w:rsidR="00CE53E6">
          <w:rPr>
            <w:webHidden/>
          </w:rPr>
          <w:t>21</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503" w:history="1">
        <w:r w:rsidR="00CE53E6" w:rsidRPr="002F492C">
          <w:rPr>
            <w:rStyle w:val="aa"/>
          </w:rPr>
          <w:t>6</w:t>
        </w:r>
        <w:r w:rsidR="00CE53E6">
          <w:rPr>
            <w:rFonts w:asciiTheme="minorHAnsi" w:eastAsiaTheme="minorEastAsia" w:hAnsiTheme="minorHAnsi" w:cstheme="minorBidi"/>
            <w:b w:val="0"/>
            <w:sz w:val="22"/>
            <w:szCs w:val="22"/>
            <w:lang w:val="ru-RU" w:eastAsia="ru-RU"/>
          </w:rPr>
          <w:tab/>
        </w:r>
        <w:r w:rsidR="00CE53E6" w:rsidRPr="002F492C">
          <w:rPr>
            <w:rStyle w:val="aa"/>
            <w:lang w:val="ru"/>
          </w:rPr>
          <w:t>Приложения и прочие сопутствующие документы</w:t>
        </w:r>
        <w:r w:rsidR="00CE53E6">
          <w:rPr>
            <w:webHidden/>
          </w:rPr>
          <w:tab/>
        </w:r>
        <w:r w:rsidR="00CE53E6">
          <w:rPr>
            <w:webHidden/>
          </w:rPr>
          <w:fldChar w:fldCharType="begin"/>
        </w:r>
        <w:r w:rsidR="00CE53E6">
          <w:rPr>
            <w:webHidden/>
          </w:rPr>
          <w:instrText xml:space="preserve"> PAGEREF _Toc482690503 \h </w:instrText>
        </w:r>
        <w:r w:rsidR="00CE53E6">
          <w:rPr>
            <w:webHidden/>
          </w:rPr>
        </w:r>
        <w:r w:rsidR="00CE53E6">
          <w:rPr>
            <w:webHidden/>
          </w:rPr>
          <w:fldChar w:fldCharType="separate"/>
        </w:r>
        <w:r w:rsidR="00CE53E6">
          <w:rPr>
            <w:webHidden/>
          </w:rPr>
          <w:t>21</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504" w:history="1">
        <w:r w:rsidR="00CE53E6" w:rsidRPr="002F492C">
          <w:rPr>
            <w:rStyle w:val="aa"/>
          </w:rPr>
          <w:t>7</w:t>
        </w:r>
        <w:r w:rsidR="00CE53E6">
          <w:rPr>
            <w:rFonts w:asciiTheme="minorHAnsi" w:eastAsiaTheme="minorEastAsia" w:hAnsiTheme="minorHAnsi" w:cstheme="minorBidi"/>
            <w:b w:val="0"/>
            <w:sz w:val="22"/>
            <w:szCs w:val="22"/>
            <w:lang w:val="ru-RU" w:eastAsia="ru-RU"/>
          </w:rPr>
          <w:tab/>
        </w:r>
        <w:r w:rsidR="00CE53E6" w:rsidRPr="002F492C">
          <w:rPr>
            <w:rStyle w:val="aa"/>
            <w:lang w:val="ru"/>
          </w:rPr>
          <w:t>Термины и определения</w:t>
        </w:r>
        <w:r w:rsidR="00CE53E6">
          <w:rPr>
            <w:webHidden/>
          </w:rPr>
          <w:tab/>
        </w:r>
        <w:r w:rsidR="00CE53E6">
          <w:rPr>
            <w:webHidden/>
          </w:rPr>
          <w:fldChar w:fldCharType="begin"/>
        </w:r>
        <w:r w:rsidR="00CE53E6">
          <w:rPr>
            <w:webHidden/>
          </w:rPr>
          <w:instrText xml:space="preserve"> PAGEREF _Toc482690504 \h </w:instrText>
        </w:r>
        <w:r w:rsidR="00CE53E6">
          <w:rPr>
            <w:webHidden/>
          </w:rPr>
        </w:r>
        <w:r w:rsidR="00CE53E6">
          <w:rPr>
            <w:webHidden/>
          </w:rPr>
          <w:fldChar w:fldCharType="separate"/>
        </w:r>
        <w:r w:rsidR="00CE53E6">
          <w:rPr>
            <w:webHidden/>
          </w:rPr>
          <w:t>21</w:t>
        </w:r>
        <w:r w:rsidR="00CE53E6">
          <w:rPr>
            <w:webHidden/>
          </w:rPr>
          <w:fldChar w:fldCharType="end"/>
        </w:r>
      </w:hyperlink>
    </w:p>
    <w:p w:rsidR="00CE53E6" w:rsidRDefault="00BB02D3">
      <w:pPr>
        <w:pStyle w:val="11"/>
        <w:rPr>
          <w:rFonts w:asciiTheme="minorHAnsi" w:eastAsiaTheme="minorEastAsia" w:hAnsiTheme="minorHAnsi" w:cstheme="minorBidi"/>
          <w:b w:val="0"/>
          <w:sz w:val="22"/>
          <w:szCs w:val="22"/>
          <w:lang w:val="ru-RU" w:eastAsia="ru-RU"/>
        </w:rPr>
      </w:pPr>
      <w:hyperlink w:anchor="_Toc482690505" w:history="1">
        <w:r w:rsidR="00CE53E6" w:rsidRPr="002F492C">
          <w:rPr>
            <w:rStyle w:val="aa"/>
          </w:rPr>
          <w:t>8</w:t>
        </w:r>
        <w:r w:rsidR="00CE53E6">
          <w:rPr>
            <w:rFonts w:asciiTheme="minorHAnsi" w:eastAsiaTheme="minorEastAsia" w:hAnsiTheme="minorHAnsi" w:cstheme="minorBidi"/>
            <w:b w:val="0"/>
            <w:sz w:val="22"/>
            <w:szCs w:val="22"/>
            <w:lang w:val="ru-RU" w:eastAsia="ru-RU"/>
          </w:rPr>
          <w:tab/>
        </w:r>
        <w:r w:rsidR="00CE53E6" w:rsidRPr="002F492C">
          <w:rPr>
            <w:rStyle w:val="aa"/>
            <w:lang w:val="ru"/>
          </w:rPr>
          <w:t>Таблица изменений</w:t>
        </w:r>
        <w:r w:rsidR="00CE53E6">
          <w:rPr>
            <w:webHidden/>
          </w:rPr>
          <w:tab/>
        </w:r>
        <w:r w:rsidR="00CE53E6">
          <w:rPr>
            <w:webHidden/>
          </w:rPr>
          <w:fldChar w:fldCharType="begin"/>
        </w:r>
        <w:r w:rsidR="00CE53E6">
          <w:rPr>
            <w:webHidden/>
          </w:rPr>
          <w:instrText xml:space="preserve"> PAGEREF _Toc482690505 \h </w:instrText>
        </w:r>
        <w:r w:rsidR="00CE53E6">
          <w:rPr>
            <w:webHidden/>
          </w:rPr>
        </w:r>
        <w:r w:rsidR="00CE53E6">
          <w:rPr>
            <w:webHidden/>
          </w:rPr>
          <w:fldChar w:fldCharType="separate"/>
        </w:r>
        <w:r w:rsidR="00CE53E6">
          <w:rPr>
            <w:webHidden/>
          </w:rPr>
          <w:t>24</w:t>
        </w:r>
        <w:r w:rsidR="00CE53E6">
          <w:rPr>
            <w:webHidden/>
          </w:rPr>
          <w:fldChar w:fldCharType="end"/>
        </w:r>
      </w:hyperlink>
    </w:p>
    <w:p w:rsidR="009D5CC5" w:rsidRPr="00B151FC" w:rsidRDefault="00FC29D9" w:rsidP="00720748">
      <w:r>
        <w:rPr>
          <w:noProof/>
        </w:rPr>
        <w:fldChar w:fldCharType="end"/>
      </w:r>
    </w:p>
    <w:p w:rsidR="00AB0070" w:rsidRPr="00B151FC" w:rsidRDefault="00BE23B9" w:rsidP="009D54CC">
      <w:pPr>
        <w:pStyle w:val="1"/>
      </w:pPr>
      <w:bookmarkStart w:id="0" w:name="_Toc273083952"/>
      <w:bookmarkStart w:id="1" w:name="_Toc273083842"/>
      <w:bookmarkStart w:id="2" w:name="_Toc273083806"/>
      <w:bookmarkStart w:id="3" w:name="_Toc273083771"/>
      <w:bookmarkStart w:id="4" w:name="_Toc263340548"/>
      <w:r>
        <w:rPr>
          <w:b w:val="0"/>
          <w:bCs w:val="0"/>
          <w:lang w:val="ru"/>
        </w:rPr>
        <w:br w:type="page"/>
      </w:r>
      <w:bookmarkStart w:id="5" w:name="_Toc482690451"/>
      <w:r>
        <w:rPr>
          <w:lang w:val="ru"/>
        </w:rPr>
        <w:lastRenderedPageBreak/>
        <w:t>Назначение</w:t>
      </w:r>
      <w:bookmarkEnd w:id="0"/>
      <w:bookmarkEnd w:id="1"/>
      <w:bookmarkEnd w:id="2"/>
      <w:bookmarkEnd w:id="3"/>
      <w:bookmarkEnd w:id="4"/>
      <w:bookmarkEnd w:id="5"/>
    </w:p>
    <w:p w:rsidR="009E5DF0" w:rsidRDefault="009E5DF0" w:rsidP="00EE7564">
      <w:r>
        <w:rPr>
          <w:lang w:val="ru"/>
        </w:rPr>
        <w:t xml:space="preserve">Цель данной процедуры - определить эксплуатационные требования, в том числе по испытаниям, и описать необходимую документацию для систем динамического позиционирования (ДП). </w:t>
      </w:r>
    </w:p>
    <w:p w:rsidR="009E5DF0" w:rsidRDefault="009E5DF0" w:rsidP="00EE7564"/>
    <w:p w:rsidR="00EA050B" w:rsidRDefault="009E5DF0" w:rsidP="00EE7564">
      <w:r>
        <w:rPr>
          <w:lang w:val="ru"/>
        </w:rPr>
        <w:t>Данная процедура позволяет снизить риски для персонала, имущества и окружающей среды при выполнении операций в режиме системы динамического позиционирования.</w:t>
      </w:r>
    </w:p>
    <w:p w:rsidR="000D2360" w:rsidRDefault="000D2360" w:rsidP="00EE7564"/>
    <w:p w:rsidR="003652CB" w:rsidRPr="00B151FC" w:rsidRDefault="003652CB" w:rsidP="009D54CC">
      <w:pPr>
        <w:pStyle w:val="1"/>
      </w:pPr>
      <w:bookmarkStart w:id="6" w:name="_Toc273083953"/>
      <w:bookmarkStart w:id="7" w:name="_Toc273083843"/>
      <w:bookmarkStart w:id="8" w:name="_Toc273083807"/>
      <w:bookmarkStart w:id="9" w:name="_Toc273083772"/>
      <w:bookmarkStart w:id="10" w:name="_Toc263340549"/>
      <w:bookmarkStart w:id="11" w:name="_Toc482690452"/>
      <w:r>
        <w:rPr>
          <w:lang w:val="ru"/>
        </w:rPr>
        <w:t>Область применения</w:t>
      </w:r>
      <w:bookmarkEnd w:id="6"/>
      <w:bookmarkEnd w:id="7"/>
      <w:bookmarkEnd w:id="8"/>
      <w:bookmarkEnd w:id="9"/>
      <w:bookmarkEnd w:id="10"/>
      <w:bookmarkEnd w:id="11"/>
    </w:p>
    <w:p w:rsidR="003A270B" w:rsidRDefault="009E5DF0" w:rsidP="00EE7564">
      <w:r>
        <w:rPr>
          <w:lang w:val="ru"/>
        </w:rPr>
        <w:t>Данная процедура применима к работе всех корпоративных судов в рамках системы динамического позиционирования, в том числе DP1, независимо от того, принималось ли судно по контракту как судно ДП или нет.</w:t>
      </w:r>
    </w:p>
    <w:p w:rsidR="000D2360" w:rsidRDefault="000D2360" w:rsidP="00EE7564"/>
    <w:p w:rsidR="003652CB" w:rsidRDefault="003652CB" w:rsidP="009D54CC">
      <w:pPr>
        <w:pStyle w:val="1"/>
      </w:pPr>
      <w:bookmarkStart w:id="12" w:name="_Toc273083954"/>
      <w:bookmarkStart w:id="13" w:name="_Toc273083844"/>
      <w:bookmarkStart w:id="14" w:name="_Toc273083808"/>
      <w:bookmarkStart w:id="15" w:name="_Toc273083773"/>
      <w:bookmarkStart w:id="16" w:name="_Toc263340550"/>
      <w:bookmarkStart w:id="17" w:name="_Toc482690453"/>
      <w:r>
        <w:rPr>
          <w:lang w:val="ru"/>
        </w:rPr>
        <w:t>Ответственность</w:t>
      </w:r>
      <w:bookmarkEnd w:id="12"/>
      <w:bookmarkEnd w:id="13"/>
      <w:bookmarkEnd w:id="14"/>
      <w:bookmarkEnd w:id="15"/>
      <w:bookmarkEnd w:id="16"/>
      <w:r>
        <w:rPr>
          <w:lang w:val="ru"/>
        </w:rPr>
        <w:t xml:space="preserve"> и подотчетность</w:t>
      </w:r>
      <w:bookmarkEnd w:id="17"/>
      <w:r>
        <w:rPr>
          <w:lang w:val="ru"/>
        </w:rPr>
        <w:t xml:space="preserve"> </w:t>
      </w:r>
    </w:p>
    <w:p w:rsidR="00F162A5" w:rsidRDefault="00FE7F47" w:rsidP="00EE7564">
      <w:r>
        <w:rPr>
          <w:b/>
          <w:bCs/>
          <w:lang w:val="ru"/>
        </w:rPr>
        <w:t>Региональный менеджер</w:t>
      </w:r>
      <w:r>
        <w:rPr>
          <w:lang w:val="ru"/>
        </w:rPr>
        <w:t xml:space="preserve"> подотчетен за: </w:t>
      </w:r>
    </w:p>
    <w:p w:rsidR="00F162A5" w:rsidRDefault="00F162A5" w:rsidP="00E54D4E">
      <w:pPr>
        <w:pStyle w:val="ac"/>
        <w:numPr>
          <w:ilvl w:val="0"/>
          <w:numId w:val="7"/>
        </w:numPr>
      </w:pPr>
      <w:r>
        <w:rPr>
          <w:lang w:val="ru"/>
        </w:rPr>
        <w:t>внедрение данной процедуры и обеспечение соответствия флота ДП международным процедурам ДП и требованиям класса.</w:t>
      </w:r>
    </w:p>
    <w:p w:rsidR="00131F9A" w:rsidRDefault="00131F9A" w:rsidP="00131F9A">
      <w:pPr>
        <w:pStyle w:val="ac"/>
        <w:ind w:left="0"/>
      </w:pPr>
    </w:p>
    <w:p w:rsidR="00131F9A" w:rsidRDefault="00131F9A" w:rsidP="00131F9A">
      <w:r>
        <w:rPr>
          <w:b/>
          <w:bCs/>
          <w:lang w:val="ru"/>
        </w:rPr>
        <w:t xml:space="preserve">Менеджер отдела крюинга </w:t>
      </w:r>
      <w:r>
        <w:rPr>
          <w:lang w:val="ru"/>
        </w:rPr>
        <w:t>Группы отвечает за:</w:t>
      </w:r>
    </w:p>
    <w:p w:rsidR="00131F9A" w:rsidRDefault="00131F9A" w:rsidP="00131F9A">
      <w:pPr>
        <w:pStyle w:val="ac"/>
        <w:numPr>
          <w:ilvl w:val="0"/>
          <w:numId w:val="39"/>
        </w:numPr>
      </w:pPr>
      <w:r>
        <w:rPr>
          <w:lang w:val="ru"/>
        </w:rPr>
        <w:t>Наем и отбор квалифицированного персонала ДП для обеспечения укомплектования флота ДП в соответствии с международными процедурами ДП и требованиями класса.</w:t>
      </w:r>
    </w:p>
    <w:p w:rsidR="00F162A5" w:rsidRPr="00B151FC" w:rsidRDefault="00F162A5" w:rsidP="00EE7564"/>
    <w:p w:rsidR="00F162A5" w:rsidRDefault="00F162A5" w:rsidP="00EE7564">
      <w:r>
        <w:rPr>
          <w:b/>
          <w:bCs/>
          <w:lang w:val="ru"/>
        </w:rPr>
        <w:t xml:space="preserve">Капитан судна </w:t>
      </w:r>
      <w:r>
        <w:rPr>
          <w:lang w:val="ru"/>
        </w:rPr>
        <w:t xml:space="preserve">подотчетен за: </w:t>
      </w:r>
    </w:p>
    <w:p w:rsidR="00F162A5" w:rsidRDefault="00F162A5" w:rsidP="00E54D4E">
      <w:pPr>
        <w:pStyle w:val="ac"/>
        <w:numPr>
          <w:ilvl w:val="0"/>
          <w:numId w:val="8"/>
        </w:numPr>
      </w:pPr>
      <w:r>
        <w:rPr>
          <w:lang w:val="ru"/>
        </w:rPr>
        <w:t>реализацию данной процедуры и обеспечение выполнения ее требований;</w:t>
      </w:r>
    </w:p>
    <w:p w:rsidR="00F162A5" w:rsidRDefault="00F162A5" w:rsidP="00E54D4E">
      <w:pPr>
        <w:pStyle w:val="ac"/>
        <w:numPr>
          <w:ilvl w:val="0"/>
          <w:numId w:val="8"/>
        </w:numPr>
      </w:pPr>
      <w:r>
        <w:rPr>
          <w:lang w:val="ru"/>
        </w:rPr>
        <w:t>проверка надлежащего укомплектования судна в том, что касается сертификации для операций ДП согласно процедуре IMO, правилам STCW, требованию IMCA;</w:t>
      </w:r>
    </w:p>
    <w:p w:rsidR="00F162A5" w:rsidRDefault="00F162A5" w:rsidP="00E54D4E">
      <w:pPr>
        <w:pStyle w:val="ac"/>
        <w:numPr>
          <w:ilvl w:val="0"/>
          <w:numId w:val="8"/>
        </w:numPr>
      </w:pPr>
      <w:r>
        <w:rPr>
          <w:lang w:val="ru"/>
        </w:rPr>
        <w:t>проверка правильности сертификации судна в области ДП в соответствии с требованиями Классификационного общества (1, 2 или 3);</w:t>
      </w:r>
    </w:p>
    <w:p w:rsidR="009C546D" w:rsidRDefault="00F162A5" w:rsidP="009C546D">
      <w:pPr>
        <w:pStyle w:val="ac"/>
        <w:numPr>
          <w:ilvl w:val="0"/>
          <w:numId w:val="8"/>
        </w:numPr>
      </w:pPr>
      <w:r>
        <w:rPr>
          <w:lang w:val="ru"/>
        </w:rPr>
        <w:t>обеспечение соответствия руководства ДП конкретного судна системе ДП, установленной в настоящее время на борту;</w:t>
      </w:r>
    </w:p>
    <w:p w:rsidR="000F7A7D" w:rsidRDefault="00F162A5" w:rsidP="009C546D">
      <w:pPr>
        <w:pStyle w:val="ac"/>
        <w:numPr>
          <w:ilvl w:val="0"/>
          <w:numId w:val="8"/>
        </w:numPr>
      </w:pPr>
      <w:r>
        <w:rPr>
          <w:lang w:val="ru"/>
        </w:rPr>
        <w:t>доклад обо всех сбоях ДП, инцидентах и отклонениях от курса, по мере необходимости;</w:t>
      </w:r>
    </w:p>
    <w:p w:rsidR="00FC2EDA" w:rsidRDefault="00FC2EDA" w:rsidP="0078137F">
      <w:pPr>
        <w:pStyle w:val="Listealphabtique"/>
        <w:numPr>
          <w:ilvl w:val="0"/>
          <w:numId w:val="0"/>
        </w:numPr>
        <w:ind w:left="786"/>
      </w:pPr>
    </w:p>
    <w:p w:rsidR="007A5ABD" w:rsidRPr="006272C5" w:rsidRDefault="001A56C7" w:rsidP="007A5ABD">
      <w:pPr>
        <w:rPr>
          <w:rFonts w:cs="Arial"/>
          <w:szCs w:val="20"/>
        </w:rPr>
      </w:pPr>
      <w:r>
        <w:rPr>
          <w:rFonts w:cs="Arial"/>
          <w:b/>
          <w:bCs/>
          <w:szCs w:val="20"/>
          <w:lang w:val="ru"/>
        </w:rPr>
        <w:t xml:space="preserve">Менеджер контракта </w:t>
      </w:r>
      <w:r>
        <w:rPr>
          <w:rFonts w:cs="Arial"/>
          <w:szCs w:val="20"/>
          <w:lang w:val="ru"/>
        </w:rPr>
        <w:t>отвечает за:</w:t>
      </w:r>
    </w:p>
    <w:p w:rsidR="00FC2EDA" w:rsidRPr="00A56A82" w:rsidRDefault="007A5ABD" w:rsidP="00FC2EDA">
      <w:pPr>
        <w:pStyle w:val="ac"/>
        <w:numPr>
          <w:ilvl w:val="0"/>
          <w:numId w:val="19"/>
        </w:numPr>
        <w:autoSpaceDE w:val="0"/>
        <w:autoSpaceDN w:val="0"/>
        <w:adjustRightInd w:val="0"/>
        <w:contextualSpacing w:val="0"/>
        <w:rPr>
          <w:rFonts w:cs="Arial"/>
          <w:szCs w:val="20"/>
        </w:rPr>
      </w:pPr>
      <w:r>
        <w:rPr>
          <w:color w:val="000000"/>
          <w:lang w:val="ru"/>
        </w:rPr>
        <w:t>контроль за доведением до экипажа требований и ожидаемых результатов в части операций ДП и их внедрением на борту всех судов в его/ее ведении.</w:t>
      </w:r>
    </w:p>
    <w:p w:rsidR="006714B0" w:rsidRPr="006722D1" w:rsidRDefault="009C546D" w:rsidP="00A56A82">
      <w:pPr>
        <w:pStyle w:val="ac"/>
        <w:numPr>
          <w:ilvl w:val="0"/>
          <w:numId w:val="19"/>
        </w:numPr>
        <w:jc w:val="left"/>
        <w:rPr>
          <w:rFonts w:cs="Arial"/>
          <w:color w:val="000000"/>
        </w:rPr>
      </w:pPr>
      <w:r>
        <w:rPr>
          <w:rFonts w:cs="Arial"/>
          <w:color w:val="000000"/>
          <w:lang w:val="ru"/>
        </w:rPr>
        <w:t xml:space="preserve">контроль за соблюдением данной процедуры и взаимодействие с капитаном с целью оказания ему всей необходимой практической помощи по выполнению его обязанностей в связи с этой процедурой. </w:t>
      </w:r>
    </w:p>
    <w:p w:rsidR="006714B0" w:rsidRPr="006722D1" w:rsidRDefault="006714B0" w:rsidP="006714B0">
      <w:pPr>
        <w:pStyle w:val="Listealphabtique"/>
        <w:numPr>
          <w:ilvl w:val="0"/>
          <w:numId w:val="0"/>
        </w:numPr>
        <w:ind w:left="426"/>
        <w:rPr>
          <w:i/>
          <w:u w:val="single"/>
        </w:rPr>
      </w:pPr>
    </w:p>
    <w:p w:rsidR="005D0F49" w:rsidRPr="00032308" w:rsidRDefault="005D0F49" w:rsidP="00EE7564">
      <w:pPr>
        <w:rPr>
          <w:b/>
        </w:rPr>
      </w:pPr>
    </w:p>
    <w:p w:rsidR="003652CB" w:rsidRPr="000C1172" w:rsidRDefault="001D586C" w:rsidP="009D54CC">
      <w:pPr>
        <w:pStyle w:val="1"/>
      </w:pPr>
      <w:bookmarkStart w:id="18" w:name="_Toc273083955"/>
      <w:bookmarkStart w:id="19" w:name="_Toc273083845"/>
      <w:bookmarkStart w:id="20" w:name="_Toc273083809"/>
      <w:bookmarkStart w:id="21" w:name="_Toc273083774"/>
      <w:bookmarkStart w:id="22" w:name="_Toc263340551"/>
      <w:r>
        <w:rPr>
          <w:b w:val="0"/>
          <w:bCs w:val="0"/>
          <w:lang w:val="ru"/>
        </w:rPr>
        <w:br w:type="page"/>
      </w:r>
      <w:bookmarkStart w:id="23" w:name="_Toc482690454"/>
      <w:r>
        <w:rPr>
          <w:lang w:val="ru"/>
        </w:rPr>
        <w:lastRenderedPageBreak/>
        <w:t>Описание</w:t>
      </w:r>
      <w:bookmarkEnd w:id="18"/>
      <w:bookmarkEnd w:id="19"/>
      <w:bookmarkEnd w:id="20"/>
      <w:bookmarkEnd w:id="21"/>
      <w:bookmarkEnd w:id="22"/>
      <w:bookmarkEnd w:id="23"/>
    </w:p>
    <w:p w:rsidR="001957C3" w:rsidRDefault="001957C3" w:rsidP="00EE7564">
      <w:pPr>
        <w:pStyle w:val="2"/>
      </w:pPr>
      <w:bookmarkStart w:id="24" w:name="_Toc482690455"/>
      <w:r>
        <w:rPr>
          <w:iCs w:val="0"/>
          <w:lang w:val="ru"/>
        </w:rPr>
        <w:t>Общие требования</w:t>
      </w:r>
      <w:bookmarkEnd w:id="24"/>
    </w:p>
    <w:p w:rsidR="007531F9" w:rsidRDefault="007531F9" w:rsidP="00EE7564">
      <w:pPr>
        <w:rPr>
          <w:rFonts w:ascii="TimesNewRoman" w:hAnsi="TimesNewRoman" w:cs="TimesNewRoman"/>
          <w:sz w:val="24"/>
        </w:rPr>
      </w:pPr>
      <w:r>
        <w:rPr>
          <w:lang w:val="ru"/>
        </w:rPr>
        <w:t xml:space="preserve">По каждому судну ДП </w:t>
      </w:r>
      <w:r>
        <w:rPr>
          <w:i/>
          <w:iCs/>
          <w:lang w:val="ru"/>
        </w:rPr>
        <w:t xml:space="preserve">должно </w:t>
      </w:r>
      <w:r>
        <w:rPr>
          <w:lang w:val="ru"/>
        </w:rPr>
        <w:t xml:space="preserve">быть разработано </w:t>
      </w:r>
      <w:r>
        <w:rPr>
          <w:i/>
          <w:iCs/>
          <w:u w:val="single"/>
          <w:lang w:val="ru"/>
        </w:rPr>
        <w:t xml:space="preserve">Руководство по эксплуатации системы динамического позиционирования </w:t>
      </w:r>
      <w:r>
        <w:rPr>
          <w:lang w:val="ru"/>
        </w:rPr>
        <w:t>конкретного судна (Шаблон руководство по эксплуатации системы динамического позиционирования SPC-VSL-06-….).</w:t>
      </w:r>
      <w:r>
        <w:rPr>
          <w:rFonts w:ascii="TimesNewRoman" w:hAnsi="TimesNewRoman"/>
          <w:sz w:val="24"/>
          <w:lang w:val="ru"/>
        </w:rPr>
        <w:t xml:space="preserve"> </w:t>
      </w:r>
    </w:p>
    <w:p w:rsidR="007531F9" w:rsidRDefault="007531F9" w:rsidP="00EE7564"/>
    <w:p w:rsidR="007531F9" w:rsidRDefault="007531F9" w:rsidP="00EE7564">
      <w:r>
        <w:rPr>
          <w:lang w:val="ru"/>
        </w:rPr>
        <w:t xml:space="preserve">Каждое </w:t>
      </w:r>
      <w:r>
        <w:rPr>
          <w:i/>
          <w:iCs/>
          <w:u w:val="single"/>
          <w:lang w:val="ru"/>
        </w:rPr>
        <w:t xml:space="preserve">руководство по эксплуатации системы динамического </w:t>
      </w:r>
      <w:r w:rsidR="00E21E9B">
        <w:rPr>
          <w:i/>
          <w:iCs/>
          <w:u w:val="single"/>
          <w:lang w:val="ru"/>
        </w:rPr>
        <w:t>позиционирования должно</w:t>
      </w:r>
      <w:r>
        <w:rPr>
          <w:i/>
          <w:iCs/>
          <w:lang w:val="ru"/>
        </w:rPr>
        <w:t xml:space="preserve"> </w:t>
      </w:r>
      <w:r>
        <w:rPr>
          <w:lang w:val="ru"/>
        </w:rPr>
        <w:t xml:space="preserve">включать описание операционной системы ДП, относящейся к конкретному судну. </w:t>
      </w:r>
    </w:p>
    <w:p w:rsidR="007531F9" w:rsidRDefault="007531F9" w:rsidP="00EE7564"/>
    <w:p w:rsidR="007531F9" w:rsidRDefault="007531F9" w:rsidP="00EE7564">
      <w:r>
        <w:rPr>
          <w:lang w:val="ru"/>
        </w:rPr>
        <w:t xml:space="preserve">Каждое </w:t>
      </w:r>
      <w:r>
        <w:rPr>
          <w:i/>
          <w:iCs/>
          <w:u w:val="single"/>
          <w:lang w:val="ru"/>
        </w:rPr>
        <w:t>руководство по эксплуатации системы динамического позиционирования</w:t>
      </w:r>
      <w:r>
        <w:rPr>
          <w:lang w:val="ru"/>
        </w:rPr>
        <w:t xml:space="preserve"> </w:t>
      </w:r>
      <w:r>
        <w:rPr>
          <w:i/>
          <w:iCs/>
          <w:lang w:val="ru"/>
        </w:rPr>
        <w:t xml:space="preserve">должно </w:t>
      </w:r>
      <w:r>
        <w:rPr>
          <w:lang w:val="ru"/>
        </w:rPr>
        <w:t>содержать процедуры по эксплуатации системы ДП и включать процедуры по наладке ДП, запуску и прекращению операций ДП.</w:t>
      </w:r>
    </w:p>
    <w:p w:rsidR="007531F9" w:rsidRDefault="007531F9" w:rsidP="00EE7564"/>
    <w:p w:rsidR="007531F9" w:rsidRPr="003725BA" w:rsidRDefault="007531F9" w:rsidP="00EE7564">
      <w:r>
        <w:rPr>
          <w:i/>
          <w:iCs/>
          <w:lang w:val="ru"/>
        </w:rPr>
        <w:t xml:space="preserve">Должны </w:t>
      </w:r>
      <w:r>
        <w:rPr>
          <w:lang w:val="ru"/>
        </w:rPr>
        <w:t xml:space="preserve">быть указаны эксплуатационные ограничения для системы ДП, которые также включают предельные условия по погоде для операций ДП в конструктивных и эксплуатационных границах. </w:t>
      </w:r>
    </w:p>
    <w:p w:rsidR="007531F9" w:rsidRPr="003725BA" w:rsidRDefault="007531F9" w:rsidP="00EE7564"/>
    <w:p w:rsidR="007531F9" w:rsidRPr="008253D4" w:rsidRDefault="006722D1" w:rsidP="00EE7564">
      <w:r>
        <w:rPr>
          <w:lang w:val="ru"/>
        </w:rPr>
        <w:t xml:space="preserve">Численность персонала </w:t>
      </w:r>
      <w:r>
        <w:rPr>
          <w:i/>
          <w:iCs/>
          <w:lang w:val="ru"/>
        </w:rPr>
        <w:t xml:space="preserve">должна </w:t>
      </w:r>
      <w:r>
        <w:rPr>
          <w:lang w:val="ru"/>
        </w:rPr>
        <w:t xml:space="preserve">соответствовать требованиям, зафиксированным в применимой сертификации для судов, работающих в режиме ДП.  </w:t>
      </w:r>
    </w:p>
    <w:p w:rsidR="007531F9" w:rsidRPr="008253D4" w:rsidRDefault="007531F9" w:rsidP="00EE7564"/>
    <w:p w:rsidR="00D20F86" w:rsidRDefault="007531F9" w:rsidP="00EE7564">
      <w:r>
        <w:rPr>
          <w:lang w:val="ru"/>
        </w:rPr>
        <w:t xml:space="preserve">Резервирование на судах ДП </w:t>
      </w:r>
      <w:r>
        <w:rPr>
          <w:i/>
          <w:iCs/>
          <w:lang w:val="ru"/>
        </w:rPr>
        <w:t xml:space="preserve">должно </w:t>
      </w:r>
      <w:r>
        <w:rPr>
          <w:lang w:val="ru"/>
        </w:rPr>
        <w:t xml:space="preserve">пройти оценку посредством исследования АХПО с подтверждением испытаниями АХПО. Все отказы, в процессе эксплуатации и анализа АХПО </w:t>
      </w:r>
      <w:r>
        <w:rPr>
          <w:i/>
          <w:iCs/>
          <w:lang w:val="ru"/>
        </w:rPr>
        <w:t xml:space="preserve">должны </w:t>
      </w:r>
      <w:r>
        <w:rPr>
          <w:lang w:val="ru"/>
        </w:rPr>
        <w:t>быть исследованы.</w:t>
      </w:r>
    </w:p>
    <w:p w:rsidR="00CB23FE" w:rsidRPr="003725BA" w:rsidRDefault="00CB23FE" w:rsidP="00EE7564">
      <w:pPr>
        <w:pStyle w:val="2"/>
      </w:pPr>
      <w:bookmarkStart w:id="25" w:name="_Toc482690456"/>
      <w:r>
        <w:rPr>
          <w:iCs w:val="0"/>
          <w:lang w:val="ru"/>
        </w:rPr>
        <w:t>Сертификация и контроль системы ДП</w:t>
      </w:r>
      <w:bookmarkEnd w:id="25"/>
      <w:r>
        <w:rPr>
          <w:iCs w:val="0"/>
          <w:lang w:val="ru"/>
        </w:rPr>
        <w:t xml:space="preserve">  </w:t>
      </w:r>
    </w:p>
    <w:p w:rsidR="00CB23FE" w:rsidRPr="0065186D" w:rsidRDefault="00B2397D" w:rsidP="00EE7564">
      <w:pPr>
        <w:rPr>
          <w:b/>
          <w:bCs/>
        </w:rPr>
      </w:pPr>
      <w:r>
        <w:rPr>
          <w:lang w:val="ru"/>
        </w:rPr>
        <w:t xml:space="preserve">Компания </w:t>
      </w:r>
      <w:r>
        <w:rPr>
          <w:i/>
          <w:iCs/>
          <w:lang w:val="ru"/>
        </w:rPr>
        <w:t xml:space="preserve">должна </w:t>
      </w:r>
      <w:r>
        <w:rPr>
          <w:lang w:val="ru"/>
        </w:rPr>
        <w:t xml:space="preserve">быть в состоянии продемонстрировать фрахтователям и органам власти, что ее суда отвечают применимым </w:t>
      </w:r>
      <w:r>
        <w:rPr>
          <w:i/>
          <w:iCs/>
          <w:u w:val="single"/>
          <w:lang w:val="ru"/>
        </w:rPr>
        <w:t xml:space="preserve">рекомендациям IMO </w:t>
      </w:r>
      <w:r>
        <w:rPr>
          <w:lang w:val="ru"/>
        </w:rPr>
        <w:t xml:space="preserve">и </w:t>
      </w:r>
      <w:r>
        <w:rPr>
          <w:i/>
          <w:iCs/>
          <w:u w:val="single"/>
          <w:lang w:val="ru"/>
        </w:rPr>
        <w:t>Правилам классификационного общества</w:t>
      </w:r>
      <w:r>
        <w:rPr>
          <w:lang w:val="ru"/>
        </w:rPr>
        <w:t>, а также всех прочих учитываемых общепризнанных руководств ДП.</w:t>
      </w:r>
    </w:p>
    <w:p w:rsidR="00CB23FE" w:rsidRPr="0065186D" w:rsidRDefault="00CB23FE" w:rsidP="00EE7564">
      <w:pPr>
        <w:pStyle w:val="3"/>
      </w:pPr>
      <w:bookmarkStart w:id="26" w:name="_Toc482690457"/>
      <w:bookmarkStart w:id="27" w:name="_Toc311047065"/>
      <w:r>
        <w:rPr>
          <w:lang w:val="ru"/>
        </w:rPr>
        <w:t>Символ класса ДП Классификационного общества</w:t>
      </w:r>
      <w:bookmarkEnd w:id="26"/>
      <w:r>
        <w:rPr>
          <w:lang w:val="ru"/>
        </w:rPr>
        <w:t xml:space="preserve">  </w:t>
      </w:r>
      <w:bookmarkEnd w:id="27"/>
    </w:p>
    <w:p w:rsidR="00CB23FE" w:rsidRPr="0065186D" w:rsidRDefault="00970335" w:rsidP="00EE7564">
      <w:r>
        <w:rPr>
          <w:lang w:val="ru"/>
        </w:rPr>
        <w:t xml:space="preserve">Компания </w:t>
      </w:r>
      <w:r>
        <w:rPr>
          <w:i/>
          <w:iCs/>
          <w:lang w:val="ru"/>
        </w:rPr>
        <w:t xml:space="preserve">должна </w:t>
      </w:r>
      <w:r>
        <w:rPr>
          <w:lang w:val="ru"/>
        </w:rPr>
        <w:t>обеспечить, что их суда ДП обладают и поддерживают надлежащий символ класс ДП, выданный классификационным обществом. В случаях, когда система ДП интегрирована в другие системы управления, такие как управление судном, управление рулевыми двигателями и системы определения контрольной позиции, это может быть отражено в символе класса классификационного общества.</w:t>
      </w:r>
    </w:p>
    <w:p w:rsidR="00CB23FE" w:rsidRPr="0065186D" w:rsidRDefault="00CB23FE" w:rsidP="00EE7564">
      <w:pPr>
        <w:pStyle w:val="3"/>
      </w:pPr>
      <w:bookmarkStart w:id="28" w:name="_Toc482690458"/>
      <w:bookmarkStart w:id="29" w:name="_Toc311047066"/>
      <w:r>
        <w:rPr>
          <w:lang w:val="ru"/>
        </w:rPr>
        <w:t>Анализ характера и последствий отказа системы ДП</w:t>
      </w:r>
      <w:bookmarkEnd w:id="28"/>
      <w:r>
        <w:rPr>
          <w:lang w:val="ru"/>
        </w:rPr>
        <w:t xml:space="preserve"> </w:t>
      </w:r>
      <w:bookmarkEnd w:id="29"/>
    </w:p>
    <w:p w:rsidR="00970335" w:rsidRDefault="0078137F" w:rsidP="00EE7564">
      <w:r>
        <w:rPr>
          <w:lang w:val="ru"/>
        </w:rPr>
        <w:t xml:space="preserve">Компания </w:t>
      </w:r>
      <w:r>
        <w:rPr>
          <w:i/>
          <w:iCs/>
          <w:lang w:val="ru"/>
        </w:rPr>
        <w:t xml:space="preserve">должна </w:t>
      </w:r>
      <w:r>
        <w:rPr>
          <w:lang w:val="ru"/>
        </w:rPr>
        <w:t xml:space="preserve">обеспечить, что анализы АХПО системы ДП и, в соответствующих случаях, применительно к встроенным системам управления выполняются по каждому из ее судов ДП. </w:t>
      </w:r>
    </w:p>
    <w:p w:rsidR="00970335" w:rsidRDefault="00970335" w:rsidP="00EE7564"/>
    <w:p w:rsidR="00CB23FE" w:rsidRDefault="00CB23FE" w:rsidP="00EE7564">
      <w:r>
        <w:rPr>
          <w:lang w:val="ru"/>
        </w:rPr>
        <w:t>Главная цель анализа характера и последствий отказов (АХПО) системы ДП состоит в определении по анализу последствия единичных отказов системы ДП и влияние на способность судна удерживать положение и курс.</w:t>
      </w:r>
    </w:p>
    <w:p w:rsidR="00970335" w:rsidRPr="0065186D" w:rsidRDefault="00970335" w:rsidP="00EE7564"/>
    <w:p w:rsidR="00CB23FE" w:rsidRPr="003725BA" w:rsidRDefault="00CB23FE" w:rsidP="00EE7564">
      <w:r>
        <w:rPr>
          <w:lang w:val="ru"/>
        </w:rPr>
        <w:t xml:space="preserve">Для оборудования класса 2 и 3 судов АХПО ДП также </w:t>
      </w:r>
      <w:r>
        <w:rPr>
          <w:i/>
          <w:iCs/>
          <w:lang w:val="ru"/>
        </w:rPr>
        <w:t xml:space="preserve">должен </w:t>
      </w:r>
      <w:r>
        <w:rPr>
          <w:lang w:val="ru"/>
        </w:rPr>
        <w:t>определять режим наихудшего отказа и подтвердить техническую возможность резервирования системы ДП.</w:t>
      </w:r>
    </w:p>
    <w:p w:rsidR="00970335" w:rsidRPr="003725BA" w:rsidRDefault="00970335" w:rsidP="00EE7564"/>
    <w:p w:rsidR="00EE1FF9" w:rsidRDefault="00A32272" w:rsidP="00EE7564">
      <w:r>
        <w:rPr>
          <w:lang w:val="ru"/>
        </w:rPr>
        <w:t xml:space="preserve">АХПО </w:t>
      </w:r>
      <w:r>
        <w:rPr>
          <w:i/>
          <w:iCs/>
          <w:lang w:val="ru"/>
        </w:rPr>
        <w:t>должен</w:t>
      </w:r>
      <w:r>
        <w:rPr>
          <w:lang w:val="ru"/>
        </w:rPr>
        <w:t xml:space="preserve"> выполняться после модификаций или модернизаций, произведенных с судном, или на 5-летней основе. </w:t>
      </w:r>
    </w:p>
    <w:p w:rsidR="00EE1FF9" w:rsidRDefault="00EE1FF9" w:rsidP="00EE7564"/>
    <w:p w:rsidR="00A32272" w:rsidRPr="00A32272" w:rsidRDefault="00EE1FF9" w:rsidP="00EE7564">
      <w:r>
        <w:rPr>
          <w:lang w:val="ru"/>
        </w:rPr>
        <w:lastRenderedPageBreak/>
        <w:t xml:space="preserve">Проверка АХПО является обязательной в дополнение к ежегодному опробованию и инспекциям или испытаниям согласно </w:t>
      </w:r>
      <w:r w:rsidR="00E21E9B">
        <w:rPr>
          <w:lang w:val="ru"/>
        </w:rPr>
        <w:t>требованиям класса для поддержания символа класса,</w:t>
      </w:r>
      <w:r>
        <w:rPr>
          <w:lang w:val="ru"/>
        </w:rPr>
        <w:t xml:space="preserve"> в части ДП. </w:t>
      </w:r>
    </w:p>
    <w:p w:rsidR="00CB23FE" w:rsidRPr="0065186D" w:rsidRDefault="00CB23FE" w:rsidP="00EE7564">
      <w:pPr>
        <w:pStyle w:val="3"/>
      </w:pPr>
      <w:bookmarkStart w:id="30" w:name="_Toc311047067"/>
      <w:bookmarkStart w:id="31" w:name="_Toc482690459"/>
      <w:r>
        <w:rPr>
          <w:lang w:val="ru"/>
        </w:rPr>
        <w:t>Ежегодное опробование ДП</w:t>
      </w:r>
      <w:bookmarkEnd w:id="30"/>
      <w:bookmarkEnd w:id="31"/>
    </w:p>
    <w:p w:rsidR="00970335" w:rsidRDefault="00970335" w:rsidP="00EE7564">
      <w:r>
        <w:rPr>
          <w:lang w:val="ru"/>
        </w:rPr>
        <w:t xml:space="preserve">Компания </w:t>
      </w:r>
      <w:r>
        <w:rPr>
          <w:i/>
          <w:iCs/>
          <w:lang w:val="ru"/>
        </w:rPr>
        <w:t>должна</w:t>
      </w:r>
      <w:r>
        <w:rPr>
          <w:lang w:val="ru"/>
        </w:rPr>
        <w:t xml:space="preserve"> обеспечить проведение на своих судах ДП регулярного ежегодного опробования.</w:t>
      </w:r>
    </w:p>
    <w:p w:rsidR="00970335" w:rsidRDefault="00970335" w:rsidP="00EE7564"/>
    <w:p w:rsidR="00970335" w:rsidRPr="003725BA" w:rsidRDefault="00CB23FE" w:rsidP="00EE7564">
      <w:r>
        <w:rPr>
          <w:lang w:val="ru"/>
        </w:rPr>
        <w:t xml:space="preserve">Цель этого опробования - убедиться, что система ДП содержалась на должном уровне, в исправном рабочем состоянии и соответствует требованиям присвоенного символа класса ДП. </w:t>
      </w:r>
    </w:p>
    <w:p w:rsidR="00970335" w:rsidRPr="003725BA" w:rsidRDefault="00970335" w:rsidP="00EE7564"/>
    <w:p w:rsidR="00A730C6" w:rsidRDefault="00CB23FE" w:rsidP="00EE7564">
      <w:r>
        <w:rPr>
          <w:highlight w:val="yellow"/>
          <w:lang w:val="ru"/>
        </w:rPr>
        <w:t xml:space="preserve">Объем испытаний в рамках ежегодного опробования ДП (Контрольный перечень опробования ДП FRM-VSL-06-……) не </w:t>
      </w:r>
      <w:r>
        <w:rPr>
          <w:i/>
          <w:iCs/>
          <w:highlight w:val="yellow"/>
          <w:lang w:val="ru"/>
        </w:rPr>
        <w:t>должен</w:t>
      </w:r>
      <w:r>
        <w:rPr>
          <w:highlight w:val="yellow"/>
          <w:lang w:val="ru"/>
        </w:rPr>
        <w:t xml:space="preserve"> быть столь обширен</w:t>
      </w:r>
      <w:r w:rsidR="007E33CE">
        <w:rPr>
          <w:highlight w:val="yellow"/>
          <w:lang w:val="ru-RU"/>
        </w:rPr>
        <w:t>,</w:t>
      </w:r>
      <w:r>
        <w:rPr>
          <w:highlight w:val="yellow"/>
          <w:lang w:val="ru"/>
        </w:rPr>
        <w:t xml:space="preserve"> как испытания АХПО ДП.</w:t>
      </w:r>
      <w:r>
        <w:rPr>
          <w:lang w:val="ru"/>
        </w:rPr>
        <w:t xml:space="preserve"> </w:t>
      </w:r>
    </w:p>
    <w:p w:rsidR="00A730C6" w:rsidRDefault="00A730C6" w:rsidP="00EE7564"/>
    <w:p w:rsidR="00CB23FE" w:rsidRPr="0065186D" w:rsidRDefault="00CB23FE" w:rsidP="00EE7564">
      <w:r>
        <w:rPr>
          <w:lang w:val="ru"/>
        </w:rPr>
        <w:t xml:space="preserve">Годовая программа испытаний ДП </w:t>
      </w:r>
      <w:r>
        <w:rPr>
          <w:i/>
          <w:iCs/>
          <w:lang w:val="ru"/>
        </w:rPr>
        <w:t xml:space="preserve">должна </w:t>
      </w:r>
      <w:r>
        <w:rPr>
          <w:lang w:val="ru"/>
        </w:rPr>
        <w:t>быть составлена на основе заданной выборки. В соответствующих случаях ежегодное опробование включает смежные встроенные системы управления.</w:t>
      </w:r>
    </w:p>
    <w:p w:rsidR="00CB23FE" w:rsidRDefault="00CB23FE" w:rsidP="00EE7564"/>
    <w:p w:rsidR="00A730C6" w:rsidRDefault="00A730C6" w:rsidP="00EE7564">
      <w:r>
        <w:rPr>
          <w:lang w:val="ru"/>
        </w:rPr>
        <w:t xml:space="preserve">Ежегодное опробование ДП может проводиться как единичное, отдельное мероприятие или как часть программы испытаний на наклоны и качку в течение года, возможно, в рамках запланированной </w:t>
      </w:r>
      <w:r w:rsidR="00E21E9B">
        <w:rPr>
          <w:lang w:val="ru"/>
        </w:rPr>
        <w:t>программы техобслуживания</w:t>
      </w:r>
      <w:r>
        <w:rPr>
          <w:lang w:val="ru"/>
        </w:rPr>
        <w:t xml:space="preserve"> судна. </w:t>
      </w:r>
    </w:p>
    <w:p w:rsidR="00A730C6" w:rsidRDefault="00A730C6" w:rsidP="00EE7564"/>
    <w:p w:rsidR="00A730C6" w:rsidRDefault="002E75C6" w:rsidP="00EE7564">
      <w:r>
        <w:rPr>
          <w:lang w:val="ru"/>
        </w:rPr>
        <w:t xml:space="preserve">Согласно отраслевым нормам опробование </w:t>
      </w:r>
      <w:r>
        <w:rPr>
          <w:i/>
          <w:iCs/>
          <w:lang w:val="ru"/>
        </w:rPr>
        <w:t xml:space="preserve">должно </w:t>
      </w:r>
      <w:r>
        <w:rPr>
          <w:lang w:val="ru"/>
        </w:rPr>
        <w:t xml:space="preserve">проводиться как единичное, отдельное событие. </w:t>
      </w:r>
    </w:p>
    <w:p w:rsidR="00A730C6" w:rsidRDefault="00A730C6" w:rsidP="00EE7564"/>
    <w:p w:rsidR="00A730C6" w:rsidRDefault="00A730C6" w:rsidP="00EE7564">
      <w:r>
        <w:rPr>
          <w:lang w:val="ru"/>
        </w:rPr>
        <w:t xml:space="preserve">При проведении испытаний, исходя из этого принципа, компания </w:t>
      </w:r>
      <w:r>
        <w:rPr>
          <w:i/>
          <w:iCs/>
          <w:lang w:val="ru"/>
        </w:rPr>
        <w:t xml:space="preserve">должна </w:t>
      </w:r>
      <w:r>
        <w:rPr>
          <w:lang w:val="ru"/>
        </w:rPr>
        <w:t xml:space="preserve">обеспечить их проведение в присутствии третьего лица. Это может быть независимая сторонняя организация, или любое компетентное лицо, не являющееся членом соответствующей оперативной группы, такое как </w:t>
      </w:r>
      <w:r>
        <w:rPr>
          <w:b/>
          <w:bCs/>
          <w:lang w:val="ru"/>
        </w:rPr>
        <w:t>капитан</w:t>
      </w:r>
      <w:r>
        <w:rPr>
          <w:lang w:val="ru"/>
        </w:rPr>
        <w:t xml:space="preserve"> или </w:t>
      </w:r>
      <w:r>
        <w:rPr>
          <w:b/>
          <w:bCs/>
          <w:lang w:val="ru"/>
        </w:rPr>
        <w:t xml:space="preserve">главный механик </w:t>
      </w:r>
      <w:r>
        <w:rPr>
          <w:lang w:val="ru"/>
        </w:rPr>
        <w:t xml:space="preserve">другого судна или соответствующий технический специалист берегового базирования. </w:t>
      </w:r>
    </w:p>
    <w:p w:rsidR="00A730C6" w:rsidRDefault="00A730C6" w:rsidP="00EE7564"/>
    <w:p w:rsidR="00A730C6" w:rsidRDefault="00A730C6" w:rsidP="00EE7564">
      <w:r>
        <w:rPr>
          <w:lang w:val="ru"/>
        </w:rPr>
        <w:t xml:space="preserve">Если испытания являются частью программы испытаний на наклоны и качку в течение года, компания </w:t>
      </w:r>
      <w:r>
        <w:rPr>
          <w:i/>
          <w:iCs/>
          <w:lang w:val="ru"/>
        </w:rPr>
        <w:t>должна</w:t>
      </w:r>
      <w:r>
        <w:rPr>
          <w:lang w:val="ru"/>
        </w:rPr>
        <w:t xml:space="preserve"> обеспечить, что испытания и результаты подлежат независимому утверждению.</w:t>
      </w:r>
    </w:p>
    <w:p w:rsidR="00A730C6" w:rsidRDefault="00A730C6" w:rsidP="00EE7564"/>
    <w:p w:rsidR="00A730C6" w:rsidRDefault="00A730C6" w:rsidP="00EE7564">
      <w:r>
        <w:rPr>
          <w:lang w:val="ru"/>
        </w:rPr>
        <w:t xml:space="preserve">Компания </w:t>
      </w:r>
      <w:r>
        <w:rPr>
          <w:i/>
          <w:iCs/>
          <w:lang w:val="ru"/>
        </w:rPr>
        <w:t xml:space="preserve">должна </w:t>
      </w:r>
      <w:r>
        <w:rPr>
          <w:lang w:val="ru"/>
        </w:rPr>
        <w:t xml:space="preserve">обеспечить, что ключевой персонал ДП активно участвует в проведении программы ежегодных испытаний ДП независимо от формы, в которой они проводятся. </w:t>
      </w:r>
    </w:p>
    <w:p w:rsidR="00A730C6" w:rsidRDefault="00A730C6" w:rsidP="00EE7564"/>
    <w:p w:rsidR="00A730C6" w:rsidRDefault="00A730C6" w:rsidP="00EE7564">
      <w:r>
        <w:rPr>
          <w:lang w:val="ru"/>
        </w:rPr>
        <w:t xml:space="preserve">Оформленная документация ежегодных испытаний ДП </w:t>
      </w:r>
      <w:r>
        <w:rPr>
          <w:i/>
          <w:iCs/>
          <w:lang w:val="ru"/>
        </w:rPr>
        <w:t xml:space="preserve">должна </w:t>
      </w:r>
      <w:r>
        <w:rPr>
          <w:lang w:val="ru"/>
        </w:rPr>
        <w:t>храниться на борту судна для использования экипажем и представляться фрахтователю по мере необходимости.</w:t>
      </w:r>
    </w:p>
    <w:p w:rsidR="00CB23FE" w:rsidRPr="0065186D" w:rsidRDefault="00CB23FE" w:rsidP="00EE7564">
      <w:pPr>
        <w:pStyle w:val="3"/>
      </w:pPr>
      <w:bookmarkStart w:id="32" w:name="_Toc482690460"/>
      <w:bookmarkStart w:id="33" w:name="_Toc311047068"/>
      <w:r>
        <w:rPr>
          <w:lang w:val="ru"/>
        </w:rPr>
        <w:t xml:space="preserve">Диаграммы </w:t>
      </w:r>
      <w:r w:rsidR="000C288D">
        <w:rPr>
          <w:lang w:val="ru-RU"/>
        </w:rPr>
        <w:t>удержания</w:t>
      </w:r>
      <w:r>
        <w:rPr>
          <w:lang w:val="ru"/>
        </w:rPr>
        <w:t xml:space="preserve"> ДП</w:t>
      </w:r>
      <w:bookmarkEnd w:id="32"/>
      <w:r>
        <w:rPr>
          <w:lang w:val="ru"/>
        </w:rPr>
        <w:t xml:space="preserve">  </w:t>
      </w:r>
      <w:bookmarkEnd w:id="33"/>
    </w:p>
    <w:p w:rsidR="00623336" w:rsidRPr="003725BA" w:rsidRDefault="002E75C6" w:rsidP="00EE7564">
      <w:r>
        <w:rPr>
          <w:lang w:val="ru"/>
        </w:rPr>
        <w:t xml:space="preserve">Компания </w:t>
      </w:r>
      <w:r>
        <w:rPr>
          <w:i/>
          <w:iCs/>
          <w:lang w:val="ru"/>
        </w:rPr>
        <w:t xml:space="preserve">должна </w:t>
      </w:r>
      <w:r>
        <w:rPr>
          <w:lang w:val="ru"/>
        </w:rPr>
        <w:t xml:space="preserve">признавать ценность диаграмм </w:t>
      </w:r>
      <w:r w:rsidR="000C288D">
        <w:rPr>
          <w:lang w:val="ru"/>
        </w:rPr>
        <w:t>удержания</w:t>
      </w:r>
      <w:r>
        <w:rPr>
          <w:lang w:val="ru"/>
        </w:rPr>
        <w:t xml:space="preserve"> ДП. </w:t>
      </w:r>
    </w:p>
    <w:p w:rsidR="00623336" w:rsidRPr="003725BA" w:rsidRDefault="00623336" w:rsidP="00EE7564"/>
    <w:p w:rsidR="00623336" w:rsidRDefault="00CB23FE" w:rsidP="00EE7564">
      <w:r>
        <w:rPr>
          <w:lang w:val="ru"/>
        </w:rPr>
        <w:t xml:space="preserve">Цель диаграмм </w:t>
      </w:r>
      <w:r w:rsidR="000C288D">
        <w:rPr>
          <w:lang w:val="ru"/>
        </w:rPr>
        <w:t xml:space="preserve">удержания </w:t>
      </w:r>
      <w:r>
        <w:rPr>
          <w:lang w:val="ru"/>
        </w:rPr>
        <w:t xml:space="preserve">ДП заключается в возможности, исходя из предполагаемой тяговой мощности, определить по расчету способность судна сохранять положение и в полностью неизменных, и в определенных ухудшенных условиях, а также в различных климатических условиях. </w:t>
      </w:r>
    </w:p>
    <w:p w:rsidR="00623336" w:rsidRDefault="00623336" w:rsidP="00EE7564"/>
    <w:p w:rsidR="00623336" w:rsidRDefault="00CB23FE" w:rsidP="00EE7564">
      <w:r>
        <w:rPr>
          <w:lang w:val="ru"/>
        </w:rPr>
        <w:t xml:space="preserve">Диаграммы </w:t>
      </w:r>
      <w:r w:rsidR="000C288D">
        <w:rPr>
          <w:lang w:val="ru"/>
        </w:rPr>
        <w:t>удержания</w:t>
      </w:r>
      <w:r>
        <w:rPr>
          <w:lang w:val="ru"/>
        </w:rPr>
        <w:t xml:space="preserve"> ДП </w:t>
      </w:r>
      <w:r>
        <w:rPr>
          <w:i/>
          <w:iCs/>
          <w:lang w:val="ru"/>
        </w:rPr>
        <w:t xml:space="preserve">должны </w:t>
      </w:r>
      <w:r>
        <w:rPr>
          <w:lang w:val="ru"/>
        </w:rPr>
        <w:t xml:space="preserve">использоваться в оценке рисков, используемой для определения границ области безопасной работы на </w:t>
      </w:r>
      <w:r w:rsidR="00966D3A">
        <w:rPr>
          <w:lang w:val="ru"/>
        </w:rPr>
        <w:t xml:space="preserve">офшорных </w:t>
      </w:r>
      <w:r>
        <w:rPr>
          <w:lang w:val="ru"/>
        </w:rPr>
        <w:t xml:space="preserve">установках. </w:t>
      </w:r>
    </w:p>
    <w:p w:rsidR="00623336" w:rsidRDefault="00623336" w:rsidP="00EE7564"/>
    <w:p w:rsidR="00623336" w:rsidRDefault="002E75C6" w:rsidP="00EE7564">
      <w:r>
        <w:rPr>
          <w:lang w:val="ru"/>
        </w:rPr>
        <w:t xml:space="preserve">Компания также </w:t>
      </w:r>
      <w:r>
        <w:rPr>
          <w:i/>
          <w:iCs/>
          <w:lang w:val="ru"/>
        </w:rPr>
        <w:t>должна</w:t>
      </w:r>
      <w:r>
        <w:rPr>
          <w:lang w:val="ru"/>
        </w:rPr>
        <w:t xml:space="preserve"> признать, что в результате развития в последнее время диаграммы </w:t>
      </w:r>
      <w:r w:rsidR="000C288D">
        <w:rPr>
          <w:lang w:val="ru"/>
        </w:rPr>
        <w:t>удержания</w:t>
      </w:r>
      <w:r>
        <w:rPr>
          <w:lang w:val="ru"/>
        </w:rPr>
        <w:t xml:space="preserve"> ДП стали доступны </w:t>
      </w:r>
      <w:r w:rsidR="00E21E9B">
        <w:rPr>
          <w:lang w:val="ru"/>
        </w:rPr>
        <w:t>онлайн</w:t>
      </w:r>
      <w:r>
        <w:rPr>
          <w:lang w:val="ru"/>
        </w:rPr>
        <w:t xml:space="preserve"> в качестве вспомогательного средства в системе управления ДП. </w:t>
      </w:r>
    </w:p>
    <w:p w:rsidR="00623336" w:rsidRDefault="00623336" w:rsidP="00EE7564"/>
    <w:p w:rsidR="00623336" w:rsidRDefault="002E75C6" w:rsidP="00EE7564">
      <w:r>
        <w:rPr>
          <w:lang w:val="ru"/>
        </w:rPr>
        <w:t xml:space="preserve">Компания </w:t>
      </w:r>
      <w:r>
        <w:rPr>
          <w:i/>
          <w:iCs/>
          <w:lang w:val="ru"/>
        </w:rPr>
        <w:t xml:space="preserve">должна </w:t>
      </w:r>
      <w:r>
        <w:rPr>
          <w:lang w:val="ru"/>
        </w:rPr>
        <w:t xml:space="preserve">понимать, что подобная онлайн информация основана на теоретическом расчете с учетом принятой пропульсивной/тяговой мощности и может не представлять фактическую способность судна по ДП. </w:t>
      </w:r>
    </w:p>
    <w:p w:rsidR="00623336" w:rsidRDefault="00623336" w:rsidP="00EE7564"/>
    <w:p w:rsidR="00CB23FE" w:rsidRDefault="00CB23FE" w:rsidP="00EE7564">
      <w:r>
        <w:rPr>
          <w:i/>
          <w:iCs/>
          <w:lang w:val="ru"/>
        </w:rPr>
        <w:lastRenderedPageBreak/>
        <w:t xml:space="preserve">Необходимо </w:t>
      </w:r>
      <w:r>
        <w:rPr>
          <w:lang w:val="ru"/>
        </w:rPr>
        <w:t xml:space="preserve">с осторожностью относиться к диаграммам </w:t>
      </w:r>
      <w:r w:rsidR="000C288D">
        <w:rPr>
          <w:lang w:val="ru"/>
        </w:rPr>
        <w:t>удержания</w:t>
      </w:r>
      <w:r>
        <w:rPr>
          <w:lang w:val="ru"/>
        </w:rPr>
        <w:t xml:space="preserve"> ДП. </w:t>
      </w:r>
      <w:r>
        <w:rPr>
          <w:i/>
          <w:iCs/>
          <w:lang w:val="ru"/>
        </w:rPr>
        <w:t xml:space="preserve">Следует </w:t>
      </w:r>
      <w:r>
        <w:rPr>
          <w:lang w:val="ru"/>
        </w:rPr>
        <w:t>оценить их результаты и проверить на достоверность, сравнив с показателями работы судна согласно замерам в диаграммах качества удержания судна в реальных условиях ДП.</w:t>
      </w:r>
    </w:p>
    <w:p w:rsidR="00623336" w:rsidRDefault="00623336" w:rsidP="00EE7564"/>
    <w:tbl>
      <w:tblPr>
        <w:tblW w:w="0" w:type="auto"/>
        <w:tblLayout w:type="fixed"/>
        <w:tblLook w:val="04A0" w:firstRow="1" w:lastRow="0" w:firstColumn="1" w:lastColumn="0" w:noHBand="0" w:noVBand="1"/>
      </w:tblPr>
      <w:tblGrid>
        <w:gridCol w:w="675"/>
        <w:gridCol w:w="9180"/>
      </w:tblGrid>
      <w:tr w:rsidR="002E75C6" w:rsidRPr="00D93208" w:rsidTr="00754D6B">
        <w:tc>
          <w:tcPr>
            <w:tcW w:w="675" w:type="dxa"/>
          </w:tcPr>
          <w:p w:rsidR="002E75C6" w:rsidRPr="00D93208" w:rsidRDefault="00EA1AF9" w:rsidP="00754D6B">
            <w:pPr>
              <w:autoSpaceDE w:val="0"/>
              <w:autoSpaceDN w:val="0"/>
              <w:adjustRightInd w:val="0"/>
              <w:jc w:val="center"/>
              <w:rPr>
                <w:rFonts w:cs="Arial"/>
                <w:color w:val="000000"/>
                <w:szCs w:val="20"/>
              </w:rPr>
            </w:pPr>
            <w:r>
              <w:rPr>
                <w:rFonts w:cs="Arial"/>
                <w:noProof/>
                <w:color w:val="000000"/>
                <w:szCs w:val="20"/>
                <w:lang w:val="ru-RU" w:eastAsia="ru-RU"/>
              </w:rPr>
              <w:drawing>
                <wp:inline distT="0" distB="0" distL="0" distR="0">
                  <wp:extent cx="285750" cy="285750"/>
                  <wp:effectExtent l="0" t="0" r="0" b="0"/>
                  <wp:docPr id="2"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bottom"/>
          </w:tcPr>
          <w:p w:rsidR="002E75C6" w:rsidRPr="00DC6901" w:rsidRDefault="002E75C6" w:rsidP="000C288D">
            <w:pPr>
              <w:autoSpaceDE w:val="0"/>
              <w:autoSpaceDN w:val="0"/>
              <w:adjustRightInd w:val="0"/>
              <w:rPr>
                <w:rFonts w:cs="Arial"/>
                <w:color w:val="000000"/>
                <w:szCs w:val="20"/>
              </w:rPr>
            </w:pPr>
            <w:r>
              <w:rPr>
                <w:lang w:val="ru"/>
              </w:rPr>
              <w:t xml:space="preserve">Диаграммы </w:t>
            </w:r>
            <w:r w:rsidR="000C288D">
              <w:rPr>
                <w:lang w:val="ru"/>
              </w:rPr>
              <w:t>удержания</w:t>
            </w:r>
            <w:r>
              <w:rPr>
                <w:lang w:val="ru"/>
              </w:rPr>
              <w:t xml:space="preserve"> ДП не </w:t>
            </w:r>
            <w:r>
              <w:rPr>
                <w:i/>
                <w:iCs/>
                <w:lang w:val="ru"/>
              </w:rPr>
              <w:t xml:space="preserve">должны </w:t>
            </w:r>
            <w:r>
              <w:rPr>
                <w:lang w:val="ru"/>
              </w:rPr>
              <w:t xml:space="preserve">отражать отклонения судна в режиме ДП. На них показаны вероятные ограничения среды, в пределах которых судно ДП </w:t>
            </w:r>
            <w:r>
              <w:rPr>
                <w:i/>
                <w:iCs/>
                <w:lang w:val="ru"/>
              </w:rPr>
              <w:t xml:space="preserve">должно </w:t>
            </w:r>
            <w:r>
              <w:rPr>
                <w:lang w:val="ru"/>
              </w:rPr>
              <w:t>вернуться к целевой позиции в случае отклонения, вызванного внешними факторами. Это может и в неизменных условиях, и в ухудшенных условиях, включая оборудование судов класса 2 и 3, после сбоя в результате худшего сценария.</w:t>
            </w:r>
          </w:p>
        </w:tc>
      </w:tr>
    </w:tbl>
    <w:p w:rsidR="00CB23FE" w:rsidRPr="0065186D" w:rsidRDefault="00CB23FE" w:rsidP="00EE7564">
      <w:pPr>
        <w:pStyle w:val="3"/>
      </w:pPr>
      <w:bookmarkStart w:id="34" w:name="_Toc482690461"/>
      <w:bookmarkStart w:id="35" w:name="_Toc311047069"/>
      <w:r>
        <w:rPr>
          <w:lang w:val="ru"/>
        </w:rPr>
        <w:t>Диаграммы качества удержания судна в реальных условиях ДП</w:t>
      </w:r>
      <w:bookmarkEnd w:id="34"/>
      <w:r>
        <w:rPr>
          <w:lang w:val="ru"/>
        </w:rPr>
        <w:t xml:space="preserve">  </w:t>
      </w:r>
      <w:bookmarkEnd w:id="35"/>
    </w:p>
    <w:p w:rsidR="00CB23FE" w:rsidRDefault="00754D6B" w:rsidP="00EE7564">
      <w:r>
        <w:rPr>
          <w:highlight w:val="yellow"/>
          <w:lang w:val="ru"/>
        </w:rPr>
        <w:t xml:space="preserve">Компания </w:t>
      </w:r>
      <w:r>
        <w:rPr>
          <w:i/>
          <w:iCs/>
          <w:highlight w:val="yellow"/>
          <w:lang w:val="ru"/>
        </w:rPr>
        <w:t xml:space="preserve">должна </w:t>
      </w:r>
      <w:r>
        <w:rPr>
          <w:highlight w:val="yellow"/>
          <w:lang w:val="ru"/>
        </w:rPr>
        <w:t xml:space="preserve">обеспечить заполнение диаграмм качества удержания судна в реальных условиях ДП (Диаграмма качества удержания судна в реальных условиях ДП FRM-VSL-06-….) </w:t>
      </w:r>
      <w:r>
        <w:rPr>
          <w:lang w:val="ru"/>
        </w:rPr>
        <w:t xml:space="preserve">для каждого своего судна. Диаграммы качества удержания судна в реальных условиях ДП </w:t>
      </w:r>
      <w:r>
        <w:rPr>
          <w:i/>
          <w:iCs/>
          <w:lang w:val="ru"/>
        </w:rPr>
        <w:t xml:space="preserve">должны </w:t>
      </w:r>
      <w:r>
        <w:rPr>
          <w:lang w:val="ru"/>
        </w:rPr>
        <w:t>использоваться для оценки фактической эффективности судна по удержанию позиции судна и в неизменных, и в ухудшенных условиях, а также в различных условиях среды. Целесообразно заполнять диаграммы качества удержания судна в реальных условия</w:t>
      </w:r>
      <w:r w:rsidR="009F74C6">
        <w:rPr>
          <w:lang w:val="ru"/>
        </w:rPr>
        <w:t>х</w:t>
      </w:r>
      <w:r>
        <w:rPr>
          <w:lang w:val="ru"/>
        </w:rPr>
        <w:t xml:space="preserve"> в период проведения ежегодных испытаний, а также при всякой возможности. </w:t>
      </w:r>
    </w:p>
    <w:p w:rsidR="00EE1FF9" w:rsidRDefault="00CB23FE" w:rsidP="00EE7564">
      <w:r>
        <w:rPr>
          <w:lang w:val="ru"/>
        </w:rPr>
        <w:t>Диаграммы качества удержания судна в реальных условиях ДП служат двум главным целям:</w:t>
      </w:r>
    </w:p>
    <w:p w:rsidR="00EE1FF9" w:rsidRPr="00EE1FF9" w:rsidRDefault="00CB23FE" w:rsidP="00E54D4E">
      <w:pPr>
        <w:pStyle w:val="ac"/>
        <w:numPr>
          <w:ilvl w:val="0"/>
          <w:numId w:val="9"/>
        </w:numPr>
        <w:ind w:left="709"/>
      </w:pPr>
      <w:r>
        <w:rPr>
          <w:lang w:val="ru"/>
        </w:rPr>
        <w:t>На них отражены отклонения судна относительно выбранной целевой позиции, применительно к ограниченности круга удержания позиции;</w:t>
      </w:r>
    </w:p>
    <w:p w:rsidR="00EE1FF9" w:rsidRDefault="00CB23FE" w:rsidP="00E54D4E">
      <w:pPr>
        <w:pStyle w:val="ac"/>
        <w:numPr>
          <w:ilvl w:val="0"/>
          <w:numId w:val="9"/>
        </w:numPr>
        <w:ind w:left="709"/>
      </w:pPr>
      <w:r>
        <w:rPr>
          <w:lang w:val="ru"/>
        </w:rPr>
        <w:t>Они также являются ценным средством оценки подлинности достоверности диаграмм предельных значений ДП;</w:t>
      </w:r>
    </w:p>
    <w:p w:rsidR="00EE1FF9" w:rsidRDefault="00CB23FE" w:rsidP="00E54D4E">
      <w:pPr>
        <w:pStyle w:val="ac"/>
        <w:numPr>
          <w:ilvl w:val="0"/>
          <w:numId w:val="9"/>
        </w:numPr>
        <w:ind w:left="709"/>
      </w:pPr>
      <w:r>
        <w:rPr>
          <w:lang w:val="ru"/>
        </w:rPr>
        <w:t xml:space="preserve">При наличии различий между измеренной диаграммой качества удержания судна в реальных условиях и теоретической диаграммой предельных значений компания </w:t>
      </w:r>
      <w:r>
        <w:rPr>
          <w:i/>
          <w:iCs/>
          <w:lang w:val="ru"/>
        </w:rPr>
        <w:t xml:space="preserve">должна </w:t>
      </w:r>
      <w:r>
        <w:rPr>
          <w:lang w:val="ru"/>
        </w:rPr>
        <w:t>обеспечить, что результаты диаграммы качества удержания судна в реальных условиях участка превалируют над диаграммой предельных значений;</w:t>
      </w:r>
    </w:p>
    <w:p w:rsidR="00CB23FE" w:rsidRPr="00EE1FF9" w:rsidRDefault="00CB23FE" w:rsidP="00E54D4E">
      <w:pPr>
        <w:pStyle w:val="ac"/>
        <w:numPr>
          <w:ilvl w:val="0"/>
          <w:numId w:val="9"/>
        </w:numPr>
        <w:ind w:left="709"/>
      </w:pPr>
      <w:r>
        <w:rPr>
          <w:lang w:val="ru"/>
        </w:rPr>
        <w:t xml:space="preserve">Если результаты значительно отличаются от диаграмм предельных значений, компания </w:t>
      </w:r>
      <w:r>
        <w:rPr>
          <w:i/>
          <w:iCs/>
          <w:lang w:val="ru"/>
        </w:rPr>
        <w:t xml:space="preserve">должна </w:t>
      </w:r>
      <w:r>
        <w:rPr>
          <w:lang w:val="ru"/>
        </w:rPr>
        <w:t>рассмотреть расследование причин и (при необходимости) изменение диаграмм предельных значений.</w:t>
      </w:r>
    </w:p>
    <w:p w:rsidR="00CB23FE" w:rsidRPr="0065186D" w:rsidRDefault="00CB23FE" w:rsidP="00EE7564">
      <w:pPr>
        <w:pStyle w:val="2"/>
      </w:pPr>
      <w:bookmarkStart w:id="36" w:name="_Toc482690462"/>
      <w:r>
        <w:rPr>
          <w:iCs w:val="0"/>
          <w:lang w:val="ru"/>
        </w:rPr>
        <w:t>Компетентность ключевого персонала ДП – подготовка и сертификация</w:t>
      </w:r>
      <w:bookmarkEnd w:id="36"/>
      <w:r>
        <w:rPr>
          <w:iCs w:val="0"/>
          <w:lang w:val="ru"/>
        </w:rPr>
        <w:t xml:space="preserve"> </w:t>
      </w:r>
    </w:p>
    <w:p w:rsidR="00EE1FF9" w:rsidRDefault="00AA1E31" w:rsidP="00EE7564">
      <w:r>
        <w:rPr>
          <w:lang w:val="ru"/>
        </w:rPr>
        <w:t xml:space="preserve">Компания </w:t>
      </w:r>
      <w:r>
        <w:rPr>
          <w:i/>
          <w:iCs/>
          <w:lang w:val="ru"/>
        </w:rPr>
        <w:t>должна</w:t>
      </w:r>
      <w:r>
        <w:rPr>
          <w:lang w:val="ru"/>
        </w:rPr>
        <w:t xml:space="preserve"> обеспечить компетентность   ключевых сотрудников, участвующих в операциях ДП и техобслуживании и ремонте системы ДП и предоставление необходимой подготовки, а также наличие у них надлежащего сертификата. </w:t>
      </w:r>
    </w:p>
    <w:p w:rsidR="00EE1FF9" w:rsidRDefault="00EE1FF9" w:rsidP="00EE7564"/>
    <w:p w:rsidR="00CB23FE" w:rsidRPr="003725BA" w:rsidRDefault="00CB23FE" w:rsidP="00EE7564">
      <w:r>
        <w:rPr>
          <w:lang w:val="ru"/>
        </w:rPr>
        <w:t xml:space="preserve">Это касается </w:t>
      </w:r>
      <w:r>
        <w:rPr>
          <w:b/>
          <w:bCs/>
          <w:lang w:val="ru"/>
        </w:rPr>
        <w:t>капитанов</w:t>
      </w:r>
      <w:r>
        <w:rPr>
          <w:lang w:val="ru"/>
        </w:rPr>
        <w:t>, управляющих своими судами, штурманов и прочих офицеров, которые работают с системой управления ДП, механиков и, если применимо, электриков и электронщиков, обслуживающих и ремонтирующих другие части системы ДП.</w:t>
      </w:r>
    </w:p>
    <w:p w:rsidR="00623336" w:rsidRPr="003725BA" w:rsidRDefault="00623336" w:rsidP="00EE7564"/>
    <w:p w:rsidR="00EE1FF9" w:rsidRPr="003725BA" w:rsidRDefault="00AA1E31" w:rsidP="00EE7564">
      <w:r>
        <w:rPr>
          <w:lang w:val="ru"/>
        </w:rPr>
        <w:t xml:space="preserve">Компания </w:t>
      </w:r>
      <w:r>
        <w:rPr>
          <w:i/>
          <w:iCs/>
          <w:lang w:val="ru"/>
        </w:rPr>
        <w:t xml:space="preserve">обязана </w:t>
      </w:r>
      <w:r>
        <w:rPr>
          <w:lang w:val="ru"/>
        </w:rPr>
        <w:t xml:space="preserve">соблюдать соответствующую </w:t>
      </w:r>
      <w:r>
        <w:rPr>
          <w:i/>
          <w:iCs/>
          <w:u w:val="single"/>
          <w:lang w:val="ru"/>
        </w:rPr>
        <w:t>схему журнала ДП</w:t>
      </w:r>
      <w:r>
        <w:rPr>
          <w:lang w:val="ru"/>
        </w:rPr>
        <w:t xml:space="preserve">, при которой всем ключевым сотрудникам ДП выдается для ведения персональный журнал ДП, в котором записываются данные их опыта по ДП. </w:t>
      </w:r>
    </w:p>
    <w:p w:rsidR="00EE1FF9" w:rsidRPr="003725BA" w:rsidRDefault="00EE1FF9" w:rsidP="00EE7564"/>
    <w:p w:rsidR="00CB23FE" w:rsidRPr="003725BA" w:rsidRDefault="00CB23FE" w:rsidP="00EE7564">
      <w:r>
        <w:rPr>
          <w:lang w:val="ru"/>
        </w:rPr>
        <w:t xml:space="preserve">Одна из примерных схем приведена в стандартах обучения операторов ДП </w:t>
      </w:r>
      <w:bookmarkStart w:id="37" w:name="_GoBack"/>
      <w:r>
        <w:rPr>
          <w:lang w:val="ru"/>
        </w:rPr>
        <w:t>Морск</w:t>
      </w:r>
      <w:bookmarkEnd w:id="37"/>
      <w:r>
        <w:rPr>
          <w:lang w:val="ru"/>
        </w:rPr>
        <w:t xml:space="preserve">ого института и порядок сертификации (см. www.nautinst.org), необходимый в процессе подачи заявления на сертификат ДП и, как пример, после сертификации, </w:t>
      </w:r>
      <w:r>
        <w:rPr>
          <w:i/>
          <w:iCs/>
          <w:u w:val="single"/>
          <w:lang w:val="ru"/>
        </w:rPr>
        <w:t>журнал ДП IMCA</w:t>
      </w:r>
      <w:r>
        <w:rPr>
          <w:lang w:val="ru"/>
        </w:rPr>
        <w:t xml:space="preserve"> для ведения операторами ДП учета отработанного времени ДП. Прочий ключевой персонал ДП также может использовать </w:t>
      </w:r>
      <w:r>
        <w:rPr>
          <w:i/>
          <w:iCs/>
          <w:u w:val="single"/>
          <w:lang w:val="ru"/>
        </w:rPr>
        <w:t>журнал ДП IMCA</w:t>
      </w:r>
      <w:r>
        <w:rPr>
          <w:i/>
          <w:iCs/>
          <w:lang w:val="ru"/>
        </w:rPr>
        <w:t xml:space="preserve"> </w:t>
      </w:r>
      <w:r>
        <w:rPr>
          <w:lang w:val="ru"/>
        </w:rPr>
        <w:t>для ведения учета опыта ДП.</w:t>
      </w:r>
    </w:p>
    <w:p w:rsidR="00CB23FE" w:rsidRPr="0065186D" w:rsidRDefault="0028314E" w:rsidP="00EE7564">
      <w:pPr>
        <w:pStyle w:val="3"/>
      </w:pPr>
      <w:bookmarkStart w:id="38" w:name="_Toc482690463"/>
      <w:bookmarkStart w:id="39" w:name="_Toc311047071"/>
      <w:r>
        <w:rPr>
          <w:lang w:val="ru"/>
        </w:rPr>
        <w:lastRenderedPageBreak/>
        <w:t>Капитаны, штурманы и прочий оперативный персонал</w:t>
      </w:r>
      <w:bookmarkEnd w:id="38"/>
      <w:r>
        <w:rPr>
          <w:lang w:val="ru"/>
        </w:rPr>
        <w:t xml:space="preserve">  </w:t>
      </w:r>
      <w:bookmarkEnd w:id="39"/>
    </w:p>
    <w:p w:rsidR="00CB23FE" w:rsidRDefault="00CB23FE" w:rsidP="00EE7564">
      <w:r>
        <w:rPr>
          <w:lang w:val="ru"/>
        </w:rPr>
        <w:t xml:space="preserve">Ниже приведены рекомендации компании по достижению надлежащих уровней компетентности </w:t>
      </w:r>
      <w:r>
        <w:rPr>
          <w:b/>
          <w:bCs/>
          <w:lang w:val="ru"/>
        </w:rPr>
        <w:t>капитанов</w:t>
      </w:r>
      <w:r>
        <w:rPr>
          <w:lang w:val="ru"/>
        </w:rPr>
        <w:t xml:space="preserve">, </w:t>
      </w:r>
      <w:r>
        <w:rPr>
          <w:b/>
          <w:bCs/>
          <w:lang w:val="ru"/>
        </w:rPr>
        <w:t xml:space="preserve">штурманов </w:t>
      </w:r>
      <w:r>
        <w:rPr>
          <w:lang w:val="ru"/>
        </w:rPr>
        <w:t>и прочего персонала, работающего с системой ДП.</w:t>
      </w:r>
    </w:p>
    <w:p w:rsidR="00623336" w:rsidRPr="0065186D" w:rsidRDefault="00623336" w:rsidP="00EE7564"/>
    <w:p w:rsidR="00CB23FE" w:rsidRDefault="00CB23FE" w:rsidP="00EE7564">
      <w:r>
        <w:rPr>
          <w:lang w:val="ru"/>
        </w:rPr>
        <w:t xml:space="preserve">Рекомендации были разработаны специально для СУДОВ ДП с учетом одной из основных характеристик работы СУДНА ДП, а именно, в отличие от большинства других операций судна ДП, СУДНО ДП, работающее в режиме ДП, как правило, может в одно мгновение переключиться на управление джойстиком/ручной режим и отойти от </w:t>
      </w:r>
      <w:r w:rsidR="00966D3A" w:rsidRPr="00406FEC">
        <w:rPr>
          <w:noProof/>
          <w:szCs w:val="20"/>
          <w:lang w:val="ru"/>
        </w:rPr>
        <w:t>офшорн</w:t>
      </w:r>
      <w:r>
        <w:rPr>
          <w:lang w:val="ru"/>
        </w:rPr>
        <w:t>ой установки без риска травмы, убытков или повреждения.</w:t>
      </w:r>
    </w:p>
    <w:p w:rsidR="00623336" w:rsidRPr="0065186D" w:rsidRDefault="00623336" w:rsidP="00EE7564"/>
    <w:p w:rsidR="00735928" w:rsidRDefault="0028314E" w:rsidP="00EE7564">
      <w:r>
        <w:rPr>
          <w:b/>
          <w:bCs/>
          <w:lang w:val="ru"/>
        </w:rPr>
        <w:t xml:space="preserve">Капитаны </w:t>
      </w:r>
      <w:r>
        <w:rPr>
          <w:i/>
          <w:iCs/>
          <w:lang w:val="ru"/>
        </w:rPr>
        <w:t xml:space="preserve">должны </w:t>
      </w:r>
      <w:r>
        <w:rPr>
          <w:lang w:val="ru"/>
        </w:rPr>
        <w:t xml:space="preserve">убедиться в том, что операторы ДП способны взять судно на ручное управление и безопасно отвести его от опасности (см. «Маршрут выхода» в пункте 4.4.9). </w:t>
      </w:r>
    </w:p>
    <w:p w:rsidR="00735928" w:rsidRDefault="00735928" w:rsidP="00EE7564"/>
    <w:p w:rsidR="00CB23FE" w:rsidRPr="0065186D" w:rsidRDefault="00CB23FE" w:rsidP="00CB23FE">
      <w:pPr>
        <w:jc w:val="left"/>
      </w:pPr>
      <w:r>
        <w:rPr>
          <w:lang w:val="ru"/>
        </w:rPr>
        <w:t>В процессе разработки в рекомендации была включена ссылка на существующее обучение и схемы сертификации, осуществляемые Морским институтом, а также на руководство IMCA.</w:t>
      </w:r>
    </w:p>
    <w:p w:rsidR="00623336" w:rsidRDefault="00623336" w:rsidP="00EE7564"/>
    <w:p w:rsidR="00CB23FE" w:rsidRDefault="001D586C" w:rsidP="00EE7564">
      <w:r>
        <w:rPr>
          <w:lang w:val="ru"/>
        </w:rPr>
        <w:t xml:space="preserve">Согласно категориям компетентности для </w:t>
      </w:r>
      <w:r>
        <w:rPr>
          <w:b/>
          <w:bCs/>
          <w:lang w:val="ru"/>
        </w:rPr>
        <w:t xml:space="preserve">вахтенных офицеров по ДП </w:t>
      </w:r>
      <w:r>
        <w:rPr>
          <w:lang w:val="ru"/>
        </w:rPr>
        <w:t xml:space="preserve">на СУДАХ ДП, </w:t>
      </w:r>
      <w:r>
        <w:rPr>
          <w:b/>
          <w:bCs/>
          <w:lang w:val="ru"/>
        </w:rPr>
        <w:t xml:space="preserve">вахтенные офицеры по ДП </w:t>
      </w:r>
      <w:r>
        <w:rPr>
          <w:lang w:val="ru"/>
        </w:rPr>
        <w:t xml:space="preserve">определяются как </w:t>
      </w:r>
      <w:r>
        <w:rPr>
          <w:b/>
          <w:bCs/>
          <w:lang w:val="ru"/>
        </w:rPr>
        <w:t>капитаны</w:t>
      </w:r>
      <w:r>
        <w:rPr>
          <w:lang w:val="ru"/>
        </w:rPr>
        <w:t>, штурманы и, в соответствующих случаях, другие вахтенные офицеры на навигационном мостике или в другом месте, которым предоставлен «ручной» контроль на панели управления ДП в соответствии с ограничениями их категории компетентности.</w:t>
      </w:r>
    </w:p>
    <w:p w:rsidR="00623336" w:rsidRPr="0065186D" w:rsidRDefault="00623336" w:rsidP="00EE7564"/>
    <w:p w:rsidR="00735928" w:rsidRDefault="00633E12" w:rsidP="00EE7564">
      <w:r>
        <w:rPr>
          <w:lang w:val="ru"/>
        </w:rPr>
        <w:t xml:space="preserve">Компания </w:t>
      </w:r>
      <w:r>
        <w:rPr>
          <w:i/>
          <w:iCs/>
          <w:lang w:val="ru"/>
        </w:rPr>
        <w:t xml:space="preserve">должна </w:t>
      </w:r>
      <w:r>
        <w:rPr>
          <w:lang w:val="ru"/>
        </w:rPr>
        <w:t xml:space="preserve">рассмотреть вопрос о введении двух категорий компетентности, A и B, для лиц, несущих ходовую вахту по ДП на СУДНЕ ДП. </w:t>
      </w:r>
    </w:p>
    <w:p w:rsidR="00735928" w:rsidRDefault="00735928" w:rsidP="00EE7564"/>
    <w:p w:rsidR="00CB23FE" w:rsidRDefault="00CB23FE" w:rsidP="00EE7564">
      <w:r>
        <w:rPr>
          <w:lang w:val="ru"/>
        </w:rPr>
        <w:t xml:space="preserve">Более высокая категория А относится к </w:t>
      </w:r>
      <w:r>
        <w:rPr>
          <w:b/>
          <w:bCs/>
          <w:lang w:val="ru"/>
        </w:rPr>
        <w:t xml:space="preserve">капитанам </w:t>
      </w:r>
      <w:r>
        <w:rPr>
          <w:lang w:val="ru"/>
        </w:rPr>
        <w:t>и штурманам, которые считаются компетентными для работы с системой управления ДП СУДНА, причем они служат без надзора и считаются полноправными судоводителями в ручном режиме управления.</w:t>
      </w:r>
    </w:p>
    <w:p w:rsidR="00623336" w:rsidRPr="0065186D" w:rsidRDefault="00623336" w:rsidP="00EE7564"/>
    <w:p w:rsidR="00CB23FE" w:rsidRDefault="00CB23FE" w:rsidP="00EE7564">
      <w:r>
        <w:rPr>
          <w:lang w:val="ru"/>
        </w:rPr>
        <w:t>Более низкая категория B применяется к штурманам и прочим офицерам, которые компетентны для работы с системой управления ДП под надзором лица в категории А и которые считаются компетентными для отвода судна от установки в ручном режиме управления.</w:t>
      </w:r>
    </w:p>
    <w:p w:rsidR="00623336" w:rsidRPr="0065186D" w:rsidRDefault="00623336" w:rsidP="00EE7564"/>
    <w:p w:rsidR="00CB23FE" w:rsidRDefault="00CB23FE" w:rsidP="00EE7564">
      <w:r>
        <w:rPr>
          <w:lang w:val="ru"/>
        </w:rPr>
        <w:t xml:space="preserve">Квалифицированные штурманы в категории B могут, при условии наличия соответствующей подготовки и опыта, приобрести статус категории А, в то время как остальные остаются в категории В. Это означает, что все </w:t>
      </w:r>
      <w:r>
        <w:rPr>
          <w:b/>
          <w:bCs/>
          <w:lang w:val="ru"/>
        </w:rPr>
        <w:t xml:space="preserve">вахтенные офицеры по ДП </w:t>
      </w:r>
      <w:r>
        <w:rPr>
          <w:i/>
          <w:iCs/>
          <w:lang w:val="ru"/>
        </w:rPr>
        <w:t>должны</w:t>
      </w:r>
      <w:r>
        <w:rPr>
          <w:lang w:val="ru"/>
        </w:rPr>
        <w:t xml:space="preserve"> быть </w:t>
      </w:r>
      <w:r>
        <w:rPr>
          <w:b/>
          <w:bCs/>
          <w:lang w:val="ru"/>
        </w:rPr>
        <w:t>штурманами.</w:t>
      </w:r>
    </w:p>
    <w:p w:rsidR="00735928" w:rsidRPr="0065186D" w:rsidRDefault="00735928" w:rsidP="00EE7564"/>
    <w:p w:rsidR="00CB23FE" w:rsidRDefault="00CB23FE" w:rsidP="00EE7564">
      <w:r>
        <w:rPr>
          <w:lang w:val="ru"/>
        </w:rPr>
        <w:t>Рекомендации по компетентности приведены ниже. Выражение «тип судна» означает суда аналогичной мощности, аналогичной схемы пропульсивной установки и с идентичными системами ДП.</w:t>
      </w:r>
    </w:p>
    <w:p w:rsidR="00CB23FE" w:rsidRPr="0065186D" w:rsidRDefault="00CB23FE" w:rsidP="00EE7564">
      <w:pPr>
        <w:pStyle w:val="3"/>
      </w:pPr>
      <w:bookmarkStart w:id="40" w:name="_Toc311047072"/>
      <w:bookmarkStart w:id="41" w:name="_Toc482690464"/>
      <w:r>
        <w:rPr>
          <w:lang w:val="ru"/>
        </w:rPr>
        <w:t>Стандарты компетентности для СУДОВ ДП (вахтенный офицер по ДП)</w:t>
      </w:r>
      <w:bookmarkEnd w:id="40"/>
      <w:bookmarkEnd w:id="41"/>
    </w:p>
    <w:p w:rsidR="00CB23FE" w:rsidRPr="001D586C" w:rsidRDefault="00CB23FE" w:rsidP="00EE7564">
      <w:r>
        <w:rPr>
          <w:lang w:val="ru"/>
        </w:rPr>
        <w:t xml:space="preserve">Категория A: </w:t>
      </w:r>
      <w:r>
        <w:rPr>
          <w:b/>
          <w:bCs/>
          <w:lang w:val="ru"/>
        </w:rPr>
        <w:t xml:space="preserve">Капитан </w:t>
      </w:r>
      <w:r>
        <w:rPr>
          <w:lang w:val="ru"/>
        </w:rPr>
        <w:t xml:space="preserve">или </w:t>
      </w:r>
      <w:r>
        <w:rPr>
          <w:b/>
          <w:bCs/>
          <w:lang w:val="ru"/>
        </w:rPr>
        <w:t>штурман</w:t>
      </w:r>
      <w:r>
        <w:rPr>
          <w:lang w:val="ru"/>
        </w:rPr>
        <w:t>:</w:t>
      </w:r>
    </w:p>
    <w:p w:rsidR="00CB23FE" w:rsidRPr="00002BA1" w:rsidRDefault="00633E12" w:rsidP="00E54D4E">
      <w:pPr>
        <w:pStyle w:val="ac"/>
        <w:numPr>
          <w:ilvl w:val="0"/>
          <w:numId w:val="9"/>
        </w:numPr>
        <w:ind w:left="709"/>
      </w:pPr>
      <w:r>
        <w:rPr>
          <w:lang w:val="ru"/>
        </w:rPr>
        <w:t>Сертификат штурмана STCW 95, соответствующий классу судна;</w:t>
      </w:r>
    </w:p>
    <w:p w:rsidR="00CB23FE" w:rsidRDefault="00CB23FE" w:rsidP="00E54D4E">
      <w:pPr>
        <w:pStyle w:val="ac"/>
        <w:numPr>
          <w:ilvl w:val="0"/>
          <w:numId w:val="9"/>
        </w:numPr>
        <w:ind w:left="709"/>
      </w:pPr>
      <w:r>
        <w:rPr>
          <w:lang w:val="ru"/>
        </w:rPr>
        <w:t>Сертификат ДП Морского института;</w:t>
      </w:r>
    </w:p>
    <w:p w:rsidR="001F55D4" w:rsidRPr="00CA2C39" w:rsidRDefault="001F55D4" w:rsidP="00E54D4E">
      <w:pPr>
        <w:pStyle w:val="ac"/>
        <w:numPr>
          <w:ilvl w:val="0"/>
          <w:numId w:val="9"/>
        </w:numPr>
        <w:ind w:left="709"/>
        <w:rPr>
          <w:highlight w:val="yellow"/>
        </w:rPr>
      </w:pPr>
      <w:r>
        <w:rPr>
          <w:highlight w:val="yellow"/>
          <w:lang w:val="ru"/>
        </w:rPr>
        <w:t xml:space="preserve">Заполненный </w:t>
      </w:r>
      <w:r w:rsidR="009F74C6">
        <w:rPr>
          <w:highlight w:val="yellow"/>
          <w:lang w:val="ru"/>
        </w:rPr>
        <w:t xml:space="preserve">проверочный лист </w:t>
      </w:r>
      <w:r>
        <w:rPr>
          <w:highlight w:val="yellow"/>
          <w:lang w:val="ru"/>
        </w:rPr>
        <w:t>ознакомления оператора ДП (FRM-VSL-06-….)</w:t>
      </w:r>
    </w:p>
    <w:p w:rsidR="00CB23FE" w:rsidRPr="00002BA1" w:rsidRDefault="00CB23FE" w:rsidP="00E54D4E">
      <w:pPr>
        <w:pStyle w:val="ac"/>
        <w:numPr>
          <w:ilvl w:val="0"/>
          <w:numId w:val="9"/>
        </w:numPr>
        <w:ind w:left="709"/>
      </w:pPr>
      <w:r>
        <w:rPr>
          <w:lang w:val="ru"/>
        </w:rPr>
        <w:t xml:space="preserve">Полная компетентность в управлении СУДНОМ в ручном режиме управления в непосредственной близости от </w:t>
      </w:r>
      <w:r w:rsidR="00966D3A" w:rsidRPr="00406FEC">
        <w:rPr>
          <w:noProof/>
          <w:szCs w:val="20"/>
          <w:lang w:val="ru"/>
        </w:rPr>
        <w:t>офшорн</w:t>
      </w:r>
      <w:r>
        <w:rPr>
          <w:lang w:val="ru"/>
        </w:rPr>
        <w:t>ой установки;</w:t>
      </w:r>
    </w:p>
    <w:p w:rsidR="00CB23FE" w:rsidRPr="00002BA1" w:rsidRDefault="00CB23FE" w:rsidP="00E54D4E">
      <w:pPr>
        <w:pStyle w:val="ac"/>
        <w:numPr>
          <w:ilvl w:val="0"/>
          <w:numId w:val="9"/>
        </w:numPr>
        <w:ind w:left="709"/>
      </w:pPr>
      <w:r>
        <w:rPr>
          <w:lang w:val="ru"/>
        </w:rPr>
        <w:t>Достаточный опыт работы с системой ДП соответствующего типа и классификацией оборудования  – рекомендовано 14 дней;</w:t>
      </w:r>
    </w:p>
    <w:p w:rsidR="00CB23FE" w:rsidRPr="00002BA1" w:rsidRDefault="00CB23FE" w:rsidP="00E54D4E">
      <w:pPr>
        <w:pStyle w:val="ac"/>
        <w:numPr>
          <w:ilvl w:val="0"/>
          <w:numId w:val="9"/>
        </w:numPr>
        <w:ind w:left="709"/>
      </w:pPr>
      <w:r>
        <w:rPr>
          <w:lang w:val="ru"/>
        </w:rPr>
        <w:t>Знание анализа АХПО судна вместе с детальным пониманием последствий всех выявленных режимов отказов;</w:t>
      </w:r>
    </w:p>
    <w:p w:rsidR="00CB23FE" w:rsidRPr="00002BA1" w:rsidRDefault="00CB23FE" w:rsidP="00E54D4E">
      <w:pPr>
        <w:pStyle w:val="ac"/>
        <w:numPr>
          <w:ilvl w:val="0"/>
          <w:numId w:val="9"/>
        </w:numPr>
        <w:ind w:left="709"/>
      </w:pPr>
      <w:r>
        <w:rPr>
          <w:lang w:val="ru"/>
        </w:rPr>
        <w:t>Детальное знание руководства по эксплуатации системы ДП судна и адекватное знание содержимого руководств поставщиков;</w:t>
      </w:r>
    </w:p>
    <w:p w:rsidR="00CB23FE" w:rsidRDefault="00CB23FE" w:rsidP="00E54D4E">
      <w:pPr>
        <w:pStyle w:val="ac"/>
        <w:numPr>
          <w:ilvl w:val="0"/>
          <w:numId w:val="9"/>
        </w:numPr>
        <w:ind w:left="709"/>
      </w:pPr>
      <w:r>
        <w:rPr>
          <w:lang w:val="ru"/>
        </w:rPr>
        <w:lastRenderedPageBreak/>
        <w:t xml:space="preserve">Также </w:t>
      </w:r>
      <w:r>
        <w:rPr>
          <w:i/>
          <w:iCs/>
          <w:lang w:val="ru"/>
        </w:rPr>
        <w:t xml:space="preserve">следует </w:t>
      </w:r>
      <w:r>
        <w:rPr>
          <w:lang w:val="ru"/>
        </w:rPr>
        <w:t xml:space="preserve">рассмотреть возможность проведения курсов обучения у изготовителей </w:t>
      </w:r>
      <w:r w:rsidR="00E21E9B">
        <w:rPr>
          <w:lang w:val="ru"/>
        </w:rPr>
        <w:t>оборудования для</w:t>
      </w:r>
      <w:r>
        <w:rPr>
          <w:lang w:val="ru"/>
        </w:rPr>
        <w:t xml:space="preserve"> </w:t>
      </w:r>
      <w:r>
        <w:rPr>
          <w:b/>
          <w:bCs/>
          <w:lang w:val="ru"/>
        </w:rPr>
        <w:t xml:space="preserve">капитанов </w:t>
      </w:r>
      <w:r>
        <w:rPr>
          <w:lang w:val="ru"/>
        </w:rPr>
        <w:t>и офицеров в этой категории, в частности для систем управления ДП и систем определения контрольной позиции.</w:t>
      </w:r>
    </w:p>
    <w:p w:rsidR="00CB23FE" w:rsidRDefault="00CB23FE" w:rsidP="00EE7564"/>
    <w:p w:rsidR="00CB23FE" w:rsidRPr="00002BA1" w:rsidRDefault="00CB23FE" w:rsidP="00EE7564">
      <w:pPr>
        <w:rPr>
          <w:sz w:val="12"/>
          <w:szCs w:val="12"/>
        </w:rPr>
      </w:pPr>
      <w:r>
        <w:rPr>
          <w:lang w:val="ru"/>
        </w:rPr>
        <w:t xml:space="preserve">Категория B: </w:t>
      </w:r>
      <w:r>
        <w:rPr>
          <w:b/>
          <w:bCs/>
          <w:lang w:val="ru"/>
        </w:rPr>
        <w:t>Штурман или «другое лицо»</w:t>
      </w:r>
    </w:p>
    <w:p w:rsidR="00CB23FE" w:rsidRPr="00002BA1" w:rsidRDefault="00633E12" w:rsidP="00E54D4E">
      <w:pPr>
        <w:pStyle w:val="ac"/>
        <w:numPr>
          <w:ilvl w:val="0"/>
          <w:numId w:val="9"/>
        </w:numPr>
        <w:ind w:left="709"/>
      </w:pPr>
      <w:r>
        <w:rPr>
          <w:lang w:val="ru"/>
        </w:rPr>
        <w:t>Сертификат штурмана STCW 95, соответствующий классу судна, или другая приемлемая сертификация согласно требованиям компании-владельца СУДНА ДП (например, диплом механика, крановщика и пр.);</w:t>
      </w:r>
    </w:p>
    <w:p w:rsidR="00CB23FE" w:rsidRPr="00002BA1" w:rsidRDefault="00CB23FE" w:rsidP="00E54D4E">
      <w:pPr>
        <w:pStyle w:val="ac"/>
        <w:numPr>
          <w:ilvl w:val="0"/>
          <w:numId w:val="9"/>
        </w:numPr>
        <w:ind w:left="709"/>
      </w:pPr>
      <w:r>
        <w:rPr>
          <w:lang w:val="ru"/>
        </w:rPr>
        <w:t>Полученное на борту обучение судовой системе ДП с использованием журнала ДП по форме Морского института для учета полученного обучения;</w:t>
      </w:r>
    </w:p>
    <w:p w:rsidR="00CB23FE" w:rsidRPr="00002BA1" w:rsidRDefault="00CB23FE" w:rsidP="00E54D4E">
      <w:pPr>
        <w:pStyle w:val="ac"/>
        <w:numPr>
          <w:ilvl w:val="0"/>
          <w:numId w:val="9"/>
        </w:numPr>
        <w:ind w:left="709"/>
      </w:pPr>
      <w:r>
        <w:rPr>
          <w:lang w:val="ru"/>
        </w:rPr>
        <w:t>Компетентность в принятии управления судном в ручном режиме и в выполнении отвода судна от установки.</w:t>
      </w:r>
    </w:p>
    <w:p w:rsidR="00CB23FE" w:rsidRPr="00CB23FE" w:rsidRDefault="00CB23FE" w:rsidP="00EE7564">
      <w:pPr>
        <w:pStyle w:val="3"/>
      </w:pPr>
      <w:bookmarkStart w:id="42" w:name="_Toc311047073"/>
      <w:bookmarkStart w:id="43" w:name="_Toc482690465"/>
      <w:r>
        <w:rPr>
          <w:lang w:val="ru"/>
        </w:rPr>
        <w:t>Судовые механики, электрики и электронщики</w:t>
      </w:r>
      <w:bookmarkEnd w:id="42"/>
      <w:bookmarkEnd w:id="43"/>
    </w:p>
    <w:p w:rsidR="00CB23FE" w:rsidRPr="0065186D" w:rsidRDefault="00AA1E31" w:rsidP="00EE7564">
      <w:r>
        <w:rPr>
          <w:lang w:val="ru"/>
        </w:rPr>
        <w:t xml:space="preserve">Компания </w:t>
      </w:r>
      <w:r>
        <w:rPr>
          <w:i/>
          <w:iCs/>
          <w:lang w:val="ru"/>
        </w:rPr>
        <w:t xml:space="preserve">должна </w:t>
      </w:r>
      <w:r>
        <w:rPr>
          <w:lang w:val="ru"/>
        </w:rPr>
        <w:t xml:space="preserve">обеспечить надлежащую квалификацию и опыт эксплуатации систем ДП у своих </w:t>
      </w:r>
      <w:r>
        <w:rPr>
          <w:b/>
          <w:bCs/>
          <w:lang w:val="ru"/>
        </w:rPr>
        <w:t xml:space="preserve">механиков </w:t>
      </w:r>
      <w:r>
        <w:rPr>
          <w:lang w:val="ru"/>
        </w:rPr>
        <w:t xml:space="preserve">и, в соответствующих случаях, </w:t>
      </w:r>
      <w:r>
        <w:rPr>
          <w:b/>
          <w:bCs/>
          <w:lang w:val="ru"/>
        </w:rPr>
        <w:t xml:space="preserve">электромехаников </w:t>
      </w:r>
      <w:r>
        <w:rPr>
          <w:lang w:val="ru"/>
        </w:rPr>
        <w:t xml:space="preserve">и </w:t>
      </w:r>
      <w:r>
        <w:rPr>
          <w:b/>
          <w:bCs/>
          <w:lang w:val="ru"/>
        </w:rPr>
        <w:t>электронщиков</w:t>
      </w:r>
      <w:r>
        <w:rPr>
          <w:lang w:val="ru"/>
        </w:rPr>
        <w:t>. Рекомендации по компетентности приведены ниже.</w:t>
      </w:r>
    </w:p>
    <w:p w:rsidR="00002BA1" w:rsidRPr="0028314E" w:rsidRDefault="00CB23FE" w:rsidP="00EE7564">
      <w:pPr>
        <w:rPr>
          <w:b/>
        </w:rPr>
      </w:pPr>
      <w:r>
        <w:rPr>
          <w:b/>
          <w:bCs/>
          <w:lang w:val="ru"/>
        </w:rPr>
        <w:t xml:space="preserve">Старший механик </w:t>
      </w:r>
    </w:p>
    <w:p w:rsidR="00CB23FE" w:rsidRPr="003725BA" w:rsidRDefault="00633E12" w:rsidP="00E54D4E">
      <w:pPr>
        <w:pStyle w:val="ac"/>
        <w:numPr>
          <w:ilvl w:val="0"/>
          <w:numId w:val="9"/>
        </w:numPr>
        <w:ind w:left="709"/>
      </w:pPr>
      <w:r>
        <w:rPr>
          <w:lang w:val="ru"/>
        </w:rPr>
        <w:t>Сертификат судового инженера-механика STCW 95, соответствующий классу судна;</w:t>
      </w:r>
    </w:p>
    <w:p w:rsidR="00CB23FE" w:rsidRPr="003725BA" w:rsidRDefault="00CB23FE" w:rsidP="00E54D4E">
      <w:pPr>
        <w:pStyle w:val="ac"/>
        <w:numPr>
          <w:ilvl w:val="0"/>
          <w:numId w:val="9"/>
        </w:numPr>
        <w:ind w:left="709"/>
      </w:pPr>
      <w:r>
        <w:rPr>
          <w:lang w:val="ru"/>
        </w:rPr>
        <w:t xml:space="preserve">Достаточный опыт работы на судне аналогичного типа – </w:t>
      </w:r>
      <w:r w:rsidR="00E21E9B">
        <w:rPr>
          <w:lang w:val="ru"/>
        </w:rPr>
        <w:t>рекомендовано 14</w:t>
      </w:r>
      <w:r>
        <w:rPr>
          <w:lang w:val="ru"/>
        </w:rPr>
        <w:t xml:space="preserve"> дней;</w:t>
      </w:r>
    </w:p>
    <w:p w:rsidR="00CB23FE" w:rsidRPr="003725BA" w:rsidRDefault="00CB23FE" w:rsidP="00E54D4E">
      <w:pPr>
        <w:pStyle w:val="ac"/>
        <w:numPr>
          <w:ilvl w:val="0"/>
          <w:numId w:val="9"/>
        </w:numPr>
        <w:ind w:left="709"/>
      </w:pPr>
      <w:r>
        <w:rPr>
          <w:lang w:val="ru"/>
        </w:rPr>
        <w:t xml:space="preserve">Достаточный опыт работы с системой </w:t>
      </w:r>
      <w:r w:rsidR="00E21E9B">
        <w:rPr>
          <w:lang w:val="ru"/>
        </w:rPr>
        <w:t>ДП соответствующего</w:t>
      </w:r>
      <w:r>
        <w:rPr>
          <w:lang w:val="ru"/>
        </w:rPr>
        <w:t xml:space="preserve"> типа – рекомендовано 14 дней;</w:t>
      </w:r>
    </w:p>
    <w:p w:rsidR="00CB23FE" w:rsidRPr="003725BA" w:rsidRDefault="00CB23FE" w:rsidP="00E54D4E">
      <w:pPr>
        <w:pStyle w:val="ac"/>
        <w:numPr>
          <w:ilvl w:val="0"/>
          <w:numId w:val="9"/>
        </w:numPr>
        <w:ind w:left="709"/>
      </w:pPr>
      <w:r>
        <w:rPr>
          <w:lang w:val="ru"/>
        </w:rPr>
        <w:t>Детальное знание анализа АХПО системы ДП судна и достаточное знание руководств поставщиков;</w:t>
      </w:r>
    </w:p>
    <w:p w:rsidR="00CB23FE" w:rsidRPr="003725BA" w:rsidRDefault="00CB23FE" w:rsidP="00E54D4E">
      <w:pPr>
        <w:pStyle w:val="ac"/>
        <w:numPr>
          <w:ilvl w:val="0"/>
          <w:numId w:val="9"/>
        </w:numPr>
        <w:ind w:left="709"/>
      </w:pPr>
      <w:r>
        <w:rPr>
          <w:lang w:val="ru"/>
        </w:rPr>
        <w:t>Изучение и понимание режимов отказов;</w:t>
      </w:r>
    </w:p>
    <w:p w:rsidR="00CB23FE" w:rsidRPr="003725BA" w:rsidRDefault="00CB23FE" w:rsidP="00E54D4E">
      <w:pPr>
        <w:pStyle w:val="ac"/>
        <w:numPr>
          <w:ilvl w:val="0"/>
          <w:numId w:val="9"/>
        </w:numPr>
        <w:ind w:left="709"/>
      </w:pPr>
      <w:r>
        <w:rPr>
          <w:lang w:val="ru"/>
        </w:rPr>
        <w:t>Знание требований к техническому обслуживанию для систем ДП;</w:t>
      </w:r>
    </w:p>
    <w:p w:rsidR="00CB23FE" w:rsidRPr="003725BA" w:rsidRDefault="00CB23FE" w:rsidP="00E54D4E">
      <w:pPr>
        <w:pStyle w:val="ac"/>
        <w:numPr>
          <w:ilvl w:val="0"/>
          <w:numId w:val="9"/>
        </w:numPr>
        <w:ind w:left="709"/>
      </w:pPr>
      <w:r>
        <w:rPr>
          <w:lang w:val="ru"/>
        </w:rPr>
        <w:t xml:space="preserve">Адекватное знание </w:t>
      </w:r>
      <w:r>
        <w:rPr>
          <w:i/>
          <w:iCs/>
          <w:u w:val="single"/>
          <w:lang w:val="ru"/>
        </w:rPr>
        <w:t xml:space="preserve">руководства по эксплуатации системы ДП </w:t>
      </w:r>
      <w:r>
        <w:rPr>
          <w:lang w:val="ru"/>
        </w:rPr>
        <w:t>судна;</w:t>
      </w:r>
    </w:p>
    <w:p w:rsidR="00CB23FE" w:rsidRPr="003725BA" w:rsidRDefault="00CB23FE" w:rsidP="00E54D4E">
      <w:pPr>
        <w:pStyle w:val="ac"/>
        <w:numPr>
          <w:ilvl w:val="0"/>
          <w:numId w:val="9"/>
        </w:numPr>
        <w:ind w:left="709"/>
      </w:pPr>
      <w:r>
        <w:rPr>
          <w:lang w:val="ru"/>
        </w:rPr>
        <w:t xml:space="preserve">Также </w:t>
      </w:r>
      <w:r>
        <w:rPr>
          <w:i/>
          <w:iCs/>
          <w:lang w:val="ru"/>
        </w:rPr>
        <w:t xml:space="preserve">следует </w:t>
      </w:r>
      <w:r>
        <w:rPr>
          <w:lang w:val="ru"/>
        </w:rPr>
        <w:t>рассмотреть возможность предоставления курсов обучения у изготовителей оборудования для старших механиков, в частности по системам управления ДП и требованиям к техобслуживанию и, в соответствующих случаях, энергетической установке, системе управления энергоснабжением и движительным установкам.</w:t>
      </w:r>
    </w:p>
    <w:p w:rsidR="00002BA1" w:rsidRDefault="00002BA1" w:rsidP="00EE7564"/>
    <w:p w:rsidR="000D2360" w:rsidRDefault="000D2360" w:rsidP="00EE7564"/>
    <w:p w:rsidR="000D2360" w:rsidRDefault="000D2360" w:rsidP="00EE7564"/>
    <w:p w:rsidR="000D2360" w:rsidRPr="003725BA" w:rsidRDefault="000D2360" w:rsidP="00EE7564"/>
    <w:p w:rsidR="00CB23FE" w:rsidRPr="003725BA" w:rsidRDefault="00CB23FE" w:rsidP="00EE7564">
      <w:pPr>
        <w:rPr>
          <w:b/>
        </w:rPr>
      </w:pPr>
      <w:r>
        <w:rPr>
          <w:b/>
          <w:bCs/>
          <w:lang w:val="ru"/>
        </w:rPr>
        <w:t xml:space="preserve">Вахтовый механик  </w:t>
      </w:r>
    </w:p>
    <w:p w:rsidR="00CB23FE" w:rsidRPr="00002BA1" w:rsidRDefault="00633E12" w:rsidP="00E54D4E">
      <w:pPr>
        <w:pStyle w:val="ac"/>
        <w:numPr>
          <w:ilvl w:val="0"/>
          <w:numId w:val="9"/>
        </w:numPr>
        <w:ind w:left="709"/>
      </w:pPr>
      <w:r>
        <w:rPr>
          <w:lang w:val="ru"/>
        </w:rPr>
        <w:t>Сертификат судового инженера-механика STCW 95, соответствующий классу судна;</w:t>
      </w:r>
    </w:p>
    <w:p w:rsidR="00CB23FE" w:rsidRPr="00002BA1" w:rsidRDefault="00CB23FE" w:rsidP="00E54D4E">
      <w:pPr>
        <w:pStyle w:val="ac"/>
        <w:numPr>
          <w:ilvl w:val="0"/>
          <w:numId w:val="9"/>
        </w:numPr>
        <w:ind w:left="709"/>
      </w:pPr>
      <w:r>
        <w:rPr>
          <w:lang w:val="ru"/>
        </w:rPr>
        <w:t>Адекватное знание анализа АХПО системы ДП судна и руководств поставщиков;</w:t>
      </w:r>
    </w:p>
    <w:p w:rsidR="00CB23FE" w:rsidRPr="00002BA1" w:rsidRDefault="00CB23FE" w:rsidP="00E54D4E">
      <w:pPr>
        <w:pStyle w:val="ac"/>
        <w:numPr>
          <w:ilvl w:val="0"/>
          <w:numId w:val="9"/>
        </w:numPr>
        <w:ind w:left="709"/>
      </w:pPr>
      <w:r>
        <w:rPr>
          <w:lang w:val="ru"/>
        </w:rPr>
        <w:t>Достаточный опыт работы на судне аналогичного типа и знание характера операций ДП;</w:t>
      </w:r>
    </w:p>
    <w:p w:rsidR="00CB23FE" w:rsidRDefault="00CB23FE" w:rsidP="00E54D4E">
      <w:pPr>
        <w:pStyle w:val="ac"/>
        <w:numPr>
          <w:ilvl w:val="0"/>
          <w:numId w:val="9"/>
        </w:numPr>
        <w:ind w:left="709"/>
      </w:pPr>
      <w:r>
        <w:rPr>
          <w:lang w:val="ru"/>
        </w:rPr>
        <w:t>Изучение и понимание режимов отказа.</w:t>
      </w:r>
    </w:p>
    <w:p w:rsidR="00002BA1" w:rsidRPr="00002BA1" w:rsidRDefault="00002BA1" w:rsidP="00EE7564">
      <w:pPr>
        <w:pStyle w:val="ac"/>
      </w:pPr>
    </w:p>
    <w:p w:rsidR="00CB23FE" w:rsidRPr="0028314E" w:rsidRDefault="00CB23FE" w:rsidP="00EE7564">
      <w:pPr>
        <w:rPr>
          <w:b/>
        </w:rPr>
      </w:pPr>
      <w:r>
        <w:rPr>
          <w:b/>
          <w:bCs/>
          <w:lang w:val="ru"/>
        </w:rPr>
        <w:t>Электромеханики и электронщики</w:t>
      </w:r>
    </w:p>
    <w:p w:rsidR="00CB23FE" w:rsidRPr="00002BA1" w:rsidRDefault="00CB23FE" w:rsidP="00E54D4E">
      <w:pPr>
        <w:pStyle w:val="ac"/>
        <w:numPr>
          <w:ilvl w:val="0"/>
          <w:numId w:val="9"/>
        </w:numPr>
        <w:ind w:left="709"/>
      </w:pPr>
      <w:r>
        <w:rPr>
          <w:lang w:val="ru"/>
        </w:rPr>
        <w:t>Детальное знание анализа АХПО системы ДП судна и достаточное знание руководств поставщиков;</w:t>
      </w:r>
    </w:p>
    <w:p w:rsidR="00CB23FE" w:rsidRPr="00002BA1" w:rsidRDefault="00CB23FE" w:rsidP="00E54D4E">
      <w:pPr>
        <w:pStyle w:val="ac"/>
        <w:numPr>
          <w:ilvl w:val="0"/>
          <w:numId w:val="9"/>
        </w:numPr>
        <w:ind w:left="709"/>
      </w:pPr>
      <w:r>
        <w:rPr>
          <w:lang w:val="ru"/>
        </w:rPr>
        <w:t xml:space="preserve">Также </w:t>
      </w:r>
      <w:r>
        <w:rPr>
          <w:i/>
          <w:iCs/>
          <w:lang w:val="ru"/>
        </w:rPr>
        <w:t xml:space="preserve">следует </w:t>
      </w:r>
      <w:r>
        <w:rPr>
          <w:lang w:val="ru"/>
        </w:rPr>
        <w:t xml:space="preserve">рассмотреть возможность предоставления курсов обучения у изготовителей оборудования для </w:t>
      </w:r>
      <w:r>
        <w:rPr>
          <w:b/>
          <w:bCs/>
          <w:lang w:val="ru"/>
        </w:rPr>
        <w:t>электромехаников/электронщиков</w:t>
      </w:r>
      <w:r>
        <w:rPr>
          <w:lang w:val="ru"/>
        </w:rPr>
        <w:t>, в частности по системам управления ДП и, в соответствующих случаях, энергетической установке, системе управления энергоснабжением и движительным установкам;</w:t>
      </w:r>
    </w:p>
    <w:p w:rsidR="00CB23FE" w:rsidRDefault="00CB23FE" w:rsidP="00E54D4E">
      <w:pPr>
        <w:pStyle w:val="ac"/>
        <w:numPr>
          <w:ilvl w:val="0"/>
          <w:numId w:val="9"/>
        </w:numPr>
        <w:ind w:left="709"/>
      </w:pPr>
      <w:r>
        <w:rPr>
          <w:lang w:val="ru"/>
        </w:rPr>
        <w:t>Изучение и понимание режимов отказа.</w:t>
      </w:r>
    </w:p>
    <w:p w:rsidR="00A118EC" w:rsidRPr="00002BA1" w:rsidRDefault="00A118EC" w:rsidP="00EE7564">
      <w:pPr>
        <w:pStyle w:val="ac"/>
      </w:pPr>
    </w:p>
    <w:p w:rsidR="00CB23FE" w:rsidRPr="0065186D" w:rsidRDefault="00AA1E31" w:rsidP="00EE7564">
      <w:r>
        <w:rPr>
          <w:lang w:val="ru"/>
        </w:rPr>
        <w:t xml:space="preserve">Компания всегда </w:t>
      </w:r>
      <w:r>
        <w:rPr>
          <w:i/>
          <w:iCs/>
          <w:lang w:val="ru"/>
        </w:rPr>
        <w:t>должна</w:t>
      </w:r>
      <w:r>
        <w:rPr>
          <w:lang w:val="ru"/>
        </w:rPr>
        <w:t xml:space="preserve"> иметь на борту по крайней мере одного </w:t>
      </w:r>
      <w:r>
        <w:rPr>
          <w:b/>
          <w:bCs/>
          <w:lang w:val="ru"/>
        </w:rPr>
        <w:t xml:space="preserve">Инженера </w:t>
      </w:r>
      <w:r>
        <w:rPr>
          <w:lang w:val="ru"/>
        </w:rPr>
        <w:t xml:space="preserve">или </w:t>
      </w:r>
      <w:r>
        <w:rPr>
          <w:b/>
          <w:bCs/>
          <w:lang w:val="ru"/>
        </w:rPr>
        <w:t>Электромеханика</w:t>
      </w:r>
      <w:r>
        <w:rPr>
          <w:lang w:val="ru"/>
        </w:rPr>
        <w:t xml:space="preserve"> с соответствующей подготовкой для обеспечения компетентности и знания систем управления судном (DP, PMS, ICS, AVM и т. д.). Таким образом обеспечивается первый уровень реагирования на проблему на борту и наличие на судне человека, достаточно квалифицированного для выполнения рекомендаций поставщиков по такому оборудованию, когда требуется дополнительная помощь.</w:t>
      </w:r>
    </w:p>
    <w:p w:rsidR="001957C3" w:rsidRDefault="0065186D" w:rsidP="00EE7564">
      <w:pPr>
        <w:pStyle w:val="2"/>
      </w:pPr>
      <w:bookmarkStart w:id="44" w:name="_Toc482690466"/>
      <w:r>
        <w:rPr>
          <w:iCs w:val="0"/>
          <w:lang w:val="ru"/>
        </w:rPr>
        <w:lastRenderedPageBreak/>
        <w:t>Особые оперативные процедуры</w:t>
      </w:r>
      <w:bookmarkEnd w:id="44"/>
    </w:p>
    <w:p w:rsidR="001957C3" w:rsidRPr="0065186D" w:rsidRDefault="001957C3" w:rsidP="00EE7564">
      <w:pPr>
        <w:pStyle w:val="3"/>
      </w:pPr>
      <w:bookmarkStart w:id="45" w:name="_Toc482690467"/>
      <w:bookmarkStart w:id="46" w:name="_Toc311047075"/>
      <w:r>
        <w:rPr>
          <w:lang w:val="ru"/>
        </w:rPr>
        <w:t>Проверки по приходу</w:t>
      </w:r>
      <w:bookmarkEnd w:id="45"/>
      <w:r>
        <w:rPr>
          <w:lang w:val="ru"/>
        </w:rPr>
        <w:t xml:space="preserve"> </w:t>
      </w:r>
      <w:bookmarkEnd w:id="46"/>
      <w:r>
        <w:rPr>
          <w:b w:val="0"/>
          <w:bCs w:val="0"/>
          <w:lang w:val="ru"/>
        </w:rPr>
        <w:t xml:space="preserve"> </w:t>
      </w:r>
    </w:p>
    <w:p w:rsidR="001A56C7" w:rsidRPr="0065186D" w:rsidRDefault="00131F9A" w:rsidP="001A56C7">
      <w:r>
        <w:rPr>
          <w:lang w:val="ru"/>
        </w:rPr>
        <w:t xml:space="preserve">Проверки системы ДП </w:t>
      </w:r>
      <w:r>
        <w:rPr>
          <w:i/>
          <w:iCs/>
          <w:lang w:val="ru"/>
        </w:rPr>
        <w:t xml:space="preserve">должны </w:t>
      </w:r>
      <w:r>
        <w:rPr>
          <w:lang w:val="ru"/>
        </w:rPr>
        <w:t xml:space="preserve">выполняться при включении ДП и прежде, чем судно войдет в пределы 500-метровой зоны от установки. Проверки по приходу выполняются с целью обеспечения удовлетворительного функционирования системы ДП и </w:t>
      </w:r>
      <w:r>
        <w:rPr>
          <w:i/>
          <w:iCs/>
          <w:lang w:val="ru"/>
        </w:rPr>
        <w:t xml:space="preserve">должны </w:t>
      </w:r>
      <w:r>
        <w:rPr>
          <w:lang w:val="ru"/>
        </w:rPr>
        <w:t xml:space="preserve">включать функциональные проверки работы двигателей, энергетической установки, автоматической системы ДП и средств управления рулем/ручным режимом. Проверки также </w:t>
      </w:r>
      <w:r>
        <w:rPr>
          <w:i/>
          <w:iCs/>
          <w:lang w:val="ru"/>
        </w:rPr>
        <w:t xml:space="preserve">должны </w:t>
      </w:r>
      <w:r>
        <w:rPr>
          <w:lang w:val="ru"/>
        </w:rPr>
        <w:t xml:space="preserve">обеспечить, что система ДП настроена правильно для соответствующего класса возможностей системы ДП. Например, навигационный мостик должен быть укомплектован в соответствии с требованиями класса системы ДП. Данные проверки </w:t>
      </w:r>
      <w:r>
        <w:rPr>
          <w:i/>
          <w:iCs/>
          <w:lang w:val="ru"/>
        </w:rPr>
        <w:t xml:space="preserve">должны </w:t>
      </w:r>
      <w:r>
        <w:rPr>
          <w:lang w:val="ru"/>
        </w:rPr>
        <w:t xml:space="preserve">быть оформлены и храниться на борту судна. Периодичность выполнения проверок - один раз на каждый объект/операцию. (Проверочный лист системы ДП по приходу </w:t>
      </w:r>
      <w:r>
        <w:rPr>
          <w:highlight w:val="yellow"/>
          <w:lang w:val="ru"/>
        </w:rPr>
        <w:t>FRM-VSL-06-….).</w:t>
      </w:r>
      <w:r>
        <w:rPr>
          <w:lang w:val="ru"/>
        </w:rPr>
        <w:t xml:space="preserve"> </w:t>
      </w:r>
    </w:p>
    <w:p w:rsidR="001957C3" w:rsidRPr="0065186D" w:rsidRDefault="001957C3" w:rsidP="00EE7564">
      <w:pPr>
        <w:pStyle w:val="3"/>
      </w:pPr>
      <w:bookmarkStart w:id="47" w:name="_Toc444094022"/>
      <w:bookmarkStart w:id="48" w:name="_Toc311047076"/>
      <w:bookmarkStart w:id="49" w:name="_Toc482690468"/>
      <w:bookmarkEnd w:id="47"/>
      <w:r>
        <w:rPr>
          <w:lang w:val="ru"/>
        </w:rPr>
        <w:t>Средства связи</w:t>
      </w:r>
      <w:bookmarkEnd w:id="48"/>
      <w:bookmarkEnd w:id="49"/>
      <w:r>
        <w:rPr>
          <w:b w:val="0"/>
          <w:bCs w:val="0"/>
          <w:lang w:val="ru"/>
        </w:rPr>
        <w:t xml:space="preserve"> </w:t>
      </w:r>
    </w:p>
    <w:p w:rsidR="001957C3" w:rsidRPr="0065186D" w:rsidRDefault="001957C3" w:rsidP="00EE7564">
      <w:r>
        <w:rPr>
          <w:lang w:val="ru"/>
        </w:rPr>
        <w:t xml:space="preserve">Между СУДНОМ ДП и </w:t>
      </w:r>
      <w:r w:rsidR="00966D3A" w:rsidRPr="00406FEC">
        <w:rPr>
          <w:noProof/>
          <w:szCs w:val="20"/>
          <w:lang w:val="ru"/>
        </w:rPr>
        <w:t>офшорн</w:t>
      </w:r>
      <w:r>
        <w:rPr>
          <w:lang w:val="ru"/>
        </w:rPr>
        <w:t xml:space="preserve">ой установкой </w:t>
      </w:r>
      <w:r>
        <w:rPr>
          <w:i/>
          <w:iCs/>
          <w:lang w:val="ru"/>
        </w:rPr>
        <w:t xml:space="preserve">должен </w:t>
      </w:r>
      <w:r>
        <w:rPr>
          <w:lang w:val="ru"/>
        </w:rPr>
        <w:t xml:space="preserve">быть обеспечен эффективный обмен информацией. В большинстве случаев общение </w:t>
      </w:r>
      <w:r>
        <w:rPr>
          <w:i/>
          <w:iCs/>
          <w:lang w:val="ru"/>
        </w:rPr>
        <w:t xml:space="preserve">должно </w:t>
      </w:r>
      <w:r>
        <w:rPr>
          <w:lang w:val="ru"/>
        </w:rPr>
        <w:t xml:space="preserve">осуществляться по приемнику СВЧ и </w:t>
      </w:r>
      <w:r>
        <w:rPr>
          <w:i/>
          <w:iCs/>
          <w:lang w:val="ru"/>
        </w:rPr>
        <w:t xml:space="preserve">должна </w:t>
      </w:r>
      <w:r>
        <w:rPr>
          <w:lang w:val="ru"/>
        </w:rPr>
        <w:t xml:space="preserve">быть установлена связь между пультом управления ДП и соответствующим персоналом на установке. Скорее всего, это будет оператор крана, старший палубный бригады и персонал радиорубки. Средства связи </w:t>
      </w:r>
      <w:r>
        <w:rPr>
          <w:i/>
          <w:iCs/>
          <w:lang w:val="ru"/>
        </w:rPr>
        <w:t xml:space="preserve">должны </w:t>
      </w:r>
      <w:r>
        <w:rPr>
          <w:lang w:val="ru"/>
        </w:rPr>
        <w:t xml:space="preserve">быть проверены до прихода судна. Также </w:t>
      </w:r>
      <w:r>
        <w:rPr>
          <w:i/>
          <w:iCs/>
          <w:lang w:val="ru"/>
        </w:rPr>
        <w:t>должна</w:t>
      </w:r>
      <w:r>
        <w:rPr>
          <w:lang w:val="ru"/>
        </w:rPr>
        <w:t xml:space="preserve"> быть налажена эффективная связь между пультом управления ДП и судовым экипажем на палубе. </w:t>
      </w:r>
    </w:p>
    <w:p w:rsidR="001957C3" w:rsidRPr="0065186D" w:rsidRDefault="001957C3" w:rsidP="00EE7564">
      <w:pPr>
        <w:pStyle w:val="3"/>
      </w:pPr>
      <w:bookmarkStart w:id="50" w:name="_Toc311047077"/>
      <w:bookmarkStart w:id="51" w:name="_Toc482690469"/>
      <w:r>
        <w:rPr>
          <w:lang w:val="ru"/>
        </w:rPr>
        <w:t>Приближение к установке</w:t>
      </w:r>
      <w:bookmarkEnd w:id="50"/>
      <w:bookmarkEnd w:id="51"/>
    </w:p>
    <w:p w:rsidR="001957C3" w:rsidRPr="0065186D" w:rsidRDefault="001957C3" w:rsidP="00EE7564">
      <w:r>
        <w:rPr>
          <w:lang w:val="ru"/>
        </w:rPr>
        <w:t xml:space="preserve">Маневрирование судна </w:t>
      </w:r>
      <w:r>
        <w:rPr>
          <w:i/>
          <w:iCs/>
          <w:lang w:val="ru"/>
        </w:rPr>
        <w:t xml:space="preserve">должно </w:t>
      </w:r>
      <w:r>
        <w:rPr>
          <w:lang w:val="ru"/>
        </w:rPr>
        <w:t xml:space="preserve">осуществляться на безопасной скорости после захода в 500-метровую зону от установки. Не </w:t>
      </w:r>
      <w:r>
        <w:rPr>
          <w:i/>
          <w:iCs/>
          <w:lang w:val="ru"/>
        </w:rPr>
        <w:t xml:space="preserve">допускается </w:t>
      </w:r>
      <w:r>
        <w:rPr>
          <w:lang w:val="ru"/>
        </w:rPr>
        <w:t xml:space="preserve">подход судна к установке без разрешения. При осуществлении окончательного подхода к установке судно не </w:t>
      </w:r>
      <w:r>
        <w:rPr>
          <w:i/>
          <w:iCs/>
          <w:lang w:val="ru"/>
        </w:rPr>
        <w:t xml:space="preserve">должно </w:t>
      </w:r>
      <w:r>
        <w:rPr>
          <w:lang w:val="ru"/>
        </w:rPr>
        <w:t>идти на установку прямым курсом.</w:t>
      </w:r>
      <w:r>
        <w:rPr>
          <w:b/>
          <w:bCs/>
          <w:lang w:val="ru"/>
        </w:rPr>
        <w:t xml:space="preserve"> </w:t>
      </w:r>
      <w:r>
        <w:rPr>
          <w:lang w:val="ru"/>
        </w:rPr>
        <w:t>При выполнении окончательного подхода к установке после провед</w:t>
      </w:r>
      <w:r w:rsidR="00466135">
        <w:rPr>
          <w:lang w:val="ru-RU"/>
        </w:rPr>
        <w:t>ения</w:t>
      </w:r>
      <w:r>
        <w:rPr>
          <w:lang w:val="ru"/>
        </w:rPr>
        <w:t xml:space="preserve"> проверок настройки системы ДП, данный подход </w:t>
      </w:r>
      <w:r>
        <w:rPr>
          <w:i/>
          <w:iCs/>
          <w:lang w:val="ru"/>
        </w:rPr>
        <w:t xml:space="preserve">следует </w:t>
      </w:r>
      <w:r>
        <w:rPr>
          <w:lang w:val="ru"/>
        </w:rPr>
        <w:t xml:space="preserve">проводить на системе ДП или в ручном управлении с помощью джойстика ДП. </w:t>
      </w:r>
    </w:p>
    <w:p w:rsidR="001957C3" w:rsidRPr="0065186D" w:rsidRDefault="00EE7564" w:rsidP="00EE7564">
      <w:pPr>
        <w:pStyle w:val="3"/>
      </w:pPr>
      <w:bookmarkStart w:id="52" w:name="_Toc311047078"/>
      <w:bookmarkStart w:id="53" w:name="_Toc482690470"/>
      <w:r>
        <w:rPr>
          <w:lang w:val="ru"/>
        </w:rPr>
        <w:t>Проверки настройки определения местоположения ДП</w:t>
      </w:r>
      <w:bookmarkEnd w:id="52"/>
      <w:bookmarkEnd w:id="53"/>
    </w:p>
    <w:p w:rsidR="001957C3" w:rsidRPr="0065186D" w:rsidRDefault="001957C3" w:rsidP="00CA2C39">
      <w:r>
        <w:rPr>
          <w:lang w:val="ru"/>
        </w:rPr>
        <w:t xml:space="preserve">Проверки настройки определения местоположения </w:t>
      </w:r>
      <w:r>
        <w:rPr>
          <w:i/>
          <w:iCs/>
          <w:lang w:val="ru"/>
        </w:rPr>
        <w:t>должны</w:t>
      </w:r>
      <w:r>
        <w:rPr>
          <w:lang w:val="ru"/>
        </w:rPr>
        <w:t xml:space="preserve"> осуществляться по каждому поводу и до перемещения судна в конечное рабочее положение. Основные задачи таких проверок заключаются в оценке эффективности системы удержания судна в заданной точке в рабочем положении и обеспечении правильной настройки систем определения контрольной позиции. Данные проверки </w:t>
      </w:r>
      <w:r>
        <w:rPr>
          <w:i/>
          <w:iCs/>
          <w:lang w:val="ru"/>
        </w:rPr>
        <w:t xml:space="preserve">должны </w:t>
      </w:r>
      <w:r>
        <w:rPr>
          <w:lang w:val="ru"/>
        </w:rPr>
        <w:t xml:space="preserve">проводиться на безопасном расстоянии от установки, в районе 50 метров. Они также </w:t>
      </w:r>
      <w:r>
        <w:rPr>
          <w:i/>
          <w:iCs/>
          <w:lang w:val="ru"/>
        </w:rPr>
        <w:t xml:space="preserve">должны </w:t>
      </w:r>
      <w:r>
        <w:rPr>
          <w:lang w:val="ru"/>
        </w:rPr>
        <w:t xml:space="preserve">проводиться, по возможности, в таком районе, где при потере тяги, судно могло бы дрейфовать на расстоянии от установки. Эти проверки </w:t>
      </w:r>
      <w:r>
        <w:rPr>
          <w:i/>
          <w:iCs/>
          <w:lang w:val="ru"/>
        </w:rPr>
        <w:t xml:space="preserve">должны </w:t>
      </w:r>
      <w:r>
        <w:rPr>
          <w:lang w:val="ru"/>
        </w:rPr>
        <w:t xml:space="preserve">быть задокументированы и храниться на борту судна </w:t>
      </w:r>
      <w:bookmarkStart w:id="54" w:name="_Toc311047079"/>
      <w:r>
        <w:rPr>
          <w:lang w:val="ru"/>
        </w:rPr>
        <w:t>Время нахождения в непосредственной близости</w:t>
      </w:r>
      <w:bookmarkEnd w:id="54"/>
      <w:r>
        <w:rPr>
          <w:lang w:val="ru"/>
        </w:rPr>
        <w:t xml:space="preserve"> </w:t>
      </w:r>
    </w:p>
    <w:p w:rsidR="001957C3" w:rsidRPr="0065186D" w:rsidRDefault="001957C3" w:rsidP="00EE7564">
      <w:r>
        <w:rPr>
          <w:lang w:val="ru"/>
        </w:rPr>
        <w:t xml:space="preserve">Время нахождения в непосредственной близости на рабочем объекте </w:t>
      </w:r>
      <w:r>
        <w:rPr>
          <w:i/>
          <w:iCs/>
          <w:lang w:val="ru"/>
        </w:rPr>
        <w:t>должно</w:t>
      </w:r>
      <w:r>
        <w:rPr>
          <w:lang w:val="ru"/>
        </w:rPr>
        <w:t xml:space="preserve"> быть сведено к минимуму. Судно </w:t>
      </w:r>
      <w:r>
        <w:rPr>
          <w:i/>
          <w:iCs/>
          <w:lang w:val="ru"/>
        </w:rPr>
        <w:t xml:space="preserve">должно </w:t>
      </w:r>
      <w:r>
        <w:rPr>
          <w:lang w:val="ru"/>
        </w:rPr>
        <w:t xml:space="preserve">находиться на рабочем объекте, когда осуществляются операции снабжения. Во время периодов простоя, например, если кран установки не доступен для перевалки грузов, судно </w:t>
      </w:r>
      <w:r>
        <w:rPr>
          <w:i/>
          <w:iCs/>
          <w:lang w:val="ru"/>
        </w:rPr>
        <w:t xml:space="preserve">должно </w:t>
      </w:r>
      <w:r>
        <w:rPr>
          <w:lang w:val="ru"/>
        </w:rPr>
        <w:t xml:space="preserve">уйти на безопасное расстояние от установки. По возможности, при осуществлении передачи шлангов, </w:t>
      </w:r>
      <w:r>
        <w:rPr>
          <w:i/>
          <w:iCs/>
          <w:lang w:val="ru"/>
        </w:rPr>
        <w:t xml:space="preserve">должен </w:t>
      </w:r>
      <w:r>
        <w:rPr>
          <w:lang w:val="ru"/>
        </w:rPr>
        <w:t xml:space="preserve">быть предоставлен шланг достаточной длины, которая позволила бы судну увеличить разделительную дистанцию. </w:t>
      </w:r>
    </w:p>
    <w:p w:rsidR="001957C3" w:rsidRPr="0065186D" w:rsidRDefault="001957C3" w:rsidP="00EE7564">
      <w:pPr>
        <w:pStyle w:val="3"/>
      </w:pPr>
      <w:bookmarkStart w:id="55" w:name="_Toc311047080"/>
      <w:bookmarkStart w:id="56" w:name="_Toc482690471"/>
      <w:r>
        <w:rPr>
          <w:lang w:val="ru"/>
        </w:rPr>
        <w:t>Разделительная дистанция</w:t>
      </w:r>
      <w:bookmarkEnd w:id="55"/>
      <w:bookmarkEnd w:id="56"/>
      <w:r>
        <w:rPr>
          <w:b w:val="0"/>
          <w:bCs w:val="0"/>
          <w:lang w:val="ru"/>
        </w:rPr>
        <w:t xml:space="preserve"> </w:t>
      </w:r>
    </w:p>
    <w:p w:rsidR="001957C3" w:rsidRPr="0065186D" w:rsidRDefault="001957C3" w:rsidP="00EE7564">
      <w:r>
        <w:rPr>
          <w:lang w:val="ru"/>
        </w:rPr>
        <w:t xml:space="preserve">Разделительная дистанция между судном и установкой </w:t>
      </w:r>
      <w:r>
        <w:rPr>
          <w:i/>
          <w:iCs/>
          <w:lang w:val="ru"/>
        </w:rPr>
        <w:t xml:space="preserve">должна </w:t>
      </w:r>
      <w:r>
        <w:rPr>
          <w:lang w:val="ru"/>
        </w:rPr>
        <w:t xml:space="preserve">быть тщательно подобрана. Дистанция </w:t>
      </w:r>
      <w:r>
        <w:rPr>
          <w:i/>
          <w:iCs/>
          <w:lang w:val="ru"/>
        </w:rPr>
        <w:t xml:space="preserve">должна </w:t>
      </w:r>
      <w:r>
        <w:rPr>
          <w:lang w:val="ru"/>
        </w:rPr>
        <w:t>быть согласована между судном и морской установкой до начала операций.</w:t>
      </w:r>
    </w:p>
    <w:p w:rsidR="001957C3" w:rsidRPr="0065186D" w:rsidRDefault="001957C3" w:rsidP="00EE7564"/>
    <w:p w:rsidR="001957C3" w:rsidRPr="0065186D" w:rsidRDefault="001957C3" w:rsidP="00EE7564">
      <w:r>
        <w:rPr>
          <w:lang w:val="ru"/>
        </w:rPr>
        <w:lastRenderedPageBreak/>
        <w:t xml:space="preserve">Разделительная дистанция </w:t>
      </w:r>
      <w:r>
        <w:rPr>
          <w:i/>
          <w:iCs/>
          <w:lang w:val="ru"/>
        </w:rPr>
        <w:t>должна</w:t>
      </w:r>
      <w:r>
        <w:rPr>
          <w:lang w:val="ru"/>
        </w:rPr>
        <w:t xml:space="preserve"> учитывать комбинированные движения судна и установки, в тех случаях, когда установка не зафиксирована в положении (например, плавучий комплекс для хранения и отгрузки нефти, столбооразный буй, платформа на натяжных опорах и т. д.). Разделительная дистанция </w:t>
      </w:r>
      <w:r>
        <w:rPr>
          <w:i/>
          <w:iCs/>
          <w:lang w:val="ru"/>
        </w:rPr>
        <w:t xml:space="preserve">должна </w:t>
      </w:r>
      <w:r>
        <w:rPr>
          <w:lang w:val="ru"/>
        </w:rPr>
        <w:t xml:space="preserve">быть как можно более велика с учетом обстоятельств, при этом не оказывая отрицательного влияния на операции снабжения. Всякий раз при наличии возможности, например, если осуществляется только передача шлангов, </w:t>
      </w:r>
      <w:r>
        <w:rPr>
          <w:i/>
          <w:iCs/>
          <w:lang w:val="ru"/>
        </w:rPr>
        <w:t xml:space="preserve">следует </w:t>
      </w:r>
      <w:r>
        <w:rPr>
          <w:lang w:val="ru"/>
        </w:rPr>
        <w:t>обеспечить максимальную дистанцию путем увеличения длины шланга.</w:t>
      </w:r>
    </w:p>
    <w:p w:rsidR="001957C3" w:rsidRPr="0065186D" w:rsidRDefault="001957C3" w:rsidP="00EE7564">
      <w:pPr>
        <w:pStyle w:val="3"/>
      </w:pPr>
      <w:bookmarkStart w:id="57" w:name="_Toc482690472"/>
      <w:bookmarkStart w:id="58" w:name="_Toc311047081"/>
      <w:r>
        <w:rPr>
          <w:lang w:val="ru"/>
        </w:rPr>
        <w:t>Выбор безопасного района проведения работ</w:t>
      </w:r>
      <w:bookmarkEnd w:id="57"/>
      <w:r>
        <w:rPr>
          <w:lang w:val="ru"/>
        </w:rPr>
        <w:t xml:space="preserve"> </w:t>
      </w:r>
      <w:bookmarkEnd w:id="58"/>
    </w:p>
    <w:p w:rsidR="001957C3" w:rsidRPr="0065186D" w:rsidRDefault="001957C3" w:rsidP="00EE7564">
      <w:r>
        <w:rPr>
          <w:lang w:val="ru"/>
        </w:rPr>
        <w:t xml:space="preserve">Для каждой операции поставки </w:t>
      </w:r>
      <w:r>
        <w:rPr>
          <w:i/>
          <w:iCs/>
          <w:lang w:val="ru"/>
        </w:rPr>
        <w:t xml:space="preserve">должен </w:t>
      </w:r>
      <w:r>
        <w:rPr>
          <w:lang w:val="ru"/>
        </w:rPr>
        <w:t>быть выбран безопасный район проведения работ. С подветренной стороны установки работы безопаснее, чем с наветренной стороны. Даже когда суда работают с наветренной стороны, всегда предпочтительнее настроить на подветренную сторону. Среди прочих элементов, которые следует рассмотреть при выборе безопасного района проведения работ - положение и радиус действия монтажных кранов, препятствия на установке и взаимодействие с движителями установки.</w:t>
      </w:r>
    </w:p>
    <w:p w:rsidR="001957C3" w:rsidRPr="0065186D" w:rsidRDefault="001957C3" w:rsidP="00EE7564">
      <w:pPr>
        <w:pStyle w:val="3"/>
      </w:pPr>
      <w:bookmarkStart w:id="59" w:name="_Toc482690473"/>
      <w:bookmarkStart w:id="60" w:name="_Toc311047082"/>
      <w:r>
        <w:rPr>
          <w:lang w:val="ru"/>
        </w:rPr>
        <w:t>Безопасный рабочий курс</w:t>
      </w:r>
      <w:bookmarkEnd w:id="59"/>
      <w:r>
        <w:rPr>
          <w:lang w:val="ru"/>
        </w:rPr>
        <w:t xml:space="preserve"> </w:t>
      </w:r>
      <w:bookmarkEnd w:id="60"/>
      <w:r>
        <w:rPr>
          <w:b w:val="0"/>
          <w:bCs w:val="0"/>
          <w:lang w:val="ru"/>
        </w:rPr>
        <w:t xml:space="preserve"> </w:t>
      </w:r>
    </w:p>
    <w:p w:rsidR="001957C3" w:rsidRPr="0065186D" w:rsidRDefault="001957C3" w:rsidP="00EE7564">
      <w:r>
        <w:rPr>
          <w:lang w:val="ru"/>
        </w:rPr>
        <w:t xml:space="preserve">Наиболее приемлемый курс судна </w:t>
      </w:r>
      <w:r>
        <w:rPr>
          <w:i/>
          <w:iCs/>
          <w:lang w:val="ru"/>
        </w:rPr>
        <w:t xml:space="preserve">должен </w:t>
      </w:r>
      <w:r>
        <w:rPr>
          <w:lang w:val="ru"/>
        </w:rPr>
        <w:t>выбираться, исходя из допущения, что может потребоваться выполнить быстрый отход от установки передним или задним ходом. Преимущество можно обеспечить, если задать хороший вектор устойчивости, поместив судно таким образом, что внешним силам будет противодействовать сила тяги устойчивого состояния.</w:t>
      </w:r>
    </w:p>
    <w:p w:rsidR="001957C3" w:rsidRPr="0065186D" w:rsidRDefault="001957C3" w:rsidP="00EE7564">
      <w:pPr>
        <w:pStyle w:val="3"/>
      </w:pPr>
      <w:bookmarkStart w:id="61" w:name="_Toc311047083"/>
      <w:bookmarkStart w:id="62" w:name="_Toc482690474"/>
      <w:r>
        <w:rPr>
          <w:lang w:val="ru"/>
        </w:rPr>
        <w:t>Маршрут отхода</w:t>
      </w:r>
      <w:bookmarkEnd w:id="61"/>
      <w:bookmarkEnd w:id="62"/>
      <w:r>
        <w:rPr>
          <w:b w:val="0"/>
          <w:bCs w:val="0"/>
          <w:lang w:val="ru"/>
        </w:rPr>
        <w:t xml:space="preserve"> </w:t>
      </w:r>
    </w:p>
    <w:p w:rsidR="001957C3" w:rsidRPr="0065186D" w:rsidRDefault="001957C3" w:rsidP="00EE7564">
      <w:r>
        <w:rPr>
          <w:i/>
          <w:iCs/>
          <w:lang w:val="ru"/>
        </w:rPr>
        <w:t xml:space="preserve">Должен </w:t>
      </w:r>
      <w:r>
        <w:rPr>
          <w:lang w:val="ru"/>
        </w:rPr>
        <w:t xml:space="preserve">быть намечен маршрут отхода. Маршрут отхода </w:t>
      </w:r>
      <w:r>
        <w:rPr>
          <w:i/>
          <w:iCs/>
          <w:lang w:val="ru"/>
        </w:rPr>
        <w:t xml:space="preserve">должен </w:t>
      </w:r>
      <w:r>
        <w:rPr>
          <w:lang w:val="ru"/>
        </w:rPr>
        <w:t xml:space="preserve">обеспечить судну свободный путь следования при выполнении штатного или аварийного отхода от </w:t>
      </w:r>
      <w:r w:rsidR="00966D3A" w:rsidRPr="00406FEC">
        <w:rPr>
          <w:noProof/>
          <w:szCs w:val="20"/>
          <w:lang w:val="ru"/>
        </w:rPr>
        <w:t>офшорн</w:t>
      </w:r>
      <w:r>
        <w:rPr>
          <w:lang w:val="ru"/>
        </w:rPr>
        <w:t xml:space="preserve">ой установки. Другие суда </w:t>
      </w:r>
      <w:r>
        <w:rPr>
          <w:i/>
          <w:iCs/>
          <w:lang w:val="ru"/>
        </w:rPr>
        <w:t xml:space="preserve">должны </w:t>
      </w:r>
      <w:r>
        <w:rPr>
          <w:lang w:val="ru"/>
        </w:rPr>
        <w:t xml:space="preserve">держаться вдали от маршрута отхода. Маршрут отхода, по возможности, </w:t>
      </w:r>
      <w:r>
        <w:rPr>
          <w:i/>
          <w:iCs/>
          <w:lang w:val="ru"/>
        </w:rPr>
        <w:t>должен</w:t>
      </w:r>
      <w:r>
        <w:rPr>
          <w:lang w:val="ru"/>
        </w:rPr>
        <w:t xml:space="preserve">, иметь протяженность 500 метров от </w:t>
      </w:r>
      <w:r w:rsidR="00966D3A" w:rsidRPr="00406FEC">
        <w:rPr>
          <w:noProof/>
          <w:szCs w:val="20"/>
          <w:lang w:val="ru"/>
        </w:rPr>
        <w:t>офшорн</w:t>
      </w:r>
      <w:r>
        <w:rPr>
          <w:lang w:val="ru"/>
        </w:rPr>
        <w:t>ой установки.</w:t>
      </w:r>
    </w:p>
    <w:p w:rsidR="001957C3" w:rsidRPr="0065186D" w:rsidRDefault="00EE7564" w:rsidP="00EE7564">
      <w:pPr>
        <w:pStyle w:val="3"/>
      </w:pPr>
      <w:bookmarkStart w:id="63" w:name="_Toc311047084"/>
      <w:bookmarkStart w:id="64" w:name="_Toc482690475"/>
      <w:r>
        <w:rPr>
          <w:lang w:val="ru"/>
        </w:rPr>
        <w:t>Контроль за внешними силами окружающей среды</w:t>
      </w:r>
      <w:bookmarkEnd w:id="63"/>
      <w:bookmarkEnd w:id="64"/>
    </w:p>
    <w:p w:rsidR="001957C3" w:rsidRPr="0065186D" w:rsidRDefault="001957C3" w:rsidP="00EE7564">
      <w:r>
        <w:rPr>
          <w:lang w:val="ru"/>
        </w:rPr>
        <w:t xml:space="preserve">Внешние силы окружающей среды не бывают постоянными. </w:t>
      </w:r>
      <w:r>
        <w:rPr>
          <w:i/>
          <w:iCs/>
          <w:lang w:val="ru"/>
        </w:rPr>
        <w:t xml:space="preserve">Следует </w:t>
      </w:r>
      <w:r>
        <w:rPr>
          <w:lang w:val="ru"/>
        </w:rPr>
        <w:t xml:space="preserve">вести непрерывное наблюдение за ветром, течением и волнением моря, а также за их воздействием на удержание судна в заданной позиции. Электронные методы контроля, такие как датчики ветра и получаемые в результате векторы сил обеспечивают подачу исходных данных в систему управления ДП. Однако такие методы </w:t>
      </w:r>
      <w:r>
        <w:rPr>
          <w:i/>
          <w:iCs/>
          <w:lang w:val="ru"/>
        </w:rPr>
        <w:t xml:space="preserve">должны </w:t>
      </w:r>
      <w:r>
        <w:rPr>
          <w:lang w:val="ru"/>
        </w:rPr>
        <w:t xml:space="preserve">быть подкреплены визуальным наблюдением и прогнозирования. </w:t>
      </w:r>
      <w:r>
        <w:rPr>
          <w:i/>
          <w:iCs/>
          <w:lang w:val="ru"/>
        </w:rPr>
        <w:t xml:space="preserve">Следует </w:t>
      </w:r>
      <w:r>
        <w:rPr>
          <w:lang w:val="ru"/>
        </w:rPr>
        <w:t xml:space="preserve">проявлять большую осторожность, если есть вероятность внезапного ветра и (или) текущих изменений. Превентивные меры могут потребовать прекращения работ судна в эти периоды и его отхода в безопасное место. Также </w:t>
      </w:r>
      <w:r>
        <w:rPr>
          <w:i/>
          <w:iCs/>
          <w:lang w:val="ru"/>
        </w:rPr>
        <w:t xml:space="preserve">необходимо </w:t>
      </w:r>
      <w:r>
        <w:rPr>
          <w:lang w:val="ru"/>
        </w:rPr>
        <w:t>проявлять осторожность в районах с вероятными ударами молнии. Превентивные меры также могут потребовать прекращения работ судна в эти периоды и его отхода в безопасное место.</w:t>
      </w:r>
    </w:p>
    <w:p w:rsidR="001957C3" w:rsidRPr="0065186D" w:rsidRDefault="001957C3" w:rsidP="00EE7564">
      <w:pPr>
        <w:pStyle w:val="3"/>
      </w:pPr>
      <w:bookmarkStart w:id="65" w:name="_Toc482690476"/>
      <w:bookmarkStart w:id="66" w:name="_Toc311047085"/>
      <w:r>
        <w:rPr>
          <w:lang w:val="ru"/>
        </w:rPr>
        <w:t>Поддержание безопасного района проведения работ</w:t>
      </w:r>
      <w:bookmarkEnd w:id="65"/>
      <w:r>
        <w:rPr>
          <w:lang w:val="ru"/>
        </w:rPr>
        <w:t xml:space="preserve"> </w:t>
      </w:r>
      <w:bookmarkEnd w:id="66"/>
    </w:p>
    <w:p w:rsidR="001957C3" w:rsidRPr="0065186D" w:rsidRDefault="001957C3" w:rsidP="00EE7564">
      <w:r>
        <w:rPr>
          <w:lang w:val="ru"/>
        </w:rPr>
        <w:t xml:space="preserve">Безопасный район проведения работ </w:t>
      </w:r>
      <w:r>
        <w:rPr>
          <w:i/>
          <w:iCs/>
          <w:lang w:val="ru"/>
        </w:rPr>
        <w:t xml:space="preserve">должен </w:t>
      </w:r>
      <w:r>
        <w:rPr>
          <w:lang w:val="ru"/>
        </w:rPr>
        <w:t xml:space="preserve">непрерывно поддерживаться на </w:t>
      </w:r>
      <w:r w:rsidR="00966D3A" w:rsidRPr="00406FEC">
        <w:rPr>
          <w:noProof/>
          <w:szCs w:val="20"/>
          <w:lang w:val="ru"/>
        </w:rPr>
        <w:t>офшорн</w:t>
      </w:r>
      <w:r>
        <w:rPr>
          <w:lang w:val="ru"/>
        </w:rPr>
        <w:t xml:space="preserve">ой установке. В частности, это </w:t>
      </w:r>
      <w:r>
        <w:rPr>
          <w:i/>
          <w:iCs/>
          <w:lang w:val="ru"/>
        </w:rPr>
        <w:t xml:space="preserve">требует </w:t>
      </w:r>
      <w:r>
        <w:rPr>
          <w:lang w:val="ru"/>
        </w:rPr>
        <w:t xml:space="preserve">постоянной бдительности в отношении возможного накопления ряда опасностей. Это могут быть внешние силы окружающей среды и другие потенциальные опасности, такие как морское и воздушное движение или грузовые операции. В этой связи судно также </w:t>
      </w:r>
      <w:r>
        <w:rPr>
          <w:i/>
          <w:iCs/>
          <w:lang w:val="ru"/>
        </w:rPr>
        <w:t xml:space="preserve">должно </w:t>
      </w:r>
      <w:r>
        <w:rPr>
          <w:lang w:val="ru"/>
        </w:rPr>
        <w:t xml:space="preserve">работать в пределах своих проектных параметров и в диапазоне диаграмм предельных значений ДП. Особое внимание </w:t>
      </w:r>
      <w:r>
        <w:rPr>
          <w:i/>
          <w:iCs/>
          <w:lang w:val="ru"/>
        </w:rPr>
        <w:t xml:space="preserve">следует </w:t>
      </w:r>
      <w:r>
        <w:rPr>
          <w:lang w:val="ru"/>
        </w:rPr>
        <w:t>уделить обеспечению беспрепятственного обзора рабочей зоны с позиции оператора ДП.</w:t>
      </w:r>
      <w:r>
        <w:rPr>
          <w:b/>
          <w:bCs/>
          <w:lang w:val="ru"/>
        </w:rPr>
        <w:t xml:space="preserve"> </w:t>
      </w:r>
      <w:r>
        <w:rPr>
          <w:lang w:val="ru"/>
        </w:rPr>
        <w:t>Помощь может оказать система видеонаблюдения или использование наблюдателя.</w:t>
      </w:r>
    </w:p>
    <w:p w:rsidR="001957C3" w:rsidRPr="0065186D" w:rsidRDefault="001957C3" w:rsidP="00EE7564">
      <w:pPr>
        <w:pStyle w:val="3"/>
      </w:pPr>
      <w:bookmarkStart w:id="67" w:name="_Toc482690477"/>
      <w:bookmarkStart w:id="68" w:name="_Toc311047086"/>
      <w:r>
        <w:rPr>
          <w:lang w:val="ru"/>
        </w:rPr>
        <w:lastRenderedPageBreak/>
        <w:t>Пересмена вахтенного ДП</w:t>
      </w:r>
      <w:bookmarkEnd w:id="67"/>
      <w:r>
        <w:rPr>
          <w:lang w:val="ru"/>
        </w:rPr>
        <w:t xml:space="preserve">  </w:t>
      </w:r>
      <w:bookmarkEnd w:id="68"/>
    </w:p>
    <w:p w:rsidR="001957C3" w:rsidRPr="0065186D" w:rsidRDefault="001957C3" w:rsidP="00EE7564">
      <w:r>
        <w:rPr>
          <w:lang w:val="ru"/>
        </w:rPr>
        <w:t xml:space="preserve">По возможности, передача вахты всегда должна проходить, когда судно находится в устойчивом состоянии и когда судно установлено в положении. С помощью проверочного листа сдачи вахты обеспечивается передача всей информации новому вахтенному </w:t>
      </w:r>
      <w:r>
        <w:rPr>
          <w:highlight w:val="yellow"/>
          <w:lang w:val="ru"/>
        </w:rPr>
        <w:t>(Проверочный лист передачи вахты ДП FRM-VSL-06-….).</w:t>
      </w:r>
    </w:p>
    <w:p w:rsidR="001957C3" w:rsidRPr="0065186D" w:rsidRDefault="00FE7F47" w:rsidP="00EE7564">
      <w:pPr>
        <w:pStyle w:val="3"/>
      </w:pPr>
      <w:bookmarkStart w:id="69" w:name="_Toc482690478"/>
      <w:bookmarkStart w:id="70" w:name="_Toc311047087"/>
      <w:r>
        <w:rPr>
          <w:lang w:val="ru"/>
        </w:rPr>
        <w:t>Поддержка механических, электромеханических и электронных работ на борту</w:t>
      </w:r>
      <w:bookmarkEnd w:id="69"/>
      <w:r>
        <w:rPr>
          <w:lang w:val="ru"/>
        </w:rPr>
        <w:t xml:space="preserve"> </w:t>
      </w:r>
      <w:bookmarkEnd w:id="70"/>
    </w:p>
    <w:p w:rsidR="001957C3" w:rsidRPr="0065186D" w:rsidRDefault="001957C3" w:rsidP="00EE7564">
      <w:r>
        <w:rPr>
          <w:lang w:val="ru"/>
        </w:rPr>
        <w:t xml:space="preserve">Механик </w:t>
      </w:r>
      <w:r>
        <w:rPr>
          <w:i/>
          <w:iCs/>
          <w:lang w:val="ru"/>
        </w:rPr>
        <w:t xml:space="preserve">должен </w:t>
      </w:r>
      <w:r>
        <w:rPr>
          <w:lang w:val="ru"/>
        </w:rPr>
        <w:t xml:space="preserve">быть на борту, когда судно находится в 500 метрах от установки. На судах с безвахтенным машинным отделением требование присутствия механика в машинном отделении может не применяться при условии согласия фрахтователя. Для судов с вахтенным машинным отделением механик должен находиться в машинном отделении. По возможности, электромеханики и, если используются, электронщики </w:t>
      </w:r>
      <w:r>
        <w:rPr>
          <w:i/>
          <w:iCs/>
          <w:lang w:val="ru"/>
        </w:rPr>
        <w:t xml:space="preserve">должны </w:t>
      </w:r>
      <w:r>
        <w:rPr>
          <w:lang w:val="ru"/>
        </w:rPr>
        <w:t>быть доступны по вызову, когда судно находится в пределах 500-метровой зоны.</w:t>
      </w:r>
    </w:p>
    <w:p w:rsidR="002B1FC5" w:rsidRDefault="002B1FC5" w:rsidP="00EE7564"/>
    <w:p w:rsidR="001957C3" w:rsidRPr="0065186D" w:rsidRDefault="001957C3" w:rsidP="00EE7564">
      <w:r>
        <w:rPr>
          <w:lang w:val="ru"/>
        </w:rPr>
        <w:t xml:space="preserve">Механики, электромеханики и электронщики </w:t>
      </w:r>
      <w:r>
        <w:rPr>
          <w:i/>
          <w:iCs/>
          <w:lang w:val="ru"/>
        </w:rPr>
        <w:t xml:space="preserve">должны </w:t>
      </w:r>
      <w:r>
        <w:rPr>
          <w:lang w:val="ru"/>
        </w:rPr>
        <w:t>учитывать следующее, когда судно находится в 500-метровой зоне:</w:t>
      </w:r>
    </w:p>
    <w:p w:rsidR="001957C3" w:rsidRPr="0065186D" w:rsidRDefault="001957C3" w:rsidP="00E54D4E">
      <w:pPr>
        <w:pStyle w:val="ac"/>
        <w:numPr>
          <w:ilvl w:val="0"/>
          <w:numId w:val="9"/>
        </w:numPr>
        <w:ind w:left="709"/>
      </w:pPr>
      <w:r>
        <w:rPr>
          <w:lang w:val="ru"/>
        </w:rPr>
        <w:t xml:space="preserve">Не начинать, не останавливать и не выполнять техобслуживание какой-либо техники или оборудования, которое могло бы повлиять на систему ДП во время работы судна в режиме ДП. При наличии сомнений </w:t>
      </w:r>
      <w:r>
        <w:rPr>
          <w:i/>
          <w:iCs/>
          <w:lang w:val="ru"/>
        </w:rPr>
        <w:t xml:space="preserve">должна </w:t>
      </w:r>
      <w:r>
        <w:rPr>
          <w:lang w:val="ru"/>
        </w:rPr>
        <w:t>быть проведена проверка с участием вахтенного офицера ДП;</w:t>
      </w:r>
    </w:p>
    <w:p w:rsidR="001957C3" w:rsidRPr="0065186D" w:rsidRDefault="001957C3" w:rsidP="00E54D4E">
      <w:pPr>
        <w:pStyle w:val="ac"/>
        <w:numPr>
          <w:ilvl w:val="0"/>
          <w:numId w:val="9"/>
        </w:numPr>
        <w:ind w:left="709"/>
      </w:pPr>
      <w:r>
        <w:rPr>
          <w:lang w:val="ru"/>
        </w:rPr>
        <w:t>При обнаружении проблем или потенциальных проблем в работе системы ДП или любого смежного оборудования во время эксплуатации в режиме ДП, следует немедленно доложить о них вахтенному офицеру ДП.</w:t>
      </w:r>
    </w:p>
    <w:p w:rsidR="001957C3" w:rsidRPr="0065186D" w:rsidRDefault="001957C3" w:rsidP="00EE7564">
      <w:pPr>
        <w:pStyle w:val="3"/>
      </w:pPr>
      <w:bookmarkStart w:id="71" w:name="_Toc311047088"/>
      <w:bookmarkStart w:id="72" w:name="_Toc482690479"/>
      <w:r>
        <w:rPr>
          <w:lang w:val="ru"/>
        </w:rPr>
        <w:t>Критические и допустимые отклонения судна от позиции</w:t>
      </w:r>
      <w:bookmarkEnd w:id="71"/>
      <w:bookmarkEnd w:id="72"/>
    </w:p>
    <w:p w:rsidR="001957C3" w:rsidRPr="0065186D" w:rsidRDefault="001957C3" w:rsidP="00EE7564">
      <w:r>
        <w:rPr>
          <w:i/>
          <w:iCs/>
          <w:lang w:val="ru"/>
        </w:rPr>
        <w:t xml:space="preserve">Должны </w:t>
      </w:r>
      <w:r>
        <w:rPr>
          <w:lang w:val="ru"/>
        </w:rPr>
        <w:t xml:space="preserve">быть заданы пределы критических и допустимых отклонений судна от позиции. Критический предел не </w:t>
      </w:r>
      <w:r>
        <w:rPr>
          <w:i/>
          <w:iCs/>
          <w:lang w:val="ru"/>
        </w:rPr>
        <w:t xml:space="preserve">должен </w:t>
      </w:r>
      <w:r>
        <w:rPr>
          <w:lang w:val="ru"/>
        </w:rPr>
        <w:t xml:space="preserve">превышать половины разделительной дистанции между судном и </w:t>
      </w:r>
      <w:r w:rsidR="00966D3A" w:rsidRPr="00406FEC">
        <w:rPr>
          <w:noProof/>
          <w:szCs w:val="20"/>
          <w:lang w:val="ru"/>
        </w:rPr>
        <w:t>офшорн</w:t>
      </w:r>
      <w:r>
        <w:rPr>
          <w:lang w:val="ru"/>
        </w:rPr>
        <w:t xml:space="preserve">ой установкой. Допустимый предел не </w:t>
      </w:r>
      <w:r>
        <w:rPr>
          <w:i/>
          <w:iCs/>
          <w:lang w:val="ru"/>
        </w:rPr>
        <w:t xml:space="preserve">должен </w:t>
      </w:r>
      <w:r>
        <w:rPr>
          <w:lang w:val="ru"/>
        </w:rPr>
        <w:t>превышать половины критического предела.</w:t>
      </w:r>
    </w:p>
    <w:p w:rsidR="001957C3" w:rsidRPr="0065186D" w:rsidRDefault="001957C3" w:rsidP="00EE7564">
      <w:pPr>
        <w:pStyle w:val="3"/>
      </w:pPr>
      <w:bookmarkStart w:id="73" w:name="_Toc482690480"/>
      <w:bookmarkStart w:id="74" w:name="_Toc311047089"/>
      <w:r>
        <w:rPr>
          <w:lang w:val="ru"/>
        </w:rPr>
        <w:t>Электронные предупреждения об отклонении от позиции и аварийная сигнализация</w:t>
      </w:r>
      <w:bookmarkEnd w:id="73"/>
      <w:r>
        <w:rPr>
          <w:lang w:val="ru"/>
        </w:rPr>
        <w:t xml:space="preserve"> </w:t>
      </w:r>
      <w:bookmarkEnd w:id="74"/>
    </w:p>
    <w:p w:rsidR="001957C3" w:rsidRPr="0065186D" w:rsidRDefault="001957C3" w:rsidP="00EE7564">
      <w:r>
        <w:rPr>
          <w:lang w:val="ru"/>
        </w:rPr>
        <w:t xml:space="preserve">Предел электронного предупреждения не </w:t>
      </w:r>
      <w:r>
        <w:rPr>
          <w:i/>
          <w:iCs/>
          <w:lang w:val="ru"/>
        </w:rPr>
        <w:t xml:space="preserve">должен </w:t>
      </w:r>
      <w:r>
        <w:rPr>
          <w:lang w:val="ru"/>
        </w:rPr>
        <w:t xml:space="preserve">превышать вышеуказанного допустимого предела отклонения. Предел электронной сигнализации не </w:t>
      </w:r>
      <w:r>
        <w:rPr>
          <w:i/>
          <w:iCs/>
          <w:lang w:val="ru"/>
        </w:rPr>
        <w:t xml:space="preserve">должен </w:t>
      </w:r>
      <w:r>
        <w:rPr>
          <w:lang w:val="ru"/>
        </w:rPr>
        <w:t xml:space="preserve">превышать вышеуказанного критического предела отклонения. Например, при разделительной дистанции 10 метров, предел предупреждения не </w:t>
      </w:r>
      <w:r>
        <w:rPr>
          <w:i/>
          <w:iCs/>
          <w:lang w:val="ru"/>
        </w:rPr>
        <w:t xml:space="preserve">должен </w:t>
      </w:r>
      <w:r>
        <w:rPr>
          <w:lang w:val="ru"/>
        </w:rPr>
        <w:t xml:space="preserve">превышать 2,5 м, а предел сигнализации не </w:t>
      </w:r>
      <w:r>
        <w:rPr>
          <w:i/>
          <w:iCs/>
          <w:lang w:val="ru"/>
        </w:rPr>
        <w:t xml:space="preserve">должен </w:t>
      </w:r>
      <w:r>
        <w:rPr>
          <w:lang w:val="ru"/>
        </w:rPr>
        <w:t xml:space="preserve">превышать 5 метров. Однако по мере возможности, пределы предупреждения и аварийной сигнализации </w:t>
      </w:r>
      <w:r>
        <w:rPr>
          <w:i/>
          <w:iCs/>
          <w:lang w:val="ru"/>
        </w:rPr>
        <w:t xml:space="preserve">должны </w:t>
      </w:r>
      <w:r>
        <w:rPr>
          <w:lang w:val="ru"/>
        </w:rPr>
        <w:t>быть меньше пределов критического и допустимого отклонения.</w:t>
      </w:r>
    </w:p>
    <w:p w:rsidR="001957C3" w:rsidRPr="0065186D" w:rsidRDefault="001957C3" w:rsidP="00EE7564">
      <w:pPr>
        <w:pStyle w:val="3"/>
      </w:pPr>
      <w:bookmarkStart w:id="75" w:name="_Toc311047090"/>
      <w:bookmarkStart w:id="76" w:name="_Toc482690481"/>
      <w:r>
        <w:rPr>
          <w:lang w:val="ru"/>
        </w:rPr>
        <w:t>Пределы электронного предупреждения об отклонении от курса и аварийной сигнализации</w:t>
      </w:r>
      <w:bookmarkEnd w:id="75"/>
      <w:bookmarkEnd w:id="76"/>
    </w:p>
    <w:p w:rsidR="001957C3" w:rsidRPr="0065186D" w:rsidRDefault="001957C3" w:rsidP="00EE7564">
      <w:r>
        <w:rPr>
          <w:lang w:val="ru"/>
        </w:rPr>
        <w:t xml:space="preserve">Предел электронного предупреждения об отклонении от курса </w:t>
      </w:r>
      <w:r>
        <w:rPr>
          <w:i/>
          <w:iCs/>
          <w:lang w:val="ru"/>
        </w:rPr>
        <w:t xml:space="preserve">должен </w:t>
      </w:r>
      <w:r>
        <w:rPr>
          <w:lang w:val="ru"/>
        </w:rPr>
        <w:t xml:space="preserve">быть установлен на величину, которая не приведет к движению какой-либо части судна более чем допустимый предел отклонения. Предел электронной аварийной сигнализации об отклонении от курса </w:t>
      </w:r>
      <w:r>
        <w:rPr>
          <w:i/>
          <w:iCs/>
          <w:lang w:val="ru"/>
        </w:rPr>
        <w:t xml:space="preserve">должен </w:t>
      </w:r>
      <w:r>
        <w:rPr>
          <w:lang w:val="ru"/>
        </w:rPr>
        <w:t>быть установлен на величину, которая не приведет к движению какой-либо части судна более чем критический предел отклонения.</w:t>
      </w:r>
    </w:p>
    <w:p w:rsidR="001957C3" w:rsidRPr="0065186D" w:rsidRDefault="001957C3" w:rsidP="00EE7564">
      <w:r>
        <w:rPr>
          <w:lang w:val="ru"/>
        </w:rPr>
        <w:t xml:space="preserve">Однако по мере возможности, пределы предупреждения и аварийной сигнализации об отклонении от курса </w:t>
      </w:r>
      <w:r>
        <w:rPr>
          <w:i/>
          <w:iCs/>
          <w:lang w:val="ru"/>
        </w:rPr>
        <w:t xml:space="preserve">должны </w:t>
      </w:r>
      <w:r>
        <w:rPr>
          <w:lang w:val="ru"/>
        </w:rPr>
        <w:t xml:space="preserve">быть установлены на более низкие значения. При установке пределов отклонения от курса </w:t>
      </w:r>
      <w:r>
        <w:rPr>
          <w:i/>
          <w:iCs/>
          <w:lang w:val="ru"/>
        </w:rPr>
        <w:t xml:space="preserve">следует </w:t>
      </w:r>
      <w:r>
        <w:rPr>
          <w:lang w:val="ru"/>
        </w:rPr>
        <w:t xml:space="preserve">уделить особое внимание выравниванию судна и установки, а также точке вращения судна. </w:t>
      </w:r>
    </w:p>
    <w:p w:rsidR="001957C3" w:rsidRPr="0065186D" w:rsidRDefault="00BE3DBD" w:rsidP="00EE7564">
      <w:pPr>
        <w:pStyle w:val="3"/>
      </w:pPr>
      <w:bookmarkStart w:id="77" w:name="_Toc311047091"/>
      <w:r>
        <w:rPr>
          <w:b w:val="0"/>
          <w:bCs w:val="0"/>
          <w:lang w:val="ru"/>
        </w:rPr>
        <w:br w:type="page"/>
      </w:r>
      <w:bookmarkStart w:id="78" w:name="_Toc482690482"/>
      <w:r>
        <w:rPr>
          <w:lang w:val="ru"/>
        </w:rPr>
        <w:lastRenderedPageBreak/>
        <w:t>Изменения позиции и курса</w:t>
      </w:r>
      <w:bookmarkEnd w:id="77"/>
      <w:bookmarkEnd w:id="78"/>
    </w:p>
    <w:p w:rsidR="001957C3" w:rsidRPr="0065186D" w:rsidRDefault="001957C3" w:rsidP="00EE7564">
      <w:r>
        <w:rPr>
          <w:lang w:val="ru"/>
        </w:rPr>
        <w:t xml:space="preserve">В ходе операций по снабжению, когда суда снабжения швартуются у борта стационарных установок, часто возникает необходимость в изменениях позиции и курса судна из-за смены ветра и (или) течения, или по оперативным причинам. Такие изменения </w:t>
      </w:r>
      <w:r>
        <w:rPr>
          <w:i/>
          <w:iCs/>
          <w:lang w:val="ru"/>
        </w:rPr>
        <w:t xml:space="preserve">должны </w:t>
      </w:r>
      <w:r>
        <w:rPr>
          <w:lang w:val="ru"/>
        </w:rPr>
        <w:t xml:space="preserve">выполняться постепенно небольшими градациями. </w:t>
      </w:r>
      <w:r>
        <w:rPr>
          <w:b/>
          <w:bCs/>
          <w:lang w:val="ru"/>
        </w:rPr>
        <w:t xml:space="preserve">Операторы </w:t>
      </w:r>
      <w:r>
        <w:rPr>
          <w:i/>
          <w:iCs/>
          <w:lang w:val="ru"/>
        </w:rPr>
        <w:t xml:space="preserve">должны </w:t>
      </w:r>
      <w:r>
        <w:rPr>
          <w:lang w:val="ru"/>
        </w:rPr>
        <w:t>быть осведомлены о потенциальной опасности ряда совокупных изменений, например, что они могут влиять на линию видимости некоторых систем определения контрольной позиции, таких как РЛС с веерной диаграммой направленности антенны.</w:t>
      </w:r>
    </w:p>
    <w:p w:rsidR="001957C3" w:rsidRPr="0065186D" w:rsidRDefault="002B032E" w:rsidP="00EE7564">
      <w:pPr>
        <w:pStyle w:val="3"/>
      </w:pPr>
      <w:bookmarkStart w:id="79" w:name="_Toc311047092"/>
      <w:bookmarkStart w:id="80" w:name="_Toc482690483"/>
      <w:r>
        <w:rPr>
          <w:lang w:val="ru"/>
        </w:rPr>
        <w:t>Пределы потребляемой мощности и силы тяги</w:t>
      </w:r>
      <w:bookmarkEnd w:id="79"/>
      <w:bookmarkEnd w:id="80"/>
    </w:p>
    <w:p w:rsidR="002B1FC5" w:rsidRDefault="001957C3" w:rsidP="00EE7564">
      <w:r>
        <w:rPr>
          <w:lang w:val="ru"/>
        </w:rPr>
        <w:t xml:space="preserve">Пределы мощности и силы тяги </w:t>
      </w:r>
      <w:r>
        <w:rPr>
          <w:i/>
          <w:iCs/>
          <w:lang w:val="ru"/>
        </w:rPr>
        <w:t xml:space="preserve">зависят </w:t>
      </w:r>
      <w:r>
        <w:rPr>
          <w:lang w:val="ru"/>
        </w:rPr>
        <w:t xml:space="preserve">от характера взаимодействия судна и </w:t>
      </w:r>
      <w:r w:rsidR="00966D3A" w:rsidRPr="00406FEC">
        <w:rPr>
          <w:noProof/>
          <w:szCs w:val="20"/>
          <w:lang w:val="ru"/>
        </w:rPr>
        <w:t>офшорн</w:t>
      </w:r>
      <w:r>
        <w:rPr>
          <w:lang w:val="ru"/>
        </w:rPr>
        <w:t xml:space="preserve">ой установки. </w:t>
      </w:r>
    </w:p>
    <w:p w:rsidR="002B1FC5" w:rsidRDefault="002B1FC5" w:rsidP="00EE7564"/>
    <w:p w:rsidR="002B1FC5" w:rsidRDefault="001957C3" w:rsidP="00EE7564">
      <w:r>
        <w:rPr>
          <w:lang w:val="ru"/>
        </w:rPr>
        <w:t xml:space="preserve">Суда с символом класса ДП 2 и 3 могут, при условии достижения договоренности с </w:t>
      </w:r>
      <w:r w:rsidR="00966D3A" w:rsidRPr="00406FEC">
        <w:rPr>
          <w:noProof/>
          <w:szCs w:val="20"/>
          <w:lang w:val="ru"/>
        </w:rPr>
        <w:t>офшорн</w:t>
      </w:r>
      <w:r>
        <w:rPr>
          <w:lang w:val="ru"/>
        </w:rPr>
        <w:t xml:space="preserve">ой установкой в лице </w:t>
      </w:r>
      <w:r>
        <w:rPr>
          <w:b/>
          <w:bCs/>
          <w:lang w:val="ru"/>
        </w:rPr>
        <w:t xml:space="preserve">менеджера офшорной установки </w:t>
      </w:r>
      <w:r>
        <w:rPr>
          <w:lang w:val="ru"/>
        </w:rPr>
        <w:t xml:space="preserve">и (или) фрахтователя, работать по стандартам класса 1 ДП в тех случаях, когда будет позволено судну класса 1 ДП швартоваться у борта. </w:t>
      </w:r>
    </w:p>
    <w:p w:rsidR="002B1FC5" w:rsidRDefault="002B1FC5" w:rsidP="00EE7564"/>
    <w:p w:rsidR="001957C3" w:rsidRPr="0065186D" w:rsidRDefault="001957C3" w:rsidP="00EE7564">
      <w:r>
        <w:rPr>
          <w:lang w:val="ru"/>
        </w:rPr>
        <w:t xml:space="preserve">Для судов, работающих по стандартам класса 2 или 3 ДП, пределы </w:t>
      </w:r>
      <w:r>
        <w:rPr>
          <w:i/>
          <w:iCs/>
          <w:lang w:val="ru"/>
        </w:rPr>
        <w:t xml:space="preserve">должны </w:t>
      </w:r>
      <w:r>
        <w:rPr>
          <w:lang w:val="ru"/>
        </w:rPr>
        <w:t xml:space="preserve">быть установлены таким образом, чтобы суда </w:t>
      </w:r>
      <w:r>
        <w:rPr>
          <w:i/>
          <w:iCs/>
          <w:lang w:val="ru"/>
        </w:rPr>
        <w:t xml:space="preserve">могли </w:t>
      </w:r>
      <w:r>
        <w:rPr>
          <w:lang w:val="ru"/>
        </w:rPr>
        <w:t>иметь достаточную мощность для удержани</w:t>
      </w:r>
      <w:r w:rsidR="009F74C6">
        <w:rPr>
          <w:lang w:val="ru"/>
        </w:rPr>
        <w:t>я</w:t>
      </w:r>
      <w:r>
        <w:rPr>
          <w:lang w:val="ru"/>
        </w:rPr>
        <w:t xml:space="preserve"> позици</w:t>
      </w:r>
      <w:r w:rsidR="009F74C6">
        <w:rPr>
          <w:lang w:val="ru"/>
        </w:rPr>
        <w:t>и</w:t>
      </w:r>
      <w:r>
        <w:rPr>
          <w:lang w:val="ru"/>
        </w:rPr>
        <w:t xml:space="preserve"> после наихудшего сценария отказа с помощью подруливающих устройств.</w:t>
      </w:r>
    </w:p>
    <w:p w:rsidR="002B1FC5" w:rsidRDefault="002B1FC5" w:rsidP="00EE7564"/>
    <w:p w:rsidR="002B1FC5" w:rsidRDefault="001957C3" w:rsidP="00EE7564">
      <w:r>
        <w:rPr>
          <w:lang w:val="ru"/>
        </w:rPr>
        <w:t xml:space="preserve">В случае СУДНА ДП класса 2 и 3, судно работает при наихудшем сценарии отказа в заданных условиях окружающей среды, как правило, вполовину мощности движительной установки. </w:t>
      </w:r>
    </w:p>
    <w:p w:rsidR="002B1FC5" w:rsidRDefault="002B1FC5" w:rsidP="00EE7564"/>
    <w:p w:rsidR="002B1FC5" w:rsidRDefault="001957C3" w:rsidP="00EE7564">
      <w:r>
        <w:rPr>
          <w:lang w:val="ru"/>
        </w:rPr>
        <w:t xml:space="preserve">В случае СУДНА ДП класса 1, судно работает с сохранением полных технических возможностей в заданных условиях окружающей среды. </w:t>
      </w:r>
    </w:p>
    <w:p w:rsidR="002B1FC5" w:rsidRDefault="002B1FC5" w:rsidP="00EE7564"/>
    <w:p w:rsidR="002B1FC5" w:rsidRDefault="001957C3" w:rsidP="00EE7564">
      <w:r>
        <w:rPr>
          <w:lang w:val="ru"/>
        </w:rPr>
        <w:t xml:space="preserve">Методы контроля потребления энергии и силы тяги включают использование анализатора последствий компьютерной системы ДП и эффективное несение вахты ДП. </w:t>
      </w:r>
    </w:p>
    <w:p w:rsidR="002B1FC5" w:rsidRDefault="002B1FC5" w:rsidP="00EE7564"/>
    <w:p w:rsidR="002B1FC5" w:rsidRDefault="001957C3" w:rsidP="00EE7564">
      <w:r>
        <w:rPr>
          <w:lang w:val="ru"/>
        </w:rPr>
        <w:t xml:space="preserve">После отказа главная задача - сделать ситуацию безопасной. </w:t>
      </w:r>
    </w:p>
    <w:p w:rsidR="002B1FC5" w:rsidRDefault="002B1FC5" w:rsidP="00EE7564"/>
    <w:p w:rsidR="002B1FC5" w:rsidRDefault="001957C3" w:rsidP="00EE7564">
      <w:r>
        <w:rPr>
          <w:lang w:val="ru"/>
        </w:rPr>
        <w:t xml:space="preserve">Чтобы снова вернуться к работам, необходимо выполнить оценку рисков с учетом всех возможностей. Оценка риска </w:t>
      </w:r>
      <w:r>
        <w:rPr>
          <w:i/>
          <w:iCs/>
          <w:lang w:val="ru"/>
        </w:rPr>
        <w:t xml:space="preserve">должна </w:t>
      </w:r>
      <w:r>
        <w:rPr>
          <w:lang w:val="ru"/>
        </w:rPr>
        <w:t xml:space="preserve">определить, является ли это безопасным. </w:t>
      </w:r>
    </w:p>
    <w:p w:rsidR="002B1FC5" w:rsidRDefault="002B1FC5" w:rsidP="00EE7564"/>
    <w:p w:rsidR="001957C3" w:rsidRPr="0065186D" w:rsidRDefault="001957C3" w:rsidP="00EE7564">
      <w:r>
        <w:rPr>
          <w:lang w:val="ru"/>
        </w:rPr>
        <w:t>Преимущественную силу имеют региональные руководства и (или) рекомендации фрахтователя.</w:t>
      </w:r>
    </w:p>
    <w:p w:rsidR="001957C3" w:rsidRPr="0065186D" w:rsidRDefault="001957C3" w:rsidP="00EE7564">
      <w:pPr>
        <w:pStyle w:val="3"/>
      </w:pPr>
      <w:bookmarkStart w:id="81" w:name="_Toc311047093"/>
      <w:bookmarkStart w:id="82" w:name="_Toc482690484"/>
      <w:r>
        <w:rPr>
          <w:lang w:val="ru"/>
        </w:rPr>
        <w:t>Анализатор последствий</w:t>
      </w:r>
      <w:bookmarkEnd w:id="81"/>
      <w:bookmarkEnd w:id="82"/>
      <w:r>
        <w:rPr>
          <w:b w:val="0"/>
          <w:bCs w:val="0"/>
          <w:lang w:val="ru"/>
        </w:rPr>
        <w:t xml:space="preserve"> </w:t>
      </w:r>
    </w:p>
    <w:p w:rsidR="002B1FC5" w:rsidRDefault="001957C3" w:rsidP="00EE7564">
      <w:r>
        <w:rPr>
          <w:lang w:val="ru"/>
        </w:rPr>
        <w:t xml:space="preserve">Если классификационные общества требуют установки анализаторов последствий на оборудование ДП судов класса 2 и 3 IMO и эквивалентов классификационного общества, чтобы сохранить класс, то для данных судов обязательным требованием является работа с включенным анализатором последствий. </w:t>
      </w:r>
    </w:p>
    <w:p w:rsidR="002B1FC5" w:rsidRDefault="002B1FC5" w:rsidP="00EE7564"/>
    <w:p w:rsidR="002B1FC5" w:rsidRDefault="001957C3" w:rsidP="00EE7564">
      <w:r>
        <w:rPr>
          <w:lang w:val="ru"/>
        </w:rPr>
        <w:t xml:space="preserve">Анализатор последствий контролирует мощность и силу тяги и выдает предупреждение оператору, если расчет указывает, что судно </w:t>
      </w:r>
      <w:r>
        <w:rPr>
          <w:i/>
          <w:iCs/>
          <w:lang w:val="ru"/>
        </w:rPr>
        <w:t xml:space="preserve">должно </w:t>
      </w:r>
      <w:r>
        <w:rPr>
          <w:lang w:val="ru"/>
        </w:rPr>
        <w:t xml:space="preserve">потерять позицию в случае наихудшего сценария отказа. </w:t>
      </w:r>
    </w:p>
    <w:p w:rsidR="002B1FC5" w:rsidRDefault="002B1FC5" w:rsidP="00EE7564"/>
    <w:p w:rsidR="001957C3" w:rsidRPr="0065186D" w:rsidRDefault="001957C3" w:rsidP="00EE7564">
      <w:r>
        <w:rPr>
          <w:lang w:val="ru"/>
        </w:rPr>
        <w:t xml:space="preserve">Всякий раз, когда анализатор последствий выдает сигнал тревоги, что судно находится в неблагоприятной позиции, </w:t>
      </w:r>
      <w:r>
        <w:rPr>
          <w:i/>
          <w:iCs/>
          <w:lang w:val="ru"/>
        </w:rPr>
        <w:t xml:space="preserve">должны </w:t>
      </w:r>
      <w:r>
        <w:rPr>
          <w:lang w:val="ru"/>
        </w:rPr>
        <w:t xml:space="preserve">быть приняты соответствующие меры для обеспечения безопасности судна. Соответствующие меры </w:t>
      </w:r>
      <w:r>
        <w:rPr>
          <w:i/>
          <w:iCs/>
          <w:lang w:val="ru"/>
        </w:rPr>
        <w:t xml:space="preserve">должны </w:t>
      </w:r>
      <w:r>
        <w:rPr>
          <w:lang w:val="ru"/>
        </w:rPr>
        <w:t>включать выполнение оценки риска для ухудшенных условий, см. 4.6.</w:t>
      </w:r>
    </w:p>
    <w:p w:rsidR="001957C3" w:rsidRPr="0065186D" w:rsidRDefault="00BE3DBD" w:rsidP="00EE7564">
      <w:pPr>
        <w:pStyle w:val="3"/>
      </w:pPr>
      <w:bookmarkStart w:id="83" w:name="_Toc311047094"/>
      <w:r>
        <w:rPr>
          <w:b w:val="0"/>
          <w:bCs w:val="0"/>
          <w:lang w:val="ru"/>
        </w:rPr>
        <w:br w:type="page"/>
      </w:r>
      <w:bookmarkStart w:id="84" w:name="_Toc482690485"/>
      <w:r>
        <w:rPr>
          <w:lang w:val="ru"/>
        </w:rPr>
        <w:lastRenderedPageBreak/>
        <w:t>Пределы безопасной эксплуатации</w:t>
      </w:r>
      <w:bookmarkEnd w:id="83"/>
      <w:bookmarkEnd w:id="84"/>
      <w:r>
        <w:rPr>
          <w:b w:val="0"/>
          <w:bCs w:val="0"/>
          <w:lang w:val="ru"/>
        </w:rPr>
        <w:t xml:space="preserve"> </w:t>
      </w:r>
    </w:p>
    <w:p w:rsidR="002B1FC5" w:rsidRDefault="001957C3" w:rsidP="00EE7564">
      <w:r>
        <w:rPr>
          <w:lang w:val="ru"/>
        </w:rPr>
        <w:t xml:space="preserve">Пределы безопасной эксплуатации основаны не только на уровнях потребления энергии и выходной мощности тяги. При установлении пределов безопасной эксплуатации </w:t>
      </w:r>
      <w:r>
        <w:rPr>
          <w:i/>
          <w:iCs/>
          <w:lang w:val="ru"/>
        </w:rPr>
        <w:t xml:space="preserve">необходимо </w:t>
      </w:r>
      <w:r>
        <w:rPr>
          <w:lang w:val="ru"/>
        </w:rPr>
        <w:t xml:space="preserve">учитывать другие важные факторы, такие как осведомленность о морских погодных условиях, характер эксплуатации, безопасность экипажа и время, необходимое на отход в безопасное место. </w:t>
      </w:r>
    </w:p>
    <w:p w:rsidR="002B1FC5" w:rsidRDefault="002B1FC5" w:rsidP="00EE7564"/>
    <w:p w:rsidR="001957C3" w:rsidRPr="0065186D" w:rsidRDefault="001957C3" w:rsidP="00EE7564">
      <w:r>
        <w:rPr>
          <w:lang w:val="ru"/>
        </w:rPr>
        <w:t xml:space="preserve">Пределы безопасной эксплуатации </w:t>
      </w:r>
      <w:r>
        <w:rPr>
          <w:i/>
          <w:iCs/>
          <w:lang w:val="ru"/>
        </w:rPr>
        <w:t xml:space="preserve">должны </w:t>
      </w:r>
      <w:r>
        <w:rPr>
          <w:lang w:val="ru"/>
        </w:rPr>
        <w:t>регулироваться оценкой рисков.</w:t>
      </w:r>
    </w:p>
    <w:p w:rsidR="001957C3" w:rsidRPr="0065186D" w:rsidRDefault="002B032E" w:rsidP="00EE7564">
      <w:pPr>
        <w:pStyle w:val="3"/>
      </w:pPr>
      <w:bookmarkStart w:id="85" w:name="_Toc482690486"/>
      <w:bookmarkStart w:id="86" w:name="_Toc311047095"/>
      <w:r>
        <w:rPr>
          <w:lang w:val="ru"/>
        </w:rPr>
        <w:t>Системы определения контрольной позиции</w:t>
      </w:r>
      <w:bookmarkEnd w:id="85"/>
      <w:r>
        <w:rPr>
          <w:lang w:val="ru"/>
        </w:rPr>
        <w:t xml:space="preserve"> </w:t>
      </w:r>
      <w:bookmarkEnd w:id="86"/>
    </w:p>
    <w:p w:rsidR="002B1FC5" w:rsidRDefault="001957C3" w:rsidP="00EE7564">
      <w:r>
        <w:rPr>
          <w:lang w:val="ru"/>
        </w:rPr>
        <w:t xml:space="preserve">Насколько это возможно, если используется несколько систем позиционирования, они </w:t>
      </w:r>
      <w:r>
        <w:rPr>
          <w:i/>
          <w:iCs/>
          <w:lang w:val="ru"/>
        </w:rPr>
        <w:t xml:space="preserve">должны </w:t>
      </w:r>
      <w:r>
        <w:rPr>
          <w:lang w:val="ru"/>
        </w:rPr>
        <w:t xml:space="preserve">быть независимы друг от друга и </w:t>
      </w:r>
      <w:r>
        <w:rPr>
          <w:i/>
          <w:iCs/>
          <w:lang w:val="ru"/>
        </w:rPr>
        <w:t xml:space="preserve">должны </w:t>
      </w:r>
      <w:r>
        <w:rPr>
          <w:lang w:val="ru"/>
        </w:rPr>
        <w:t xml:space="preserve">основываться на различных принципах. </w:t>
      </w:r>
    </w:p>
    <w:p w:rsidR="002B1FC5" w:rsidRDefault="002B1FC5" w:rsidP="00EE7564"/>
    <w:p w:rsidR="001957C3" w:rsidRPr="0065186D" w:rsidRDefault="001957C3" w:rsidP="00EE7564">
      <w:r>
        <w:rPr>
          <w:i/>
          <w:iCs/>
          <w:lang w:val="ru"/>
        </w:rPr>
        <w:t xml:space="preserve">Должны </w:t>
      </w:r>
      <w:r>
        <w:rPr>
          <w:lang w:val="ru"/>
        </w:rPr>
        <w:t xml:space="preserve">использоваться относительные контрольные позиции на </w:t>
      </w:r>
      <w:r w:rsidR="00966D3A" w:rsidRPr="00406FEC">
        <w:rPr>
          <w:noProof/>
          <w:szCs w:val="20"/>
          <w:lang w:val="ru"/>
        </w:rPr>
        <w:t>офшорн</w:t>
      </w:r>
      <w:r w:rsidR="00966D3A">
        <w:rPr>
          <w:noProof/>
          <w:szCs w:val="20"/>
          <w:lang w:val="ru"/>
        </w:rPr>
        <w:t>ы</w:t>
      </w:r>
      <w:r>
        <w:rPr>
          <w:lang w:val="ru"/>
        </w:rPr>
        <w:t>х установках, положение которых не зафиксировано, такие как плавучие комплексы для хранения и отгрузки нефти, столбооразные буи, платформа на натяжных опорах и т. д. Относительные системы включают, например, Fanbeam, CyScan и DARPS. Использование относительной и абсолютной систем определения контрольной позиции может привести к конфликтам. Возможным примером «определения трех контрольных позиций» может быть система двухчастотного лазера, работающая на независимых целях на разных линиях прямой видимости с одной дифференциальной ГНСС.</w:t>
      </w:r>
    </w:p>
    <w:p w:rsidR="001957C3" w:rsidRPr="0065186D" w:rsidRDefault="001957C3" w:rsidP="00EE7564">
      <w:pPr>
        <w:pStyle w:val="3"/>
      </w:pPr>
      <w:bookmarkStart w:id="87" w:name="_Toc482690487"/>
      <w:bookmarkStart w:id="88" w:name="_Toc311047096"/>
      <w:r>
        <w:rPr>
          <w:lang w:val="ru"/>
        </w:rPr>
        <w:t>Смена рабочего режима управления</w:t>
      </w:r>
      <w:bookmarkEnd w:id="87"/>
      <w:r>
        <w:rPr>
          <w:lang w:val="ru"/>
        </w:rPr>
        <w:t xml:space="preserve"> </w:t>
      </w:r>
      <w:bookmarkEnd w:id="88"/>
    </w:p>
    <w:p w:rsidR="002B1FC5" w:rsidRDefault="001957C3" w:rsidP="00EE7564">
      <w:r>
        <w:rPr>
          <w:lang w:val="ru"/>
        </w:rPr>
        <w:t xml:space="preserve">При штатных работах по снабжению могут быть ситуации, когда целесообразно перейти с автоматического управления ДП на управление джойстиком/ручной контроль. В этом случае судно </w:t>
      </w:r>
      <w:r>
        <w:rPr>
          <w:i/>
          <w:iCs/>
          <w:lang w:val="ru"/>
        </w:rPr>
        <w:t xml:space="preserve">должно </w:t>
      </w:r>
      <w:r>
        <w:rPr>
          <w:lang w:val="ru"/>
        </w:rPr>
        <w:t xml:space="preserve">вернуться в обычный режим судна снабжения и подлежать соответствующему управлению. </w:t>
      </w:r>
    </w:p>
    <w:p w:rsidR="002B1FC5" w:rsidRDefault="002B1FC5" w:rsidP="00EE7564"/>
    <w:p w:rsidR="001957C3" w:rsidRPr="0065186D" w:rsidRDefault="001957C3" w:rsidP="00EE7564">
      <w:r>
        <w:rPr>
          <w:lang w:val="ru"/>
        </w:rPr>
        <w:t>Если судно переводит управление с ДП на ручной режим или обычное управление, обратный перевод в режим ДП подлежит условию выполнения проверки настройки местоположения.</w:t>
      </w:r>
    </w:p>
    <w:p w:rsidR="002B1FC5" w:rsidRDefault="002B1FC5" w:rsidP="00EE7564"/>
    <w:p w:rsidR="001957C3" w:rsidRPr="0065186D" w:rsidRDefault="001957C3" w:rsidP="00EE7564">
      <w:r>
        <w:rPr>
          <w:lang w:val="ru"/>
        </w:rPr>
        <w:t xml:space="preserve">Другая возможная проблема в отношении управления, заключается в том, что предпочтительным местом для пульта управления ДП будет кормовая оконечность мостика. Такое место дает оператору ДП неограниченный обзор палубы и установки. Если это невозможно, </w:t>
      </w:r>
      <w:r>
        <w:rPr>
          <w:i/>
          <w:iCs/>
          <w:lang w:val="ru"/>
        </w:rPr>
        <w:t xml:space="preserve">должны </w:t>
      </w:r>
      <w:r>
        <w:rPr>
          <w:lang w:val="ru"/>
        </w:rPr>
        <w:t>применяться другие средства для наблюдения за внешними условиями, например, система видеонаблюдения на пульте управления ДП или наблюдатель на мостике с неограниченным обзором.</w:t>
      </w:r>
    </w:p>
    <w:p w:rsidR="001957C3" w:rsidRPr="0065186D" w:rsidRDefault="002B032E" w:rsidP="00EE7564">
      <w:pPr>
        <w:pStyle w:val="3"/>
      </w:pPr>
      <w:bookmarkStart w:id="89" w:name="_Toc311047097"/>
      <w:bookmarkStart w:id="90" w:name="_Toc482690488"/>
      <w:r>
        <w:rPr>
          <w:lang w:val="ru"/>
        </w:rPr>
        <w:t>Время отстоя</w:t>
      </w:r>
      <w:bookmarkEnd w:id="89"/>
      <w:bookmarkEnd w:id="90"/>
      <w:r>
        <w:rPr>
          <w:b w:val="0"/>
          <w:bCs w:val="0"/>
          <w:lang w:val="ru"/>
        </w:rPr>
        <w:t xml:space="preserve"> </w:t>
      </w:r>
    </w:p>
    <w:p w:rsidR="001957C3" w:rsidRPr="0065186D" w:rsidRDefault="001957C3" w:rsidP="00EE7564">
      <w:r>
        <w:rPr>
          <w:lang w:val="ru"/>
        </w:rPr>
        <w:t xml:space="preserve">Часто бывают ситуации, когда судно </w:t>
      </w:r>
      <w:r>
        <w:rPr>
          <w:i/>
          <w:iCs/>
          <w:lang w:val="ru"/>
        </w:rPr>
        <w:t xml:space="preserve">должно </w:t>
      </w:r>
      <w:r>
        <w:rPr>
          <w:lang w:val="ru"/>
        </w:rPr>
        <w:t xml:space="preserve">простаивать некоторый период времени. Время отстоя </w:t>
      </w:r>
      <w:r>
        <w:rPr>
          <w:i/>
          <w:iCs/>
          <w:lang w:val="ru"/>
        </w:rPr>
        <w:t xml:space="preserve">должно </w:t>
      </w:r>
      <w:r>
        <w:rPr>
          <w:lang w:val="ru"/>
        </w:rPr>
        <w:t xml:space="preserve">быть употреблено с пользой. Время отстоя </w:t>
      </w:r>
      <w:r>
        <w:rPr>
          <w:i/>
          <w:iCs/>
          <w:lang w:val="ru"/>
        </w:rPr>
        <w:t>должно</w:t>
      </w:r>
      <w:r>
        <w:rPr>
          <w:lang w:val="ru"/>
        </w:rPr>
        <w:t xml:space="preserve"> приносить пользу, поскольку оно дает возможность практиковаться в навыках, например, в (а) управлении судном, (б) опыт эксплуатации ДП и (C) удаление диаграмм качества удержания судна в реальных условиях ДП от установки.</w:t>
      </w:r>
    </w:p>
    <w:p w:rsidR="001957C3" w:rsidRPr="0065186D" w:rsidRDefault="001957C3" w:rsidP="00EE7564">
      <w:pPr>
        <w:pStyle w:val="3"/>
      </w:pPr>
      <w:bookmarkStart w:id="91" w:name="_Toc311047098"/>
      <w:bookmarkStart w:id="92" w:name="_Toc482690489"/>
      <w:r>
        <w:rPr>
          <w:lang w:val="ru"/>
        </w:rPr>
        <w:t>Эффективность судовых двигателей в условиях различной осадки и дифферента</w:t>
      </w:r>
      <w:bookmarkEnd w:id="91"/>
      <w:bookmarkEnd w:id="92"/>
    </w:p>
    <w:p w:rsidR="001957C3" w:rsidRDefault="001957C3" w:rsidP="00EE7564">
      <w:r>
        <w:rPr>
          <w:lang w:val="ru"/>
        </w:rPr>
        <w:t xml:space="preserve">Во время нахождения у </w:t>
      </w:r>
      <w:r w:rsidR="00966D3A" w:rsidRPr="00406FEC">
        <w:rPr>
          <w:noProof/>
          <w:szCs w:val="20"/>
          <w:lang w:val="ru"/>
        </w:rPr>
        <w:t>офшорн</w:t>
      </w:r>
      <w:r>
        <w:rPr>
          <w:lang w:val="ru"/>
        </w:rPr>
        <w:t xml:space="preserve">ой установки </w:t>
      </w:r>
      <w:r>
        <w:rPr>
          <w:i/>
          <w:iCs/>
          <w:lang w:val="ru"/>
        </w:rPr>
        <w:t xml:space="preserve">должны </w:t>
      </w:r>
      <w:r>
        <w:rPr>
          <w:lang w:val="ru"/>
        </w:rPr>
        <w:t xml:space="preserve">происходить изменения в осадке/дифференте судна. Более мелкая осадка может сказываться негативно на эффективности двигателя, особенно на работе носовых подруливающих устройств туннельного типа. Это может привести к значительной потере действия подруливающего устройства, в результате чего будет обеспечено плохой качество удержания судна в заданной точке, также пострадает резервирование подруливающего устройства. По возможности, </w:t>
      </w:r>
      <w:r>
        <w:rPr>
          <w:i/>
          <w:iCs/>
          <w:lang w:val="ru"/>
        </w:rPr>
        <w:t xml:space="preserve">должны </w:t>
      </w:r>
      <w:r>
        <w:rPr>
          <w:lang w:val="ru"/>
        </w:rPr>
        <w:t xml:space="preserve">быть приняты меры для постоянного поддержания соответствующей </w:t>
      </w:r>
      <w:r>
        <w:rPr>
          <w:lang w:val="ru"/>
        </w:rPr>
        <w:lastRenderedPageBreak/>
        <w:t xml:space="preserve">осадки/дифферента при нахождении у </w:t>
      </w:r>
      <w:r w:rsidR="00966D3A" w:rsidRPr="00406FEC">
        <w:rPr>
          <w:noProof/>
          <w:szCs w:val="20"/>
          <w:lang w:val="ru"/>
        </w:rPr>
        <w:t>офшорн</w:t>
      </w:r>
      <w:r>
        <w:rPr>
          <w:lang w:val="ru"/>
        </w:rPr>
        <w:t>ой установки. Это может означать прием балластной воды.</w:t>
      </w:r>
    </w:p>
    <w:p w:rsidR="00EA1AF9" w:rsidRPr="0065186D" w:rsidRDefault="00EA1AF9" w:rsidP="00EE7564">
      <w:r>
        <w:rPr>
          <w:lang w:val="ru"/>
        </w:rPr>
        <w:br w:type="page"/>
      </w:r>
    </w:p>
    <w:p w:rsidR="001957C3" w:rsidRPr="0065186D" w:rsidRDefault="002B032E" w:rsidP="00EE7564">
      <w:pPr>
        <w:pStyle w:val="3"/>
      </w:pPr>
      <w:bookmarkStart w:id="93" w:name="_Toc311047099"/>
      <w:bookmarkStart w:id="94" w:name="_Toc482690490"/>
      <w:r>
        <w:rPr>
          <w:lang w:val="ru"/>
        </w:rPr>
        <w:lastRenderedPageBreak/>
        <w:t>Статус оповещения ДП</w:t>
      </w:r>
      <w:bookmarkEnd w:id="93"/>
      <w:bookmarkEnd w:id="94"/>
    </w:p>
    <w:p w:rsidR="00C35343" w:rsidRDefault="001957C3" w:rsidP="00EE7564">
      <w:r>
        <w:rPr>
          <w:lang w:val="ru"/>
        </w:rPr>
        <w:t xml:space="preserve">Оперативный статус судна в режиме ДП должен постоянно контролироваться. </w:t>
      </w:r>
    </w:p>
    <w:p w:rsidR="001957C3" w:rsidRPr="0065186D" w:rsidRDefault="001957C3" w:rsidP="00E54D4E">
      <w:pPr>
        <w:pStyle w:val="ac"/>
        <w:numPr>
          <w:ilvl w:val="0"/>
          <w:numId w:val="11"/>
        </w:numPr>
      </w:pPr>
      <w:r>
        <w:rPr>
          <w:b/>
          <w:bCs/>
          <w:lang w:val="ru"/>
        </w:rPr>
        <w:t>Зеленый - Нормальный:</w:t>
      </w:r>
      <w:r>
        <w:rPr>
          <w:lang w:val="ru"/>
        </w:rPr>
        <w:t xml:space="preserve"> Никаких действий. Работы продолжаются;</w:t>
      </w:r>
    </w:p>
    <w:p w:rsidR="001957C3" w:rsidRPr="0065186D" w:rsidRDefault="001957C3" w:rsidP="00E54D4E">
      <w:pPr>
        <w:pStyle w:val="ac"/>
        <w:numPr>
          <w:ilvl w:val="0"/>
          <w:numId w:val="11"/>
        </w:numPr>
      </w:pPr>
      <w:r>
        <w:rPr>
          <w:b/>
          <w:bCs/>
          <w:lang w:val="ru"/>
        </w:rPr>
        <w:t xml:space="preserve">Желтый - Ухудшенный: </w:t>
      </w:r>
      <w:r>
        <w:rPr>
          <w:lang w:val="ru"/>
        </w:rPr>
        <w:t>Выполнить оценку рисков ухудшенного состояния, как описано в 4.6;</w:t>
      </w:r>
    </w:p>
    <w:p w:rsidR="001957C3" w:rsidRPr="0065186D" w:rsidRDefault="001957C3" w:rsidP="00E54D4E">
      <w:pPr>
        <w:pStyle w:val="ac"/>
        <w:numPr>
          <w:ilvl w:val="0"/>
          <w:numId w:val="11"/>
        </w:numPr>
      </w:pPr>
      <w:r>
        <w:rPr>
          <w:b/>
          <w:bCs/>
          <w:lang w:val="ru"/>
        </w:rPr>
        <w:t>Красный - Аварийный:</w:t>
      </w:r>
      <w:r>
        <w:rPr>
          <w:lang w:val="ru"/>
        </w:rPr>
        <w:t xml:space="preserve"> Предпринять все необходимые меры для предотвращения человеческих травм, столкновения, привести судно в безопасное состояние и избежать загрязнения окружающей среды и конструктивных повреждений.</w:t>
      </w:r>
    </w:p>
    <w:p w:rsidR="00F821F3" w:rsidRPr="0065186D" w:rsidRDefault="00F821F3" w:rsidP="00EE7564">
      <w:pPr>
        <w:pStyle w:val="2"/>
      </w:pPr>
      <w:bookmarkStart w:id="95" w:name="_Toc482690491"/>
      <w:r>
        <w:rPr>
          <w:iCs w:val="0"/>
          <w:lang w:val="ru"/>
        </w:rPr>
        <w:t>Специфичные рекомендации по эксплуатации для объекта (FSOG)</w:t>
      </w:r>
      <w:bookmarkEnd w:id="95"/>
    </w:p>
    <w:p w:rsidR="00F821F3" w:rsidRPr="0065186D" w:rsidRDefault="00F821F3" w:rsidP="00EE7564">
      <w:pPr>
        <w:pStyle w:val="3"/>
      </w:pPr>
      <w:bookmarkStart w:id="96" w:name="_Toc311047101"/>
      <w:bookmarkStart w:id="97" w:name="_Toc482690492"/>
      <w:r>
        <w:rPr>
          <w:lang w:val="ru"/>
        </w:rPr>
        <w:t>Потеря позиции</w:t>
      </w:r>
      <w:bookmarkEnd w:id="96"/>
      <w:bookmarkEnd w:id="97"/>
    </w:p>
    <w:p w:rsidR="004C407A" w:rsidRPr="0065186D" w:rsidRDefault="00EF7EDB" w:rsidP="00EE7564">
      <w:r>
        <w:rPr>
          <w:lang w:val="ru"/>
        </w:rPr>
        <w:t>Основной риск, связанный с работами ДП, это потеря позиции.</w:t>
      </w:r>
    </w:p>
    <w:p w:rsidR="004C407A" w:rsidRPr="0065186D" w:rsidRDefault="004C407A" w:rsidP="00EE7564"/>
    <w:p w:rsidR="00F821F3" w:rsidRPr="0065186D" w:rsidRDefault="004C407A" w:rsidP="00EE7564">
      <w:r>
        <w:rPr>
          <w:lang w:val="ru"/>
        </w:rPr>
        <w:t>Потеря позиции может быть сведена к минимуму путем использования методики управления рисками и рассмотрения следующих факторов:</w:t>
      </w:r>
    </w:p>
    <w:p w:rsidR="00F821F3" w:rsidRPr="0065186D" w:rsidRDefault="004C407A" w:rsidP="00E54D4E">
      <w:pPr>
        <w:pStyle w:val="ac"/>
        <w:numPr>
          <w:ilvl w:val="0"/>
          <w:numId w:val="10"/>
        </w:numPr>
        <w:ind w:left="709"/>
      </w:pPr>
      <w:r>
        <w:rPr>
          <w:lang w:val="ru"/>
        </w:rPr>
        <w:t>соображения по позиционированию судна;</w:t>
      </w:r>
    </w:p>
    <w:p w:rsidR="00F821F3" w:rsidRPr="0065186D" w:rsidRDefault="00F821F3" w:rsidP="00E54D4E">
      <w:pPr>
        <w:pStyle w:val="ac"/>
        <w:numPr>
          <w:ilvl w:val="0"/>
          <w:numId w:val="10"/>
        </w:numPr>
        <w:ind w:left="709"/>
      </w:pPr>
      <w:r>
        <w:rPr>
          <w:lang w:val="ru"/>
        </w:rPr>
        <w:t>оперативные процедуры ДП.</w:t>
      </w:r>
    </w:p>
    <w:p w:rsidR="00F821F3" w:rsidRPr="0065186D" w:rsidRDefault="00F821F3" w:rsidP="00EE7564">
      <w:pPr>
        <w:pStyle w:val="3"/>
      </w:pPr>
      <w:bookmarkStart w:id="98" w:name="_Toc311047102"/>
      <w:bookmarkStart w:id="99" w:name="_Toc482690493"/>
      <w:r>
        <w:rPr>
          <w:lang w:val="ru"/>
        </w:rPr>
        <w:t>Соображения по позиционированию судна</w:t>
      </w:r>
      <w:bookmarkEnd w:id="98"/>
      <w:bookmarkEnd w:id="99"/>
      <w:r>
        <w:rPr>
          <w:b w:val="0"/>
          <w:bCs w:val="0"/>
          <w:lang w:val="ru"/>
        </w:rPr>
        <w:t xml:space="preserve"> </w:t>
      </w:r>
    </w:p>
    <w:p w:rsidR="004C407A" w:rsidRPr="0065186D" w:rsidRDefault="004C407A" w:rsidP="00EE7564">
      <w:r>
        <w:rPr>
          <w:lang w:val="ru"/>
        </w:rPr>
        <w:t>Два элемента имеют ключевое значение для цели снижения риска потери позиции:</w:t>
      </w:r>
    </w:p>
    <w:p w:rsidR="004C407A" w:rsidRPr="0065186D" w:rsidRDefault="002B032E" w:rsidP="00E54D4E">
      <w:pPr>
        <w:pStyle w:val="ac"/>
        <w:numPr>
          <w:ilvl w:val="0"/>
          <w:numId w:val="9"/>
        </w:numPr>
        <w:ind w:left="709"/>
      </w:pPr>
      <w:r>
        <w:rPr>
          <w:lang w:val="ru"/>
        </w:rPr>
        <w:t>технические возможности судна ДП;</w:t>
      </w:r>
    </w:p>
    <w:p w:rsidR="00F821F3" w:rsidRPr="0065186D" w:rsidRDefault="002B032E" w:rsidP="00E54D4E">
      <w:pPr>
        <w:pStyle w:val="ac"/>
        <w:numPr>
          <w:ilvl w:val="0"/>
          <w:numId w:val="9"/>
        </w:numPr>
        <w:ind w:left="709"/>
      </w:pPr>
      <w:r>
        <w:rPr>
          <w:lang w:val="ru"/>
        </w:rPr>
        <w:t>непосредственная близость судна к опасности или к установке.</w:t>
      </w:r>
    </w:p>
    <w:p w:rsidR="00F821F3" w:rsidRPr="0065186D" w:rsidRDefault="00F821F3" w:rsidP="00EE7564">
      <w:pPr>
        <w:pStyle w:val="3"/>
      </w:pPr>
      <w:bookmarkStart w:id="100" w:name="_Toc311047103"/>
      <w:bookmarkStart w:id="101" w:name="_Toc482690494"/>
      <w:r>
        <w:rPr>
          <w:lang w:val="ru"/>
        </w:rPr>
        <w:t>Технические возможности судна</w:t>
      </w:r>
      <w:bookmarkEnd w:id="100"/>
      <w:bookmarkEnd w:id="101"/>
    </w:p>
    <w:p w:rsidR="00AB1AC3" w:rsidRPr="0065186D" w:rsidRDefault="00F821F3" w:rsidP="00EE7564">
      <w:r>
        <w:rPr>
          <w:lang w:val="ru"/>
        </w:rPr>
        <w:t xml:space="preserve">СУДА ДП с большими возможностями имеют меньше шансов потерять позицию, чем суда с более ограниченными возможностями, которые состоят из нескольких факторов, включая классификацию оборудования и численность персонала. </w:t>
      </w:r>
    </w:p>
    <w:p w:rsidR="00126D70" w:rsidRPr="0065186D" w:rsidRDefault="00126D70" w:rsidP="00EE7564"/>
    <w:p w:rsidR="00126D70" w:rsidRPr="002B032E" w:rsidRDefault="00126D70" w:rsidP="00EE7564">
      <w:pPr>
        <w:rPr>
          <w:b/>
        </w:rPr>
      </w:pPr>
      <w:r>
        <w:rPr>
          <w:b/>
          <w:bCs/>
          <w:lang w:val="ru"/>
        </w:rPr>
        <w:t xml:space="preserve">Технические возможности СУДНА ДП уровня 1 </w:t>
      </w:r>
    </w:p>
    <w:p w:rsidR="00126D70" w:rsidRPr="0065186D" w:rsidRDefault="00126D70" w:rsidP="00EE7564">
      <w:r>
        <w:rPr>
          <w:lang w:val="ru"/>
        </w:rPr>
        <w:t xml:space="preserve">Класс 1 оборудования ДП по ИМО (эквивалент классификационного общества символ класса ДП). Судно, работающее в пределах полных технических возможностей тяги в существующих условиях внешних сил окружающей среды. Пульт управления ДП укомплектован как минимум одним </w:t>
      </w:r>
      <w:r>
        <w:rPr>
          <w:b/>
          <w:bCs/>
          <w:lang w:val="ru"/>
        </w:rPr>
        <w:t xml:space="preserve">вахтенным офицером </w:t>
      </w:r>
      <w:r>
        <w:rPr>
          <w:lang w:val="ru"/>
        </w:rPr>
        <w:t>категории А и еще одним лицом, которое предусмотрено только в случае использования на СУДНЕ режима ДП. Как минимум одна система определения контрольной позиции находится в рабочем и активизированном состоянии.</w:t>
      </w:r>
    </w:p>
    <w:p w:rsidR="00126D70" w:rsidRPr="0065186D" w:rsidRDefault="00126D70" w:rsidP="00EE7564"/>
    <w:p w:rsidR="00126D70" w:rsidRPr="0090652E" w:rsidRDefault="00126D70" w:rsidP="00EE7564">
      <w:pPr>
        <w:rPr>
          <w:b/>
        </w:rPr>
      </w:pPr>
      <w:r>
        <w:rPr>
          <w:b/>
          <w:bCs/>
          <w:lang w:val="ru"/>
        </w:rPr>
        <w:t xml:space="preserve">Технические возможности СУДНА ДП уровня 2 </w:t>
      </w:r>
    </w:p>
    <w:p w:rsidR="00126D70" w:rsidRPr="0065186D" w:rsidRDefault="00126D70" w:rsidP="00EE7564">
      <w:r>
        <w:rPr>
          <w:lang w:val="ru"/>
        </w:rPr>
        <w:t xml:space="preserve">Класс 2 оборудования ДП по ИМО (эквивалент классификационного общества символ класса ДП). Судно работает по определенным пределам «отказа по наихудшему сценарию» в существующих условиях внешних сил окружающей среды. Пульт управления ДП укомплектован как минимум одним </w:t>
      </w:r>
      <w:r>
        <w:rPr>
          <w:b/>
          <w:bCs/>
          <w:lang w:val="ru"/>
        </w:rPr>
        <w:t xml:space="preserve">вахтенным офицером </w:t>
      </w:r>
      <w:r>
        <w:rPr>
          <w:lang w:val="ru"/>
        </w:rPr>
        <w:t xml:space="preserve">категории А и одним </w:t>
      </w:r>
      <w:r>
        <w:rPr>
          <w:b/>
          <w:bCs/>
          <w:lang w:val="ru"/>
        </w:rPr>
        <w:t xml:space="preserve">вахтенным офицером </w:t>
      </w:r>
      <w:r>
        <w:rPr>
          <w:lang w:val="ru"/>
        </w:rPr>
        <w:t xml:space="preserve">категории В. В рабочем и активизированном состоянии должно быть не менее двух систем определения контрольной позиции. </w:t>
      </w:r>
      <w:r>
        <w:rPr>
          <w:i/>
          <w:iCs/>
          <w:lang w:val="ru"/>
        </w:rPr>
        <w:t xml:space="preserve">Должны </w:t>
      </w:r>
      <w:r>
        <w:rPr>
          <w:lang w:val="ru"/>
        </w:rPr>
        <w:t xml:space="preserve">быть немедленно предоставлены, по крайней мере, три системы определения контрольной позиции, из которых две </w:t>
      </w:r>
      <w:r>
        <w:rPr>
          <w:i/>
          <w:iCs/>
          <w:lang w:val="ru"/>
        </w:rPr>
        <w:t xml:space="preserve">должны </w:t>
      </w:r>
      <w:r>
        <w:rPr>
          <w:lang w:val="ru"/>
        </w:rPr>
        <w:t>работать и быть включены.</w:t>
      </w:r>
    </w:p>
    <w:p w:rsidR="00126D70" w:rsidRPr="0065186D" w:rsidRDefault="00126D70" w:rsidP="00EE7564"/>
    <w:p w:rsidR="00AB1AC3" w:rsidRPr="0090652E" w:rsidRDefault="00126D70" w:rsidP="00EE7564">
      <w:pPr>
        <w:rPr>
          <w:b/>
        </w:rPr>
      </w:pPr>
      <w:r>
        <w:rPr>
          <w:b/>
          <w:bCs/>
          <w:lang w:val="ru"/>
        </w:rPr>
        <w:t xml:space="preserve">Технические возможности СУДНА ДП уровня 3 </w:t>
      </w:r>
    </w:p>
    <w:p w:rsidR="00EA1AF9" w:rsidRDefault="00126D70" w:rsidP="00EE7564">
      <w:r>
        <w:rPr>
          <w:lang w:val="ru"/>
        </w:rPr>
        <w:t xml:space="preserve">Класс 2 или 3 оборудования ДП по ИМО (эквивалент классификационного общества символ класса ДП). Судно работает по определенным пределам «отказа по наихудшему сценарию» в существующих условиях внешних сил окружающей среды. Пульт управления ДП укомплектован двумя </w:t>
      </w:r>
      <w:r>
        <w:rPr>
          <w:b/>
          <w:bCs/>
          <w:lang w:val="ru"/>
        </w:rPr>
        <w:t xml:space="preserve">вахтенными </w:t>
      </w:r>
      <w:r>
        <w:rPr>
          <w:b/>
          <w:bCs/>
          <w:lang w:val="ru"/>
        </w:rPr>
        <w:lastRenderedPageBreak/>
        <w:t xml:space="preserve">офицерами </w:t>
      </w:r>
      <w:r>
        <w:rPr>
          <w:lang w:val="ru"/>
        </w:rPr>
        <w:t>категории А. Работает, по крайней мере, три независимых системы определения контрольной позиции, и все включены.</w:t>
      </w:r>
    </w:p>
    <w:p w:rsidR="00126D70" w:rsidRPr="0065186D" w:rsidRDefault="00EA1AF9" w:rsidP="00EE7564">
      <w:pPr>
        <w:rPr>
          <w:b/>
          <w:bCs/>
          <w:sz w:val="21"/>
          <w:szCs w:val="21"/>
        </w:rPr>
      </w:pPr>
      <w:r>
        <w:rPr>
          <w:lang w:val="ru"/>
        </w:rPr>
        <w:br w:type="page"/>
      </w:r>
    </w:p>
    <w:p w:rsidR="003F7BC9" w:rsidRPr="0065186D" w:rsidRDefault="00F821F3" w:rsidP="00EE7564">
      <w:pPr>
        <w:pStyle w:val="3"/>
      </w:pPr>
      <w:bookmarkStart w:id="102" w:name="_Toc311047104"/>
      <w:bookmarkStart w:id="103" w:name="_Toc482690495"/>
      <w:r>
        <w:rPr>
          <w:lang w:val="ru"/>
        </w:rPr>
        <w:lastRenderedPageBreak/>
        <w:t>Непосредственная близость к опасности/установке</w:t>
      </w:r>
      <w:bookmarkEnd w:id="102"/>
      <w:bookmarkEnd w:id="103"/>
    </w:p>
    <w:p w:rsidR="00A372CE" w:rsidRPr="0065186D" w:rsidRDefault="003F7BC9" w:rsidP="00EE7564">
      <w:r>
        <w:rPr>
          <w:lang w:val="ru"/>
        </w:rPr>
        <w:t xml:space="preserve">Величина разделительной дистанции между СУДНОМ ДП и </w:t>
      </w:r>
      <w:r w:rsidR="00966D3A" w:rsidRPr="00406FEC">
        <w:rPr>
          <w:noProof/>
          <w:szCs w:val="20"/>
          <w:lang w:val="ru"/>
        </w:rPr>
        <w:t>офшорн</w:t>
      </w:r>
      <w:r>
        <w:rPr>
          <w:lang w:val="ru"/>
        </w:rPr>
        <w:t xml:space="preserve">ой установкой задана «x» метров. </w:t>
      </w:r>
    </w:p>
    <w:p w:rsidR="00A372CE" w:rsidRPr="0065186D" w:rsidRDefault="00A372CE" w:rsidP="00EE7564"/>
    <w:p w:rsidR="003F7BC9" w:rsidRPr="0090652E" w:rsidRDefault="003F7BC9" w:rsidP="00EE7564">
      <w:pPr>
        <w:rPr>
          <w:b/>
        </w:rPr>
      </w:pPr>
      <w:r>
        <w:rPr>
          <w:b/>
          <w:bCs/>
          <w:lang w:val="ru"/>
        </w:rPr>
        <w:t>Непосредственная близость 1 (низкий риск)</w:t>
      </w:r>
    </w:p>
    <w:p w:rsidR="003F7BC9" w:rsidRPr="0065186D" w:rsidRDefault="003F7BC9" w:rsidP="00E54D4E">
      <w:pPr>
        <w:pStyle w:val="ac"/>
        <w:numPr>
          <w:ilvl w:val="0"/>
          <w:numId w:val="9"/>
        </w:numPr>
        <w:ind w:left="709"/>
      </w:pPr>
      <w:r>
        <w:rPr>
          <w:lang w:val="ru"/>
        </w:rPr>
        <w:t xml:space="preserve">«х» метров от </w:t>
      </w:r>
      <w:r w:rsidR="00966D3A" w:rsidRPr="00406FEC">
        <w:rPr>
          <w:noProof/>
          <w:szCs w:val="20"/>
          <w:lang w:val="ru"/>
        </w:rPr>
        <w:t>офшорн</w:t>
      </w:r>
      <w:r>
        <w:rPr>
          <w:lang w:val="ru"/>
        </w:rPr>
        <w:t>ой установки с подветренной стороны;</w:t>
      </w:r>
    </w:p>
    <w:p w:rsidR="003F7BC9" w:rsidRPr="0065186D" w:rsidRDefault="003F7BC9" w:rsidP="00E54D4E">
      <w:pPr>
        <w:pStyle w:val="ac"/>
        <w:numPr>
          <w:ilvl w:val="0"/>
          <w:numId w:val="9"/>
        </w:numPr>
        <w:ind w:left="709"/>
      </w:pPr>
      <w:r>
        <w:rPr>
          <w:lang w:val="ru"/>
        </w:rPr>
        <w:t xml:space="preserve">более «х» метров от </w:t>
      </w:r>
      <w:r w:rsidR="00966D3A" w:rsidRPr="00406FEC">
        <w:rPr>
          <w:noProof/>
          <w:szCs w:val="20"/>
          <w:lang w:val="ru"/>
        </w:rPr>
        <w:t>офшорн</w:t>
      </w:r>
      <w:r>
        <w:rPr>
          <w:lang w:val="ru"/>
        </w:rPr>
        <w:t>ой установки с наветренной стороны.</w:t>
      </w:r>
    </w:p>
    <w:p w:rsidR="003F7BC9" w:rsidRPr="0090652E" w:rsidRDefault="003F7BC9" w:rsidP="00EE7564">
      <w:pPr>
        <w:rPr>
          <w:b/>
        </w:rPr>
      </w:pPr>
      <w:r>
        <w:rPr>
          <w:sz w:val="16"/>
          <w:szCs w:val="16"/>
          <w:lang w:val="ru"/>
        </w:rPr>
        <w:br/>
      </w:r>
      <w:r>
        <w:rPr>
          <w:b/>
          <w:bCs/>
          <w:lang w:val="ru"/>
        </w:rPr>
        <w:t>Непосредственная близость 2 (умеренный риск)</w:t>
      </w:r>
    </w:p>
    <w:p w:rsidR="003F7BC9" w:rsidRPr="0065186D" w:rsidRDefault="003F7BC9" w:rsidP="00E54D4E">
      <w:pPr>
        <w:pStyle w:val="ac"/>
        <w:numPr>
          <w:ilvl w:val="0"/>
          <w:numId w:val="9"/>
        </w:numPr>
        <w:ind w:left="709"/>
      </w:pPr>
      <w:r>
        <w:rPr>
          <w:lang w:val="ru"/>
        </w:rPr>
        <w:t xml:space="preserve">Менее «х» метров от </w:t>
      </w:r>
      <w:r w:rsidR="00966D3A" w:rsidRPr="00406FEC">
        <w:rPr>
          <w:noProof/>
          <w:szCs w:val="20"/>
          <w:lang w:val="ru"/>
        </w:rPr>
        <w:t>офшорн</w:t>
      </w:r>
      <w:r>
        <w:rPr>
          <w:lang w:val="ru"/>
        </w:rPr>
        <w:t>ой установки с подветренной стороны;</w:t>
      </w:r>
    </w:p>
    <w:p w:rsidR="003F7BC9" w:rsidRPr="0065186D" w:rsidRDefault="003F7BC9" w:rsidP="00E54D4E">
      <w:pPr>
        <w:pStyle w:val="ac"/>
        <w:numPr>
          <w:ilvl w:val="0"/>
          <w:numId w:val="9"/>
        </w:numPr>
        <w:ind w:left="709"/>
      </w:pPr>
      <w:r>
        <w:rPr>
          <w:lang w:val="ru"/>
        </w:rPr>
        <w:t xml:space="preserve">«х» метров от </w:t>
      </w:r>
      <w:r w:rsidR="00966D3A" w:rsidRPr="00406FEC">
        <w:rPr>
          <w:noProof/>
          <w:szCs w:val="20"/>
          <w:lang w:val="ru"/>
        </w:rPr>
        <w:t>офшорн</w:t>
      </w:r>
      <w:r>
        <w:rPr>
          <w:lang w:val="ru"/>
        </w:rPr>
        <w:t>ой установки с наветренной стороны.</w:t>
      </w:r>
    </w:p>
    <w:p w:rsidR="003F7BC9" w:rsidRPr="0065186D" w:rsidRDefault="003F7BC9" w:rsidP="00EE7564"/>
    <w:p w:rsidR="003F7BC9" w:rsidRPr="0090652E" w:rsidRDefault="003F7BC9" w:rsidP="00EE7564">
      <w:pPr>
        <w:rPr>
          <w:b/>
        </w:rPr>
      </w:pPr>
      <w:r>
        <w:rPr>
          <w:b/>
          <w:bCs/>
          <w:lang w:val="ru"/>
        </w:rPr>
        <w:t>Непосредственная близость 3 (высокий риск)</w:t>
      </w:r>
    </w:p>
    <w:p w:rsidR="003F7BC9" w:rsidRPr="0065186D" w:rsidRDefault="003F7BC9" w:rsidP="00E54D4E">
      <w:pPr>
        <w:pStyle w:val="ac"/>
        <w:numPr>
          <w:ilvl w:val="0"/>
          <w:numId w:val="9"/>
        </w:numPr>
        <w:ind w:left="709"/>
      </w:pPr>
      <w:r>
        <w:rPr>
          <w:lang w:val="ru"/>
        </w:rPr>
        <w:t xml:space="preserve">Менее «х» метров от </w:t>
      </w:r>
      <w:r w:rsidR="00966D3A" w:rsidRPr="00406FEC">
        <w:rPr>
          <w:noProof/>
          <w:szCs w:val="20"/>
          <w:lang w:val="ru"/>
        </w:rPr>
        <w:t>офшорн</w:t>
      </w:r>
      <w:r>
        <w:rPr>
          <w:lang w:val="ru"/>
        </w:rPr>
        <w:t>ой установки с подветренной стороны;</w:t>
      </w:r>
    </w:p>
    <w:p w:rsidR="003A74C7" w:rsidRPr="0065186D" w:rsidRDefault="003F7BC9" w:rsidP="00E54D4E">
      <w:pPr>
        <w:pStyle w:val="ac"/>
        <w:numPr>
          <w:ilvl w:val="0"/>
          <w:numId w:val="9"/>
        </w:numPr>
        <w:ind w:left="709"/>
      </w:pPr>
      <w:r>
        <w:rPr>
          <w:lang w:val="ru"/>
        </w:rPr>
        <w:t xml:space="preserve">Менее «х» метров от </w:t>
      </w:r>
      <w:r w:rsidR="00966D3A" w:rsidRPr="00406FEC">
        <w:rPr>
          <w:noProof/>
          <w:szCs w:val="20"/>
          <w:lang w:val="ru"/>
        </w:rPr>
        <w:t>офшорн</w:t>
      </w:r>
      <w:r>
        <w:rPr>
          <w:lang w:val="ru"/>
        </w:rPr>
        <w:t>ой установки с наветренной стороны.</w:t>
      </w:r>
    </w:p>
    <w:p w:rsidR="00C75EA1" w:rsidRDefault="00C75EA1" w:rsidP="00EE7564"/>
    <w:p w:rsidR="00F821F3" w:rsidRPr="0065186D" w:rsidRDefault="00F821F3" w:rsidP="00EE7564">
      <w:r>
        <w:rPr>
          <w:lang w:val="ru"/>
        </w:rPr>
        <w:t xml:space="preserve">Вышеуказанные величины дистанции относятся к настройке положения судна по отношению к ближайшей точке на близлежащей </w:t>
      </w:r>
      <w:r w:rsidR="00966D3A" w:rsidRPr="00406FEC">
        <w:rPr>
          <w:noProof/>
          <w:szCs w:val="20"/>
          <w:lang w:val="ru"/>
        </w:rPr>
        <w:t>офшорн</w:t>
      </w:r>
      <w:r>
        <w:rPr>
          <w:lang w:val="ru"/>
        </w:rPr>
        <w:t>ой установке.</w:t>
      </w:r>
    </w:p>
    <w:p w:rsidR="00A372CE" w:rsidRDefault="00A372CE" w:rsidP="00EE7564"/>
    <w:p w:rsidR="00A069D6" w:rsidRPr="0065186D" w:rsidRDefault="00A069D6" w:rsidP="00EE7564">
      <w:r>
        <w:rPr>
          <w:lang w:val="ru"/>
        </w:rPr>
        <w:t xml:space="preserve">Фактическое расстояние для каждого уровня непосредственной близости </w:t>
      </w:r>
      <w:r>
        <w:rPr>
          <w:i/>
          <w:iCs/>
          <w:lang w:val="ru"/>
        </w:rPr>
        <w:t xml:space="preserve">должно </w:t>
      </w:r>
      <w:r>
        <w:rPr>
          <w:lang w:val="ru"/>
        </w:rPr>
        <w:t xml:space="preserve">быть согласовано между СУДНОМ ДП и </w:t>
      </w:r>
      <w:r w:rsidR="00966D3A" w:rsidRPr="00406FEC">
        <w:rPr>
          <w:noProof/>
          <w:szCs w:val="20"/>
          <w:lang w:val="ru"/>
        </w:rPr>
        <w:t>офшорн</w:t>
      </w:r>
      <w:r>
        <w:rPr>
          <w:lang w:val="ru"/>
        </w:rPr>
        <w:t>ой установкой до начала операций.</w:t>
      </w:r>
    </w:p>
    <w:p w:rsidR="00A069D6" w:rsidRPr="0065186D" w:rsidRDefault="00A069D6" w:rsidP="00EE7564"/>
    <w:p w:rsidR="00A372CE" w:rsidRPr="0065186D" w:rsidRDefault="0090652E" w:rsidP="00EE7564">
      <w:r>
        <w:rPr>
          <w:b/>
          <w:bCs/>
          <w:lang w:val="ru"/>
        </w:rPr>
        <w:t xml:space="preserve">Капитанам </w:t>
      </w:r>
      <w:r>
        <w:rPr>
          <w:lang w:val="ru"/>
        </w:rPr>
        <w:t xml:space="preserve">судов рекомендуется договариваться с установкой до прихода судна, чтобы определить величину «X», а при установке разделительной дистанции, </w:t>
      </w:r>
      <w:r>
        <w:rPr>
          <w:i/>
          <w:iCs/>
          <w:lang w:val="ru"/>
        </w:rPr>
        <w:t xml:space="preserve">необходимо </w:t>
      </w:r>
      <w:r>
        <w:rPr>
          <w:lang w:val="ru"/>
        </w:rPr>
        <w:t xml:space="preserve">учитывать такие факторы влияния, как радиус вылета стрелы крана, длину шланга, габариты груза и местонахождение грузового терминала. </w:t>
      </w:r>
    </w:p>
    <w:p w:rsidR="00A372CE" w:rsidRPr="0065186D" w:rsidRDefault="00A372CE" w:rsidP="00EE7564"/>
    <w:p w:rsidR="003A74C7" w:rsidRPr="0065186D" w:rsidRDefault="00F821F3" w:rsidP="00EE7564">
      <w:r>
        <w:rPr>
          <w:lang w:val="ru"/>
        </w:rPr>
        <w:t xml:space="preserve">При предоставлении карт данных платформы, </w:t>
      </w:r>
      <w:r>
        <w:rPr>
          <w:i/>
          <w:iCs/>
          <w:lang w:val="ru"/>
        </w:rPr>
        <w:t xml:space="preserve">необходимо </w:t>
      </w:r>
      <w:r>
        <w:rPr>
          <w:lang w:val="ru"/>
        </w:rPr>
        <w:t xml:space="preserve">призывать </w:t>
      </w:r>
      <w:r>
        <w:rPr>
          <w:b/>
          <w:bCs/>
          <w:lang w:val="ru"/>
        </w:rPr>
        <w:t xml:space="preserve">операторов </w:t>
      </w:r>
      <w:r>
        <w:rPr>
          <w:lang w:val="ru"/>
        </w:rPr>
        <w:t>пользоваться ими для указания необходимой разделительной дистанции.</w:t>
      </w:r>
    </w:p>
    <w:p w:rsidR="00A372CE" w:rsidRPr="0065186D" w:rsidRDefault="00A372CE" w:rsidP="00EE7564"/>
    <w:p w:rsidR="00A372CE" w:rsidRPr="0065186D" w:rsidRDefault="00A372CE" w:rsidP="00EE7564">
      <w:r>
        <w:rPr>
          <w:b/>
          <w:bCs/>
          <w:lang w:val="ru"/>
        </w:rPr>
        <w:t xml:space="preserve">Каждая ситуация требует проведения отдельного анализа </w:t>
      </w:r>
      <w:r w:rsidR="009F74C6">
        <w:rPr>
          <w:b/>
          <w:bCs/>
          <w:lang w:val="ru"/>
        </w:rPr>
        <w:t xml:space="preserve">степени опасности работ </w:t>
      </w:r>
      <w:r>
        <w:rPr>
          <w:b/>
          <w:bCs/>
          <w:lang w:val="ru"/>
        </w:rPr>
        <w:t>/оценки риска</w:t>
      </w:r>
      <w:r>
        <w:rPr>
          <w:lang w:val="ru"/>
        </w:rPr>
        <w:t xml:space="preserve">, и могут быть ситуации, когда оценка риска укажет на целесообразность использования джойстика или ручного управления, как например, случаи, когда (по производственным причинам) может потребоваться, чтобы судно с техническими возможностями уровня 2 подошло ближе чем на «х» метров на более длительное время, чем лишь краткие периоды. </w:t>
      </w:r>
    </w:p>
    <w:p w:rsidR="00E95682" w:rsidRPr="0065186D" w:rsidRDefault="00B935D1" w:rsidP="00EE7564">
      <w:pPr>
        <w:pStyle w:val="3"/>
      </w:pPr>
      <w:bookmarkStart w:id="104" w:name="_Toc482690496"/>
      <w:bookmarkStart w:id="105" w:name="_Toc311047105"/>
      <w:r>
        <w:rPr>
          <w:lang w:val="ru"/>
        </w:rPr>
        <w:t>Матрица принятия решения для безопасной эксплуатации</w:t>
      </w:r>
      <w:bookmarkEnd w:id="104"/>
      <w:r>
        <w:rPr>
          <w:lang w:val="ru"/>
        </w:rPr>
        <w:t xml:space="preserve"> </w:t>
      </w:r>
      <w:bookmarkEnd w:id="105"/>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450"/>
        <w:gridCol w:w="2429"/>
        <w:gridCol w:w="2429"/>
        <w:gridCol w:w="2325"/>
      </w:tblGrid>
      <w:tr w:rsidR="00281053" w:rsidRPr="0065186D" w:rsidTr="00EA1AF9">
        <w:trPr>
          <w:trHeight w:val="326"/>
          <w:jc w:val="center"/>
        </w:trPr>
        <w:tc>
          <w:tcPr>
            <w:tcW w:w="2463" w:type="dxa"/>
            <w:tcBorders>
              <w:top w:val="single" w:sz="2" w:space="0" w:color="auto"/>
              <w:left w:val="single" w:sz="2" w:space="0" w:color="auto"/>
              <w:bottom w:val="single" w:sz="2" w:space="0" w:color="FFFFFF"/>
              <w:right w:val="single" w:sz="2" w:space="0" w:color="FFFFFF"/>
            </w:tcBorders>
            <w:shd w:val="clear" w:color="auto" w:fill="002060"/>
            <w:vAlign w:val="center"/>
          </w:tcPr>
          <w:p w:rsidR="00E95682" w:rsidRPr="00973121" w:rsidRDefault="00E95682" w:rsidP="00EE7564">
            <w:pPr>
              <w:rPr>
                <w:color w:val="FFFFFF"/>
              </w:rPr>
            </w:pPr>
          </w:p>
        </w:tc>
        <w:tc>
          <w:tcPr>
            <w:tcW w:w="2464" w:type="dxa"/>
            <w:tcBorders>
              <w:top w:val="single" w:sz="2" w:space="0" w:color="auto"/>
              <w:left w:val="single" w:sz="2" w:space="0" w:color="FFFFFF"/>
              <w:bottom w:val="single" w:sz="2" w:space="0" w:color="FFFFFF"/>
              <w:right w:val="single" w:sz="2" w:space="0" w:color="FFFFFF"/>
            </w:tcBorders>
            <w:shd w:val="clear" w:color="auto" w:fill="002060"/>
            <w:vAlign w:val="center"/>
          </w:tcPr>
          <w:p w:rsidR="00E95682" w:rsidRPr="00973121" w:rsidRDefault="00E95682" w:rsidP="00EE7564">
            <w:pPr>
              <w:rPr>
                <w:b/>
                <w:color w:val="FFFFFF"/>
              </w:rPr>
            </w:pPr>
            <w:r>
              <w:rPr>
                <w:b/>
                <w:bCs/>
                <w:color w:val="FFFFFF"/>
                <w:lang w:val="ru"/>
              </w:rPr>
              <w:t>Техническая возможность ДП уровня 1</w:t>
            </w:r>
          </w:p>
        </w:tc>
        <w:tc>
          <w:tcPr>
            <w:tcW w:w="2464" w:type="dxa"/>
            <w:tcBorders>
              <w:left w:val="single" w:sz="2" w:space="0" w:color="FFFFFF"/>
              <w:bottom w:val="single" w:sz="2" w:space="0" w:color="FFFFFF"/>
              <w:right w:val="single" w:sz="2" w:space="0" w:color="FFFFFF"/>
            </w:tcBorders>
            <w:shd w:val="clear" w:color="auto" w:fill="002060"/>
            <w:vAlign w:val="center"/>
          </w:tcPr>
          <w:p w:rsidR="00E95682" w:rsidRPr="00973121" w:rsidRDefault="00E95682" w:rsidP="00EE7564">
            <w:pPr>
              <w:rPr>
                <w:b/>
                <w:color w:val="FFFFFF"/>
              </w:rPr>
            </w:pPr>
            <w:r>
              <w:rPr>
                <w:b/>
                <w:bCs/>
                <w:color w:val="FFFFFF"/>
                <w:lang w:val="ru"/>
              </w:rPr>
              <w:t>Техническая возможность ДП уровня 2</w:t>
            </w:r>
          </w:p>
        </w:tc>
        <w:tc>
          <w:tcPr>
            <w:tcW w:w="2356" w:type="dxa"/>
            <w:tcBorders>
              <w:left w:val="single" w:sz="2" w:space="0" w:color="FFFFFF"/>
              <w:bottom w:val="single" w:sz="2" w:space="0" w:color="FFFFFF"/>
            </w:tcBorders>
            <w:shd w:val="clear" w:color="auto" w:fill="002060"/>
            <w:vAlign w:val="center"/>
          </w:tcPr>
          <w:p w:rsidR="00E95682" w:rsidRPr="00973121" w:rsidRDefault="00E95682" w:rsidP="00EE7564">
            <w:pPr>
              <w:rPr>
                <w:b/>
                <w:color w:val="FFFFFF"/>
              </w:rPr>
            </w:pPr>
            <w:r>
              <w:rPr>
                <w:b/>
                <w:bCs/>
                <w:color w:val="FFFFFF"/>
                <w:lang w:val="ru"/>
              </w:rPr>
              <w:t>Техническая возможность ДП уровня 3</w:t>
            </w:r>
          </w:p>
        </w:tc>
      </w:tr>
      <w:tr w:rsidR="00281053" w:rsidRPr="0065186D" w:rsidTr="00EA1AF9">
        <w:trPr>
          <w:trHeight w:val="610"/>
          <w:jc w:val="center"/>
        </w:trPr>
        <w:tc>
          <w:tcPr>
            <w:tcW w:w="2463" w:type="dxa"/>
            <w:tcBorders>
              <w:top w:val="single" w:sz="2" w:space="0" w:color="FFFFFF"/>
              <w:bottom w:val="single" w:sz="2" w:space="0" w:color="FFFFFF"/>
            </w:tcBorders>
            <w:shd w:val="clear" w:color="auto" w:fill="002060"/>
            <w:vAlign w:val="center"/>
          </w:tcPr>
          <w:p w:rsidR="00626EF4" w:rsidRPr="00973121" w:rsidRDefault="00626EF4" w:rsidP="00EE7564">
            <w:pPr>
              <w:rPr>
                <w:b/>
                <w:color w:val="FFFFFF"/>
              </w:rPr>
            </w:pPr>
            <w:r>
              <w:rPr>
                <w:b/>
                <w:bCs/>
                <w:color w:val="FFFFFF"/>
                <w:lang w:val="ru"/>
              </w:rPr>
              <w:t>Низкий риск</w:t>
            </w:r>
          </w:p>
          <w:p w:rsidR="00E95682" w:rsidRPr="00973121" w:rsidRDefault="00E95682" w:rsidP="00EE7564">
            <w:pPr>
              <w:rPr>
                <w:b/>
                <w:color w:val="FFFFFF"/>
              </w:rPr>
            </w:pPr>
            <w:r>
              <w:rPr>
                <w:b/>
                <w:bCs/>
                <w:color w:val="FFFFFF"/>
                <w:lang w:val="ru"/>
              </w:rPr>
              <w:t>Непосредственная близость 1</w:t>
            </w:r>
          </w:p>
        </w:tc>
        <w:tc>
          <w:tcPr>
            <w:tcW w:w="2464" w:type="dxa"/>
            <w:tcBorders>
              <w:top w:val="single" w:sz="2" w:space="0" w:color="FFFFFF"/>
            </w:tcBorders>
            <w:shd w:val="clear" w:color="auto" w:fill="FFFFCC"/>
            <w:vAlign w:val="center"/>
          </w:tcPr>
          <w:p w:rsidR="00E95682" w:rsidRPr="0065186D" w:rsidRDefault="00E95682" w:rsidP="00EE7564">
            <w:r>
              <w:rPr>
                <w:lang w:val="ru"/>
              </w:rPr>
              <w:sym w:font="Webdings" w:char="F03D"/>
            </w:r>
          </w:p>
        </w:tc>
        <w:tc>
          <w:tcPr>
            <w:tcW w:w="2464" w:type="dxa"/>
            <w:tcBorders>
              <w:top w:val="single" w:sz="2" w:space="0" w:color="FFFFFF"/>
            </w:tcBorders>
            <w:shd w:val="clear" w:color="auto" w:fill="FFFFCC"/>
            <w:vAlign w:val="center"/>
          </w:tcPr>
          <w:p w:rsidR="00E95682" w:rsidRPr="0065186D" w:rsidRDefault="00E95682" w:rsidP="00EE7564">
            <w:r>
              <w:rPr>
                <w:lang w:val="ru"/>
              </w:rPr>
              <w:sym w:font="Webdings" w:char="F03D"/>
            </w:r>
          </w:p>
        </w:tc>
        <w:tc>
          <w:tcPr>
            <w:tcW w:w="2356" w:type="dxa"/>
            <w:tcBorders>
              <w:top w:val="single" w:sz="2" w:space="0" w:color="FFFFFF"/>
            </w:tcBorders>
            <w:shd w:val="clear" w:color="auto" w:fill="FFFFCC"/>
            <w:vAlign w:val="center"/>
          </w:tcPr>
          <w:p w:rsidR="00E95682" w:rsidRPr="0065186D" w:rsidRDefault="00E95682" w:rsidP="00EE7564">
            <w:r>
              <w:rPr>
                <w:lang w:val="ru"/>
              </w:rPr>
              <w:sym w:font="Webdings" w:char="F03D"/>
            </w:r>
          </w:p>
        </w:tc>
      </w:tr>
      <w:tr w:rsidR="00281053" w:rsidRPr="0065186D" w:rsidTr="00EA1AF9">
        <w:trPr>
          <w:trHeight w:val="610"/>
          <w:jc w:val="center"/>
        </w:trPr>
        <w:tc>
          <w:tcPr>
            <w:tcW w:w="2463" w:type="dxa"/>
            <w:tcBorders>
              <w:top w:val="single" w:sz="2" w:space="0" w:color="FFFFFF"/>
              <w:bottom w:val="single" w:sz="2" w:space="0" w:color="FFFFFF"/>
            </w:tcBorders>
            <w:shd w:val="clear" w:color="auto" w:fill="002060"/>
            <w:vAlign w:val="center"/>
          </w:tcPr>
          <w:p w:rsidR="00626EF4" w:rsidRPr="00973121" w:rsidRDefault="009F74C6" w:rsidP="00EE7564">
            <w:pPr>
              <w:rPr>
                <w:b/>
                <w:color w:val="FFFFFF"/>
              </w:rPr>
            </w:pPr>
            <w:r>
              <w:rPr>
                <w:b/>
                <w:bCs/>
                <w:color w:val="FFFFFF"/>
                <w:lang w:val="ru"/>
              </w:rPr>
              <w:t xml:space="preserve">Средний </w:t>
            </w:r>
            <w:r w:rsidR="00626EF4">
              <w:rPr>
                <w:b/>
                <w:bCs/>
                <w:color w:val="FFFFFF"/>
                <w:lang w:val="ru"/>
              </w:rPr>
              <w:t>риск</w:t>
            </w:r>
          </w:p>
          <w:p w:rsidR="00E95682" w:rsidRPr="00973121" w:rsidRDefault="00E95682" w:rsidP="00EE7564">
            <w:pPr>
              <w:rPr>
                <w:b/>
                <w:color w:val="FFFFFF"/>
              </w:rPr>
            </w:pPr>
            <w:r>
              <w:rPr>
                <w:b/>
                <w:bCs/>
                <w:color w:val="FFFFFF"/>
                <w:lang w:val="ru"/>
              </w:rPr>
              <w:t>Непосредственная близость 2</w:t>
            </w:r>
          </w:p>
        </w:tc>
        <w:tc>
          <w:tcPr>
            <w:tcW w:w="2464" w:type="dxa"/>
            <w:vAlign w:val="center"/>
          </w:tcPr>
          <w:p w:rsidR="00E95682" w:rsidRPr="0065186D" w:rsidRDefault="00E95682" w:rsidP="00EE7564"/>
        </w:tc>
        <w:tc>
          <w:tcPr>
            <w:tcW w:w="2464" w:type="dxa"/>
            <w:shd w:val="clear" w:color="auto" w:fill="FFFFCC"/>
            <w:vAlign w:val="center"/>
          </w:tcPr>
          <w:p w:rsidR="00E95682" w:rsidRPr="0065186D" w:rsidRDefault="00E95682" w:rsidP="00EE7564">
            <w:r>
              <w:rPr>
                <w:lang w:val="ru"/>
              </w:rPr>
              <w:sym w:font="Webdings" w:char="F03D"/>
            </w:r>
          </w:p>
        </w:tc>
        <w:tc>
          <w:tcPr>
            <w:tcW w:w="2356" w:type="dxa"/>
            <w:shd w:val="clear" w:color="auto" w:fill="FFFFCC"/>
            <w:vAlign w:val="center"/>
          </w:tcPr>
          <w:p w:rsidR="00E95682" w:rsidRPr="0065186D" w:rsidRDefault="00E95682" w:rsidP="00EE7564">
            <w:r>
              <w:rPr>
                <w:lang w:val="ru"/>
              </w:rPr>
              <w:sym w:font="Webdings" w:char="F03D"/>
            </w:r>
          </w:p>
        </w:tc>
      </w:tr>
      <w:tr w:rsidR="00281053" w:rsidRPr="0065186D" w:rsidTr="00EA1AF9">
        <w:trPr>
          <w:trHeight w:val="610"/>
          <w:jc w:val="center"/>
        </w:trPr>
        <w:tc>
          <w:tcPr>
            <w:tcW w:w="2463" w:type="dxa"/>
            <w:tcBorders>
              <w:top w:val="single" w:sz="2" w:space="0" w:color="FFFFFF"/>
            </w:tcBorders>
            <w:shd w:val="clear" w:color="auto" w:fill="002060"/>
            <w:vAlign w:val="center"/>
          </w:tcPr>
          <w:p w:rsidR="00626EF4" w:rsidRPr="00973121" w:rsidRDefault="00626EF4" w:rsidP="00EE7564">
            <w:pPr>
              <w:rPr>
                <w:b/>
                <w:color w:val="FFFFFF"/>
              </w:rPr>
            </w:pPr>
            <w:r>
              <w:rPr>
                <w:b/>
                <w:bCs/>
                <w:color w:val="FFFFFF"/>
                <w:lang w:val="ru"/>
              </w:rPr>
              <w:t>Высокий риск</w:t>
            </w:r>
          </w:p>
          <w:p w:rsidR="00E95682" w:rsidRPr="00973121" w:rsidRDefault="00E95682" w:rsidP="00EE7564">
            <w:pPr>
              <w:rPr>
                <w:b/>
                <w:color w:val="FFFFFF"/>
              </w:rPr>
            </w:pPr>
            <w:r>
              <w:rPr>
                <w:b/>
                <w:bCs/>
                <w:color w:val="FFFFFF"/>
                <w:lang w:val="ru"/>
              </w:rPr>
              <w:t>Непосредственная близость 3</w:t>
            </w:r>
          </w:p>
        </w:tc>
        <w:tc>
          <w:tcPr>
            <w:tcW w:w="2464" w:type="dxa"/>
            <w:vAlign w:val="center"/>
          </w:tcPr>
          <w:p w:rsidR="00E95682" w:rsidRPr="0065186D" w:rsidRDefault="00E95682" w:rsidP="00EE7564"/>
        </w:tc>
        <w:tc>
          <w:tcPr>
            <w:tcW w:w="2464" w:type="dxa"/>
            <w:vAlign w:val="center"/>
          </w:tcPr>
          <w:p w:rsidR="00E95682" w:rsidRPr="0065186D" w:rsidRDefault="00E95682" w:rsidP="00EE7564"/>
        </w:tc>
        <w:tc>
          <w:tcPr>
            <w:tcW w:w="2356" w:type="dxa"/>
            <w:shd w:val="clear" w:color="auto" w:fill="FFFFCC"/>
            <w:vAlign w:val="center"/>
          </w:tcPr>
          <w:p w:rsidR="00E95682" w:rsidRPr="0065186D" w:rsidRDefault="00E95682" w:rsidP="00EE7564">
            <w:r>
              <w:rPr>
                <w:lang w:val="ru"/>
              </w:rPr>
              <w:sym w:font="Webdings" w:char="F03D"/>
            </w:r>
          </w:p>
        </w:tc>
      </w:tr>
    </w:tbl>
    <w:p w:rsidR="00E95682" w:rsidRPr="0065186D" w:rsidRDefault="00E95682" w:rsidP="00EE7564"/>
    <w:p w:rsidR="00626EF4" w:rsidRPr="0065186D" w:rsidRDefault="00626EF4" w:rsidP="00EE7564"/>
    <w:p w:rsidR="00EB191F" w:rsidRPr="0065186D" w:rsidRDefault="00EB191F" w:rsidP="00EE7564">
      <w:r>
        <w:rPr>
          <w:lang w:val="ru"/>
        </w:rPr>
        <w:t xml:space="preserve">При определении того, что означает ситуация непосредственной близости 1 (низкий риск) для судна с техническими возможностями уровня 1, в частности, расстояние «x», </w:t>
      </w:r>
      <w:r>
        <w:rPr>
          <w:i/>
          <w:iCs/>
          <w:lang w:val="ru"/>
        </w:rPr>
        <w:t xml:space="preserve">следует </w:t>
      </w:r>
      <w:r>
        <w:rPr>
          <w:lang w:val="ru"/>
        </w:rPr>
        <w:t xml:space="preserve">учитывать мощность судна, его подтвержденный уровень резервирования оборудования и условия окружающей среды. </w:t>
      </w:r>
    </w:p>
    <w:p w:rsidR="00EB191F" w:rsidRPr="0065186D" w:rsidRDefault="00EB191F" w:rsidP="00EE7564"/>
    <w:p w:rsidR="00E95682" w:rsidRPr="0065186D" w:rsidRDefault="00E95682" w:rsidP="00EE7564">
      <w:r>
        <w:rPr>
          <w:lang w:val="ru"/>
        </w:rPr>
        <w:lastRenderedPageBreak/>
        <w:t>Например, некоторые суда с техническими возможностями уровня 1 сосуды обладают свойствами резервирования систем энергоснабжения и движительной установки, хотя и не удовлетворяют стандартам оборудования ДП класса 2.</w:t>
      </w:r>
    </w:p>
    <w:p w:rsidR="00626EF4" w:rsidRPr="0065186D" w:rsidRDefault="00626EF4" w:rsidP="00EE7564"/>
    <w:p w:rsidR="00E95682" w:rsidRPr="0065186D" w:rsidRDefault="00E95682" w:rsidP="00EE7564">
      <w:r>
        <w:rPr>
          <w:lang w:val="ru"/>
        </w:rPr>
        <w:t>Судно с техническими возможностями уровня 2 может выполнять работы в непосредственной близости 1 и 2 (низкий и умеренный риск). Однако, если оно работает в непосредственной близости 1, возможности судна могут снизиться от уровня 2 до 1 в течение того время, когда оно находится в ситуации непосредственной близости 1.</w:t>
      </w:r>
    </w:p>
    <w:p w:rsidR="00626EF4" w:rsidRPr="0065186D" w:rsidRDefault="00626EF4" w:rsidP="00EE7564"/>
    <w:p w:rsidR="00626EF4" w:rsidRPr="0065186D" w:rsidRDefault="00E95682" w:rsidP="00EE7564">
      <w:r>
        <w:rPr>
          <w:lang w:val="ru"/>
        </w:rPr>
        <w:t xml:space="preserve">Аналогичным образом, судно с техническими возможностями уровня 3 может выполнять работы с непосредственной близостью всех трех степеней (низкий, умеренный и высокий риск). Однако в своих возможностях оно может опуститься до потенциала, необходимого для конкретной выполняемой операции в непосредственной близости. </w:t>
      </w:r>
    </w:p>
    <w:p w:rsidR="00626EF4" w:rsidRDefault="00626EF4" w:rsidP="00EE7564"/>
    <w:tbl>
      <w:tblPr>
        <w:tblW w:w="0" w:type="auto"/>
        <w:tblLayout w:type="fixed"/>
        <w:tblLook w:val="04A0" w:firstRow="1" w:lastRow="0" w:firstColumn="1" w:lastColumn="0" w:noHBand="0" w:noVBand="1"/>
      </w:tblPr>
      <w:tblGrid>
        <w:gridCol w:w="675"/>
        <w:gridCol w:w="9180"/>
      </w:tblGrid>
      <w:tr w:rsidR="005F5CF0" w:rsidRPr="00D93208" w:rsidTr="00F52B0E">
        <w:tc>
          <w:tcPr>
            <w:tcW w:w="675" w:type="dxa"/>
          </w:tcPr>
          <w:p w:rsidR="005F5CF0" w:rsidRPr="00D93208" w:rsidRDefault="00BE3DBD" w:rsidP="00F52B0E">
            <w:pPr>
              <w:autoSpaceDE w:val="0"/>
              <w:autoSpaceDN w:val="0"/>
              <w:adjustRightInd w:val="0"/>
              <w:jc w:val="center"/>
              <w:rPr>
                <w:rFonts w:cs="Arial"/>
                <w:color w:val="000000"/>
                <w:szCs w:val="20"/>
              </w:rPr>
            </w:pPr>
            <w:r>
              <w:rPr>
                <w:lang w:val="ru"/>
              </w:rPr>
              <w:br w:type="page"/>
            </w:r>
            <w:r>
              <w:rPr>
                <w:noProof/>
                <w:color w:val="000000"/>
                <w:szCs w:val="20"/>
                <w:lang w:val="ru-RU" w:eastAsia="ru-RU"/>
              </w:rPr>
              <w:drawing>
                <wp:inline distT="0" distB="0" distL="0" distR="0">
                  <wp:extent cx="285750" cy="285750"/>
                  <wp:effectExtent l="0" t="0" r="0" b="0"/>
                  <wp:docPr id="3" name="Picture 3"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bottom"/>
          </w:tcPr>
          <w:p w:rsidR="005F5CF0" w:rsidRPr="00DC6901" w:rsidRDefault="005F5CF0" w:rsidP="005F5CF0">
            <w:pPr>
              <w:autoSpaceDE w:val="0"/>
              <w:autoSpaceDN w:val="0"/>
              <w:adjustRightInd w:val="0"/>
              <w:rPr>
                <w:rFonts w:cs="Arial"/>
                <w:color w:val="000000"/>
                <w:szCs w:val="20"/>
              </w:rPr>
            </w:pPr>
            <w:r>
              <w:rPr>
                <w:lang w:val="ru"/>
              </w:rPr>
              <w:t xml:space="preserve">Любое запланированное снижение уровня технических возможностей СУДНА ДП </w:t>
            </w:r>
            <w:r>
              <w:rPr>
                <w:i/>
                <w:iCs/>
                <w:lang w:val="ru"/>
              </w:rPr>
              <w:t xml:space="preserve">должно </w:t>
            </w:r>
            <w:r>
              <w:rPr>
                <w:lang w:val="ru"/>
              </w:rPr>
              <w:t xml:space="preserve">быть предметом договора между </w:t>
            </w:r>
            <w:r>
              <w:rPr>
                <w:b/>
                <w:bCs/>
                <w:lang w:val="ru"/>
              </w:rPr>
              <w:t>капитаном</w:t>
            </w:r>
            <w:r>
              <w:rPr>
                <w:lang w:val="ru"/>
              </w:rPr>
              <w:t xml:space="preserve">, </w:t>
            </w:r>
            <w:r>
              <w:rPr>
                <w:b/>
                <w:bCs/>
                <w:lang w:val="ru"/>
              </w:rPr>
              <w:t>менеджером офшорной установки</w:t>
            </w:r>
            <w:r>
              <w:rPr>
                <w:lang w:val="ru"/>
              </w:rPr>
              <w:t xml:space="preserve">, фрахтователем и </w:t>
            </w:r>
            <w:r>
              <w:rPr>
                <w:b/>
                <w:bCs/>
                <w:lang w:val="ru"/>
              </w:rPr>
              <w:t xml:space="preserve">руководителями судна </w:t>
            </w:r>
            <w:r>
              <w:rPr>
                <w:lang w:val="ru"/>
              </w:rPr>
              <w:t>с учетом решения отступить от данной руководящей линии на основе соответствующей оценки риска.</w:t>
            </w:r>
          </w:p>
        </w:tc>
      </w:tr>
    </w:tbl>
    <w:p w:rsidR="008B3639" w:rsidRPr="0065186D" w:rsidRDefault="0090652E" w:rsidP="00BE3DBD">
      <w:pPr>
        <w:pStyle w:val="2"/>
        <w:numPr>
          <w:ilvl w:val="1"/>
          <w:numId w:val="40"/>
        </w:numPr>
      </w:pPr>
      <w:bookmarkStart w:id="106" w:name="_Toc482690497"/>
      <w:r>
        <w:rPr>
          <w:iCs w:val="0"/>
          <w:lang w:val="ru"/>
        </w:rPr>
        <w:t>Оперативная оценка рисков</w:t>
      </w:r>
      <w:bookmarkEnd w:id="106"/>
    </w:p>
    <w:p w:rsidR="008B3639" w:rsidRDefault="008B3639" w:rsidP="00EE7564">
      <w:r>
        <w:rPr>
          <w:lang w:val="ru"/>
        </w:rPr>
        <w:t xml:space="preserve">В основе всех операций ДП должна лежать оценка риска и анализ </w:t>
      </w:r>
      <w:r w:rsidR="009F74C6" w:rsidRPr="009F74C6">
        <w:rPr>
          <w:bCs/>
          <w:lang w:val="ru"/>
        </w:rPr>
        <w:t>степени опасности работ</w:t>
      </w:r>
      <w:r>
        <w:rPr>
          <w:lang w:val="ru"/>
        </w:rPr>
        <w:t xml:space="preserve">. </w:t>
      </w:r>
    </w:p>
    <w:p w:rsidR="008B3639" w:rsidRDefault="008B3639" w:rsidP="00EE7564"/>
    <w:p w:rsidR="008B3639" w:rsidRPr="0065186D" w:rsidRDefault="008B3639" w:rsidP="00EE7564">
      <w:r>
        <w:rPr>
          <w:lang w:val="ru"/>
        </w:rPr>
        <w:t xml:space="preserve">Оценка риска / анализ </w:t>
      </w:r>
      <w:r w:rsidR="009F74C6">
        <w:rPr>
          <w:lang w:val="ru"/>
        </w:rPr>
        <w:t xml:space="preserve">степени опасности работ </w:t>
      </w:r>
      <w:r>
        <w:rPr>
          <w:lang w:val="ru"/>
        </w:rPr>
        <w:t>будет выполняться, даже если СУДНО ДП работает регулярно на одних и тех же оффшорных объектах. Знакомство с объектом не дает оснований для невыполнения оценки рисков.</w:t>
      </w:r>
    </w:p>
    <w:p w:rsidR="00930F8E" w:rsidRDefault="00930F8E" w:rsidP="00EE7564"/>
    <w:p w:rsidR="00930F8E" w:rsidRDefault="00930F8E" w:rsidP="00EE7564">
      <w:r>
        <w:rPr>
          <w:lang w:val="ru"/>
        </w:rPr>
        <w:t xml:space="preserve">Риск непосредственной близости к опасности или установке </w:t>
      </w:r>
      <w:r>
        <w:rPr>
          <w:i/>
          <w:iCs/>
          <w:lang w:val="ru"/>
        </w:rPr>
        <w:t xml:space="preserve">должен </w:t>
      </w:r>
      <w:r>
        <w:rPr>
          <w:lang w:val="ru"/>
        </w:rPr>
        <w:t>быть полностью рассмотрен.</w:t>
      </w:r>
    </w:p>
    <w:p w:rsidR="00930F8E" w:rsidRDefault="00930F8E" w:rsidP="00EE7564"/>
    <w:p w:rsidR="008B3639" w:rsidRDefault="00930F8E" w:rsidP="00EE7564">
      <w:r>
        <w:rPr>
          <w:lang w:val="ru"/>
        </w:rPr>
        <w:t>В зависимости от обстоятельств некоторые факторы могут увеличить или уменьшить уровень риска и тем самым помочь в определении конкретного «фактора х» и соответствующей разделительной дистанции при выполнении настроек для операций.</w:t>
      </w:r>
    </w:p>
    <w:p w:rsidR="00930F8E" w:rsidRDefault="00930F8E" w:rsidP="00EE7564"/>
    <w:p w:rsidR="00930F8E" w:rsidRDefault="00930F8E" w:rsidP="00EE7564">
      <w:r>
        <w:rPr>
          <w:lang w:val="ru"/>
        </w:rPr>
        <w:t xml:space="preserve">Предлагаемые факторы для рассмотрения при выполнении анализа </w:t>
      </w:r>
      <w:r w:rsidR="009F74C6" w:rsidRPr="009F74C6">
        <w:rPr>
          <w:bCs/>
          <w:lang w:val="ru"/>
        </w:rPr>
        <w:t>степени опасности работ</w:t>
      </w:r>
      <w:r w:rsidR="009F74C6">
        <w:rPr>
          <w:b/>
          <w:bCs/>
          <w:lang w:val="ru"/>
        </w:rPr>
        <w:t xml:space="preserve"> </w:t>
      </w:r>
      <w:r>
        <w:rPr>
          <w:lang w:val="ru"/>
        </w:rPr>
        <w:t>/ оценки риска:</w:t>
      </w:r>
    </w:p>
    <w:p w:rsidR="008B3639" w:rsidRPr="00D84E32" w:rsidRDefault="008B3639" w:rsidP="00E54D4E">
      <w:pPr>
        <w:pStyle w:val="ac"/>
        <w:numPr>
          <w:ilvl w:val="0"/>
          <w:numId w:val="9"/>
        </w:numPr>
        <w:ind w:left="709"/>
      </w:pPr>
      <w:r>
        <w:rPr>
          <w:lang w:val="ru"/>
        </w:rPr>
        <w:t>Особенности технических возможностей СУДНА ДП;</w:t>
      </w:r>
    </w:p>
    <w:p w:rsidR="008B3639" w:rsidRPr="00D84E32" w:rsidRDefault="008B3639" w:rsidP="00E54D4E">
      <w:pPr>
        <w:pStyle w:val="ac"/>
        <w:numPr>
          <w:ilvl w:val="0"/>
          <w:numId w:val="9"/>
        </w:numPr>
        <w:ind w:left="709"/>
      </w:pPr>
      <w:r>
        <w:rPr>
          <w:lang w:val="ru"/>
        </w:rPr>
        <w:t xml:space="preserve">относительный размер СУДНА ДП и </w:t>
      </w:r>
      <w:r w:rsidR="00966D3A" w:rsidRPr="00406FEC">
        <w:rPr>
          <w:noProof/>
          <w:szCs w:val="20"/>
          <w:lang w:val="ru"/>
        </w:rPr>
        <w:t>офшорн</w:t>
      </w:r>
      <w:r>
        <w:rPr>
          <w:lang w:val="ru"/>
        </w:rPr>
        <w:t>ой установки;</w:t>
      </w:r>
    </w:p>
    <w:p w:rsidR="008B3639" w:rsidRPr="00D84E32" w:rsidRDefault="008B3639" w:rsidP="00E54D4E">
      <w:pPr>
        <w:pStyle w:val="ac"/>
        <w:numPr>
          <w:ilvl w:val="0"/>
          <w:numId w:val="9"/>
        </w:numPr>
        <w:ind w:left="709"/>
      </w:pPr>
      <w:r>
        <w:rPr>
          <w:lang w:val="ru"/>
        </w:rPr>
        <w:t>характер работ по снабжению;</w:t>
      </w:r>
    </w:p>
    <w:p w:rsidR="008B3639" w:rsidRPr="00D84E32" w:rsidRDefault="008B3639" w:rsidP="00E54D4E">
      <w:pPr>
        <w:pStyle w:val="ac"/>
        <w:numPr>
          <w:ilvl w:val="0"/>
          <w:numId w:val="9"/>
        </w:numPr>
        <w:ind w:left="709"/>
      </w:pPr>
      <w:r>
        <w:rPr>
          <w:lang w:val="ru"/>
        </w:rPr>
        <w:t xml:space="preserve">знакомство экипажа СУДНА ДП с судном или с </w:t>
      </w:r>
      <w:r w:rsidR="00966D3A" w:rsidRPr="00406FEC">
        <w:rPr>
          <w:noProof/>
          <w:szCs w:val="20"/>
          <w:lang w:val="ru"/>
        </w:rPr>
        <w:t>офшорн</w:t>
      </w:r>
      <w:r>
        <w:rPr>
          <w:lang w:val="ru"/>
        </w:rPr>
        <w:t>ой установкой;</w:t>
      </w:r>
    </w:p>
    <w:p w:rsidR="008B3639" w:rsidRPr="00D84E32" w:rsidRDefault="008B3639" w:rsidP="00E54D4E">
      <w:pPr>
        <w:pStyle w:val="ac"/>
        <w:numPr>
          <w:ilvl w:val="0"/>
          <w:numId w:val="9"/>
        </w:numPr>
        <w:ind w:left="709"/>
      </w:pPr>
      <w:r>
        <w:rPr>
          <w:lang w:val="ru"/>
        </w:rPr>
        <w:t>сила ветра и волнение моря;</w:t>
      </w:r>
    </w:p>
    <w:p w:rsidR="008B3639" w:rsidRPr="00D84E32" w:rsidRDefault="008B3639" w:rsidP="00E54D4E">
      <w:pPr>
        <w:pStyle w:val="ac"/>
        <w:numPr>
          <w:ilvl w:val="0"/>
          <w:numId w:val="9"/>
        </w:numPr>
        <w:ind w:left="709"/>
      </w:pPr>
      <w:r>
        <w:rPr>
          <w:lang w:val="ru"/>
        </w:rPr>
        <w:t>метеорологические условия;</w:t>
      </w:r>
    </w:p>
    <w:p w:rsidR="008B3639" w:rsidRPr="00D84E32" w:rsidRDefault="008B3639" w:rsidP="00E54D4E">
      <w:pPr>
        <w:pStyle w:val="ac"/>
        <w:numPr>
          <w:ilvl w:val="0"/>
          <w:numId w:val="9"/>
        </w:numPr>
        <w:ind w:left="709"/>
      </w:pPr>
      <w:r>
        <w:rPr>
          <w:lang w:val="ru"/>
        </w:rPr>
        <w:t>условия поверхностных течений;</w:t>
      </w:r>
    </w:p>
    <w:p w:rsidR="008B3639" w:rsidRPr="00D84E32" w:rsidRDefault="008B3639" w:rsidP="00E54D4E">
      <w:pPr>
        <w:pStyle w:val="ac"/>
        <w:numPr>
          <w:ilvl w:val="0"/>
          <w:numId w:val="9"/>
        </w:numPr>
        <w:ind w:left="709"/>
      </w:pPr>
      <w:r>
        <w:rPr>
          <w:lang w:val="ru"/>
        </w:rPr>
        <w:t>видимость;</w:t>
      </w:r>
    </w:p>
    <w:p w:rsidR="008B3639" w:rsidRPr="00D84E32" w:rsidRDefault="008B3639" w:rsidP="00E54D4E">
      <w:pPr>
        <w:pStyle w:val="ac"/>
        <w:numPr>
          <w:ilvl w:val="0"/>
          <w:numId w:val="9"/>
        </w:numPr>
        <w:ind w:left="709"/>
      </w:pPr>
      <w:r>
        <w:rPr>
          <w:lang w:val="ru"/>
        </w:rPr>
        <w:t>молния;</w:t>
      </w:r>
    </w:p>
    <w:p w:rsidR="008B3639" w:rsidRPr="00D84E32" w:rsidRDefault="008B3639" w:rsidP="00E54D4E">
      <w:pPr>
        <w:pStyle w:val="ac"/>
        <w:numPr>
          <w:ilvl w:val="0"/>
          <w:numId w:val="9"/>
        </w:numPr>
        <w:ind w:left="709"/>
      </w:pPr>
      <w:r>
        <w:rPr>
          <w:lang w:val="ru"/>
        </w:rPr>
        <w:t>близость других препятствий в непосредственном районе работ;</w:t>
      </w:r>
    </w:p>
    <w:p w:rsidR="008B3639" w:rsidRPr="00D84E32" w:rsidRDefault="008B3639" w:rsidP="00E54D4E">
      <w:pPr>
        <w:pStyle w:val="ac"/>
        <w:numPr>
          <w:ilvl w:val="0"/>
          <w:numId w:val="9"/>
        </w:numPr>
        <w:ind w:left="709"/>
      </w:pPr>
      <w:r>
        <w:rPr>
          <w:lang w:val="ru"/>
        </w:rPr>
        <w:t>возможные электронные навигационные мертвые зоны вблизи от установок;</w:t>
      </w:r>
    </w:p>
    <w:p w:rsidR="00930F8E" w:rsidRPr="00D84E32" w:rsidRDefault="00930F8E" w:rsidP="00E54D4E">
      <w:pPr>
        <w:pStyle w:val="ac"/>
        <w:numPr>
          <w:ilvl w:val="0"/>
          <w:numId w:val="9"/>
        </w:numPr>
        <w:ind w:left="709"/>
      </w:pPr>
      <w:r>
        <w:rPr>
          <w:lang w:val="ru"/>
        </w:rPr>
        <w:t>потенциальные происшествия/отказы оборудования и незапланированные события.</w:t>
      </w:r>
    </w:p>
    <w:p w:rsidR="006E0048" w:rsidRPr="0065186D" w:rsidRDefault="0090652E" w:rsidP="00EE7564">
      <w:pPr>
        <w:pStyle w:val="2"/>
      </w:pPr>
      <w:bookmarkStart w:id="107" w:name="_Toc482690498"/>
      <w:bookmarkStart w:id="108" w:name="_Toc273083778"/>
      <w:bookmarkStart w:id="109" w:name="_Toc273083812"/>
      <w:bookmarkStart w:id="110" w:name="_Toc273083848"/>
      <w:bookmarkStart w:id="111" w:name="_Toc273083959"/>
      <w:bookmarkStart w:id="112" w:name="_Toc263340552"/>
      <w:r>
        <w:rPr>
          <w:iCs w:val="0"/>
          <w:lang w:val="ru"/>
        </w:rPr>
        <w:t>Отчетность о происшествиях ДП</w:t>
      </w:r>
      <w:bookmarkEnd w:id="107"/>
      <w:r>
        <w:rPr>
          <w:iCs w:val="0"/>
          <w:lang w:val="ru"/>
        </w:rPr>
        <w:t xml:space="preserve">  </w:t>
      </w:r>
    </w:p>
    <w:p w:rsidR="00602FA6" w:rsidRPr="003725BA" w:rsidRDefault="00602FA6" w:rsidP="000C56FF">
      <w:r>
        <w:rPr>
          <w:lang w:val="ru"/>
        </w:rPr>
        <w:t xml:space="preserve">Нижеуказанные происшествия ДП </w:t>
      </w:r>
      <w:r>
        <w:rPr>
          <w:i/>
          <w:iCs/>
          <w:lang w:val="ru"/>
        </w:rPr>
        <w:t xml:space="preserve">должны </w:t>
      </w:r>
      <w:r>
        <w:rPr>
          <w:lang w:val="ru"/>
        </w:rPr>
        <w:t xml:space="preserve">быть доложены компании на соответствующей корпоративной </w:t>
      </w:r>
      <w:r>
        <w:rPr>
          <w:i/>
          <w:iCs/>
          <w:u w:val="single"/>
          <w:lang w:val="ru"/>
        </w:rPr>
        <w:t>форме отчета о происшествии ДП</w:t>
      </w:r>
      <w:r>
        <w:rPr>
          <w:lang w:val="ru"/>
        </w:rPr>
        <w:t>.</w:t>
      </w:r>
    </w:p>
    <w:p w:rsidR="00602FA6" w:rsidRPr="003725BA" w:rsidRDefault="00602FA6" w:rsidP="000C56FF"/>
    <w:p w:rsidR="00602FA6" w:rsidRPr="003725BA" w:rsidRDefault="006E0048" w:rsidP="000C56FF">
      <w:r>
        <w:rPr>
          <w:lang w:val="ru"/>
        </w:rPr>
        <w:t xml:space="preserve">Следующие категории происшествий ДП были предложены и согласованы Комитетом по управлению морским отделом IMCA. </w:t>
      </w:r>
    </w:p>
    <w:p w:rsidR="00602FA6" w:rsidRPr="003725BA" w:rsidRDefault="00602FA6" w:rsidP="000C56FF"/>
    <w:p w:rsidR="00FE660B" w:rsidRDefault="006E0048" w:rsidP="000C56FF">
      <w:r>
        <w:rPr>
          <w:lang w:val="ru"/>
        </w:rPr>
        <w:t xml:space="preserve">Эти категории должны использоваться в сочетании с пересмотренной </w:t>
      </w:r>
      <w:r>
        <w:rPr>
          <w:i/>
          <w:iCs/>
          <w:u w:val="single"/>
          <w:lang w:val="ru"/>
        </w:rPr>
        <w:t>формой отчета о происшествии по удержанию позиции судна IMCA</w:t>
      </w:r>
      <w:r>
        <w:rPr>
          <w:lang w:val="ru"/>
        </w:rPr>
        <w:t xml:space="preserve">. </w:t>
      </w:r>
    </w:p>
    <w:p w:rsidR="00AF1EF5" w:rsidRPr="0065186D" w:rsidRDefault="00AF1EF5" w:rsidP="000C56FF"/>
    <w:p w:rsidR="006E0048" w:rsidRPr="00A069D6" w:rsidRDefault="006E0048" w:rsidP="000C56FF">
      <w:pPr>
        <w:rPr>
          <w:rStyle w:val="ad"/>
        </w:rPr>
      </w:pPr>
      <w:r>
        <w:rPr>
          <w:rStyle w:val="ad"/>
          <w:lang w:val="ru"/>
        </w:rPr>
        <w:t xml:space="preserve">1: Происшествие ДП </w:t>
      </w:r>
    </w:p>
    <w:p w:rsidR="006E0048" w:rsidRPr="0065186D" w:rsidRDefault="006E0048" w:rsidP="000C56FF">
      <w:r>
        <w:rPr>
          <w:lang w:val="ru"/>
        </w:rPr>
        <w:t xml:space="preserve">Потеря автоматического управления ДП, потеря позиции или любое другое происшествие, которое привело или </w:t>
      </w:r>
      <w:r>
        <w:rPr>
          <w:i/>
          <w:iCs/>
          <w:lang w:val="ru"/>
        </w:rPr>
        <w:t xml:space="preserve">должно </w:t>
      </w:r>
      <w:r>
        <w:rPr>
          <w:lang w:val="ru"/>
        </w:rPr>
        <w:t>привести к состоянию «красной тревоги».</w:t>
      </w:r>
    </w:p>
    <w:p w:rsidR="00AF1EF5" w:rsidRPr="0065186D" w:rsidRDefault="00AF1EF5" w:rsidP="00EE7564"/>
    <w:p w:rsidR="006E0048" w:rsidRPr="00A069D6" w:rsidRDefault="006E0048" w:rsidP="00EE7564">
      <w:pPr>
        <w:rPr>
          <w:rStyle w:val="ad"/>
        </w:rPr>
      </w:pPr>
      <w:r>
        <w:rPr>
          <w:rStyle w:val="ad"/>
          <w:lang w:val="ru"/>
        </w:rPr>
        <w:t xml:space="preserve">2: Нежелательное событие ДП  </w:t>
      </w:r>
    </w:p>
    <w:p w:rsidR="006E0048" w:rsidRPr="0065186D" w:rsidRDefault="006E0048" w:rsidP="00EE7564">
      <w:r>
        <w:rPr>
          <w:lang w:val="ru"/>
        </w:rPr>
        <w:t>Потеря стабильности удержания позиции или другое событие, являющееся неожиданным/неконтролируемым, которое привело или приведет к состоянию «желтой тревоги».</w:t>
      </w:r>
    </w:p>
    <w:p w:rsidR="00AF1EF5" w:rsidRPr="0065186D" w:rsidRDefault="00AF1EF5" w:rsidP="00EE7564"/>
    <w:p w:rsidR="006E0048" w:rsidRPr="00A069D6" w:rsidRDefault="006E0048" w:rsidP="00EE7564">
      <w:pPr>
        <w:rPr>
          <w:rStyle w:val="ad"/>
        </w:rPr>
      </w:pPr>
      <w:r>
        <w:rPr>
          <w:rStyle w:val="ad"/>
          <w:lang w:val="ru"/>
        </w:rPr>
        <w:t>3: Простой ДП</w:t>
      </w:r>
    </w:p>
    <w:p w:rsidR="006E0048" w:rsidRPr="0065186D" w:rsidRDefault="006E0048" w:rsidP="00EE7564">
      <w:r>
        <w:rPr>
          <w:lang w:val="ru"/>
        </w:rPr>
        <w:t>Проблема с функцией удержания судна в заданной точке или потеря резервирования, которые необязательно приведут к «красному» или «желтому» предупреждению, но при которых потеря надежности ДП повлекла простой в рабочем состоянии для проведения расследования, исправления, испытаний и т. д.</w:t>
      </w:r>
    </w:p>
    <w:p w:rsidR="00AF1EF5" w:rsidRDefault="00AF1EF5" w:rsidP="00EE7564"/>
    <w:p w:rsidR="000D2360" w:rsidRPr="0065186D" w:rsidRDefault="000D2360" w:rsidP="00EE7564"/>
    <w:p w:rsidR="006E0048" w:rsidRPr="00A069D6" w:rsidRDefault="006E0048" w:rsidP="00EE7564">
      <w:pPr>
        <w:rPr>
          <w:rStyle w:val="ad"/>
        </w:rPr>
      </w:pPr>
      <w:r>
        <w:rPr>
          <w:rStyle w:val="ad"/>
          <w:lang w:val="ru"/>
        </w:rPr>
        <w:t xml:space="preserve">4: Потенциально опасное происшествие ДП  </w:t>
      </w:r>
    </w:p>
    <w:p w:rsidR="006E0048" w:rsidRDefault="006E0048" w:rsidP="00EE7564">
      <w:r>
        <w:rPr>
          <w:lang w:val="ru"/>
        </w:rPr>
        <w:t>Ситуация, которая оказала отрицательное влияние на эффективность, надежность или резервирование ДП, но не перешла еще в «происшествие ДП», «нежелательные события» или «простой», например:</w:t>
      </w:r>
    </w:p>
    <w:p w:rsidR="006E0048" w:rsidRPr="00FE660B" w:rsidRDefault="0090652E" w:rsidP="00E54D4E">
      <w:pPr>
        <w:pStyle w:val="ac"/>
        <w:numPr>
          <w:ilvl w:val="0"/>
          <w:numId w:val="9"/>
        </w:numPr>
        <w:ind w:left="709"/>
      </w:pPr>
      <w:r>
        <w:rPr>
          <w:lang w:val="ru"/>
        </w:rPr>
        <w:t>кран или груз мешает линии видимости системы наведения АРТЕМИС;</w:t>
      </w:r>
    </w:p>
    <w:p w:rsidR="006E0048" w:rsidRPr="00FE660B" w:rsidRDefault="0090652E" w:rsidP="00E54D4E">
      <w:pPr>
        <w:pStyle w:val="ac"/>
        <w:numPr>
          <w:ilvl w:val="0"/>
          <w:numId w:val="9"/>
        </w:numPr>
        <w:ind w:left="709"/>
      </w:pPr>
      <w:r>
        <w:rPr>
          <w:lang w:val="ru"/>
        </w:rPr>
        <w:t>мерцание.</w:t>
      </w:r>
    </w:p>
    <w:p w:rsidR="00AF1EF5" w:rsidRPr="0065186D" w:rsidRDefault="00AF1EF5" w:rsidP="00EE7564"/>
    <w:p w:rsidR="006E0048" w:rsidRPr="00A069D6" w:rsidRDefault="006E0048" w:rsidP="00EE7564">
      <w:pPr>
        <w:rPr>
          <w:rStyle w:val="ad"/>
        </w:rPr>
      </w:pPr>
      <w:r>
        <w:rPr>
          <w:rStyle w:val="ad"/>
          <w:lang w:val="ru"/>
        </w:rPr>
        <w:t>5: Наблюдение опасностей ДП</w:t>
      </w:r>
    </w:p>
    <w:p w:rsidR="006E0048" w:rsidRDefault="006E0048" w:rsidP="00EE7564">
      <w:r>
        <w:rPr>
          <w:lang w:val="ru"/>
        </w:rPr>
        <w:t>Совокупность выявленных обстоятельств, которые могут развиться до состояния потенциально опасных происшествий или более серьезных, таких как:</w:t>
      </w:r>
    </w:p>
    <w:p w:rsidR="006E0048" w:rsidRPr="00FE660B" w:rsidRDefault="00FE7F47" w:rsidP="00E54D4E">
      <w:pPr>
        <w:pStyle w:val="ac"/>
        <w:numPr>
          <w:ilvl w:val="0"/>
          <w:numId w:val="9"/>
        </w:numPr>
        <w:ind w:left="709"/>
      </w:pPr>
      <w:r>
        <w:rPr>
          <w:lang w:val="ru"/>
        </w:rPr>
        <w:t>цель лазера веерообразного пучка помещается в позицию на поручнях загруженного прохода с интенсивным движением персонала в СИЗ с выявляемой светоотражающей лентой;</w:t>
      </w:r>
    </w:p>
    <w:p w:rsidR="006E0048" w:rsidRPr="00FE660B" w:rsidRDefault="000C56FF" w:rsidP="00E54D4E">
      <w:pPr>
        <w:pStyle w:val="ac"/>
        <w:numPr>
          <w:ilvl w:val="0"/>
          <w:numId w:val="9"/>
        </w:numPr>
        <w:ind w:left="709"/>
      </w:pPr>
      <w:r>
        <w:rPr>
          <w:lang w:val="ru"/>
        </w:rPr>
        <w:t>качание крановых грузов вблизи от линии видимости системы наведения АРТЕМИС.</w:t>
      </w:r>
    </w:p>
    <w:p w:rsidR="00FE660B" w:rsidRPr="0065186D" w:rsidRDefault="00FE660B" w:rsidP="00EE7564"/>
    <w:p w:rsidR="006E0048" w:rsidRDefault="006E0048" w:rsidP="00EE7564">
      <w:r>
        <w:rPr>
          <w:lang w:val="ru"/>
        </w:rPr>
        <w:t xml:space="preserve">Данная категория также </w:t>
      </w:r>
      <w:r>
        <w:rPr>
          <w:i/>
          <w:iCs/>
          <w:lang w:val="ru"/>
        </w:rPr>
        <w:t xml:space="preserve">должна </w:t>
      </w:r>
      <w:r>
        <w:rPr>
          <w:lang w:val="ru"/>
        </w:rPr>
        <w:t>учитывать соответствующие ситуации даже при работе не в режиме ДП, например:</w:t>
      </w:r>
    </w:p>
    <w:p w:rsidR="006E0048" w:rsidRPr="00FE660B" w:rsidRDefault="000C56FF" w:rsidP="00E54D4E">
      <w:pPr>
        <w:pStyle w:val="ac"/>
        <w:numPr>
          <w:ilvl w:val="0"/>
          <w:numId w:val="9"/>
        </w:numPr>
        <w:ind w:left="709"/>
      </w:pPr>
      <w:r>
        <w:rPr>
          <w:lang w:val="ru"/>
        </w:rPr>
        <w:t>корректировки скорости и широты, направляемое на все гироскопы из единой системы дифференциально GPS механиком установки;</w:t>
      </w:r>
    </w:p>
    <w:p w:rsidR="006E0048" w:rsidRPr="00FE660B" w:rsidRDefault="000C56FF" w:rsidP="00E54D4E">
      <w:pPr>
        <w:pStyle w:val="ac"/>
        <w:numPr>
          <w:ilvl w:val="0"/>
          <w:numId w:val="9"/>
        </w:numPr>
        <w:ind w:left="709"/>
      </w:pPr>
      <w:r>
        <w:rPr>
          <w:lang w:val="ru"/>
        </w:rPr>
        <w:t>непредвиденная потеря важных составляющих ДП, которая была бы способна вызвать «происшествие ДП», «нежелательное событие» или «простой», если бы судно работало в режиме ДП.</w:t>
      </w:r>
    </w:p>
    <w:p w:rsidR="00C75EA1" w:rsidRDefault="00C75EA1" w:rsidP="00EE7564"/>
    <w:p w:rsidR="00FE660B" w:rsidRDefault="006E0048" w:rsidP="00EE7564">
      <w:r>
        <w:rPr>
          <w:lang w:val="ru"/>
        </w:rPr>
        <w:t xml:space="preserve">Происшествия типа 1 и 2 имеют вероятный исход развиться в тип 3. </w:t>
      </w:r>
    </w:p>
    <w:p w:rsidR="00FB4205" w:rsidRDefault="00FB4205" w:rsidP="00EE7564">
      <w:pPr>
        <w:pStyle w:val="3"/>
      </w:pPr>
      <w:bookmarkStart w:id="113" w:name="_Toc311047108"/>
      <w:bookmarkStart w:id="114" w:name="_Toc482690499"/>
      <w:r>
        <w:rPr>
          <w:lang w:val="ru"/>
        </w:rPr>
        <w:t>Отчетность о происшествиях типа 1, 2 и 3</w:t>
      </w:r>
      <w:bookmarkEnd w:id="113"/>
      <w:bookmarkEnd w:id="114"/>
    </w:p>
    <w:p w:rsidR="00FE660B" w:rsidRPr="0065186D" w:rsidRDefault="00FB4205" w:rsidP="00EE7564">
      <w:r>
        <w:rPr>
          <w:lang w:val="ru"/>
        </w:rPr>
        <w:t xml:space="preserve">Указать «Исходное событие», «Главную причину» и «Вторичную причину», где: </w:t>
      </w:r>
    </w:p>
    <w:p w:rsidR="006E0048" w:rsidRPr="0065186D" w:rsidRDefault="006E0048" w:rsidP="00E54D4E">
      <w:pPr>
        <w:pStyle w:val="ac"/>
        <w:numPr>
          <w:ilvl w:val="0"/>
          <w:numId w:val="9"/>
        </w:numPr>
        <w:ind w:left="709"/>
      </w:pPr>
      <w:r>
        <w:rPr>
          <w:lang w:val="ru"/>
        </w:rPr>
        <w:t>«Исходное событие» – требуется дополнительная тяга как следствие изменения экологических условий;</w:t>
      </w:r>
    </w:p>
    <w:p w:rsidR="006E0048" w:rsidRPr="0065186D" w:rsidRDefault="006E0048" w:rsidP="00E54D4E">
      <w:pPr>
        <w:pStyle w:val="ac"/>
        <w:numPr>
          <w:ilvl w:val="0"/>
          <w:numId w:val="9"/>
        </w:numPr>
        <w:ind w:left="709"/>
      </w:pPr>
      <w:r>
        <w:rPr>
          <w:lang w:val="ru"/>
        </w:rPr>
        <w:t>«Главная причина» – остановка подруливающих устройств;</w:t>
      </w:r>
    </w:p>
    <w:p w:rsidR="006E0048" w:rsidRDefault="006E0048" w:rsidP="00E54D4E">
      <w:pPr>
        <w:pStyle w:val="ac"/>
        <w:numPr>
          <w:ilvl w:val="0"/>
          <w:numId w:val="9"/>
        </w:numPr>
        <w:ind w:left="709"/>
      </w:pPr>
      <w:r>
        <w:rPr>
          <w:lang w:val="ru"/>
        </w:rPr>
        <w:t>«Вторичная причина» – ошибка оператора.</w:t>
      </w:r>
    </w:p>
    <w:p w:rsidR="00FB4205" w:rsidRDefault="00FB4205" w:rsidP="00EE7564">
      <w:pPr>
        <w:pStyle w:val="3"/>
      </w:pPr>
      <w:bookmarkStart w:id="115" w:name="_Toc311047109"/>
      <w:bookmarkStart w:id="116" w:name="_Toc482690500"/>
      <w:r>
        <w:rPr>
          <w:lang w:val="ru"/>
        </w:rPr>
        <w:t>Отчетность о происшествиях типа 4 и 5</w:t>
      </w:r>
      <w:bookmarkEnd w:id="115"/>
      <w:bookmarkEnd w:id="116"/>
      <w:r>
        <w:rPr>
          <w:b w:val="0"/>
          <w:bCs w:val="0"/>
          <w:lang w:val="ru"/>
        </w:rPr>
        <w:t xml:space="preserve"> </w:t>
      </w:r>
    </w:p>
    <w:p w:rsidR="006E0048" w:rsidRPr="0065186D" w:rsidRDefault="00FB4205" w:rsidP="00EE7564">
      <w:r>
        <w:rPr>
          <w:lang w:val="ru"/>
        </w:rPr>
        <w:t xml:space="preserve">Отчет </w:t>
      </w:r>
      <w:r>
        <w:rPr>
          <w:i/>
          <w:iCs/>
          <w:lang w:val="ru"/>
        </w:rPr>
        <w:t xml:space="preserve">требует </w:t>
      </w:r>
      <w:r>
        <w:rPr>
          <w:lang w:val="ru"/>
        </w:rPr>
        <w:t>лишь краткого описания происшествий.</w:t>
      </w:r>
    </w:p>
    <w:p w:rsidR="00FB4205" w:rsidRDefault="00FB4205" w:rsidP="00EE7564"/>
    <w:tbl>
      <w:tblPr>
        <w:tblW w:w="0" w:type="auto"/>
        <w:tblLayout w:type="fixed"/>
        <w:tblLook w:val="04A0" w:firstRow="1" w:lastRow="0" w:firstColumn="1" w:lastColumn="0" w:noHBand="0" w:noVBand="1"/>
      </w:tblPr>
      <w:tblGrid>
        <w:gridCol w:w="675"/>
        <w:gridCol w:w="9180"/>
      </w:tblGrid>
      <w:tr w:rsidR="005F5CF0" w:rsidRPr="00D93208" w:rsidTr="00F52B0E">
        <w:tc>
          <w:tcPr>
            <w:tcW w:w="675" w:type="dxa"/>
          </w:tcPr>
          <w:p w:rsidR="005F5CF0" w:rsidRPr="00D93208" w:rsidRDefault="00EA1AF9" w:rsidP="00F52B0E">
            <w:pPr>
              <w:autoSpaceDE w:val="0"/>
              <w:autoSpaceDN w:val="0"/>
              <w:adjustRightInd w:val="0"/>
              <w:jc w:val="center"/>
              <w:rPr>
                <w:rFonts w:cs="Arial"/>
                <w:color w:val="000000"/>
                <w:szCs w:val="20"/>
              </w:rPr>
            </w:pPr>
            <w:r>
              <w:rPr>
                <w:rFonts w:cs="Arial"/>
                <w:noProof/>
                <w:color w:val="000000"/>
                <w:szCs w:val="20"/>
                <w:lang w:val="ru-RU" w:eastAsia="ru-RU"/>
              </w:rPr>
              <w:lastRenderedPageBreak/>
              <w:drawing>
                <wp:inline distT="0" distB="0" distL="0" distR="0">
                  <wp:extent cx="285750" cy="285750"/>
                  <wp:effectExtent l="0" t="0" r="0" b="0"/>
                  <wp:docPr id="30" name="Picture 30"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43475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bottom"/>
          </w:tcPr>
          <w:p w:rsidR="005F5CF0" w:rsidRPr="00DC6901" w:rsidRDefault="004363FA" w:rsidP="00F52B0E">
            <w:pPr>
              <w:autoSpaceDE w:val="0"/>
              <w:autoSpaceDN w:val="0"/>
              <w:adjustRightInd w:val="0"/>
              <w:rPr>
                <w:rFonts w:cs="Arial"/>
                <w:color w:val="000000"/>
                <w:szCs w:val="20"/>
              </w:rPr>
            </w:pPr>
            <w:r>
              <w:rPr>
                <w:lang w:val="ru"/>
              </w:rPr>
              <w:t>Конкретная</w:t>
            </w:r>
            <w:r w:rsidR="005F5CF0">
              <w:rPr>
                <w:lang w:val="ru"/>
              </w:rPr>
              <w:t xml:space="preserve"> форма IMCA </w:t>
            </w:r>
            <w:r w:rsidR="005F5CF0">
              <w:rPr>
                <w:i/>
                <w:iCs/>
                <w:u w:val="single"/>
                <w:lang w:val="ru"/>
              </w:rPr>
              <w:t>Форма отчета о происшествии по удержанию позиции судна</w:t>
            </w:r>
            <w:r w:rsidR="005F5CF0">
              <w:rPr>
                <w:lang w:val="ru"/>
              </w:rPr>
              <w:t xml:space="preserve"> имеется на сайте IMCA – www.imca-int.com</w:t>
            </w:r>
          </w:p>
        </w:tc>
      </w:tr>
    </w:tbl>
    <w:p w:rsidR="005F5CF0" w:rsidRPr="005F5CF0" w:rsidRDefault="005F5CF0" w:rsidP="00EE7564"/>
    <w:p w:rsidR="005F5CF0" w:rsidRDefault="005F5CF0" w:rsidP="00EE7564"/>
    <w:p w:rsidR="00826C4B" w:rsidRPr="00826C4B" w:rsidRDefault="00826C4B" w:rsidP="00EE7564">
      <w:pPr>
        <w:sectPr w:rsidR="00826C4B" w:rsidRPr="00826C4B" w:rsidSect="00AE5BB0">
          <w:headerReference w:type="default" r:id="rId17"/>
          <w:footerReference w:type="default" r:id="rId18"/>
          <w:pgSz w:w="11907" w:h="16840" w:code="9"/>
          <w:pgMar w:top="1701" w:right="1134" w:bottom="1134" w:left="1134" w:header="567" w:footer="57" w:gutter="0"/>
          <w:pgNumType w:start="0"/>
          <w:cols w:space="708"/>
          <w:titlePg/>
          <w:docGrid w:linePitch="360"/>
        </w:sectPr>
      </w:pPr>
    </w:p>
    <w:p w:rsidR="00826C4B" w:rsidRDefault="00502E6C" w:rsidP="00EE7564">
      <w:pPr>
        <w:pStyle w:val="2"/>
      </w:pPr>
      <w:bookmarkStart w:id="117" w:name="_Toc482690501"/>
      <w:r>
        <w:rPr>
          <w:iCs w:val="0"/>
          <w:lang w:val="ru"/>
        </w:rPr>
        <w:lastRenderedPageBreak/>
        <w:t>Символ класса – системные требования</w:t>
      </w:r>
      <w:bookmarkEnd w:id="117"/>
      <w:r>
        <w:rPr>
          <w:b w:val="0"/>
          <w:bCs w:val="0"/>
          <w:iCs w:val="0"/>
          <w:lang w:val="ru"/>
        </w:rPr>
        <w:t xml:space="preserve"> </w:t>
      </w:r>
    </w:p>
    <w:p w:rsidR="00826C4B" w:rsidRDefault="004363FA" w:rsidP="00973121">
      <w:pPr>
        <w:jc w:val="center"/>
        <w:rPr>
          <w:noProof/>
        </w:rPr>
      </w:pPr>
      <w:r>
        <w:rPr>
          <w:noProof/>
          <w:lang w:val="ru-RU" w:eastAsia="ru-RU"/>
        </w:rPr>
        <mc:AlternateContent>
          <mc:Choice Requires="wpg">
            <w:drawing>
              <wp:anchor distT="0" distB="0" distL="114300" distR="114300" simplePos="0" relativeHeight="251910144" behindDoc="0" locked="0" layoutInCell="1" allowOverlap="1">
                <wp:simplePos x="0" y="0"/>
                <wp:positionH relativeFrom="column">
                  <wp:posOffset>704949</wp:posOffset>
                </wp:positionH>
                <wp:positionV relativeFrom="paragraph">
                  <wp:posOffset>38240</wp:posOffset>
                </wp:positionV>
                <wp:extent cx="7866363" cy="4766377"/>
                <wp:effectExtent l="0" t="0" r="1905" b="0"/>
                <wp:wrapNone/>
                <wp:docPr id="133" name="Группа 133"/>
                <wp:cNvGraphicFramePr/>
                <a:graphic xmlns:a="http://schemas.openxmlformats.org/drawingml/2006/main">
                  <a:graphicData uri="http://schemas.microsoft.com/office/word/2010/wordprocessingGroup">
                    <wpg:wgp>
                      <wpg:cNvGrpSpPr/>
                      <wpg:grpSpPr>
                        <a:xfrm>
                          <a:off x="0" y="0"/>
                          <a:ext cx="7866363" cy="4766377"/>
                          <a:chOff x="0" y="0"/>
                          <a:chExt cx="7866363" cy="4766377"/>
                        </a:xfrm>
                      </wpg:grpSpPr>
                      <wps:wsp>
                        <wps:cNvPr id="1" name="Прямоугольник 1"/>
                        <wps:cNvSpPr/>
                        <wps:spPr>
                          <a:xfrm>
                            <a:off x="0" y="0"/>
                            <a:ext cx="1009650" cy="2882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1D5CD4">
                              <w:pPr>
                                <w:jc w:val="left"/>
                                <w:rPr>
                                  <w:color w:val="000000" w:themeColor="text1"/>
                                  <w:sz w:val="18"/>
                                  <w:lang w:val="ru-RU"/>
                                </w:rPr>
                              </w:pPr>
                              <w:r w:rsidRPr="001D5CD4">
                                <w:rPr>
                                  <w:color w:val="000000" w:themeColor="text1"/>
                                  <w:sz w:val="18"/>
                                  <w:lang w:val="ru-RU"/>
                                </w:rPr>
                                <w:t>Подсистемы или компоненты</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4" name="Прямоугольник 4"/>
                        <wps:cNvSpPr/>
                        <wps:spPr>
                          <a:xfrm>
                            <a:off x="0" y="344385"/>
                            <a:ext cx="100965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1D5CD4">
                              <w:pPr>
                                <w:jc w:val="left"/>
                                <w:rPr>
                                  <w:color w:val="000000" w:themeColor="text1"/>
                                  <w:sz w:val="18"/>
                                  <w:lang w:val="ru-RU"/>
                                </w:rPr>
                              </w:pPr>
                              <w:r>
                                <w:rPr>
                                  <w:color w:val="000000" w:themeColor="text1"/>
                                  <w:sz w:val="18"/>
                                  <w:lang w:val="ru-RU"/>
                                </w:rPr>
                                <w:t>Символ:</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 name="Прямоугольник 5"/>
                        <wps:cNvSpPr/>
                        <wps:spPr>
                          <a:xfrm>
                            <a:off x="1223062" y="0"/>
                            <a:ext cx="1619250" cy="2882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ИМО/Конфигурация системы</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 name="Прямоугольник 6"/>
                        <wps:cNvSpPr/>
                        <wps:spPr>
                          <a:xfrm>
                            <a:off x="2885477" y="0"/>
                            <a:ext cx="1619250" cy="2882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А</w:t>
                              </w:r>
                              <w:r>
                                <w:rPr>
                                  <w:color w:val="000000" w:themeColor="text1"/>
                                  <w:sz w:val="18"/>
                                  <w:lang w:val="en-US"/>
                                </w:rPr>
                                <w:t>БС</w:t>
                              </w:r>
                              <w:r>
                                <w:rPr>
                                  <w:color w:val="000000" w:themeColor="text1"/>
                                  <w:sz w:val="18"/>
                                  <w:lang w:val="ru-RU"/>
                                </w:rPr>
                                <w:t>/Конфигурация системы</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7" name="Прямоугольник 7"/>
                        <wps:cNvSpPr/>
                        <wps:spPr>
                          <a:xfrm>
                            <a:off x="4536018" y="11876"/>
                            <a:ext cx="1619250" cy="2882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ДНВ/Конфигурация системы</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0" name="Прямоугольник 10"/>
                        <wps:cNvSpPr/>
                        <wps:spPr>
                          <a:xfrm>
                            <a:off x="6210307" y="11876"/>
                            <a:ext cx="1619250" cy="2882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1D5CD4" w:rsidRDefault="007E33CE" w:rsidP="00AA0C93">
                              <w:pPr>
                                <w:jc w:val="left"/>
                                <w:rPr>
                                  <w:color w:val="000000" w:themeColor="text1"/>
                                  <w:sz w:val="18"/>
                                  <w:lang w:val="ru-RU"/>
                                </w:rPr>
                              </w:pPr>
                              <w:r>
                                <w:rPr>
                                  <w:color w:val="000000" w:themeColor="text1"/>
                                  <w:sz w:val="18"/>
                                  <w:lang w:val="ru-RU"/>
                                </w:rPr>
                                <w:t xml:space="preserve">Классы оборудования </w:t>
                              </w:r>
                              <w:r>
                                <w:rPr>
                                  <w:color w:val="000000" w:themeColor="text1"/>
                                  <w:sz w:val="18"/>
                                  <w:lang w:val="en-US"/>
                                </w:rPr>
                                <w:t>LRS</w:t>
                              </w:r>
                              <w:r>
                                <w:rPr>
                                  <w:color w:val="000000" w:themeColor="text1"/>
                                  <w:sz w:val="18"/>
                                  <w:lang w:val="ru-RU"/>
                                </w:rPr>
                                <w:t>/Конфигурация системы</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Прямоугольник 11"/>
                        <wps:cNvSpPr/>
                        <wps:spPr>
                          <a:xfrm>
                            <a:off x="1223158" y="344385"/>
                            <a:ext cx="7874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Класс 2 ИМО</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 name="Прямоугольник 12"/>
                        <wps:cNvSpPr/>
                        <wps:spPr>
                          <a:xfrm>
                            <a:off x="2054431" y="344385"/>
                            <a:ext cx="7874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Класс 3 ИМО</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 name="Прямоугольник 13"/>
                        <wps:cNvSpPr/>
                        <wps:spPr>
                          <a:xfrm>
                            <a:off x="2956956" y="344385"/>
                            <a:ext cx="6223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 xml:space="preserve">ДП класс 2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 name="Прямоугольник 14"/>
                        <wps:cNvSpPr/>
                        <wps:spPr>
                          <a:xfrm>
                            <a:off x="3823855" y="344385"/>
                            <a:ext cx="6223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 xml:space="preserve">ДП класс 3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 name="Прямоугольник 15"/>
                        <wps:cNvSpPr/>
                        <wps:spPr>
                          <a:xfrm>
                            <a:off x="6293922" y="344385"/>
                            <a:ext cx="6223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ДП (АА)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 name="Прямоугольник 16"/>
                        <wps:cNvSpPr/>
                        <wps:spPr>
                          <a:xfrm>
                            <a:off x="7113319" y="344385"/>
                            <a:ext cx="622300" cy="1320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color w:val="000000" w:themeColor="text1"/>
                                  <w:sz w:val="18"/>
                                  <w:lang w:val="ru-RU"/>
                                </w:rPr>
                              </w:pPr>
                              <w:r>
                                <w:rPr>
                                  <w:color w:val="000000" w:themeColor="text1"/>
                                  <w:sz w:val="18"/>
                                  <w:lang w:val="ru-RU"/>
                                </w:rPr>
                                <w:t>ДП (ААА)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 name="Прямоугольник 17"/>
                        <wps:cNvSpPr/>
                        <wps:spPr>
                          <a:xfrm>
                            <a:off x="0" y="498764"/>
                            <a:ext cx="1089025" cy="241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A0C93" w:rsidRDefault="007E33CE" w:rsidP="00AA0C93">
                              <w:pPr>
                                <w:jc w:val="left"/>
                                <w:rPr>
                                  <w:b/>
                                  <w:color w:val="000000" w:themeColor="text1"/>
                                  <w:sz w:val="18"/>
                                  <w:lang w:val="ru-RU"/>
                                </w:rPr>
                              </w:pPr>
                              <w:r w:rsidRPr="00AA0C93">
                                <w:rPr>
                                  <w:b/>
                                  <w:color w:val="000000" w:themeColor="text1"/>
                                  <w:sz w:val="18"/>
                                  <w:lang w:val="ru-RU"/>
                                </w:rPr>
                                <w:t>Электроэнергия:</w:t>
                              </w:r>
                            </w:p>
                            <w:p w:rsidR="007E33CE" w:rsidRPr="00AA0C93" w:rsidRDefault="007E33CE" w:rsidP="00AA0C93">
                              <w:pPr>
                                <w:jc w:val="left"/>
                                <w:rPr>
                                  <w:b/>
                                  <w:color w:val="000000" w:themeColor="text1"/>
                                  <w:sz w:val="16"/>
                                  <w:lang w:val="ru-RU"/>
                                </w:rPr>
                              </w:pPr>
                              <w:r w:rsidRPr="00AA0C93">
                                <w:rPr>
                                  <w:color w:val="000000" w:themeColor="text1"/>
                                  <w:sz w:val="14"/>
                                  <w:lang w:val="ru-RU"/>
                                </w:rPr>
                                <w:t xml:space="preserve">Генераторы </w:t>
                              </w:r>
                              <w:r w:rsidRPr="00AA0C93">
                                <w:rPr>
                                  <w:b/>
                                  <w:color w:val="000000" w:themeColor="text1"/>
                                  <w:sz w:val="16"/>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Прямоугольник 18"/>
                        <wps:cNvSpPr/>
                        <wps:spPr>
                          <a:xfrm>
                            <a:off x="0" y="807522"/>
                            <a:ext cx="1174750" cy="234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C867CB" w:rsidRDefault="007E33CE" w:rsidP="00C867CB">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Главный распределительный щит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 name="Прямоугольник 19"/>
                        <wps:cNvSpPr/>
                        <wps:spPr>
                          <a:xfrm>
                            <a:off x="23751" y="1116281"/>
                            <a:ext cx="1193800" cy="1327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C867CB" w:rsidRDefault="007E33CE" w:rsidP="00C867CB">
                              <w:pPr>
                                <w:jc w:val="left"/>
                                <w:rPr>
                                  <w:color w:val="000000" w:themeColor="text1"/>
                                  <w:sz w:val="16"/>
                                  <w:lang w:val="ru-RU"/>
                                </w:rPr>
                              </w:pPr>
                              <w:r>
                                <w:rPr>
                                  <w:color w:val="000000" w:themeColor="text1"/>
                                  <w:sz w:val="14"/>
                                  <w:lang w:val="ru-RU"/>
                                </w:rPr>
                                <w:t xml:space="preserve">Разъединитель </w:t>
                              </w:r>
                              <w:r w:rsidRPr="00C867CB">
                                <w:rPr>
                                  <w:color w:val="000000" w:themeColor="text1"/>
                                  <w:sz w:val="12"/>
                                  <w:lang w:val="ru-RU"/>
                                </w:rPr>
                                <w:t>главных</w:t>
                              </w:r>
                              <w:r>
                                <w:rPr>
                                  <w:color w:val="000000" w:themeColor="text1"/>
                                  <w:sz w:val="14"/>
                                  <w:lang w:val="ru-RU"/>
                                </w:rPr>
                                <w:t xml:space="preserve"> </w:t>
                              </w:r>
                              <w:r w:rsidRPr="00C867CB">
                                <w:rPr>
                                  <w:color w:val="000000" w:themeColor="text1"/>
                                  <w:sz w:val="12"/>
                                  <w:lang w:val="ru-RU"/>
                                </w:rPr>
                                <w:t>шин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 name="Прямоугольник 20"/>
                        <wps:cNvSpPr/>
                        <wps:spPr>
                          <a:xfrm>
                            <a:off x="0" y="1294411"/>
                            <a:ext cx="1219200" cy="1327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C867CB" w:rsidRDefault="007E33CE" w:rsidP="00AF67D0">
                              <w:pPr>
                                <w:jc w:val="left"/>
                                <w:rPr>
                                  <w:color w:val="000000" w:themeColor="text1"/>
                                  <w:sz w:val="16"/>
                                  <w:lang w:val="ru-RU"/>
                                </w:rPr>
                              </w:pPr>
                              <w:r>
                                <w:rPr>
                                  <w:color w:val="000000" w:themeColor="text1"/>
                                  <w:sz w:val="14"/>
                                  <w:lang w:val="ru-RU"/>
                                </w:rPr>
                                <w:t xml:space="preserve">Распределительная </w:t>
                              </w:r>
                              <w:r w:rsidRPr="00AF67D0">
                                <w:rPr>
                                  <w:color w:val="000000" w:themeColor="text1"/>
                                  <w:sz w:val="12"/>
                                  <w:lang w:val="ru-RU"/>
                                </w:rPr>
                                <w:t>система</w:t>
                              </w:r>
                              <w:r>
                                <w:rPr>
                                  <w:color w:val="000000" w:themeColor="text1"/>
                                  <w:sz w:val="14"/>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Прямоугольник 21"/>
                        <wps:cNvSpPr/>
                        <wps:spPr>
                          <a:xfrm>
                            <a:off x="0" y="1508166"/>
                            <a:ext cx="1174750" cy="1327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F67D0" w:rsidRDefault="007E33CE" w:rsidP="00AF67D0">
                              <w:pPr>
                                <w:jc w:val="left"/>
                                <w:rPr>
                                  <w:color w:val="000000" w:themeColor="text1"/>
                                  <w:sz w:val="14"/>
                                  <w:lang w:val="ru-RU"/>
                                </w:rPr>
                              </w:pPr>
                              <w:r w:rsidRPr="00AF67D0">
                                <w:rPr>
                                  <w:color w:val="000000" w:themeColor="text1"/>
                                  <w:sz w:val="12"/>
                                  <w:lang w:val="ru-RU"/>
                                </w:rPr>
                                <w:t>Управление электропитанием</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 name="Прямоугольник 22"/>
                        <wps:cNvSpPr/>
                        <wps:spPr>
                          <a:xfrm>
                            <a:off x="23751" y="1674421"/>
                            <a:ext cx="1193800" cy="228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F67D0" w:rsidRDefault="007E33CE" w:rsidP="00AF67D0">
                              <w:pPr>
                                <w:jc w:val="left"/>
                                <w:rPr>
                                  <w:b/>
                                  <w:color w:val="000000" w:themeColor="text1"/>
                                  <w:sz w:val="16"/>
                                  <w:lang w:val="ru-RU"/>
                                </w:rPr>
                              </w:pPr>
                              <w:r w:rsidRPr="00AF67D0">
                                <w:rPr>
                                  <w:b/>
                                  <w:color w:val="000000" w:themeColor="text1"/>
                                  <w:sz w:val="16"/>
                                  <w:lang w:val="ru-RU"/>
                                </w:rPr>
                                <w:t>Система подрул.</w:t>
                              </w:r>
                              <w:r>
                                <w:rPr>
                                  <w:b/>
                                  <w:color w:val="000000" w:themeColor="text1"/>
                                  <w:sz w:val="16"/>
                                  <w:lang w:val="ru-RU"/>
                                </w:rPr>
                                <w:t xml:space="preserve"> </w:t>
                              </w:r>
                              <w:r w:rsidRPr="00AF67D0">
                                <w:rPr>
                                  <w:b/>
                                  <w:color w:val="000000" w:themeColor="text1"/>
                                  <w:sz w:val="16"/>
                                  <w:lang w:val="ru-RU"/>
                                </w:rPr>
                                <w:t>у-в:</w:t>
                              </w:r>
                            </w:p>
                            <w:p w:rsidR="007E33CE" w:rsidRPr="00AF67D0" w:rsidRDefault="007E33CE" w:rsidP="00AF67D0">
                              <w:pPr>
                                <w:jc w:val="left"/>
                                <w:rPr>
                                  <w:b/>
                                  <w:color w:val="000000" w:themeColor="text1"/>
                                  <w:sz w:val="14"/>
                                  <w:lang w:val="ru-RU"/>
                                </w:rPr>
                              </w:pPr>
                              <w:r w:rsidRPr="00AF67D0">
                                <w:rPr>
                                  <w:color w:val="000000" w:themeColor="text1"/>
                                  <w:sz w:val="12"/>
                                  <w:lang w:val="ru-RU"/>
                                </w:rPr>
                                <w:t>Конфигурация подрул.</w:t>
                              </w:r>
                              <w:r>
                                <w:rPr>
                                  <w:color w:val="000000" w:themeColor="text1"/>
                                  <w:sz w:val="12"/>
                                  <w:lang w:val="ru-RU"/>
                                </w:rPr>
                                <w:t xml:space="preserve"> </w:t>
                              </w:r>
                              <w:r w:rsidRPr="00AF67D0">
                                <w:rPr>
                                  <w:color w:val="000000" w:themeColor="text1"/>
                                  <w:sz w:val="12"/>
                                  <w:lang w:val="ru-RU"/>
                                </w:rPr>
                                <w:t>у-в</w:t>
                              </w:r>
                              <w:r w:rsidRPr="00AF67D0">
                                <w:rPr>
                                  <w:b/>
                                  <w:color w:val="000000" w:themeColor="text1"/>
                                  <w:sz w:val="14"/>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 name="Прямоугольник 23"/>
                        <wps:cNvSpPr/>
                        <wps:spPr>
                          <a:xfrm>
                            <a:off x="0" y="1959429"/>
                            <a:ext cx="1193800" cy="311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AF67D0" w:rsidRDefault="007E33CE" w:rsidP="00627A24">
                              <w:pPr>
                                <w:jc w:val="left"/>
                                <w:rPr>
                                  <w:b/>
                                  <w:color w:val="000000" w:themeColor="text1"/>
                                  <w:sz w:val="16"/>
                                  <w:lang w:val="ru-RU"/>
                                </w:rPr>
                              </w:pPr>
                              <w:r w:rsidRPr="00AF67D0">
                                <w:rPr>
                                  <w:b/>
                                  <w:color w:val="000000" w:themeColor="text1"/>
                                  <w:sz w:val="16"/>
                                  <w:lang w:val="ru-RU"/>
                                </w:rPr>
                                <w:t xml:space="preserve">Система </w:t>
                              </w:r>
                              <w:r>
                                <w:rPr>
                                  <w:b/>
                                  <w:color w:val="000000" w:themeColor="text1"/>
                                  <w:sz w:val="16"/>
                                  <w:lang w:val="ru-RU"/>
                                </w:rPr>
                                <w:t>управ.ДП</w:t>
                              </w:r>
                              <w:r w:rsidRPr="00AF67D0">
                                <w:rPr>
                                  <w:b/>
                                  <w:color w:val="000000" w:themeColor="text1"/>
                                  <w:sz w:val="16"/>
                                  <w:lang w:val="ru-RU"/>
                                </w:rPr>
                                <w:t>:</w:t>
                              </w:r>
                            </w:p>
                            <w:p w:rsidR="007E33CE" w:rsidRDefault="007E33CE" w:rsidP="00627A24">
                              <w:pPr>
                                <w:jc w:val="left"/>
                                <w:rPr>
                                  <w:color w:val="000000" w:themeColor="text1"/>
                                  <w:sz w:val="12"/>
                                  <w:lang w:val="ru-RU"/>
                                </w:rPr>
                              </w:pPr>
                              <w:r>
                                <w:rPr>
                                  <w:color w:val="000000" w:themeColor="text1"/>
                                  <w:sz w:val="12"/>
                                  <w:lang w:val="ru-RU"/>
                                </w:rPr>
                                <w:t>Авто управление:</w:t>
                              </w:r>
                            </w:p>
                            <w:p w:rsidR="007E33CE" w:rsidRDefault="007E33CE" w:rsidP="00627A24">
                              <w:pPr>
                                <w:jc w:val="left"/>
                                <w:rPr>
                                  <w:color w:val="000000" w:themeColor="text1"/>
                                  <w:sz w:val="12"/>
                                  <w:lang w:val="ru-RU"/>
                                </w:rPr>
                              </w:pPr>
                              <w:r>
                                <w:rPr>
                                  <w:color w:val="000000" w:themeColor="text1"/>
                                  <w:sz w:val="12"/>
                                  <w:lang w:val="ru-RU"/>
                                </w:rPr>
                                <w:t>Кол-во компьютеров управления</w:t>
                              </w:r>
                            </w:p>
                            <w:p w:rsidR="007E33CE" w:rsidRPr="00AF67D0" w:rsidRDefault="007E33CE" w:rsidP="00627A24">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Прямоугольник 9"/>
                        <wps:cNvSpPr/>
                        <wps:spPr>
                          <a:xfrm>
                            <a:off x="59377" y="2327564"/>
                            <a:ext cx="1116354" cy="21878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jc w:val="left"/>
                                <w:rPr>
                                  <w:color w:val="000000" w:themeColor="text1"/>
                                  <w:sz w:val="10"/>
                                  <w:lang w:val="ru-RU"/>
                                </w:rPr>
                              </w:pPr>
                              <w:r w:rsidRPr="007E33CE">
                                <w:rPr>
                                  <w:color w:val="000000" w:themeColor="text1"/>
                                  <w:sz w:val="14"/>
                                  <w:lang w:val="ru-RU"/>
                                </w:rPr>
                                <w:t>Руч.управление</w:t>
                              </w:r>
                              <w:r>
                                <w:rPr>
                                  <w:color w:val="000000" w:themeColor="text1"/>
                                  <w:sz w:val="14"/>
                                  <w:lang w:val="ru-RU"/>
                                </w:rPr>
                                <w:t>: джойстик с автокурсом</w:t>
                              </w: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 name="Прямоугольник 24"/>
                        <wps:cNvSpPr/>
                        <wps:spPr>
                          <a:xfrm>
                            <a:off x="59377" y="2565070"/>
                            <a:ext cx="1118652" cy="21878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jc w:val="left"/>
                                <w:rPr>
                                  <w:color w:val="000000" w:themeColor="text1"/>
                                  <w:sz w:val="10"/>
                                  <w:lang w:val="ru-RU"/>
                                </w:rPr>
                              </w:pPr>
                              <w:r>
                                <w:rPr>
                                  <w:color w:val="000000" w:themeColor="text1"/>
                                  <w:sz w:val="14"/>
                                  <w:lang w:val="ru-RU"/>
                                </w:rPr>
                                <w:t>Одно руч.управ. каждое подрул.у-во</w:t>
                              </w: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 name="Прямоугольник 25"/>
                        <wps:cNvSpPr/>
                        <wps:spPr>
                          <a:xfrm>
                            <a:off x="59377" y="2838203"/>
                            <a:ext cx="1118652" cy="21878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jc w:val="left"/>
                                <w:rPr>
                                  <w:color w:val="000000" w:themeColor="text1"/>
                                  <w:sz w:val="10"/>
                                  <w:lang w:val="ru-RU"/>
                                </w:rPr>
                              </w:pPr>
                              <w:r>
                                <w:rPr>
                                  <w:color w:val="000000" w:themeColor="text1"/>
                                  <w:sz w:val="14"/>
                                  <w:lang w:val="ru-RU"/>
                                </w:rPr>
                                <w:t>Система позиционирования</w:t>
                              </w: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Прямоугольник 26"/>
                        <wps:cNvSpPr/>
                        <wps:spPr>
                          <a:xfrm>
                            <a:off x="23751" y="3170712"/>
                            <a:ext cx="1118652" cy="55537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jc w:val="left"/>
                                <w:rPr>
                                  <w:color w:val="000000" w:themeColor="text1"/>
                                  <w:sz w:val="12"/>
                                  <w:lang w:val="ru-RU"/>
                                </w:rPr>
                              </w:pPr>
                              <w:r w:rsidRPr="007E33CE">
                                <w:rPr>
                                  <w:color w:val="000000" w:themeColor="text1"/>
                                  <w:sz w:val="12"/>
                                  <w:lang w:val="ru-RU"/>
                                </w:rPr>
                                <w:t>Внеш.датчики:</w:t>
                              </w:r>
                            </w:p>
                            <w:p w:rsidR="007E33CE" w:rsidRPr="007E33CE" w:rsidRDefault="007E33CE" w:rsidP="007E33CE">
                              <w:pPr>
                                <w:jc w:val="left"/>
                                <w:rPr>
                                  <w:color w:val="000000" w:themeColor="text1"/>
                                  <w:sz w:val="12"/>
                                  <w:lang w:val="ru-RU"/>
                                </w:rPr>
                              </w:pPr>
                              <w:r w:rsidRPr="007E33CE">
                                <w:rPr>
                                  <w:color w:val="000000" w:themeColor="text1"/>
                                  <w:sz w:val="12"/>
                                  <w:lang w:val="ru-RU"/>
                                </w:rPr>
                                <w:t>- Ветер</w:t>
                              </w:r>
                            </w:p>
                            <w:p w:rsidR="007E33CE" w:rsidRPr="007E33CE" w:rsidRDefault="007E33CE" w:rsidP="007E33CE">
                              <w:pPr>
                                <w:jc w:val="left"/>
                                <w:rPr>
                                  <w:color w:val="000000" w:themeColor="text1"/>
                                  <w:sz w:val="12"/>
                                  <w:lang w:val="ru-RU"/>
                                </w:rPr>
                              </w:pPr>
                              <w:r w:rsidRPr="007E33CE">
                                <w:rPr>
                                  <w:color w:val="000000" w:themeColor="text1"/>
                                  <w:sz w:val="12"/>
                                  <w:lang w:val="ru-RU"/>
                                </w:rPr>
                                <w:t>- Система позиц.по вертикали</w:t>
                              </w:r>
                            </w:p>
                            <w:p w:rsidR="007E33CE" w:rsidRPr="007E33CE" w:rsidRDefault="007E33CE" w:rsidP="007E33CE">
                              <w:pPr>
                                <w:jc w:val="left"/>
                                <w:rPr>
                                  <w:color w:val="000000" w:themeColor="text1"/>
                                  <w:sz w:val="12"/>
                                  <w:lang w:val="ru-RU"/>
                                </w:rPr>
                              </w:pPr>
                              <w:r w:rsidRPr="007E33CE">
                                <w:rPr>
                                  <w:color w:val="000000" w:themeColor="text1"/>
                                  <w:sz w:val="12"/>
                                  <w:lang w:val="ru-RU"/>
                                </w:rPr>
                                <w:t>- Гиро</w:t>
                              </w:r>
                              <w:r>
                                <w:rPr>
                                  <w:color w:val="000000" w:themeColor="text1"/>
                                  <w:sz w:val="12"/>
                                  <w:lang w:val="ru-RU"/>
                                </w:rPr>
                                <w:t>компас</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 name="Прямоугольник 27"/>
                        <wps:cNvSpPr/>
                        <wps:spPr>
                          <a:xfrm>
                            <a:off x="59377" y="3871356"/>
                            <a:ext cx="1116330" cy="2917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jc w:val="left"/>
                                <w:rPr>
                                  <w:color w:val="000000" w:themeColor="text1"/>
                                  <w:sz w:val="12"/>
                                  <w:lang w:val="ru-RU"/>
                                </w:rPr>
                              </w:pPr>
                              <w:r>
                                <w:rPr>
                                  <w:color w:val="000000" w:themeColor="text1"/>
                                  <w:sz w:val="12"/>
                                  <w:lang w:val="ru-RU"/>
                                </w:rPr>
                                <w:t>Система ИБП (источник бесперебойного питания)</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 name="Прямоугольник 28"/>
                        <wps:cNvSpPr/>
                        <wps:spPr>
                          <a:xfrm>
                            <a:off x="23751" y="4286992"/>
                            <a:ext cx="1116330" cy="23000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7E33CE" w:rsidP="007E33CE">
                              <w:pPr>
                                <w:ind w:right="-120"/>
                                <w:jc w:val="left"/>
                                <w:rPr>
                                  <w:color w:val="000000" w:themeColor="text1"/>
                                  <w:sz w:val="12"/>
                                  <w:lang w:val="ru-RU"/>
                                </w:rPr>
                              </w:pPr>
                              <w:r>
                                <w:rPr>
                                  <w:color w:val="000000" w:themeColor="text1"/>
                                  <w:sz w:val="12"/>
                                  <w:lang w:val="ru-RU"/>
                                </w:rPr>
                                <w:t>Сист. управ. резервированием в  в отдел. центре управления</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Прямоугольник 29"/>
                        <wps:cNvSpPr/>
                        <wps:spPr>
                          <a:xfrm>
                            <a:off x="23751" y="4536374"/>
                            <a:ext cx="1116330" cy="23000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E33CE" w:rsidRPr="007E33CE" w:rsidRDefault="00230C49" w:rsidP="007E33CE">
                              <w:pPr>
                                <w:ind w:right="-120"/>
                                <w:jc w:val="left"/>
                                <w:rPr>
                                  <w:color w:val="000000" w:themeColor="text1"/>
                                  <w:sz w:val="12"/>
                                  <w:lang w:val="ru-RU"/>
                                </w:rPr>
                              </w:pPr>
                              <w:r>
                                <w:rPr>
                                  <w:color w:val="000000" w:themeColor="text1"/>
                                  <w:sz w:val="12"/>
                                  <w:lang w:val="ru-RU"/>
                                </w:rPr>
                                <w:t xml:space="preserve">Принтер для регистрации и описания аварийных сигналов </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2" name="Прямоугольник 32"/>
                        <wps:cNvSpPr/>
                        <wps:spPr>
                          <a:xfrm>
                            <a:off x="1341912" y="522514"/>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3" name="Прямоугольник 33"/>
                        <wps:cNvSpPr/>
                        <wps:spPr>
                          <a:xfrm>
                            <a:off x="2066306" y="51063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4" name="Прямоугольник 34"/>
                        <wps:cNvSpPr/>
                        <wps:spPr>
                          <a:xfrm>
                            <a:off x="2956956" y="522514"/>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 name="Прямоугольник 36"/>
                        <wps:cNvSpPr/>
                        <wps:spPr>
                          <a:xfrm>
                            <a:off x="3752603" y="522514"/>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7" name="Прямоугольник 37"/>
                        <wps:cNvSpPr/>
                        <wps:spPr>
                          <a:xfrm>
                            <a:off x="5403273" y="51063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 name="Прямоугольник 38"/>
                        <wps:cNvSpPr/>
                        <wps:spPr>
                          <a:xfrm>
                            <a:off x="7077693" y="51063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 name="Прямоугольник 39"/>
                        <wps:cNvSpPr/>
                        <wps:spPr>
                          <a:xfrm>
                            <a:off x="4678878" y="522514"/>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 name="Прямоугольник 40"/>
                        <wps:cNvSpPr/>
                        <wps:spPr>
                          <a:xfrm>
                            <a:off x="6341423" y="522514"/>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1" name="Прямоугольник 41"/>
                        <wps:cNvSpPr/>
                        <wps:spPr>
                          <a:xfrm>
                            <a:off x="1270660" y="771896"/>
                            <a:ext cx="742521" cy="3350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30C49" w:rsidRPr="00C867CB" w:rsidRDefault="006C03AE" w:rsidP="00230C49">
                              <w:pPr>
                                <w:jc w:val="left"/>
                                <w:rPr>
                                  <w:color w:val="000000" w:themeColor="text1"/>
                                  <w:sz w:val="16"/>
                                  <w:lang w:val="ru-RU"/>
                                </w:rPr>
                              </w:pPr>
                              <w:r>
                                <w:rPr>
                                  <w:color w:val="000000" w:themeColor="text1"/>
                                  <w:sz w:val="14"/>
                                  <w:lang w:val="ru-RU"/>
                                </w:rPr>
                                <w:t>1 деление с секционным выключателем</w:t>
                              </w:r>
                              <w:r w:rsidR="00230C49" w:rsidRPr="00C867CB">
                                <w:rPr>
                                  <w:color w:val="000000" w:themeColor="text1"/>
                                  <w:sz w:val="14"/>
                                  <w:lang w:val="ru-RU"/>
                                </w:rPr>
                                <w:t xml:space="preserve"> </w:t>
                              </w:r>
                              <w:r w:rsidR="00230C49">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3" name="Прямоугольник 43"/>
                        <wps:cNvSpPr/>
                        <wps:spPr>
                          <a:xfrm>
                            <a:off x="2066306" y="771896"/>
                            <a:ext cx="788670" cy="3346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(норм.откр.)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4" name="Прямоугольник 44"/>
                        <wps:cNvSpPr/>
                        <wps:spPr>
                          <a:xfrm>
                            <a:off x="2921330" y="771896"/>
                            <a:ext cx="742521" cy="3350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5" name="Прямоугольник 45"/>
                        <wps:cNvSpPr/>
                        <wps:spPr>
                          <a:xfrm>
                            <a:off x="3752603" y="771896"/>
                            <a:ext cx="788670" cy="3346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6" name="Прямоугольник 46"/>
                        <wps:cNvSpPr/>
                        <wps:spPr>
                          <a:xfrm>
                            <a:off x="4583875" y="771896"/>
                            <a:ext cx="742521" cy="3350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7" name="Прямоугольник 47"/>
                        <wps:cNvSpPr/>
                        <wps:spPr>
                          <a:xfrm>
                            <a:off x="5415148" y="771896"/>
                            <a:ext cx="788670" cy="3346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8" name="Прямоугольник 48"/>
                        <wps:cNvSpPr/>
                        <wps:spPr>
                          <a:xfrm>
                            <a:off x="6258296" y="771896"/>
                            <a:ext cx="742521" cy="3350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 name="Прямоугольник 49"/>
                        <wps:cNvSpPr/>
                        <wps:spPr>
                          <a:xfrm>
                            <a:off x="7065818" y="771896"/>
                            <a:ext cx="788670" cy="3346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0" name="Прямоугольник 50"/>
                        <wps:cNvSpPr/>
                        <wps:spPr>
                          <a:xfrm>
                            <a:off x="1341912" y="1294411"/>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Pr="00C867CB" w:rsidRDefault="006C03AE" w:rsidP="006C03AE">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w:t>
                              </w:r>
                              <w:r w:rsidR="003E1C24">
                                <w:rPr>
                                  <w:color w:val="000000" w:themeColor="text1"/>
                                  <w:sz w:val="14"/>
                                  <w:lang w:val="ru-RU"/>
                                </w:rPr>
                                <w:t>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1" name="Прямоугольник 51"/>
                        <wps:cNvSpPr/>
                        <wps:spPr>
                          <a:xfrm>
                            <a:off x="2090057" y="1258785"/>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C03AE" w:rsidRPr="00C867CB" w:rsidRDefault="006C03AE" w:rsidP="006C03AE">
                              <w:pPr>
                                <w:jc w:val="left"/>
                                <w:rPr>
                                  <w:color w:val="000000" w:themeColor="text1"/>
                                  <w:sz w:val="16"/>
                                  <w:lang w:val="ru-RU"/>
                                </w:rPr>
                              </w:pPr>
                              <w:r>
                                <w:rPr>
                                  <w:color w:val="000000" w:themeColor="text1"/>
                                  <w:sz w:val="14"/>
                                  <w:lang w:val="ru-RU"/>
                                </w:rPr>
                                <w:t>Р</w:t>
                              </w:r>
                              <w:r w:rsidR="003E1C24">
                                <w:rPr>
                                  <w:color w:val="000000" w:themeColor="text1"/>
                                  <w:sz w:val="14"/>
                                  <w:lang w:val="ru-RU"/>
                                </w:rPr>
                                <w:t>езервный</w:t>
                              </w:r>
                              <w:r>
                                <w:rPr>
                                  <w:color w:val="000000" w:themeColor="text1"/>
                                  <w:sz w:val="14"/>
                                  <w:lang w:val="ru-RU"/>
                                </w:rPr>
                                <w:t xml:space="preserve">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2" name="Прямоугольник 52"/>
                        <wps:cNvSpPr/>
                        <wps:spPr>
                          <a:xfrm>
                            <a:off x="2956956" y="1294411"/>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3" name="Прямоугольник 53"/>
                        <wps:cNvSpPr/>
                        <wps:spPr>
                          <a:xfrm>
                            <a:off x="3740727" y="1270660"/>
                            <a:ext cx="788670" cy="2071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4" name="Прямоугольник 54"/>
                        <wps:cNvSpPr/>
                        <wps:spPr>
                          <a:xfrm>
                            <a:off x="4678878" y="1294411"/>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5" name="Прямоугольник 55"/>
                        <wps:cNvSpPr/>
                        <wps:spPr>
                          <a:xfrm>
                            <a:off x="5415148" y="1282535"/>
                            <a:ext cx="788670" cy="2071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 name="Прямоугольник 56"/>
                        <wps:cNvSpPr/>
                        <wps:spPr>
                          <a:xfrm>
                            <a:off x="6341423" y="1294411"/>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7" name="Прямоугольник 57"/>
                        <wps:cNvSpPr/>
                        <wps:spPr>
                          <a:xfrm>
                            <a:off x="7065818" y="1282535"/>
                            <a:ext cx="788670" cy="2071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8" name="Прямоугольник 58"/>
                        <wps:cNvSpPr/>
                        <wps:spPr>
                          <a:xfrm>
                            <a:off x="1508166" y="1520042"/>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9" name="Прямоугольник 59"/>
                        <wps:cNvSpPr/>
                        <wps:spPr>
                          <a:xfrm>
                            <a:off x="2339439" y="1520042"/>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0" name="Прямоугольник 60"/>
                        <wps:cNvSpPr/>
                        <wps:spPr>
                          <a:xfrm>
                            <a:off x="3170712" y="1531917"/>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1" name="Прямоугольник 61"/>
                        <wps:cNvSpPr/>
                        <wps:spPr>
                          <a:xfrm>
                            <a:off x="4013860" y="1531917"/>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2" name="Прямоугольник 62"/>
                        <wps:cNvSpPr/>
                        <wps:spPr>
                          <a:xfrm>
                            <a:off x="4833257" y="1531917"/>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3" name="Прямоугольник 63"/>
                        <wps:cNvSpPr/>
                        <wps:spPr>
                          <a:xfrm>
                            <a:off x="5700156" y="1531917"/>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4" name="Прямоугольник 64"/>
                        <wps:cNvSpPr/>
                        <wps:spPr>
                          <a:xfrm>
                            <a:off x="6472052" y="1520042"/>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5" name="Прямоугольник 65"/>
                        <wps:cNvSpPr/>
                        <wps:spPr>
                          <a:xfrm>
                            <a:off x="7315200" y="1520042"/>
                            <a:ext cx="252441" cy="1166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6" name="Прямоугольник 66"/>
                        <wps:cNvSpPr/>
                        <wps:spPr>
                          <a:xfrm>
                            <a:off x="1341912" y="1686296"/>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7" name="Прямоугольник 67"/>
                        <wps:cNvSpPr/>
                        <wps:spPr>
                          <a:xfrm>
                            <a:off x="2066306" y="1662546"/>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8" name="Прямоугольник 68"/>
                        <wps:cNvSpPr/>
                        <wps:spPr>
                          <a:xfrm>
                            <a:off x="3752603" y="1674421"/>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9" name="Прямоугольник 69"/>
                        <wps:cNvSpPr/>
                        <wps:spPr>
                          <a:xfrm>
                            <a:off x="5391397" y="1674421"/>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0" name="Прямоугольник 70"/>
                        <wps:cNvSpPr/>
                        <wps:spPr>
                          <a:xfrm>
                            <a:off x="7053943" y="1674421"/>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1" name="Прямоугольник 71"/>
                        <wps:cNvSpPr/>
                        <wps:spPr>
                          <a:xfrm>
                            <a:off x="2956956" y="1686296"/>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2" name="Прямоугольник 72"/>
                        <wps:cNvSpPr/>
                        <wps:spPr>
                          <a:xfrm>
                            <a:off x="4655127" y="1686296"/>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3" name="Прямоугольник 73"/>
                        <wps:cNvSpPr/>
                        <wps:spPr>
                          <a:xfrm>
                            <a:off x="6341423" y="1686296"/>
                            <a:ext cx="577215" cy="17931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4" name="Прямоугольник 74"/>
                        <wps:cNvSpPr/>
                        <wps:spPr>
                          <a:xfrm>
                            <a:off x="2066306" y="195942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5" name="Прямоугольник 75"/>
                        <wps:cNvSpPr/>
                        <wps:spPr>
                          <a:xfrm>
                            <a:off x="3728852" y="195942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6" name="Прямоугольник 76"/>
                        <wps:cNvSpPr/>
                        <wps:spPr>
                          <a:xfrm>
                            <a:off x="5403273" y="1959429"/>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7" name="Прямоугольник 77"/>
                        <wps:cNvSpPr/>
                        <wps:spPr>
                          <a:xfrm>
                            <a:off x="6234545" y="1971304"/>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2 – независимая работа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9" name="Прямоугольник 79"/>
                        <wps:cNvSpPr/>
                        <wps:spPr>
                          <a:xfrm>
                            <a:off x="7065818" y="1971304"/>
                            <a:ext cx="788670" cy="2406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0" name="Прямоугольник 80"/>
                        <wps:cNvSpPr/>
                        <wps:spPr>
                          <a:xfrm>
                            <a:off x="1508166" y="2315689"/>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1" name="Прямоугольник 81"/>
                        <wps:cNvSpPr/>
                        <wps:spPr>
                          <a:xfrm>
                            <a:off x="1508166" y="2565070"/>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2" name="Прямоугольник 82"/>
                        <wps:cNvSpPr/>
                        <wps:spPr>
                          <a:xfrm>
                            <a:off x="2386940" y="2565070"/>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3" name="Прямоугольник 83"/>
                        <wps:cNvSpPr/>
                        <wps:spPr>
                          <a:xfrm>
                            <a:off x="2351314" y="232756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4" name="Прямоугольник 84"/>
                        <wps:cNvSpPr/>
                        <wps:spPr>
                          <a:xfrm>
                            <a:off x="3206338" y="232756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5" name="Прямоугольник 85"/>
                        <wps:cNvSpPr/>
                        <wps:spPr>
                          <a:xfrm>
                            <a:off x="3206338" y="2565070"/>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6" name="Прямоугольник 86"/>
                        <wps:cNvSpPr/>
                        <wps:spPr>
                          <a:xfrm>
                            <a:off x="4013860" y="2339439"/>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7" name="Прямоугольник 87"/>
                        <wps:cNvSpPr/>
                        <wps:spPr>
                          <a:xfrm>
                            <a:off x="4013860" y="2588821"/>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8" name="Прямоугольник 88"/>
                        <wps:cNvSpPr/>
                        <wps:spPr>
                          <a:xfrm>
                            <a:off x="4857008" y="235131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9" name="Прямоугольник 89"/>
                        <wps:cNvSpPr/>
                        <wps:spPr>
                          <a:xfrm>
                            <a:off x="4880758" y="2588821"/>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0" name="Прямоугольник 90"/>
                        <wps:cNvSpPr/>
                        <wps:spPr>
                          <a:xfrm>
                            <a:off x="2090057" y="2814452"/>
                            <a:ext cx="788670" cy="2973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 name="Прямоугольник 91"/>
                        <wps:cNvSpPr/>
                        <wps:spPr>
                          <a:xfrm>
                            <a:off x="5676405" y="2588821"/>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2" name="Прямоугольник 92"/>
                        <wps:cNvSpPr/>
                        <wps:spPr>
                          <a:xfrm>
                            <a:off x="5676405" y="235131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3" name="Прямоугольник 93"/>
                        <wps:cNvSpPr/>
                        <wps:spPr>
                          <a:xfrm>
                            <a:off x="6543304" y="235131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4" name="Прямоугольник 94"/>
                        <wps:cNvSpPr/>
                        <wps:spPr>
                          <a:xfrm>
                            <a:off x="6543304" y="2576946"/>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5" name="Прямоугольник 95"/>
                        <wps:cNvSpPr/>
                        <wps:spPr>
                          <a:xfrm>
                            <a:off x="7315200" y="2351314"/>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6" name="Прямоугольник 96"/>
                        <wps:cNvSpPr/>
                        <wps:spPr>
                          <a:xfrm>
                            <a:off x="7315200" y="2565070"/>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7" name="Прямоугольник 97"/>
                        <wps:cNvSpPr/>
                        <wps:spPr>
                          <a:xfrm>
                            <a:off x="3776353" y="2838203"/>
                            <a:ext cx="723666" cy="2973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 name="Прямоугольник 98"/>
                        <wps:cNvSpPr/>
                        <wps:spPr>
                          <a:xfrm>
                            <a:off x="5403273" y="2838203"/>
                            <a:ext cx="723666" cy="2973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9" name="Прямоугольник 99"/>
                        <wps:cNvSpPr/>
                        <wps:spPr>
                          <a:xfrm>
                            <a:off x="7113319" y="2826327"/>
                            <a:ext cx="723666" cy="2973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 name="Прямоугольник 100"/>
                        <wps:cNvSpPr/>
                        <wps:spPr>
                          <a:xfrm>
                            <a:off x="2493818" y="3241964"/>
                            <a:ext cx="381467" cy="5775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65EB" w:rsidRDefault="002065EB" w:rsidP="002065EB">
                              <w:pPr>
                                <w:jc w:val="left"/>
                                <w:rPr>
                                  <w:color w:val="000000" w:themeColor="text1"/>
                                  <w:sz w:val="14"/>
                                  <w:lang w:val="ru-RU"/>
                                </w:rPr>
                              </w:pPr>
                              <w:r>
                                <w:rPr>
                                  <w:color w:val="000000" w:themeColor="text1"/>
                                  <w:sz w:val="14"/>
                                  <w:lang w:val="ru-RU"/>
                                </w:rPr>
                                <w:t xml:space="preserve">По 1-му в </w:t>
                              </w:r>
                            </w:p>
                            <w:p w:rsidR="002065EB" w:rsidRDefault="002065EB" w:rsidP="002065EB">
                              <w:pPr>
                                <w:jc w:val="left"/>
                                <w:rPr>
                                  <w:color w:val="000000" w:themeColor="text1"/>
                                  <w:sz w:val="14"/>
                                  <w:lang w:val="ru-RU"/>
                                </w:rPr>
                              </w:pPr>
                              <w:r>
                                <w:rPr>
                                  <w:color w:val="000000" w:themeColor="text1"/>
                                  <w:sz w:val="14"/>
                                  <w:lang w:val="ru-RU"/>
                                </w:rPr>
                                <w:t xml:space="preserve">резерв. </w:t>
                              </w:r>
                            </w:p>
                            <w:p w:rsidR="002065EB" w:rsidRDefault="002065EB" w:rsidP="002065EB">
                              <w:pPr>
                                <w:jc w:val="left"/>
                                <w:rPr>
                                  <w:color w:val="000000" w:themeColor="text1"/>
                                  <w:sz w:val="14"/>
                                  <w:lang w:val="ru-RU"/>
                                </w:rPr>
                              </w:pPr>
                              <w:r>
                                <w:rPr>
                                  <w:color w:val="000000" w:themeColor="text1"/>
                                  <w:sz w:val="14"/>
                                  <w:lang w:val="ru-RU"/>
                                </w:rPr>
                                <w:t xml:space="preserve">центре </w:t>
                              </w:r>
                            </w:p>
                            <w:p w:rsidR="002065EB" w:rsidRPr="00C867CB" w:rsidRDefault="002065EB" w:rsidP="002065EB">
                              <w:pPr>
                                <w:jc w:val="left"/>
                                <w:rPr>
                                  <w:color w:val="000000" w:themeColor="text1"/>
                                  <w:sz w:val="16"/>
                                  <w:lang w:val="ru-RU"/>
                                </w:rPr>
                              </w:pPr>
                              <w:r>
                                <w:rPr>
                                  <w:color w:val="000000" w:themeColor="text1"/>
                                  <w:sz w:val="14"/>
                                  <w:lang w:val="ru-RU"/>
                                </w:rPr>
                                <w:t>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2" name="Прямоугольник 102"/>
                        <wps:cNvSpPr/>
                        <wps:spPr>
                          <a:xfrm>
                            <a:off x="5807034" y="3230089"/>
                            <a:ext cx="381467" cy="5775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65EB" w:rsidRDefault="002065EB" w:rsidP="002065EB">
                              <w:pPr>
                                <w:jc w:val="left"/>
                                <w:rPr>
                                  <w:color w:val="000000" w:themeColor="text1"/>
                                  <w:sz w:val="14"/>
                                  <w:lang w:val="ru-RU"/>
                                </w:rPr>
                              </w:pPr>
                              <w:r>
                                <w:rPr>
                                  <w:color w:val="000000" w:themeColor="text1"/>
                                  <w:sz w:val="14"/>
                                  <w:lang w:val="ru-RU"/>
                                </w:rPr>
                                <w:t xml:space="preserve">По 1-му в </w:t>
                              </w:r>
                            </w:p>
                            <w:p w:rsidR="002065EB" w:rsidRDefault="002065EB" w:rsidP="002065EB">
                              <w:pPr>
                                <w:jc w:val="left"/>
                                <w:rPr>
                                  <w:color w:val="000000" w:themeColor="text1"/>
                                  <w:sz w:val="14"/>
                                  <w:lang w:val="ru-RU"/>
                                </w:rPr>
                              </w:pPr>
                              <w:r>
                                <w:rPr>
                                  <w:color w:val="000000" w:themeColor="text1"/>
                                  <w:sz w:val="14"/>
                                  <w:lang w:val="ru-RU"/>
                                </w:rPr>
                                <w:t xml:space="preserve">резерв. </w:t>
                              </w:r>
                            </w:p>
                            <w:p w:rsidR="002065EB" w:rsidRDefault="002065EB" w:rsidP="002065EB">
                              <w:pPr>
                                <w:jc w:val="left"/>
                                <w:rPr>
                                  <w:color w:val="000000" w:themeColor="text1"/>
                                  <w:sz w:val="14"/>
                                  <w:lang w:val="ru-RU"/>
                                </w:rPr>
                              </w:pPr>
                              <w:r>
                                <w:rPr>
                                  <w:color w:val="000000" w:themeColor="text1"/>
                                  <w:sz w:val="14"/>
                                  <w:lang w:val="ru-RU"/>
                                </w:rPr>
                                <w:t xml:space="preserve">центре </w:t>
                              </w:r>
                            </w:p>
                            <w:p w:rsidR="002065EB" w:rsidRPr="00C867CB" w:rsidRDefault="002065EB" w:rsidP="002065EB">
                              <w:pPr>
                                <w:jc w:val="left"/>
                                <w:rPr>
                                  <w:color w:val="000000" w:themeColor="text1"/>
                                  <w:sz w:val="16"/>
                                  <w:lang w:val="ru-RU"/>
                                </w:rPr>
                              </w:pPr>
                              <w:r>
                                <w:rPr>
                                  <w:color w:val="000000" w:themeColor="text1"/>
                                  <w:sz w:val="14"/>
                                  <w:lang w:val="ru-RU"/>
                                </w:rPr>
                                <w:t>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3" name="Прямоугольник 103"/>
                        <wps:cNvSpPr/>
                        <wps:spPr>
                          <a:xfrm>
                            <a:off x="3028208" y="3431969"/>
                            <a:ext cx="639519" cy="1625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65EB" w:rsidRPr="00C867CB" w:rsidRDefault="002065EB" w:rsidP="002065EB">
                              <w:pPr>
                                <w:jc w:val="left"/>
                                <w:rPr>
                                  <w:color w:val="000000" w:themeColor="text1"/>
                                  <w:sz w:val="16"/>
                                  <w:lang w:val="ru-RU"/>
                                </w:rPr>
                              </w:pPr>
                              <w:r>
                                <w:rPr>
                                  <w:color w:val="000000" w:themeColor="text1"/>
                                  <w:sz w:val="14"/>
                                  <w:lang w:val="ru-RU"/>
                                </w:rPr>
                                <w:t xml:space="preserve">   Не указано</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4" name="Прямоугольник 104"/>
                        <wps:cNvSpPr/>
                        <wps:spPr>
                          <a:xfrm>
                            <a:off x="3823855" y="3431969"/>
                            <a:ext cx="639519" cy="1625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65EB" w:rsidRPr="00C867CB" w:rsidRDefault="002065EB" w:rsidP="002065EB">
                              <w:pPr>
                                <w:jc w:val="left"/>
                                <w:rPr>
                                  <w:color w:val="000000" w:themeColor="text1"/>
                                  <w:sz w:val="16"/>
                                  <w:lang w:val="ru-RU"/>
                                </w:rPr>
                              </w:pPr>
                              <w:r>
                                <w:rPr>
                                  <w:color w:val="000000" w:themeColor="text1"/>
                                  <w:sz w:val="14"/>
                                  <w:lang w:val="ru-RU"/>
                                </w:rPr>
                                <w:t xml:space="preserve">   Не указано</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5" name="Прямоугольник 105"/>
                        <wps:cNvSpPr/>
                        <wps:spPr>
                          <a:xfrm>
                            <a:off x="3740727" y="3550722"/>
                            <a:ext cx="788670" cy="26913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065EB" w:rsidRPr="00C867CB" w:rsidRDefault="002065EB" w:rsidP="002065EB">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6" name="Прямоугольник 106"/>
                        <wps:cNvSpPr/>
                        <wps:spPr>
                          <a:xfrm>
                            <a:off x="6400800" y="3277590"/>
                            <a:ext cx="614766" cy="1625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4374" w:rsidRPr="00C867CB" w:rsidRDefault="00354374" w:rsidP="00354374">
                              <w:pPr>
                                <w:jc w:val="left"/>
                                <w:rPr>
                                  <w:color w:val="000000" w:themeColor="text1"/>
                                  <w:sz w:val="16"/>
                                  <w:lang w:val="ru-RU"/>
                                </w:rPr>
                              </w:pPr>
                              <w:r>
                                <w:rPr>
                                  <w:color w:val="000000" w:themeColor="text1"/>
                                  <w:sz w:val="14"/>
                                  <w:lang w:val="ru-RU"/>
                                </w:rPr>
                                <w:t>Не менее 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7" name="Прямоугольник 107"/>
                        <wps:cNvSpPr/>
                        <wps:spPr>
                          <a:xfrm>
                            <a:off x="7137070" y="3277590"/>
                            <a:ext cx="614766" cy="1625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4374" w:rsidRPr="00C867CB" w:rsidRDefault="00354374" w:rsidP="00354374">
                              <w:pPr>
                                <w:jc w:val="left"/>
                                <w:rPr>
                                  <w:color w:val="000000" w:themeColor="text1"/>
                                  <w:sz w:val="16"/>
                                  <w:lang w:val="ru-RU"/>
                                </w:rPr>
                              </w:pPr>
                              <w:r>
                                <w:rPr>
                                  <w:color w:val="000000" w:themeColor="text1"/>
                                  <w:sz w:val="14"/>
                                  <w:lang w:val="ru-RU"/>
                                </w:rPr>
                                <w:t>Не менее 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8" name="Прямоугольник 108"/>
                        <wps:cNvSpPr/>
                        <wps:spPr>
                          <a:xfrm>
                            <a:off x="7077693" y="3562598"/>
                            <a:ext cx="788670" cy="25184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4374" w:rsidRPr="00C867CB" w:rsidRDefault="00354374" w:rsidP="00354374">
                              <w:pPr>
                                <w:jc w:val="left"/>
                                <w:rPr>
                                  <w:color w:val="000000" w:themeColor="text1"/>
                                  <w:sz w:val="16"/>
                                  <w:lang w:val="ru-RU"/>
                                </w:rPr>
                              </w:pPr>
                              <w:r>
                                <w:rPr>
                                  <w:color w:val="000000" w:themeColor="text1"/>
                                  <w:sz w:val="14"/>
                                  <w:lang w:val="ru-RU"/>
                                </w:rPr>
                                <w:t>3, с 1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9" name="Прямоугольник 109"/>
                        <wps:cNvSpPr/>
                        <wps:spPr>
                          <a:xfrm>
                            <a:off x="2066306" y="3871356"/>
                            <a:ext cx="788670" cy="336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54374" w:rsidRPr="00C867CB" w:rsidRDefault="00354374" w:rsidP="00354374">
                              <w:pPr>
                                <w:jc w:val="left"/>
                                <w:rPr>
                                  <w:color w:val="000000" w:themeColor="text1"/>
                                  <w:sz w:val="16"/>
                                  <w:lang w:val="ru-RU"/>
                                </w:rPr>
                              </w:pPr>
                              <w:r>
                                <w:rPr>
                                  <w:color w:val="000000" w:themeColor="text1"/>
                                  <w:sz w:val="14"/>
                                  <w:lang w:val="ru-RU"/>
                                </w:rPr>
                                <w:t>2, с 1 ИБП в резерв. центре управ.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0" name="Прямоугольник 110"/>
                        <wps:cNvSpPr/>
                        <wps:spPr>
                          <a:xfrm>
                            <a:off x="2909455" y="3871356"/>
                            <a:ext cx="788670" cy="2636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B5E79" w:rsidRPr="00C867CB" w:rsidRDefault="005B5E79" w:rsidP="005B5E79">
                              <w:pPr>
                                <w:jc w:val="left"/>
                                <w:rPr>
                                  <w:color w:val="000000" w:themeColor="text1"/>
                                  <w:sz w:val="16"/>
                                  <w:lang w:val="ru-RU"/>
                                </w:rPr>
                              </w:pPr>
                              <w:r>
                                <w:rPr>
                                  <w:color w:val="000000" w:themeColor="text1"/>
                                  <w:sz w:val="14"/>
                                  <w:lang w:val="ru-RU"/>
                                </w:rPr>
                                <w:t xml:space="preserve">Указанная система ИБП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1" name="Прямоугольник 111"/>
                        <wps:cNvSpPr/>
                        <wps:spPr>
                          <a:xfrm>
                            <a:off x="3752603" y="3859481"/>
                            <a:ext cx="788670" cy="39344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B5E79" w:rsidRPr="00C867CB" w:rsidRDefault="005B5E79" w:rsidP="005B5E79">
                              <w:pPr>
                                <w:jc w:val="left"/>
                                <w:rPr>
                                  <w:color w:val="000000" w:themeColor="text1"/>
                                  <w:sz w:val="16"/>
                                  <w:lang w:val="ru-RU"/>
                                </w:rPr>
                              </w:pPr>
                              <w:r w:rsidRPr="005B5E79">
                                <w:rPr>
                                  <w:color w:val="000000" w:themeColor="text1"/>
                                  <w:sz w:val="12"/>
                                  <w:lang w:val="ru-RU"/>
                                </w:rPr>
                                <w:t>Указанная система ИБП, плюс 1 ИБП в резервном центре управ</w:t>
                              </w:r>
                              <w:r>
                                <w:rPr>
                                  <w:color w:val="000000" w:themeColor="text1"/>
                                  <w:sz w:val="14"/>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2" name="Прямоугольник 112"/>
                        <wps:cNvSpPr/>
                        <wps:spPr>
                          <a:xfrm>
                            <a:off x="4738255" y="3859481"/>
                            <a:ext cx="397950" cy="26366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B5E79" w:rsidRPr="00C867CB" w:rsidRDefault="005B5E79" w:rsidP="005B5E79">
                              <w:pPr>
                                <w:jc w:val="left"/>
                                <w:rPr>
                                  <w:color w:val="000000" w:themeColor="text1"/>
                                  <w:sz w:val="16"/>
                                  <w:lang w:val="ru-RU"/>
                                </w:rPr>
                              </w:pPr>
                              <w:r>
                                <w:rPr>
                                  <w:color w:val="000000" w:themeColor="text1"/>
                                  <w:sz w:val="14"/>
                                  <w:lang w:val="ru-RU"/>
                                </w:rPr>
                                <w:t xml:space="preserve">2 ИБП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3" name="Прямоугольник 113"/>
                        <wps:cNvSpPr/>
                        <wps:spPr>
                          <a:xfrm>
                            <a:off x="5391397" y="3859481"/>
                            <a:ext cx="788670" cy="39344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B5E79" w:rsidRPr="00C867CB" w:rsidRDefault="005B5E79" w:rsidP="005B5E79">
                              <w:pPr>
                                <w:jc w:val="left"/>
                                <w:rPr>
                                  <w:color w:val="000000" w:themeColor="text1"/>
                                  <w:sz w:val="16"/>
                                  <w:lang w:val="ru-RU"/>
                                </w:rPr>
                              </w:pPr>
                              <w:r>
                                <w:rPr>
                                  <w:color w:val="000000" w:themeColor="text1"/>
                                  <w:sz w:val="12"/>
                                  <w:lang w:val="ru-RU"/>
                                </w:rPr>
                                <w:t>2</w:t>
                              </w:r>
                              <w:r w:rsidRPr="005B5E79">
                                <w:rPr>
                                  <w:color w:val="000000" w:themeColor="text1"/>
                                  <w:sz w:val="12"/>
                                  <w:lang w:val="ru-RU"/>
                                </w:rPr>
                                <w:t xml:space="preserve"> ИБП</w:t>
                              </w:r>
                              <w:r>
                                <w:rPr>
                                  <w:color w:val="000000" w:themeColor="text1"/>
                                  <w:sz w:val="12"/>
                                  <w:lang w:val="ru-RU"/>
                                </w:rPr>
                                <w:t xml:space="preserve">, плюс 1 ИБП </w:t>
                              </w:r>
                              <w:r w:rsidRPr="005B5E79">
                                <w:rPr>
                                  <w:color w:val="000000" w:themeColor="text1"/>
                                  <w:sz w:val="12"/>
                                  <w:lang w:val="ru-RU"/>
                                </w:rPr>
                                <w:t xml:space="preserve"> в </w:t>
                              </w:r>
                              <w:r w:rsidR="004363FA">
                                <w:rPr>
                                  <w:color w:val="000000" w:themeColor="text1"/>
                                  <w:sz w:val="12"/>
                                  <w:lang w:val="ru-RU"/>
                                </w:rPr>
                                <w:t xml:space="preserve">отдельном отсеке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4" name="Прямоугольник 114"/>
                        <wps:cNvSpPr/>
                        <wps:spPr>
                          <a:xfrm>
                            <a:off x="6234545" y="3871356"/>
                            <a:ext cx="788670" cy="29718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 xml:space="preserve">Указанная система ИБП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5" name="Прямоугольник 115"/>
                        <wps:cNvSpPr/>
                        <wps:spPr>
                          <a:xfrm>
                            <a:off x="7065818" y="3859481"/>
                            <a:ext cx="788670" cy="39344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sidRPr="005B5E79">
                                <w:rPr>
                                  <w:color w:val="000000" w:themeColor="text1"/>
                                  <w:sz w:val="12"/>
                                  <w:lang w:val="ru-RU"/>
                                </w:rPr>
                                <w:t>Указанная система ИБП, плюс 1 ИБП в резервном центре управ</w:t>
                              </w:r>
                              <w:r>
                                <w:rPr>
                                  <w:color w:val="000000" w:themeColor="text1"/>
                                  <w:sz w:val="14"/>
                                  <w:lang w:val="ru-RU"/>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6" name="Прямоугольник 116"/>
                        <wps:cNvSpPr/>
                        <wps:spPr>
                          <a:xfrm>
                            <a:off x="1520042" y="4560125"/>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7" name="Прямоугольник 117"/>
                        <wps:cNvSpPr/>
                        <wps:spPr>
                          <a:xfrm>
                            <a:off x="1484416"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8" name="Прямоугольник 118"/>
                        <wps:cNvSpPr/>
                        <wps:spPr>
                          <a:xfrm>
                            <a:off x="2339439" y="4560125"/>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9" name="Прямоугольник 119"/>
                        <wps:cNvSpPr/>
                        <wps:spPr>
                          <a:xfrm>
                            <a:off x="2339439"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0" name="Прямоугольник 120"/>
                        <wps:cNvSpPr/>
                        <wps:spPr>
                          <a:xfrm>
                            <a:off x="3170712" y="4560125"/>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1" name="Прямоугольник 121"/>
                        <wps:cNvSpPr/>
                        <wps:spPr>
                          <a:xfrm>
                            <a:off x="3194462"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2" name="Прямоугольник 122"/>
                        <wps:cNvSpPr/>
                        <wps:spPr>
                          <a:xfrm>
                            <a:off x="4833257"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3" name="Прямоугольник 123"/>
                        <wps:cNvSpPr/>
                        <wps:spPr>
                          <a:xfrm>
                            <a:off x="4037610" y="4560125"/>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4" name="Прямоугольник 124"/>
                        <wps:cNvSpPr/>
                        <wps:spPr>
                          <a:xfrm>
                            <a:off x="4013860"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5" name="Прямоугольник 125"/>
                        <wps:cNvSpPr/>
                        <wps:spPr>
                          <a:xfrm>
                            <a:off x="4845132" y="4560125"/>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6" name="Прямоугольник 126"/>
                        <wps:cNvSpPr/>
                        <wps:spPr>
                          <a:xfrm>
                            <a:off x="5700156" y="4572000"/>
                            <a:ext cx="252095" cy="1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7" name="Прямоугольник 127"/>
                        <wps:cNvSpPr/>
                        <wps:spPr>
                          <a:xfrm>
                            <a:off x="5676405" y="4310743"/>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9" name="Прямоугольник 129"/>
                        <wps:cNvSpPr/>
                        <wps:spPr>
                          <a:xfrm>
                            <a:off x="6543304" y="4298868"/>
                            <a:ext cx="252441" cy="151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0" name="Прямоугольник 130"/>
                        <wps:cNvSpPr/>
                        <wps:spPr>
                          <a:xfrm>
                            <a:off x="6543304" y="4572000"/>
                            <a:ext cx="252095" cy="1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1" name="Прямоугольник 131"/>
                        <wps:cNvSpPr/>
                        <wps:spPr>
                          <a:xfrm>
                            <a:off x="7315200" y="4310743"/>
                            <a:ext cx="252095" cy="1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 name="Прямоугольник 132"/>
                        <wps:cNvSpPr/>
                        <wps:spPr>
                          <a:xfrm>
                            <a:off x="7327075" y="4572000"/>
                            <a:ext cx="252095" cy="1511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id="Группа 133" o:spid="_x0000_s1026" style="position:absolute;left:0;text-align:left;margin-left:55.5pt;margin-top:3pt;width:619.4pt;height:375.3pt;z-index:251910144" coordsize="78663,4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">
                <v:rect id="Прямоугольник 1" o:spid="_x0000_s1027" style="position:absolute;width:10096;height:28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xVEMIA&#10;AADaAAAADwAAAGRycy9kb3ducmV2LnhtbERPO2vDMBDeC/kP4gLdarkekuBGMcUQyNAhTgul29W6&#10;2CbWybZUP/59FSh0Oj6+5+2z2bRipME1lhU8RzEI4tLqhisFH+/Hpx0I55E1tpZJwUIOssPqYY+p&#10;thMXNF58JUIIuxQV1N53qZSurMmgi2xHHLirHQz6AIdK6gGnEG5amcTxRhpsODTU2FFeU3m7/BgF&#10;/Tjtzp/FNG798pb08us7L91Wqcf1/PoCwtPs/8V/7pMO8+H+yv3Kw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nFUQwgAAANoAAAAPAAAAAAAAAAAAAAAAAJgCAABkcnMvZG93&#10;bnJldi54bWxQSwUGAAAAAAQABAD1AAAAhwMAAAAA&#10;" fillcolor="white [3212]" stroked="f" strokeweight="2pt">
                  <v:textbox style="mso-fit-shape-to-text:t" inset="0,0,0,0">
                    <w:txbxContent>
                      <w:p w:rsidR="007E33CE" w:rsidRPr="001D5CD4" w:rsidRDefault="007E33CE" w:rsidP="001D5CD4">
                        <w:pPr>
                          <w:jc w:val="left"/>
                          <w:rPr>
                            <w:color w:val="000000" w:themeColor="text1"/>
                            <w:sz w:val="18"/>
                            <w:lang w:val="ru-RU"/>
                          </w:rPr>
                        </w:pPr>
                        <w:r w:rsidRPr="001D5CD4">
                          <w:rPr>
                            <w:color w:val="000000" w:themeColor="text1"/>
                            <w:sz w:val="18"/>
                            <w:lang w:val="ru-RU"/>
                          </w:rPr>
                          <w:t>Подсистемы или компоненты</w:t>
                        </w:r>
                      </w:p>
                    </w:txbxContent>
                  </v:textbox>
                </v:rect>
                <v:rect id="Прямоугольник 4" o:spid="_x0000_s1028" style="position:absolute;top:3443;width:10096;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ijsMA&#10;AADaAAAADwAAAGRycy9kb3ducmV2LnhtbESPQWvCQBSE70L/w/IKveluS5AYXSUULAV70OjF2yP7&#10;TILZtzG71fTfdwXB4zAz3zCL1WBbcaXeN441vE8UCOLSmYYrDYf9epyC8AHZYOuYNPyRh9XyZbTA&#10;zLgb7+hahEpECPsMNdQhdJmUvqzJop+4jjh6J9dbDFH2lTQ93iLctvJDqam02HBcqLGjz5rKc/Fr&#10;NaScNmqTqMtsl/xMN19ymx/3udZvr0M+BxFoCM/wo/1tNCRwvxJv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gijsMAAADaAAAADwAAAAAAAAAAAAAAAACYAgAAZHJzL2Rv&#10;d25yZXYueG1sUEsFBgAAAAAEAAQA9QAAAIgDAAAAAA==&#10;" fillcolor="white [3212]" stroked="f" strokeweight="2pt">
                  <v:textbox inset="0,0,0,0">
                    <w:txbxContent>
                      <w:p w:rsidR="007E33CE" w:rsidRPr="001D5CD4" w:rsidRDefault="007E33CE" w:rsidP="001D5CD4">
                        <w:pPr>
                          <w:jc w:val="left"/>
                          <w:rPr>
                            <w:color w:val="000000" w:themeColor="text1"/>
                            <w:sz w:val="18"/>
                            <w:lang w:val="ru-RU"/>
                          </w:rPr>
                        </w:pPr>
                        <w:r>
                          <w:rPr>
                            <w:color w:val="000000" w:themeColor="text1"/>
                            <w:sz w:val="18"/>
                            <w:lang w:val="ru-RU"/>
                          </w:rPr>
                          <w:t>Символ:</w:t>
                        </w:r>
                      </w:p>
                    </w:txbxContent>
                  </v:textbox>
                </v:rect>
                <v:rect id="Прямоугольник 5" o:spid="_x0000_s1029" style="position:absolute;left:12230;width:16193;height:28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dTE8QA&#10;AADaAAAADwAAAGRycy9kb3ducmV2LnhtbESPQWvCQBSE74L/YXlCb2ZjoDVEVymC4KGHagXp7TX7&#10;TEKzb5PsmsR/3xWEHoeZ+YZZb0dTi546V1lWsIhiEMS51RUXCs5f+3kKwnlkjbVlUnAnB9vNdLLG&#10;TNuBj9SffCEChF2GCkrvm0xKl5dk0EW2IQ7e1XYGfZBdIXWHQ4CbWiZx/CYNVhwWSmxoV1L+e7oZ&#10;BW0/pJ+X49Av/f0jaeX3zy53S6VeZuP7CoSn0f+Hn+2DVvAKjyvhBs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nUxPEAAAA2gAAAA8AAAAAAAAAAAAAAAAAmAIAAGRycy9k&#10;b3ducmV2LnhtbFBLBQYAAAAABAAEAPUAAACJAwAAAAA=&#10;" fillcolor="white [3212]" stroked="f" strokeweight="2pt">
                  <v:textbox style="mso-fit-shape-to-text:t" inset="0,0,0,0">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ИМО/Конфигурация системы</w:t>
                        </w:r>
                      </w:p>
                    </w:txbxContent>
                  </v:textbox>
                </v:rect>
                <v:rect id="Прямоугольник 6" o:spid="_x0000_s1030" style="position:absolute;left:28854;width:16193;height:28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XNZMMA&#10;AADaAAAADwAAAGRycy9kb3ducmV2LnhtbESPQWvCQBSE74L/YXlCb7qpB5U0GymC4MFDkwri7TX7&#10;TILZtzG7JvHfdwsFj8PMfMMk29E0oqfO1ZYVvC8iEMSF1TWXCk7f+/kGhPPIGhvLpOBJDrbpdJJg&#10;rO3AGfW5L0WAsItRQeV9G0vpiooMuoVtiYN3tZ1BH2RXSt3hEOCmkcsoWkmDNYeFClvaVVTc8odR&#10;cO+Hzdc5G/q1fx6Xd3n52RVurdTbbPz8AOFp9K/wf/ugFazg70q4ATL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XNZMMAAADaAAAADwAAAAAAAAAAAAAAAACYAgAAZHJzL2Rv&#10;d25yZXYueG1sUEsFBgAAAAAEAAQA9QAAAIgDAAAAAA==&#10;" fillcolor="white [3212]" stroked="f" strokeweight="2pt">
                  <v:textbox style="mso-fit-shape-to-text:t" inset="0,0,0,0">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А</w:t>
                        </w:r>
                        <w:r>
                          <w:rPr>
                            <w:color w:val="000000" w:themeColor="text1"/>
                            <w:sz w:val="18"/>
                            <w:lang w:val="en-US"/>
                          </w:rPr>
                          <w:t>БС</w:t>
                        </w:r>
                        <w:r>
                          <w:rPr>
                            <w:color w:val="000000" w:themeColor="text1"/>
                            <w:sz w:val="18"/>
                            <w:lang w:val="ru-RU"/>
                          </w:rPr>
                          <w:t>/Конфигурация системы</w:t>
                        </w:r>
                      </w:p>
                    </w:txbxContent>
                  </v:textbox>
                </v:rect>
                <v:rect id="Прямоугольник 7" o:spid="_x0000_s1031" style="position:absolute;left:45360;top:118;width:1619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lo/8MA&#10;AADaAAAADwAAAGRycy9kb3ducmV2LnhtbESPQYvCMBSE74L/ITzBm6Z6sNI1LYsgePCg7oJ4ezZv&#10;27LNS21iW/+9ERb2OMzMN8wmG0wtOmpdZVnBYh6BIM6trrhQ8P21m61BOI+ssbZMCp7kIEvHow0m&#10;2vZ8ou7sCxEg7BJUUHrfJFK6vCSDbm4b4uD92NagD7ItpG6xD3BTy2UUraTBisNCiQ1tS8p/zw+j&#10;4N716+Pl1Hexfx6Wd3m9bXMXKzWdDJ8fIDwN/j/8195rBTG8r4QbIN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lo/8MAAADaAAAADwAAAAAAAAAAAAAAAACYAgAAZHJzL2Rv&#10;d25yZXYueG1sUEsFBgAAAAAEAAQA9QAAAIgDAAAAAA==&#10;" fillcolor="white [3212]" stroked="f" strokeweight="2pt">
                  <v:textbox style="mso-fit-shape-to-text:t" inset="0,0,0,0">
                    <w:txbxContent>
                      <w:p w:rsidR="007E33CE" w:rsidRPr="001D5CD4" w:rsidRDefault="007E33CE" w:rsidP="001D5CD4">
                        <w:pPr>
                          <w:jc w:val="left"/>
                          <w:rPr>
                            <w:color w:val="000000" w:themeColor="text1"/>
                            <w:sz w:val="18"/>
                            <w:lang w:val="ru-RU"/>
                          </w:rPr>
                        </w:pPr>
                        <w:r>
                          <w:rPr>
                            <w:color w:val="000000" w:themeColor="text1"/>
                            <w:sz w:val="18"/>
                            <w:lang w:val="ru-RU"/>
                          </w:rPr>
                          <w:t>Классы оборудования ДНВ/Конфигурация системы</w:t>
                        </w:r>
                      </w:p>
                    </w:txbxContent>
                  </v:textbox>
                </v:rect>
                <v:rect id="Прямоугольник 10" o:spid="_x0000_s1032" style="position:absolute;left:62103;top:118;width:1619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0zcQA&#10;AADbAAAADwAAAGRycy9kb3ducmV2LnhtbESPT4vCQAzF7wt+hyGCt3Wqh1Wqo4ggeNjD+geWvcVO&#10;bIudTO3MtvXbm4PgLeG9vPfLct27SrXUhNKzgck4AUWceVtybuB82n3OQYWIbLHyTAYeFGC9Gnws&#10;MbW+4wO1x5grCeGQooEixjrVOmQFOQxjXxOLdvWNwyhrk2vbYCfhrtLTJPnSDkuWhgJr2haU3Y7/&#10;zsC97eY/v4euncXH9/Su/y7bLMyMGQ37zQJUpD6+za/rvRV8oZdfZAC9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9M3EAAAA2wAAAA8AAAAAAAAAAAAAAAAAmAIAAGRycy9k&#10;b3ducmV2LnhtbFBLBQYAAAAABAAEAPUAAACJAwAAAAA=&#10;" fillcolor="white [3212]" stroked="f" strokeweight="2pt">
                  <v:textbox style="mso-fit-shape-to-text:t" inset="0,0,0,0">
                    <w:txbxContent>
                      <w:p w:rsidR="007E33CE" w:rsidRPr="001D5CD4" w:rsidRDefault="007E33CE" w:rsidP="00AA0C93">
                        <w:pPr>
                          <w:jc w:val="left"/>
                          <w:rPr>
                            <w:color w:val="000000" w:themeColor="text1"/>
                            <w:sz w:val="18"/>
                            <w:lang w:val="ru-RU"/>
                          </w:rPr>
                        </w:pPr>
                        <w:r>
                          <w:rPr>
                            <w:color w:val="000000" w:themeColor="text1"/>
                            <w:sz w:val="18"/>
                            <w:lang w:val="ru-RU"/>
                          </w:rPr>
                          <w:t xml:space="preserve">Классы оборудования </w:t>
                        </w:r>
                        <w:r>
                          <w:rPr>
                            <w:color w:val="000000" w:themeColor="text1"/>
                            <w:sz w:val="18"/>
                            <w:lang w:val="en-US"/>
                          </w:rPr>
                          <w:t>LRS</w:t>
                        </w:r>
                        <w:r>
                          <w:rPr>
                            <w:color w:val="000000" w:themeColor="text1"/>
                            <w:sz w:val="18"/>
                            <w:lang w:val="ru-RU"/>
                          </w:rPr>
                          <w:t>/Конфигурация системы</w:t>
                        </w:r>
                      </w:p>
                    </w:txbxContent>
                  </v:textbox>
                </v:rect>
                <v:rect id="Прямоугольник 11" o:spid="_x0000_s1033" style="position:absolute;left:12231;top:3443;width:7874;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SKPsEA&#10;AADbAAAADwAAAGRycy9kb3ducmV2LnhtbERPS4vCMBC+C/6HMAveNFFEatcoRVgR9ODr4m1oZtuy&#10;zaTbRK3/3ggLe5uP7zmLVWdrcafWV441jEcKBHHuTMWFhsv5a5iA8AHZYO2YNDzJw2rZ7y0wNe7B&#10;R7qfQiFiCPsUNZQhNKmUPi/Joh+5hjhy3661GCJsC2lafMRwW8uJUjNpseLYUGJD65Lyn9PNakg4&#10;qdRuqn7nx+l+ttvIQ3Y9Z1oPPrrsE0SgLvyL/9xbE+eP4f1LPEA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Uij7BAAAA2wAAAA8AAAAAAAAAAAAAAAAAmAIAAGRycy9kb3du&#10;cmV2LnhtbFBLBQYAAAAABAAEAPUAAACGAw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Класс 2 ИМО</w:t>
                        </w:r>
                      </w:p>
                    </w:txbxContent>
                  </v:textbox>
                </v:rect>
                <v:rect id="Прямоугольник 12" o:spid="_x0000_s1034" style="position:absolute;left:20544;top:3443;width:7874;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YUScEA&#10;AADbAAAADwAAAGRycy9kb3ducmV2LnhtbERPS4vCMBC+C/sfwizsTRNFpFajFEFZ0IOPvextaMa2&#10;2Exqk9XuvzeC4G0+vufMl52txY1aXznWMBwoEMS5MxUXGn5O634Cwgdkg7Vj0vBPHpaLj94cU+Pu&#10;fKDbMRQihrBPUUMZQpNK6fOSLPqBa4gjd3atxRBhW0jT4j2G21qOlJpIixXHhhIbWpWUX45/VkPC&#10;SaW2Y3WdHsa7yXYj99nvKdP667PLZiACdeEtfrm/TZw/gucv8Q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GFEnBAAAA2wAAAA8AAAAAAAAAAAAAAAAAmAIAAGRycy9kb3du&#10;cmV2LnhtbFBLBQYAAAAABAAEAPUAAACGAw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Класс 3 ИМО</w:t>
                        </w:r>
                      </w:p>
                    </w:txbxContent>
                  </v:textbox>
                </v:rect>
                <v:rect id="Прямоугольник 13" o:spid="_x0000_s1035" style="position:absolute;left:29569;top:3443;width:6223;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qx0sMA&#10;AADbAAAADwAAAGRycy9kb3ducmV2LnhtbERPTWvCQBC9F/wPywi91V2rSEzdSChUCvZg1EtvQ3aa&#10;hGZnY3Yb03/fLQje5vE+Z7MdbSsG6n3jWMN8pkAQl840XGk4n96eEhA+IBtsHZOGX/KwzSYPG0yN&#10;u3JBwzFUIoawT1FDHUKXSunLmiz6meuII/fleoshwr6SpsdrDLetfFZqJS02HBtq7Oi1pvL7+GM1&#10;JJw0ar9Ul3Wx/Fjtd/KQf55yrR+nY/4CItAY7uKb+93E+Qv4/yUe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qx0sMAAADbAAAADwAAAAAAAAAAAAAAAACYAgAAZHJzL2Rv&#10;d25yZXYueG1sUEsFBgAAAAAEAAQA9QAAAIgDA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 xml:space="preserve">ДП класс 2 </w:t>
                        </w:r>
                      </w:p>
                    </w:txbxContent>
                  </v:textbox>
                </v:rect>
                <v:rect id="Прямоугольник 14" o:spid="_x0000_s1036" style="position:absolute;left:38238;top:3443;width:6223;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MppsIA&#10;AADbAAAADwAAAGRycy9kb3ducmV2LnhtbERPTWvCQBC9C/0PyxR6092WIDG6SihYCvag0Yu3ITsm&#10;wexszG41/fddQfA2j/c5i9VgW3Gl3jeONbxPFAji0pmGKw2H/XqcgvAB2WDrmDT8kYfV8mW0wMy4&#10;G+/oWoRKxBD2GWqoQ+gyKX1Zk0U/cR1x5E6utxgi7CtperzFcNvKD6Wm0mLDsaHGjj5rKs/Fr9WQ&#10;ctqoTaIus13yM918yW1+3Odav70O+RxEoCE8xQ/3t4nzE7j/E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YymmwgAAANsAAAAPAAAAAAAAAAAAAAAAAJgCAABkcnMvZG93&#10;bnJldi54bWxQSwUGAAAAAAQABAD1AAAAhwM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 xml:space="preserve">ДП класс 3 </w:t>
                        </w:r>
                      </w:p>
                    </w:txbxContent>
                  </v:textbox>
                </v:rect>
                <v:rect id="Прямоугольник 15" o:spid="_x0000_s1037" style="position:absolute;left:62939;top:3443;width:6223;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MPcIA&#10;AADbAAAADwAAAGRycy9kb3ducmV2LnhtbERPS4vCMBC+C/6HMII3TRRXatcoRVAW3IOvy96GZrYt&#10;20xqE7X77zcLgrf5+J6zXHe2FndqfeVYw2SsQBDnzlRcaLict6MEhA/IBmvHpOGXPKxX/d4SU+Me&#10;fKT7KRQihrBPUUMZQpNK6fOSLPqxa4gj9+1aiyHCtpCmxUcMt7WcKjWXFiuODSU2tCkp/zndrIaE&#10;k0rtZ+q6OM4+5/udPGRf50zr4aDL3kEE6sJL/HR/mDj/Df5/i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L4w9wgAAANsAAAAPAAAAAAAAAAAAAAAAAJgCAABkcnMvZG93&#10;bnJldi54bWxQSwUGAAAAAAQABAD1AAAAhwM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ДП (АА)</w:t>
                        </w:r>
                      </w:p>
                    </w:txbxContent>
                  </v:textbox>
                </v:rect>
                <v:rect id="Прямоугольник 16" o:spid="_x0000_s1038" style="position:absolute;left:71133;top:3443;width:6223;height:13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0SSsIA&#10;AADbAAAADwAAAGRycy9kb3ducmV2LnhtbERPTWvCQBC9C/0PyxR6091KCDF1DaFQEeyhRi+9Ddlp&#10;EpqdTbOrpv++WxC8zeN9zrqYbC8uNPrOsYbnhQJBXDvTcaPhdHybZyB8QDbYOyYNv+Sh2DzM1pgb&#10;d+UDXarQiBjCPkcNbQhDLqWvW7LoF24gjtyXGy2GCMdGmhGvMdz2cqlUKi12HBtaHOi1pfq7OlsN&#10;GWed2ifqZ3VI3tP9Vn6Un8dS66fHqXwBEWgKd/HNvTNxfgr/v8QD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RJKwgAAANsAAAAPAAAAAAAAAAAAAAAAAJgCAABkcnMvZG93&#10;bnJldi54bWxQSwUGAAAAAAQABAD1AAAAhwMAAAAA&#10;" fillcolor="white [3212]" stroked="f" strokeweight="2pt">
                  <v:textbox inset="0,0,0,0">
                    <w:txbxContent>
                      <w:p w:rsidR="007E33CE" w:rsidRPr="00AA0C93" w:rsidRDefault="007E33CE" w:rsidP="00AA0C93">
                        <w:pPr>
                          <w:jc w:val="left"/>
                          <w:rPr>
                            <w:color w:val="000000" w:themeColor="text1"/>
                            <w:sz w:val="18"/>
                            <w:lang w:val="ru-RU"/>
                          </w:rPr>
                        </w:pPr>
                        <w:r>
                          <w:rPr>
                            <w:color w:val="000000" w:themeColor="text1"/>
                            <w:sz w:val="18"/>
                            <w:lang w:val="ru-RU"/>
                          </w:rPr>
                          <w:t>ДП (ААА)</w:t>
                        </w:r>
                      </w:p>
                    </w:txbxContent>
                  </v:textbox>
                </v:rect>
                <v:rect id="Прямоугольник 17" o:spid="_x0000_s1039" style="position:absolute;top:4987;width:10890;height:24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G30cMA&#10;AADbAAAADwAAAGRycy9kb3ducmV2LnhtbERPTWvCQBC9C/0PywjedFcRm6ZuQhCUgj002ktvQ3aa&#10;hGZn0+yq6b/vFgre5vE+Z5uPthNXGnzrWMNyoUAQV860XGt4P+/nCQgfkA12jknDD3nIs4fJFlPj&#10;blzS9RRqEUPYp6ihCaFPpfRVQxb9wvXEkft0g8UQ4VBLM+AthttOrpTaSIstx4YGe9o1VH2dLlZD&#10;wkmrjmv1/VSuXzfHg3wrPs6F1rPpWDyDCDSGu/jf/WLi/Ef4+yUe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G30cMAAADbAAAADwAAAAAAAAAAAAAAAACYAgAAZHJzL2Rv&#10;d25yZXYueG1sUEsFBgAAAAAEAAQA9QAAAIgDAAAAAA==&#10;" fillcolor="white [3212]" stroked="f" strokeweight="2pt">
                  <v:textbox inset="0,0,0,0">
                    <w:txbxContent>
                      <w:p w:rsidR="007E33CE" w:rsidRPr="00AA0C93" w:rsidRDefault="007E33CE" w:rsidP="00AA0C93">
                        <w:pPr>
                          <w:jc w:val="left"/>
                          <w:rPr>
                            <w:b/>
                            <w:color w:val="000000" w:themeColor="text1"/>
                            <w:sz w:val="18"/>
                            <w:lang w:val="ru-RU"/>
                          </w:rPr>
                        </w:pPr>
                        <w:r w:rsidRPr="00AA0C93">
                          <w:rPr>
                            <w:b/>
                            <w:color w:val="000000" w:themeColor="text1"/>
                            <w:sz w:val="18"/>
                            <w:lang w:val="ru-RU"/>
                          </w:rPr>
                          <w:t>Электроэнергия:</w:t>
                        </w:r>
                      </w:p>
                      <w:p w:rsidR="007E33CE" w:rsidRPr="00AA0C93" w:rsidRDefault="007E33CE" w:rsidP="00AA0C93">
                        <w:pPr>
                          <w:jc w:val="left"/>
                          <w:rPr>
                            <w:b/>
                            <w:color w:val="000000" w:themeColor="text1"/>
                            <w:sz w:val="16"/>
                            <w:lang w:val="ru-RU"/>
                          </w:rPr>
                        </w:pPr>
                        <w:r w:rsidRPr="00AA0C93">
                          <w:rPr>
                            <w:color w:val="000000" w:themeColor="text1"/>
                            <w:sz w:val="14"/>
                            <w:lang w:val="ru-RU"/>
                          </w:rPr>
                          <w:t xml:space="preserve">Генераторы </w:t>
                        </w:r>
                        <w:r w:rsidRPr="00AA0C93">
                          <w:rPr>
                            <w:b/>
                            <w:color w:val="000000" w:themeColor="text1"/>
                            <w:sz w:val="16"/>
                            <w:lang w:val="ru-RU"/>
                          </w:rPr>
                          <w:t xml:space="preserve">  </w:t>
                        </w:r>
                      </w:p>
                    </w:txbxContent>
                  </v:textbox>
                </v:rect>
                <v:rect id="Прямоугольник 18" o:spid="_x0000_s1040" style="position:absolute;top:8075;width:11747;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4jo8UA&#10;AADbAAAADwAAAGRycy9kb3ducmV2LnhtbESPT2vCQBDF74LfYRmhN921iMToKqHQUrAH//TS25Ad&#10;k2B2Ns1uNf32nUPB2wzvzXu/2ewG36ob9bEJbGE+M6CIy+Aarix8nl+nGaiYkB22gcnCL0XYbcej&#10;DeYu3PlIt1OqlIRwzNFCnVKXax3LmjzGWeiIRbuE3mOSta+06/Eu4b7Vz8YstceGpaHGjl5qKq+n&#10;H28h46wx+4X5Xh0XH8v9mz4UX+fC2qfJUKxBJRrSw/x//e4EX2DlFxlA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LiOjxQAAANsAAAAPAAAAAAAAAAAAAAAAAJgCAABkcnMv&#10;ZG93bnJldi54bWxQSwUGAAAAAAQABAD1AAAAigMAAAAA&#10;" fillcolor="white [3212]" stroked="f" strokeweight="2pt">
                  <v:textbox inset="0,0,0,0">
                    <w:txbxContent>
                      <w:p w:rsidR="007E33CE" w:rsidRPr="00C867CB" w:rsidRDefault="007E33CE" w:rsidP="00C867CB">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Главный распределительный щит</w:t>
                        </w:r>
                      </w:p>
                    </w:txbxContent>
                  </v:textbox>
                </v:rect>
                <v:rect id="Прямоугольник 19" o:spid="_x0000_s1041" style="position:absolute;left:237;top:11162;width:11938;height:13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KGOMMA&#10;AADbAAAADwAAAGRycy9kb3ducmV2LnhtbERPyWrDMBC9F/IPYgK91VJKMLYTJZhAS8E5NMslt8Ga&#10;2qbWyLXUxP37qFDobR5vnfV2sr240ug7xxoWiQJBXDvTcaPhfHp5ykD4gGywd0wafsjDdjN7WGNh&#10;3I0PdD2GRsQQ9gVqaEMYCil93ZJFn7iBOHIfbrQYIhwbaUa8xXDby2elUmmx49jQ4kC7lurP47fV&#10;kHHWqWqpvvLDcp9Wr/K9vJxKrR/nU7kCEWgK/+I/95uJ83P4/SUe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2KGOMMAAADbAAAADwAAAAAAAAAAAAAAAACYAgAAZHJzL2Rv&#10;d25yZXYueG1sUEsFBgAAAAAEAAQA9QAAAIgDAAAAAA==&#10;" fillcolor="white [3212]" stroked="f" strokeweight="2pt">
                  <v:textbox inset="0,0,0,0">
                    <w:txbxContent>
                      <w:p w:rsidR="007E33CE" w:rsidRPr="00C867CB" w:rsidRDefault="007E33CE" w:rsidP="00C867CB">
                        <w:pPr>
                          <w:jc w:val="left"/>
                          <w:rPr>
                            <w:color w:val="000000" w:themeColor="text1"/>
                            <w:sz w:val="16"/>
                            <w:lang w:val="ru-RU"/>
                          </w:rPr>
                        </w:pPr>
                        <w:r>
                          <w:rPr>
                            <w:color w:val="000000" w:themeColor="text1"/>
                            <w:sz w:val="14"/>
                            <w:lang w:val="ru-RU"/>
                          </w:rPr>
                          <w:t xml:space="preserve">Разъединитель </w:t>
                        </w:r>
                        <w:r w:rsidRPr="00C867CB">
                          <w:rPr>
                            <w:color w:val="000000" w:themeColor="text1"/>
                            <w:sz w:val="12"/>
                            <w:lang w:val="ru-RU"/>
                          </w:rPr>
                          <w:t>главных</w:t>
                        </w:r>
                        <w:r>
                          <w:rPr>
                            <w:color w:val="000000" w:themeColor="text1"/>
                            <w:sz w:val="14"/>
                            <w:lang w:val="ru-RU"/>
                          </w:rPr>
                          <w:t xml:space="preserve"> </w:t>
                        </w:r>
                        <w:r w:rsidRPr="00C867CB">
                          <w:rPr>
                            <w:color w:val="000000" w:themeColor="text1"/>
                            <w:sz w:val="12"/>
                            <w:lang w:val="ru-RU"/>
                          </w:rPr>
                          <w:t>шин</w:t>
                        </w:r>
                      </w:p>
                    </w:txbxContent>
                  </v:textbox>
                </v:rect>
                <v:rect id="Прямоугольник 20" o:spid="_x0000_s1042" style="position:absolute;top:12944;width:12192;height:13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TlGMAA&#10;AADbAAAADwAAAGRycy9kb3ducmV2LnhtbERPTYvCMBC9C/sfwix402RFpHaNUhZcBD1o9bK3oRnb&#10;YjOpTVbrvzcHwePjfS9WvW3EjTpfO9bwNVYgiAtnai41nI7rUQLCB2SDjWPS8CAPq+XHYIGpcXc+&#10;0C0PpYgh7FPUUIXQplL6oiKLfuxa4sidXWcxRNiV0nR4j+G2kROlZtJizbGhwpZ+Kiou+b/VkHBS&#10;q+1UXeeH6W62/ZX77O+YaT387LNvEIH68Ba/3BujYRLXx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DTlGMAAAADbAAAADwAAAAAAAAAAAAAAAACYAgAAZHJzL2Rvd25y&#10;ZXYueG1sUEsFBgAAAAAEAAQA9QAAAIUDAAAAAA==&#10;" fillcolor="white [3212]" stroked="f" strokeweight="2pt">
                  <v:textbox inset="0,0,0,0">
                    <w:txbxContent>
                      <w:p w:rsidR="007E33CE" w:rsidRPr="00C867CB" w:rsidRDefault="007E33CE" w:rsidP="00AF67D0">
                        <w:pPr>
                          <w:jc w:val="left"/>
                          <w:rPr>
                            <w:color w:val="000000" w:themeColor="text1"/>
                            <w:sz w:val="16"/>
                            <w:lang w:val="ru-RU"/>
                          </w:rPr>
                        </w:pPr>
                        <w:r>
                          <w:rPr>
                            <w:color w:val="000000" w:themeColor="text1"/>
                            <w:sz w:val="14"/>
                            <w:lang w:val="ru-RU"/>
                          </w:rPr>
                          <w:t xml:space="preserve">Распределительная </w:t>
                        </w:r>
                        <w:r w:rsidRPr="00AF67D0">
                          <w:rPr>
                            <w:color w:val="000000" w:themeColor="text1"/>
                            <w:sz w:val="12"/>
                            <w:lang w:val="ru-RU"/>
                          </w:rPr>
                          <w:t>система</w:t>
                        </w:r>
                        <w:r>
                          <w:rPr>
                            <w:color w:val="000000" w:themeColor="text1"/>
                            <w:sz w:val="14"/>
                            <w:lang w:val="ru-RU"/>
                          </w:rPr>
                          <w:t xml:space="preserve"> </w:t>
                        </w:r>
                      </w:p>
                    </w:txbxContent>
                  </v:textbox>
                </v:rect>
                <v:rect id="Прямоугольник 21" o:spid="_x0000_s1043" style="position:absolute;top:15081;width:11747;height:13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hAg8MA&#10;AADbAAAADwAAAGRycy9kb3ducmV2LnhtbESPT4vCMBTE78J+h/AWvGmiiNSuUcqCIrgH/1329mie&#10;bbF56TZR67ffCILHYWZ+w8yXna3FjVpfOdYwGioQxLkzFRcaTsfVIAHhA7LB2jFpeJCH5eKjN8fU&#10;uDvv6XYIhYgQ9ilqKENoUil9XpJFP3QNcfTOrrUYomwLaVq8R7it5VipqbRYcVwosaHvkvLL4Wo1&#10;JJxUajtRf7P95Ge6Xctd9nvMtO5/dtkXiEBdeIdf7Y3RMB7B80v8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3hAg8MAAADbAAAADwAAAAAAAAAAAAAAAACYAgAAZHJzL2Rv&#10;d25yZXYueG1sUEsFBgAAAAAEAAQA9QAAAIgDAAAAAA==&#10;" fillcolor="white [3212]" stroked="f" strokeweight="2pt">
                  <v:textbox inset="0,0,0,0">
                    <w:txbxContent>
                      <w:p w:rsidR="007E33CE" w:rsidRPr="00AF67D0" w:rsidRDefault="007E33CE" w:rsidP="00AF67D0">
                        <w:pPr>
                          <w:jc w:val="left"/>
                          <w:rPr>
                            <w:color w:val="000000" w:themeColor="text1"/>
                            <w:sz w:val="14"/>
                            <w:lang w:val="ru-RU"/>
                          </w:rPr>
                        </w:pPr>
                        <w:r w:rsidRPr="00AF67D0">
                          <w:rPr>
                            <w:color w:val="000000" w:themeColor="text1"/>
                            <w:sz w:val="12"/>
                            <w:lang w:val="ru-RU"/>
                          </w:rPr>
                          <w:t>Управление электропитанием</w:t>
                        </w:r>
                      </w:p>
                    </w:txbxContent>
                  </v:textbox>
                </v:rect>
                <v:rect id="Прямоугольник 22" o:spid="_x0000_s1044" style="position:absolute;left:237;top:16744;width:1193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re9MQA&#10;AADbAAAADwAAAGRycy9kb3ducmV2LnhtbESPT4vCMBTE7wv7HcJb8LYmFpHaNUoRdhH0sP65eHs0&#10;b9ti81KbqPXbmwXB4zAzv2Fmi9424kqdrx1rGA0VCOLCmZpLDYf992cKwgdkg41j0nAnD4v5+9sM&#10;M+NuvKXrLpQiQthnqKEKoc2k9EVFFv3QtcTR+3OdxRBlV0rT4S3CbSMTpSbSYs1xocKWlhUVp93F&#10;akg5rdV6rM7T7XgzWf/I3/y4z7UefPT5F4hAfXiFn+2V0ZAk8P8l/gA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q3vTEAAAA2wAAAA8AAAAAAAAAAAAAAAAAmAIAAGRycy9k&#10;b3ducmV2LnhtbFBLBQYAAAAABAAEAPUAAACJAwAAAAA=&#10;" fillcolor="white [3212]" stroked="f" strokeweight="2pt">
                  <v:textbox inset="0,0,0,0">
                    <w:txbxContent>
                      <w:p w:rsidR="007E33CE" w:rsidRPr="00AF67D0" w:rsidRDefault="007E33CE" w:rsidP="00AF67D0">
                        <w:pPr>
                          <w:jc w:val="left"/>
                          <w:rPr>
                            <w:b/>
                            <w:color w:val="000000" w:themeColor="text1"/>
                            <w:sz w:val="16"/>
                            <w:lang w:val="ru-RU"/>
                          </w:rPr>
                        </w:pPr>
                        <w:r w:rsidRPr="00AF67D0">
                          <w:rPr>
                            <w:b/>
                            <w:color w:val="000000" w:themeColor="text1"/>
                            <w:sz w:val="16"/>
                            <w:lang w:val="ru-RU"/>
                          </w:rPr>
                          <w:t>Система подрул.</w:t>
                        </w:r>
                        <w:r>
                          <w:rPr>
                            <w:b/>
                            <w:color w:val="000000" w:themeColor="text1"/>
                            <w:sz w:val="16"/>
                            <w:lang w:val="ru-RU"/>
                          </w:rPr>
                          <w:t xml:space="preserve"> </w:t>
                        </w:r>
                        <w:r w:rsidRPr="00AF67D0">
                          <w:rPr>
                            <w:b/>
                            <w:color w:val="000000" w:themeColor="text1"/>
                            <w:sz w:val="16"/>
                            <w:lang w:val="ru-RU"/>
                          </w:rPr>
                          <w:t>у-в:</w:t>
                        </w:r>
                      </w:p>
                      <w:p w:rsidR="007E33CE" w:rsidRPr="00AF67D0" w:rsidRDefault="007E33CE" w:rsidP="00AF67D0">
                        <w:pPr>
                          <w:jc w:val="left"/>
                          <w:rPr>
                            <w:b/>
                            <w:color w:val="000000" w:themeColor="text1"/>
                            <w:sz w:val="14"/>
                            <w:lang w:val="ru-RU"/>
                          </w:rPr>
                        </w:pPr>
                        <w:r w:rsidRPr="00AF67D0">
                          <w:rPr>
                            <w:color w:val="000000" w:themeColor="text1"/>
                            <w:sz w:val="12"/>
                            <w:lang w:val="ru-RU"/>
                          </w:rPr>
                          <w:t>Конфигурация подрул.</w:t>
                        </w:r>
                        <w:r>
                          <w:rPr>
                            <w:color w:val="000000" w:themeColor="text1"/>
                            <w:sz w:val="12"/>
                            <w:lang w:val="ru-RU"/>
                          </w:rPr>
                          <w:t xml:space="preserve"> </w:t>
                        </w:r>
                        <w:r w:rsidRPr="00AF67D0">
                          <w:rPr>
                            <w:color w:val="000000" w:themeColor="text1"/>
                            <w:sz w:val="12"/>
                            <w:lang w:val="ru-RU"/>
                          </w:rPr>
                          <w:t>у-в</w:t>
                        </w:r>
                        <w:r w:rsidRPr="00AF67D0">
                          <w:rPr>
                            <w:b/>
                            <w:color w:val="000000" w:themeColor="text1"/>
                            <w:sz w:val="14"/>
                            <w:lang w:val="ru-RU"/>
                          </w:rPr>
                          <w:t xml:space="preserve">  </w:t>
                        </w:r>
                      </w:p>
                    </w:txbxContent>
                  </v:textbox>
                </v:rect>
                <v:rect id="Прямоугольник 23" o:spid="_x0000_s1045" style="position:absolute;top:19594;width:11938;height:31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Z7b8UA&#10;AADbAAAADwAAAGRycy9kb3ducmV2LnhtbESPT2vCQBTE7wW/w/IEb3XXP0iauglBUAR7qNpLb4/s&#10;axLMvo3ZVdNv3y0Uehxm5jfMOh9sK+7U+8axhtlUgSAunWm40vBx3j4nIHxANtg6Jg3f5CHPRk9r&#10;TI178JHup1CJCGGfooY6hC6V0pc1WfRT1xFH78v1FkOUfSVNj48It62cK7WSFhuOCzV2tKmpvJxu&#10;VkPCSaMOS3V9OS7fVoedfC8+z4XWk/FQvIIINIT/8F97bzTMF/D7Jf4Am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5ntvxQAAANsAAAAPAAAAAAAAAAAAAAAAAJgCAABkcnMv&#10;ZG93bnJldi54bWxQSwUGAAAAAAQABAD1AAAAigMAAAAA&#10;" fillcolor="white [3212]" stroked="f" strokeweight="2pt">
                  <v:textbox inset="0,0,0,0">
                    <w:txbxContent>
                      <w:p w:rsidR="007E33CE" w:rsidRPr="00AF67D0" w:rsidRDefault="007E33CE" w:rsidP="00627A24">
                        <w:pPr>
                          <w:jc w:val="left"/>
                          <w:rPr>
                            <w:b/>
                            <w:color w:val="000000" w:themeColor="text1"/>
                            <w:sz w:val="16"/>
                            <w:lang w:val="ru-RU"/>
                          </w:rPr>
                        </w:pPr>
                        <w:r w:rsidRPr="00AF67D0">
                          <w:rPr>
                            <w:b/>
                            <w:color w:val="000000" w:themeColor="text1"/>
                            <w:sz w:val="16"/>
                            <w:lang w:val="ru-RU"/>
                          </w:rPr>
                          <w:t xml:space="preserve">Система </w:t>
                        </w:r>
                        <w:r>
                          <w:rPr>
                            <w:b/>
                            <w:color w:val="000000" w:themeColor="text1"/>
                            <w:sz w:val="16"/>
                            <w:lang w:val="ru-RU"/>
                          </w:rPr>
                          <w:t>управ.ДП</w:t>
                        </w:r>
                        <w:r w:rsidRPr="00AF67D0">
                          <w:rPr>
                            <w:b/>
                            <w:color w:val="000000" w:themeColor="text1"/>
                            <w:sz w:val="16"/>
                            <w:lang w:val="ru-RU"/>
                          </w:rPr>
                          <w:t>:</w:t>
                        </w:r>
                      </w:p>
                      <w:p w:rsidR="007E33CE" w:rsidRDefault="007E33CE" w:rsidP="00627A24">
                        <w:pPr>
                          <w:jc w:val="left"/>
                          <w:rPr>
                            <w:color w:val="000000" w:themeColor="text1"/>
                            <w:sz w:val="12"/>
                            <w:lang w:val="ru-RU"/>
                          </w:rPr>
                        </w:pPr>
                        <w:r>
                          <w:rPr>
                            <w:color w:val="000000" w:themeColor="text1"/>
                            <w:sz w:val="12"/>
                            <w:lang w:val="ru-RU"/>
                          </w:rPr>
                          <w:t>Авто управление:</w:t>
                        </w:r>
                      </w:p>
                      <w:p w:rsidR="007E33CE" w:rsidRDefault="007E33CE" w:rsidP="00627A24">
                        <w:pPr>
                          <w:jc w:val="left"/>
                          <w:rPr>
                            <w:color w:val="000000" w:themeColor="text1"/>
                            <w:sz w:val="12"/>
                            <w:lang w:val="ru-RU"/>
                          </w:rPr>
                        </w:pPr>
                        <w:r>
                          <w:rPr>
                            <w:color w:val="000000" w:themeColor="text1"/>
                            <w:sz w:val="12"/>
                            <w:lang w:val="ru-RU"/>
                          </w:rPr>
                          <w:t>Кол-во компьютеров управления</w:t>
                        </w:r>
                      </w:p>
                      <w:p w:rsidR="007E33CE" w:rsidRPr="00AF67D0" w:rsidRDefault="007E33CE" w:rsidP="00627A24">
                        <w:pPr>
                          <w:jc w:val="left"/>
                          <w:rPr>
                            <w:b/>
                            <w:color w:val="000000" w:themeColor="text1"/>
                            <w:sz w:val="14"/>
                            <w:lang w:val="ru-RU"/>
                          </w:rPr>
                        </w:pPr>
                      </w:p>
                    </w:txbxContent>
                  </v:textbox>
                </v:rect>
                <v:rect id="Прямоугольник 9" o:spid="_x0000_s1046" style="position:absolute;left:593;top:23275;width:11164;height:2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mNEMIA&#10;AADaAAAADwAAAGRycy9kb3ducmV2LnhtbESPT4vCMBTE78J+h/AWvGmyIlK7RikLiuAe/HfZ26N5&#10;tsXmpTZR67ffCILHYWZ+w8wWna3FjVpfOdbwNVQgiHNnKi40HA/LQQLCB2SDtWPS8CAPi/lHb4ap&#10;cXfe0W0fChEh7FPUUIbQpFL6vCSLfuga4uidXGsxRNkW0rR4j3Bby5FSE2mx4rhQYkM/JeXn/dVq&#10;SDip1GasLtPd+HeyWclt9nfItO5/dtk3iEBdeIdf7bXRMIXnlX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2Y0QwgAAANoAAAAPAAAAAAAAAAAAAAAAAJgCAABkcnMvZG93&#10;bnJldi54bWxQSwUGAAAAAAQABAD1AAAAhwMAAAAA&#10;" fillcolor="white [3212]" stroked="f" strokeweight="2pt">
                  <v:textbox inset="0,0,0,0">
                    <w:txbxContent>
                      <w:p w:rsidR="007E33CE" w:rsidRPr="007E33CE" w:rsidRDefault="007E33CE" w:rsidP="007E33CE">
                        <w:pPr>
                          <w:jc w:val="left"/>
                          <w:rPr>
                            <w:color w:val="000000" w:themeColor="text1"/>
                            <w:sz w:val="10"/>
                            <w:lang w:val="ru-RU"/>
                          </w:rPr>
                        </w:pPr>
                        <w:r w:rsidRPr="007E33CE">
                          <w:rPr>
                            <w:color w:val="000000" w:themeColor="text1"/>
                            <w:sz w:val="14"/>
                            <w:lang w:val="ru-RU"/>
                          </w:rPr>
                          <w:t>Руч.управление</w:t>
                        </w:r>
                        <w:r>
                          <w:rPr>
                            <w:color w:val="000000" w:themeColor="text1"/>
                            <w:sz w:val="14"/>
                            <w:lang w:val="ru-RU"/>
                          </w:rPr>
                          <w:t>: джойстик с автокурсом</w:t>
                        </w:r>
                      </w:p>
                      <w:p w:rsidR="007E33CE" w:rsidRPr="00AF67D0" w:rsidRDefault="007E33CE" w:rsidP="007E33CE">
                        <w:pPr>
                          <w:jc w:val="left"/>
                          <w:rPr>
                            <w:b/>
                            <w:color w:val="000000" w:themeColor="text1"/>
                            <w:sz w:val="14"/>
                            <w:lang w:val="ru-RU"/>
                          </w:rPr>
                        </w:pPr>
                      </w:p>
                    </w:txbxContent>
                  </v:textbox>
                </v:rect>
                <v:rect id="Прямоугольник 24" o:spid="_x0000_s1047" style="position:absolute;left:593;top:25650;width:11187;height:2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jG8QA&#10;AADbAAAADwAAAGRycy9kb3ducmV2LnhtbESPT4vCMBTE7wt+h/CEva2JUqRWoxRhF0EP65+Lt0fz&#10;bIvNS22idr+9WVjY4zAzv2EWq9424kGdrx1rGI8UCOLCmZpLDafj50cKwgdkg41j0vBDHlbLwdsC&#10;M+OevKfHIZQiQthnqKEKoc2k9EVFFv3ItcTRu7jOYoiyK6Xp8BnhtpETpabSYs1xocKW1hUV18Pd&#10;akg5rdU2UbfZPtlNt1/yOz8fc63fh30+BxGoD//hv/bGaJgk8Psl/gC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P4xvEAAAA2wAAAA8AAAAAAAAAAAAAAAAAmAIAAGRycy9k&#10;b3ducmV2LnhtbFBLBQYAAAAABAAEAPUAAACJAwAAAAA=&#10;" fillcolor="white [3212]" stroked="f" strokeweight="2pt">
                  <v:textbox inset="0,0,0,0">
                    <w:txbxContent>
                      <w:p w:rsidR="007E33CE" w:rsidRPr="007E33CE" w:rsidRDefault="007E33CE" w:rsidP="007E33CE">
                        <w:pPr>
                          <w:jc w:val="left"/>
                          <w:rPr>
                            <w:color w:val="000000" w:themeColor="text1"/>
                            <w:sz w:val="10"/>
                            <w:lang w:val="ru-RU"/>
                          </w:rPr>
                        </w:pPr>
                        <w:r>
                          <w:rPr>
                            <w:color w:val="000000" w:themeColor="text1"/>
                            <w:sz w:val="14"/>
                            <w:lang w:val="ru-RU"/>
                          </w:rPr>
                          <w:t>Одно руч.управ. каждое подрул.у-во</w:t>
                        </w:r>
                      </w:p>
                      <w:p w:rsidR="007E33CE" w:rsidRPr="00AF67D0" w:rsidRDefault="007E33CE" w:rsidP="007E33CE">
                        <w:pPr>
                          <w:jc w:val="left"/>
                          <w:rPr>
                            <w:b/>
                            <w:color w:val="000000" w:themeColor="text1"/>
                            <w:sz w:val="14"/>
                            <w:lang w:val="ru-RU"/>
                          </w:rPr>
                        </w:pPr>
                      </w:p>
                    </w:txbxContent>
                  </v:textbox>
                </v:rect>
                <v:rect id="Прямоугольник 25" o:spid="_x0000_s1048" style="position:absolute;left:593;top:28382;width:11187;height:21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GgMUA&#10;AADbAAAADwAAAGRycy9kb3ducmV2LnhtbESPQWvCQBSE74X+h+UVvNXdikqMbkIoVAR7aLQXb4/s&#10;MwnNvk2zW43/3i0Uehxm5htmk4+2ExcafOtYw8tUgSCunGm51vB5fHtOQPiAbLBzTBpu5CHPHh82&#10;mBp35ZIuh1CLCGGfooYmhD6V0lcNWfRT1xNH7+wGiyHKoZZmwGuE207OlFpKiy3HhQZ7em2o+jr8&#10;WA0JJ63az9X3qpy/L/db+VGcjoXWk6exWIMINIb/8F97ZzTMFvD7Jf4A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Q0aAxQAAANsAAAAPAAAAAAAAAAAAAAAAAJgCAABkcnMv&#10;ZG93bnJldi54bWxQSwUGAAAAAAQABAD1AAAAigMAAAAA&#10;" fillcolor="white [3212]" stroked="f" strokeweight="2pt">
                  <v:textbox inset="0,0,0,0">
                    <w:txbxContent>
                      <w:p w:rsidR="007E33CE" w:rsidRPr="007E33CE" w:rsidRDefault="007E33CE" w:rsidP="007E33CE">
                        <w:pPr>
                          <w:jc w:val="left"/>
                          <w:rPr>
                            <w:color w:val="000000" w:themeColor="text1"/>
                            <w:sz w:val="10"/>
                            <w:lang w:val="ru-RU"/>
                          </w:rPr>
                        </w:pPr>
                        <w:r>
                          <w:rPr>
                            <w:color w:val="000000" w:themeColor="text1"/>
                            <w:sz w:val="14"/>
                            <w:lang w:val="ru-RU"/>
                          </w:rPr>
                          <w:t>Система позиционирования</w:t>
                        </w:r>
                      </w:p>
                      <w:p w:rsidR="007E33CE" w:rsidRPr="00AF67D0" w:rsidRDefault="007E33CE" w:rsidP="007E33CE">
                        <w:pPr>
                          <w:jc w:val="left"/>
                          <w:rPr>
                            <w:b/>
                            <w:color w:val="000000" w:themeColor="text1"/>
                            <w:sz w:val="14"/>
                            <w:lang w:val="ru-RU"/>
                          </w:rPr>
                        </w:pPr>
                      </w:p>
                    </w:txbxContent>
                  </v:textbox>
                </v:rect>
                <v:rect id="Прямоугольник 26" o:spid="_x0000_s1049" style="position:absolute;left:237;top:31707;width:11187;height:55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HY98QA&#10;AADbAAAADwAAAGRycy9kb3ducmV2LnhtbESPT4vCMBTE7wv7HcJb8LYmipTaNUoRFEEP65+Lt0fz&#10;ti02L7WJWr+9WVjY4zAzv2Fmi9424k6drx1rGA0VCOLCmZpLDafj6jMF4QOywcYxaXiSh8X8/W2G&#10;mXEP3tP9EEoRIewz1FCF0GZS+qIii37oWuLo/bjOYoiyK6Xp8BHhtpFjpRJpsea4UGFLy4qKy+Fm&#10;NaSc1mo7UdfpfrJLtmv5nZ+PudaDjz7/AhGoD//hv/bGaBgn8Psl/gA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R2PfEAAAA2wAAAA8AAAAAAAAAAAAAAAAAmAIAAGRycy9k&#10;b3ducmV2LnhtbFBLBQYAAAAABAAEAPUAAACJAwAAAAA=&#10;" fillcolor="white [3212]" stroked="f" strokeweight="2pt">
                  <v:textbox inset="0,0,0,0">
                    <w:txbxContent>
                      <w:p w:rsidR="007E33CE" w:rsidRPr="007E33CE" w:rsidRDefault="007E33CE" w:rsidP="007E33CE">
                        <w:pPr>
                          <w:jc w:val="left"/>
                          <w:rPr>
                            <w:color w:val="000000" w:themeColor="text1"/>
                            <w:sz w:val="12"/>
                            <w:lang w:val="ru-RU"/>
                          </w:rPr>
                        </w:pPr>
                        <w:r w:rsidRPr="007E33CE">
                          <w:rPr>
                            <w:color w:val="000000" w:themeColor="text1"/>
                            <w:sz w:val="12"/>
                            <w:lang w:val="ru-RU"/>
                          </w:rPr>
                          <w:t>Внеш.датчики:</w:t>
                        </w:r>
                      </w:p>
                      <w:p w:rsidR="007E33CE" w:rsidRPr="007E33CE" w:rsidRDefault="007E33CE" w:rsidP="007E33CE">
                        <w:pPr>
                          <w:jc w:val="left"/>
                          <w:rPr>
                            <w:color w:val="000000" w:themeColor="text1"/>
                            <w:sz w:val="12"/>
                            <w:lang w:val="ru-RU"/>
                          </w:rPr>
                        </w:pPr>
                        <w:r w:rsidRPr="007E33CE">
                          <w:rPr>
                            <w:color w:val="000000" w:themeColor="text1"/>
                            <w:sz w:val="12"/>
                            <w:lang w:val="ru-RU"/>
                          </w:rPr>
                          <w:t>- Ветер</w:t>
                        </w:r>
                      </w:p>
                      <w:p w:rsidR="007E33CE" w:rsidRPr="007E33CE" w:rsidRDefault="007E33CE" w:rsidP="007E33CE">
                        <w:pPr>
                          <w:jc w:val="left"/>
                          <w:rPr>
                            <w:color w:val="000000" w:themeColor="text1"/>
                            <w:sz w:val="12"/>
                            <w:lang w:val="ru-RU"/>
                          </w:rPr>
                        </w:pPr>
                        <w:r w:rsidRPr="007E33CE">
                          <w:rPr>
                            <w:color w:val="000000" w:themeColor="text1"/>
                            <w:sz w:val="12"/>
                            <w:lang w:val="ru-RU"/>
                          </w:rPr>
                          <w:t>- Система позиц.по вертикали</w:t>
                        </w:r>
                      </w:p>
                      <w:p w:rsidR="007E33CE" w:rsidRPr="007E33CE" w:rsidRDefault="007E33CE" w:rsidP="007E33CE">
                        <w:pPr>
                          <w:jc w:val="left"/>
                          <w:rPr>
                            <w:color w:val="000000" w:themeColor="text1"/>
                            <w:sz w:val="12"/>
                            <w:lang w:val="ru-RU"/>
                          </w:rPr>
                        </w:pPr>
                        <w:r w:rsidRPr="007E33CE">
                          <w:rPr>
                            <w:color w:val="000000" w:themeColor="text1"/>
                            <w:sz w:val="12"/>
                            <w:lang w:val="ru-RU"/>
                          </w:rPr>
                          <w:t>- Гиро</w:t>
                        </w:r>
                        <w:r>
                          <w:rPr>
                            <w:color w:val="000000" w:themeColor="text1"/>
                            <w:sz w:val="12"/>
                            <w:lang w:val="ru-RU"/>
                          </w:rPr>
                          <w:t>компас</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v:textbox>
                </v:rect>
                <v:rect id="Прямоугольник 27" o:spid="_x0000_s1050" style="position:absolute;left:593;top:38713;width:11164;height:29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19bMQA&#10;AADbAAAADwAAAGRycy9kb3ducmV2LnhtbESPQWvCQBSE70L/w/IK3nS3IpqmrhIKiqAHo156e2Rf&#10;k9Ds2zS7avz3bqHgcZiZb5jFqreNuFLna8ca3sYKBHHhTM2lhvNpPUpA+IBssHFMGu7kYbV8GSww&#10;Ne7GOV2PoRQRwj5FDVUIbSqlLyqy6MeuJY7et+sshii7UpoObxFuGzlRaiYt1hwXKmzps6Li53ix&#10;GhJOarWbqt/3fLqf7TbykH2dMq2Hr332ASJQH57h//bWaJ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dfWzEAAAA2wAAAA8AAAAAAAAAAAAAAAAAmAIAAGRycy9k&#10;b3ducmV2LnhtbFBLBQYAAAAABAAEAPUAAACJAwAAAAA=&#10;" fillcolor="white [3212]" stroked="f" strokeweight="2pt">
                  <v:textbox inset="0,0,0,0">
                    <w:txbxContent>
                      <w:p w:rsidR="007E33CE" w:rsidRPr="007E33CE" w:rsidRDefault="007E33CE" w:rsidP="007E33CE">
                        <w:pPr>
                          <w:jc w:val="left"/>
                          <w:rPr>
                            <w:color w:val="000000" w:themeColor="text1"/>
                            <w:sz w:val="12"/>
                            <w:lang w:val="ru-RU"/>
                          </w:rPr>
                        </w:pPr>
                        <w:r>
                          <w:rPr>
                            <w:color w:val="000000" w:themeColor="text1"/>
                            <w:sz w:val="12"/>
                            <w:lang w:val="ru-RU"/>
                          </w:rPr>
                          <w:t>Система ИБП (источник бесперебойного питания)</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v:textbox>
                </v:rect>
                <v:rect id="Прямоугольник 28" o:spid="_x0000_s1051" style="position:absolute;left:237;top:42869;width:11163;height:23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LpHsAA&#10;AADbAAAADwAAAGRycy9kb3ducmV2LnhtbERPTYvCMBC9C/sfwix402RFpHaNUhZcBD1o9bK3oRnb&#10;YjOpTVbrvzcHwePjfS9WvW3EjTpfO9bwNVYgiAtnai41nI7rUQLCB2SDjWPS8CAPq+XHYIGpcXc+&#10;0C0PpYgh7FPUUIXQplL6oiKLfuxa4sidXWcxRNiV0nR4j+G2kROlZtJizbGhwpZ+Kiou+b/VkHBS&#10;q+1UXeeH6W62/ZX77O+YaT387LNvEIH68Ba/3BujYRLHxi/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kLpHsAAAADbAAAADwAAAAAAAAAAAAAAAACYAgAAZHJzL2Rvd25y&#10;ZXYueG1sUEsFBgAAAAAEAAQA9QAAAIUDAAAAAA==&#10;" fillcolor="white [3212]" stroked="f" strokeweight="2pt">
                  <v:textbox inset="0,0,0,0">
                    <w:txbxContent>
                      <w:p w:rsidR="007E33CE" w:rsidRPr="007E33CE" w:rsidRDefault="007E33CE" w:rsidP="007E33CE">
                        <w:pPr>
                          <w:ind w:right="-120"/>
                          <w:jc w:val="left"/>
                          <w:rPr>
                            <w:color w:val="000000" w:themeColor="text1"/>
                            <w:sz w:val="12"/>
                            <w:lang w:val="ru-RU"/>
                          </w:rPr>
                        </w:pPr>
                        <w:r>
                          <w:rPr>
                            <w:color w:val="000000" w:themeColor="text1"/>
                            <w:sz w:val="12"/>
                            <w:lang w:val="ru-RU"/>
                          </w:rPr>
                          <w:t>Сист. управ. резервированием в  в отдел. центре управления</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v:textbox>
                </v:rect>
                <v:rect id="Прямоугольник 29" o:spid="_x0000_s1052" style="position:absolute;left:237;top:45363;width:11163;height:23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5MhcUA&#10;AADbAAAADwAAAGRycy9kb3ducmV2LnhtbESPQWvCQBSE7wX/w/IEb3W3IhJTVwlCS0EPjfbS2yP7&#10;mizNvo3ZrYn/3i0Uehxm5htmsxtdK67UB+tZw9NcgSCuvLFca/g4vzxmIEJENth6Jg03CrDbTh42&#10;mBs/cEnXU6xFgnDIUUMTY5dLGaqGHIa574iT9+V7hzHJvpamxyHBXSsXSq2kQ8tpocGO9g1V36cf&#10;pyHjzKrDUl3W5fK4OrzK9+LzXGg9m47FM4hIY/wP/7XfjIbFGn6/pB8gt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DkyFxQAAANsAAAAPAAAAAAAAAAAAAAAAAJgCAABkcnMv&#10;ZG93bnJldi54bWxQSwUGAAAAAAQABAD1AAAAigMAAAAA&#10;" fillcolor="white [3212]" stroked="f" strokeweight="2pt">
                  <v:textbox inset="0,0,0,0">
                    <w:txbxContent>
                      <w:p w:rsidR="007E33CE" w:rsidRPr="007E33CE" w:rsidRDefault="00230C49" w:rsidP="007E33CE">
                        <w:pPr>
                          <w:ind w:right="-120"/>
                          <w:jc w:val="left"/>
                          <w:rPr>
                            <w:color w:val="000000" w:themeColor="text1"/>
                            <w:sz w:val="12"/>
                            <w:lang w:val="ru-RU"/>
                          </w:rPr>
                        </w:pPr>
                        <w:r>
                          <w:rPr>
                            <w:color w:val="000000" w:themeColor="text1"/>
                            <w:sz w:val="12"/>
                            <w:lang w:val="ru-RU"/>
                          </w:rPr>
                          <w:t xml:space="preserve">Принтер для регистрации и описания аварийных сигналов </w:t>
                        </w:r>
                      </w:p>
                      <w:p w:rsidR="007E33CE" w:rsidRPr="007E33CE" w:rsidRDefault="007E33CE" w:rsidP="007E33CE">
                        <w:pPr>
                          <w:jc w:val="left"/>
                          <w:rPr>
                            <w:color w:val="000000" w:themeColor="text1"/>
                            <w:sz w:val="10"/>
                            <w:lang w:val="ru-RU"/>
                          </w:rPr>
                        </w:pPr>
                      </w:p>
                      <w:p w:rsidR="007E33CE" w:rsidRPr="00AF67D0" w:rsidRDefault="007E33CE" w:rsidP="007E33CE">
                        <w:pPr>
                          <w:jc w:val="left"/>
                          <w:rPr>
                            <w:b/>
                            <w:color w:val="000000" w:themeColor="text1"/>
                            <w:sz w:val="14"/>
                            <w:lang w:val="ru-RU"/>
                          </w:rPr>
                        </w:pPr>
                      </w:p>
                    </w:txbxContent>
                  </v:textbox>
                </v:rect>
                <v:rect id="Прямоугольник 32" o:spid="_x0000_s1053" style="position:absolute;left:13419;top:5225;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IKcUA&#10;AADbAAAADwAAAGRycy9kb3ducmV2LnhtbESPT2vCQBTE7wW/w/IEb3XXP0iauglBUAR7qNpLb4/s&#10;axLMvo3ZVdNv3y0Uehxm5jfMOh9sK+7U+8axhtlUgSAunWm40vBx3j4nIHxANtg6Jg3f5CHPRk9r&#10;TI178JHup1CJCGGfooY6hC6V0pc1WfRT1xFH78v1FkOUfSVNj48It62cK7WSFhuOCzV2tKmpvJxu&#10;VkPCSaMOS3V9OS7fVoedfC8+z4XWk/FQvIIINIT/8F97bzQs5vD7Jf4Am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c0gpxQAAANsAAAAPAAAAAAAAAAAAAAAAAJgCAABkcnMv&#10;ZG93bnJldi54bWxQSwUGAAAAAAQABAD1AAAAig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33" o:spid="_x0000_s1054" style="position:absolute;left:20663;top:5106;width:7886;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ssQA&#10;AADbAAAADwAAAGRycy9kb3ducmV2LnhtbESPT4vCMBTE7wt+h/AEb2viH6RWoxTBRXAPq+7F26N5&#10;tsXmpTZZrd/eLCzscZiZ3zDLdWdrcafWV441jIYKBHHuTMWFhu/T9j0B4QOywdoxaXiSh/Wq97bE&#10;1LgHH+h+DIWIEPYpaihDaFIpfV6SRT90DXH0Lq61GKJsC2lafES4reVYqZm0WHFcKLGhTUn59fhj&#10;NSScVGo/Vbf5Yfo523/Ir+x8yrQe9LtsASJQF/7Df+2d0TCZwO+X+APk6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7bLEAAAA2wAAAA8AAAAAAAAAAAAAAAAAmAIAAGRycy9k&#10;b3ducmV2LnhtbFBLBQYAAAAABAAEAPUAAACJAw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v:textbox>
                </v:rect>
                <v:rect id="Прямоугольник 34" o:spid="_x0000_s1055" style="position:absolute;left:29569;top:5225;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Z1xsUA&#10;AADbAAAADwAAAGRycy9kb3ducmV2LnhtbESPT2vCQBTE7wW/w/KE3uquGiRGVwlCpWAP9c/F2yP7&#10;TILZtzG71fTbdwsFj8PM/IZZrnvbiDt1vnasYTxSIIgLZ2ouNZyO728pCB+QDTaOScMPeVivBi9L&#10;zIx78J7uh1CKCGGfoYYqhDaT0hcVWfQj1xJH7+I6iyHKrpSmw0eE20ZOlJpJizXHhQpb2lRUXA/f&#10;VkPKaa12ibrN98nnbLeVX/n5mGv9OuzzBYhAfXiG/9sfRsM0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1nXGxQAAANsAAAAPAAAAAAAAAAAAAAAAAJgCAABkcnMv&#10;ZG93bnJldi54bWxQSwUGAAAAAAQABAD1AAAAig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36" o:spid="_x0000_s1056" style="position:absolute;left:37526;top:5225;width:7886;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hOKsUA&#10;AADbAAAADwAAAGRycy9kb3ducmV2LnhtbESPzWvCQBTE7wX/h+UJvdVdPwgxukoQKgV7qB8Xb4/s&#10;Mwlm38bsVtP/vlsoeBxm5jfMct3bRtyp87VjDeORAkFcOFNzqeF0fH9LQfiAbLBxTBp+yMN6NXhZ&#10;Ymbcg/d0P4RSRAj7DDVUIbSZlL6oyKIfuZY4ehfXWQxRdqU0HT4i3DZyolQiLdYcFypsaVNRcT18&#10;Ww0pp7XazdRtvp99Jrut/MrPx1zr12GfL0AE6sMz/N/+MBqmCfx9i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E4qxQAAANsAAAAPAAAAAAAAAAAAAAAAAJgCAABkcnMv&#10;ZG93bnJldi54bWxQSwUGAAAAAAQABAD1AAAAig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v:textbox>
                </v:rect>
                <v:rect id="Прямоугольник 37" o:spid="_x0000_s1057" style="position:absolute;left:54032;top:5106;width:7887;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TrscUA&#10;AADbAAAADwAAAGRycy9kb3ducmV2LnhtbESPzWvCQBTE70L/h+UVvOmuH2hMXSUUKgV7qB8Xb4/s&#10;axLMvo3ZVdP/3hUKPQ4z8xtmue5sLW7U+sqxhtFQgSDOnam40HA8fAwSED4gG6wdk4Zf8rBevfSW&#10;mBp35x3d9qEQEcI+RQ1lCE0qpc9LsuiHriGO3o9rLYYo20KaFu8Rbms5VmomLVYcF0ps6L2k/Ly/&#10;Wg0JJ5XaTtVlsZt+zbYb+Z2dDpnW/dcuewMRqAv/4b/2p9EwmcPzS/wBcvU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OuxxQAAANsAAAAPAAAAAAAAAAAAAAAAAJgCAABkcnMv&#10;ZG93bnJldi54bWxQSwUGAAAAAAQABAD1AAAAig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v:textbox>
                </v:rect>
                <v:rect id="Прямоугольник 38" o:spid="_x0000_s1058" style="position:absolute;left:70776;top:5106;width:7887;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t/w8IA&#10;AADbAAAADwAAAGRycy9kb3ducmV2LnhtbERPz2vCMBS+D/wfwhN2m4lTpKvGUgaTgTusdRdvj+bZ&#10;FpuX2mS1+++Xw2DHj+/3LptsJ0YafOtYw3KhQBBXzrRca/g6vT0lIHxANtg5Jg0/5CHbzx52mBp3&#10;54LGMtQihrBPUUMTQp9K6auGLPqF64kjd3GDxRDhUEsz4D2G204+K7WRFluODQ329NpQdS2/rYaE&#10;k1Yd1+r2Uqw/NseD/MzPp1zrx/mUb0EEmsK/+M/9bjSs4tj4Jf4A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m3/DwgAAANsAAAAPAAAAAAAAAAAAAAAAAJgCAABkcnMvZG93&#10;bnJldi54bWxQSwUGAAAAAAQABAD1AAAAhw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 – отд. помещения</w:t>
                        </w:r>
                      </w:p>
                    </w:txbxContent>
                  </v:textbox>
                </v:rect>
                <v:rect id="Прямоугольник 39" o:spid="_x0000_s1059" style="position:absolute;left:46788;top:5225;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aWMUA&#10;AADbAAAADwAAAGRycy9kb3ducmV2LnhtbESPQWvCQBSE74X+h+UVvNXdtiIxZiOh0CLYg9FevD2y&#10;zySYfZtmtxr/vVsQehxm5hsmW422E2cafOtYw8tUgSCunGm51vC9/3hOQPiAbLBzTBqu5GGVPz5k&#10;mBp34ZLOu1CLCGGfooYmhD6V0lcNWfRT1xNH7+gGiyHKoZZmwEuE206+KjWXFluOCw329N5Qddr9&#10;Wg0JJ63azNTPopx9zTefclsc9oXWk6exWIIINIb/8L29NhreFvD3Jf4Am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19pYxQAAANsAAAAPAAAAAAAAAAAAAAAAAJgCAABkcnMv&#10;ZG93bnJldi54bWxQSwUGAAAAAAQABAD1AAAAigM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40" o:spid="_x0000_s1060" style="position:absolute;left:63414;top:5225;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AuMEA&#10;AADbAAAADwAAAGRycy9kb3ducmV2LnhtbERPy4rCMBTdC/MP4Q6400QpUqtRyoCDoAsfs5ndpbm2&#10;xeam02S0/r1ZCC4P571c97YRN+p87VjDZKxAEBfO1Fxq+DlvRikIH5ANNo5Jw4M8rFcfgyVmxt35&#10;SLdTKEUMYZ+hhiqENpPSFxVZ9GPXEkfu4jqLIcKulKbDewy3jZwqNZMWa44NFbb0VVFxPf1bDSmn&#10;tdol6m9+TPaz3bc85L/nXOvhZ58vQATqw1v8cm+NhiSuj1/iD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rALjBAAAA2wAAAA8AAAAAAAAAAAAAAAAAmAIAAGRycy9kb3du&#10;cmV2LnhtbFBLBQYAAAAABAAEAPUAAACGAwAAAAA=&#10;" fillcolor="white [3212]" stroked="f" strokeweight="2pt">
                  <v:textbox inset="0,0,0,0">
                    <w:txbxContent>
                      <w:p w:rsidR="00230C49" w:rsidRPr="00C867CB" w:rsidRDefault="00230C49" w:rsidP="00230C49">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41" o:spid="_x0000_s1061" style="position:absolute;left:12706;top:7718;width:7425;height:3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lI8QA&#10;AADbAAAADwAAAGRycy9kb3ducmV2LnhtbESPT4vCMBTE7wt+h/CEva2JUqRWoxRhRdDD+ufi7dE8&#10;22Lz0m2idr+9WVjY4zAzv2EWq9424kGdrx1rGI8UCOLCmZpLDefT50cKwgdkg41j0vBDHlbLwdsC&#10;M+OefKDHMZQiQthnqKEKoc2k9EVFFv3ItcTRu7rOYoiyK6Xp8BnhtpETpabSYs1xocKW1hUVt+Pd&#10;akg5rdUuUd+zQ7Kf7jbyK7+ccq3fh30+BxGoD//hv/bWaEjG8Psl/gC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npSPEAAAA2wAAAA8AAAAAAAAAAAAAAAAAmAIAAGRycy9k&#10;b3ducmV2LnhtbFBLBQYAAAAABAAEAPUAAACJAwAAAAA=&#10;" fillcolor="white [3212]" stroked="f" strokeweight="2pt">
                  <v:textbox inset="0,0,0,0">
                    <w:txbxContent>
                      <w:p w:rsidR="00230C49" w:rsidRPr="00C867CB" w:rsidRDefault="006C03AE" w:rsidP="00230C49">
                        <w:pPr>
                          <w:jc w:val="left"/>
                          <w:rPr>
                            <w:color w:val="000000" w:themeColor="text1"/>
                            <w:sz w:val="16"/>
                            <w:lang w:val="ru-RU"/>
                          </w:rPr>
                        </w:pPr>
                        <w:r>
                          <w:rPr>
                            <w:color w:val="000000" w:themeColor="text1"/>
                            <w:sz w:val="14"/>
                            <w:lang w:val="ru-RU"/>
                          </w:rPr>
                          <w:t>1 деление с секционным выключателем</w:t>
                        </w:r>
                        <w:r w:rsidR="00230C49" w:rsidRPr="00C867CB">
                          <w:rPr>
                            <w:color w:val="000000" w:themeColor="text1"/>
                            <w:sz w:val="14"/>
                            <w:lang w:val="ru-RU"/>
                          </w:rPr>
                          <w:t xml:space="preserve"> </w:t>
                        </w:r>
                        <w:r w:rsidR="00230C49">
                          <w:rPr>
                            <w:color w:val="000000" w:themeColor="text1"/>
                            <w:sz w:val="14"/>
                            <w:lang w:val="ru-RU"/>
                          </w:rPr>
                          <w:t>Резервный</w:t>
                        </w:r>
                      </w:p>
                    </w:txbxContent>
                  </v:textbox>
                </v:rect>
                <v:rect id="Прямоугольник 43" o:spid="_x0000_s1062" style="position:absolute;left:20663;top:7718;width:7886;height:33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ez8UA&#10;AADbAAAADwAAAGRycy9kb3ducmV2LnhtbESPT2vCQBTE7wW/w/KE3uquGiRGVwlCpWAP9c/F2yP7&#10;TILZtzG71fTbdwsFj8PM/IZZrnvbiDt1vnasYTxSIIgLZ2ouNZyO728pCB+QDTaOScMPeVivBi9L&#10;zIx78J7uh1CKCGGfoYYqhDaT0hcVWfQj1xJH7+I6iyHKrpSmw0eE20ZOlJpJizXHhQpb2lRUXA/f&#10;VkPKaa12ibrN98nnbLeVX/n5mGv9OuzzBYhAfXiG/9sfRkMyh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OZ7PxQAAANsAAAAPAAAAAAAAAAAAAAAAAJgCAABkcnMv&#10;ZG93bnJldi54bWxQSwUGAAAAAAQABAD1AAAAigMAAAAA&#10;" fillcolor="white [3212]" stroked="f" strokeweight="2pt">
                  <v:textbox inset="0,0,0,0">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(норм.откр.)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v:textbox>
                </v:rect>
                <v:rect id="Прямоугольник 44" o:spid="_x0000_s1063" style="position:absolute;left:29213;top:7718;width:7425;height:3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AGu8QA&#10;AADbAAAADwAAAGRycy9kb3ducmV2LnhtbESPQWvCQBSE7wX/w/IEb3VXCZKmriEIFUEPVXvp7ZF9&#10;TUKzb9PsGuO/dwuFHoeZ+YZZ56NtxUC9bxxrWMwVCOLSmYYrDR+Xt+cUhA/IBlvHpOFOHvLN5GmN&#10;mXE3PtFwDpWIEPYZaqhD6DIpfVmTRT93HXH0vlxvMUTZV9L0eItw28qlUitpseG4UGNH25rK7/PV&#10;akg5bdQhUT8vp+S4Ouzke/F5KbSeTcfiFUSgMfyH/9p7oyFJ4PdL/AFy8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QBrvEAAAA2wAAAA8AAAAAAAAAAAAAAAAAmAIAAGRycy9k&#10;b3ducmV2LnhtbFBLBQYAAAAABAAEAPUAAACJAwAAAAA=&#10;" fillcolor="white [3212]" stroked="f" strokeweight="2pt">
                  <v:textbox inset="0,0,0,0">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45" o:spid="_x0000_s1064" style="position:absolute;left:37526;top:7718;width:7886;height:33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yjIMUA&#10;AADbAAAADwAAAGRycy9kb3ducmV2LnhtbESPT2vCQBTE7wW/w/IEb3VXSSVGVwlCpWAP9c/F2yP7&#10;TILZtzG71fTbdwsFj8PM/IZZrnvbiDt1vnasYTJWIIgLZ2ouNZyO768pCB+QDTaOScMPeVivBi9L&#10;zIx78J7uh1CKCGGfoYYqhDaT0hcVWfRj1xJH7+I6iyHKrpSmw0eE20ZOlZpJizXHhQpb2lRUXA/f&#10;VkPKaa12ibrN98nnbLeVX/n5mGs9Gvb5AkSgPjzD/+0PoyF5g7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nKMgxQAAANsAAAAPAAAAAAAAAAAAAAAAAJgCAABkcnMv&#10;ZG93bnJldi54bWxQSwUGAAAAAAQABAD1AAAAigMAAAAA&#10;" fillcolor="white [3212]" stroked="f" strokeweight="2pt">
                  <v:textbox inset="0,0,0,0">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v:textbox>
                </v:rect>
                <v:rect id="Прямоугольник 46" o:spid="_x0000_s1065" style="position:absolute;left:45838;top:7718;width:7425;height:3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9V8UA&#10;AADbAAAADwAAAGRycy9kb3ducmV2LnhtbESPzWrDMBCE74G8g9hAb4mUYozjRjYm0FJID83PpbfF&#10;2tgm1sq11MR9+6pQ6HGYmW+YbTnZXtxo9J1jDeuVAkFcO9Nxo+F8el5mIHxANtg7Jg3f5KEs5rMt&#10;5sbd+UC3Y2hEhLDPUUMbwpBL6euWLPqVG4ijd3GjxRDl2Egz4j3CbS8flUqlxY7jQosD7Vqqr8cv&#10;qyHjrFP7RH1uDslbun+R79XHqdL6YTFVTyACTeE//Nd+NRqSFH6/xB8g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Tj1XxQAAANsAAAAPAAAAAAAAAAAAAAAAAJgCAABkcnMv&#10;ZG93bnJldi54bWxQSwUGAAAAAAQABAD1AAAAigMAAAAA&#10;" fillcolor="white [3212]" stroked="f" strokeweight="2pt">
                  <v:textbox inset="0,0,0,0">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47" o:spid="_x0000_s1066" style="position:absolute;left:54151;top:7718;width:7887;height:33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KYzMUA&#10;AADbAAAADwAAAGRycy9kb3ducmV2LnhtbESPT2vCQBTE7wW/w/IEb3VXCTZGVwlCpWAP9c/F2yP7&#10;TILZtzG71fTbdwsFj8PM/IZZrnvbiDt1vnasYTJWIIgLZ2ouNZyO768pCB+QDTaOScMPeVivBi9L&#10;zIx78J7uh1CKCGGfoYYqhDaT0hcVWfRj1xJH7+I6iyHKrpSmw0eE20ZOlZpJizXHhQpb2lRUXA/f&#10;VkPKaa12ibrN98nnbLeVX/n5mGs9Gvb5AkSgPjzD/+0PoyF5g7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pjMxQAAANsAAAAPAAAAAAAAAAAAAAAAAJgCAABkcnMv&#10;ZG93bnJldi54bWxQSwUGAAAAAAQABAD1AAAAigMAAAAA&#10;" fillcolor="white [3212]" stroked="f" strokeweight="2pt">
                  <v:textbox inset="0,0,0,0">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v:textbox>
                </v:rect>
                <v:rect id="Прямоугольник 48" o:spid="_x0000_s1067" style="position:absolute;left:62582;top:7718;width:7426;height:3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0MvsEA&#10;AADbAAAADwAAAGRycy9kb3ducmV2LnhtbERPy4rCMBTdC/MP4Q6400QpUqtRyoCDoAsfs5ndpbm2&#10;xeam02S0/r1ZCC4P571c97YRN+p87VjDZKxAEBfO1Fxq+DlvRikIH5ANNo5Jw4M8rFcfgyVmxt35&#10;SLdTKEUMYZ+hhiqENpPSFxVZ9GPXEkfu4jqLIcKulKbDewy3jZwqNZMWa44NFbb0VVFxPf1bDSmn&#10;tdol6m9+TPaz3bc85L/nXOvhZ58vQATqw1v8cm+NhiSOjV/iD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dDL7BAAAA2wAAAA8AAAAAAAAAAAAAAAAAmAIAAGRycy9kb3du&#10;cmV2LnhtbFBLBQYAAAAABAAEAPUAAACGAwAAAAA=&#10;" fillcolor="white [3212]" stroked="f" strokeweight="2pt">
                  <v:textbox inset="0,0,0,0">
                    <w:txbxContent>
                      <w:p w:rsidR="006C03AE" w:rsidRPr="00C867CB" w:rsidRDefault="006C03AE" w:rsidP="006C03AE">
                        <w:pPr>
                          <w:jc w:val="left"/>
                          <w:rPr>
                            <w:color w:val="000000" w:themeColor="text1"/>
                            <w:sz w:val="16"/>
                            <w:lang w:val="ru-RU"/>
                          </w:rPr>
                        </w:pPr>
                        <w:r>
                          <w:rPr>
                            <w:color w:val="000000" w:themeColor="text1"/>
                            <w:sz w:val="14"/>
                            <w:lang w:val="ru-RU"/>
                          </w:rPr>
                          <w:t>1 деление с секционным выключателем</w:t>
                        </w: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49" o:spid="_x0000_s1068" style="position:absolute;left:70658;top:7718;width:7886;height:33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pJcUA&#10;AADbAAAADwAAAGRycy9kb3ducmV2LnhtbESPQWvCQBSE74L/YXlCb7prCRJTNyEILQV7qNFLb4/s&#10;Mwlm36bZrab/vlso9DjMzDfMrphsL240+s6xhvVKgSCunem40XA+PS9TED4gG+wdk4Zv8lDk89kO&#10;M+PufKRbFRoRIewz1NCGMGRS+roli37lBuLoXdxoMUQ5NtKMeI9w28tHpTbSYsdxocWB9i3V1+rL&#10;akg57dQhUZ/bY/K2ObzI9/LjVGr9sJjKJxCBpvAf/mu/Gg3JFn6/xB8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0aklxQAAANsAAAAPAAAAAAAAAAAAAAAAAJgCAABkcnMv&#10;ZG93bnJldi54bWxQSwUGAAAAAAQABAD1AAAAigMAAAAA&#10;" fillcolor="white [3212]" stroked="f" strokeweight="2pt">
                  <v:textbox inset="0,0,0,0">
                    <w:txbxContent>
                      <w:p w:rsidR="006C03AE" w:rsidRDefault="006C03AE" w:rsidP="006C03AE">
                        <w:pPr>
                          <w:jc w:val="left"/>
                          <w:rPr>
                            <w:color w:val="000000" w:themeColor="text1"/>
                            <w:sz w:val="14"/>
                            <w:lang w:val="ru-RU"/>
                          </w:rPr>
                        </w:pPr>
                        <w:r>
                          <w:rPr>
                            <w:color w:val="000000" w:themeColor="text1"/>
                            <w:sz w:val="14"/>
                            <w:lang w:val="ru-RU"/>
                          </w:rPr>
                          <w:t>2 с секц.выключ.</w:t>
                        </w:r>
                        <w:r w:rsidRPr="00C867CB">
                          <w:rPr>
                            <w:color w:val="000000" w:themeColor="text1"/>
                            <w:sz w:val="14"/>
                            <w:lang w:val="ru-RU"/>
                          </w:rPr>
                          <w:t xml:space="preserve"> </w:t>
                        </w:r>
                        <w:r>
                          <w:rPr>
                            <w:color w:val="000000" w:themeColor="text1"/>
                            <w:sz w:val="14"/>
                            <w:lang w:val="ru-RU"/>
                          </w:rPr>
                          <w:t xml:space="preserve"> </w:t>
                        </w:r>
                      </w:p>
                      <w:p w:rsidR="006C03AE" w:rsidRPr="00C867CB" w:rsidRDefault="006C03AE" w:rsidP="006C03AE">
                        <w:pPr>
                          <w:jc w:val="left"/>
                          <w:rPr>
                            <w:color w:val="000000" w:themeColor="text1"/>
                            <w:sz w:val="16"/>
                            <w:lang w:val="ru-RU"/>
                          </w:rPr>
                        </w:pPr>
                        <w:r>
                          <w:rPr>
                            <w:color w:val="000000" w:themeColor="text1"/>
                            <w:sz w:val="14"/>
                            <w:lang w:val="ru-RU"/>
                          </w:rPr>
                          <w:t>Отд. помещения</w:t>
                        </w:r>
                      </w:p>
                    </w:txbxContent>
                  </v:textbox>
                </v:rect>
                <v:rect id="Прямоугольник 50" o:spid="_x0000_s1069" style="position:absolute;left:13419;top:12944;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KWZcEA&#10;AADbAAAADwAAAGRycy9kb3ducmV2LnhtbERPy4rCMBTdC/MP4Q7MTpMRldoxShEcBF342szu0lzb&#10;YnPTaaLWvzcLweXhvGeLztbiRq2vHGv4HigQxLkzFRcaTsdVPwHhA7LB2jFpeJCHxfyjN8PUuDvv&#10;6XYIhYgh7FPUUIbQpFL6vCSLfuAa4sidXWsxRNgW0rR4j+G2lkOlJtJixbGhxIaWJeWXw9VqSDip&#10;1Gak/qf70Xay+ZW77O+Yaf312WU/IAJ14S1+uddGwziuj1/iD5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ylmXBAAAA2wAAAA8AAAAAAAAAAAAAAAAAmAIAAGRycy9kb3du&#10;cmV2LnhtbFBLBQYAAAAABAAEAPUAAACGAwAAAAA=&#10;" fillcolor="white [3212]" stroked="f" strokeweight="2pt">
                  <v:textbox inset="0,0,0,0">
                    <w:txbxContent>
                      <w:p w:rsidR="006C03AE" w:rsidRPr="00C867CB" w:rsidRDefault="006C03AE" w:rsidP="006C03AE">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w:t>
                        </w:r>
                        <w:r w:rsidR="003E1C24">
                          <w:rPr>
                            <w:color w:val="000000" w:themeColor="text1"/>
                            <w:sz w:val="14"/>
                            <w:lang w:val="ru-RU"/>
                          </w:rPr>
                          <w:t>езервный</w:t>
                        </w:r>
                      </w:p>
                    </w:txbxContent>
                  </v:textbox>
                </v:rect>
                <v:rect id="Прямоугольник 51" o:spid="_x0000_s1070" style="position:absolute;left:20900;top:12587;width:7887;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4z/sQA&#10;AADbAAAADwAAAGRycy9kb3ducmV2LnhtbESPQWvCQBSE7wX/w/IEb3VXUYnRVYJQKdhDo714e2Sf&#10;STD7Nma3mv57t1DocZiZb5j1treNuFPna8caJmMFgrhwpuZSw9fp7TUB4QOywcYxafghD9vN4GWN&#10;qXEPzul+DKWIEPYpaqhCaFMpfVGRRT92LXH0Lq6zGKLsSmk6fES4beRUqYW0WHNcqLClXUXF9fht&#10;NSSc1OowU7dlPvtYHPbyMzufMq1Hwz5bgQjUh//wX/vdaJhP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M/7EAAAA2wAAAA8AAAAAAAAAAAAAAAAAmAIAAGRycy9k&#10;b3ducmV2LnhtbFBLBQYAAAAABAAEAPUAAACJAwAAAAA=&#10;" fillcolor="white [3212]" stroked="f" strokeweight="2pt">
                  <v:textbox inset="0,0,0,0">
                    <w:txbxContent>
                      <w:p w:rsidR="006C03AE" w:rsidRPr="00C867CB" w:rsidRDefault="006C03AE" w:rsidP="006C03AE">
                        <w:pPr>
                          <w:jc w:val="left"/>
                          <w:rPr>
                            <w:color w:val="000000" w:themeColor="text1"/>
                            <w:sz w:val="16"/>
                            <w:lang w:val="ru-RU"/>
                          </w:rPr>
                        </w:pPr>
                        <w:r>
                          <w:rPr>
                            <w:color w:val="000000" w:themeColor="text1"/>
                            <w:sz w:val="14"/>
                            <w:lang w:val="ru-RU"/>
                          </w:rPr>
                          <w:t>Р</w:t>
                        </w:r>
                        <w:r w:rsidR="003E1C24">
                          <w:rPr>
                            <w:color w:val="000000" w:themeColor="text1"/>
                            <w:sz w:val="14"/>
                            <w:lang w:val="ru-RU"/>
                          </w:rPr>
                          <w:t>езервный</w:t>
                        </w:r>
                        <w:r>
                          <w:rPr>
                            <w:color w:val="000000" w:themeColor="text1"/>
                            <w:sz w:val="14"/>
                            <w:lang w:val="ru-RU"/>
                          </w:rPr>
                          <w:t xml:space="preserve"> – отд. помещения</w:t>
                        </w:r>
                      </w:p>
                    </w:txbxContent>
                  </v:textbox>
                </v:rect>
                <v:rect id="Прямоугольник 52" o:spid="_x0000_s1071" style="position:absolute;left:29569;top:12944;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ticUA&#10;AADbAAAADwAAAGRycy9kb3ducmV2LnhtbESPQWvCQBSE74X+h+UVvNXdikqMbkIoVAR7aLQXb4/s&#10;MwnNvk2zW43/3i0Uehxm5htmk4+2ExcafOtYw8tUgSCunGm51vB5fHtOQPiAbLBzTBpu5CHPHh82&#10;mBp35ZIuh1CLCGGfooYmhD6V0lcNWfRT1xNH7+wGiyHKoZZmwGuE207OlFpKiy3HhQZ7em2o+jr8&#10;WA0JJ63az9X3qpy/L/db+VGcjoXWk6exWIMINIb/8F97ZzQsZvD7Jf4A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K2J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53" o:spid="_x0000_s1072" style="position:absolute;left:37407;top:12706;width:7886;height:20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AIEsUA&#10;AADbAAAADwAAAGRycy9kb3ducmV2LnhtbESPzWvCQBTE74X+D8sreKu7flRi6iqhUBHswa+Lt0f2&#10;NQlm38bsqvG/d4VCj8PM/IaZLTpbiyu1vnKsYdBXIIhzZyouNBz23+8JCB+QDdaOScOdPCzmry8z&#10;TI278Zauu1CICGGfooYyhCaV0uclWfR91xBH79e1FkOUbSFNi7cIt7UcKjWRFiuOCyU29FVSftpd&#10;rIaEk0qtx+o83Y5/Juul3GTHfaZ1763LPkEE6sJ/+K+9Mho+RvD8En+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4AgS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54" o:spid="_x0000_s1073" style="position:absolute;left:46788;top:12944;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mQZsUA&#10;AADbAAAADwAAAGRycy9kb3ducmV2LnhtbESPT2vCQBTE7wW/w/IEb3VXSSVGVwlCpWAP9c/F2yP7&#10;TILZtzG71fTbdwsFj8PM/IZZrnvbiDt1vnasYTJWIIgLZ2ouNZyO768pCB+QDTaOScMPeVivBi9L&#10;zIx78J7uh1CKCGGfoYYqhDaT0hcVWfRj1xJH7+I6iyHKrpSmw0eE20ZOlZpJizXHhQpb2lRUXA/f&#10;VkPKaa12ibrN98nnbLeVX/n5mGs9Gvb5AkSgPjzD/+0Po+Et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CZBm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55" o:spid="_x0000_s1074" style="position:absolute;left:54151;top:12825;width:7887;height:20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U1/cQA&#10;AADbAAAADwAAAGRycy9kb3ducmV2LnhtbESPQWvCQBSE7wX/w/IEb3VXUYnRVYJgEeyhai/eHtln&#10;Esy+jdmtxn/vFgo9DjPzDbNcd7YWd2p95VjDaKhAEOfOVFxo+D5t3xMQPiAbrB2Thid5WK96b0tM&#10;jXvwge7HUIgIYZ+ihjKEJpXS5yVZ9EPXEEfv4lqLIcq2kKbFR4TbWo6VmkmLFceFEhvalJRfjz9W&#10;Q8JJpfYTdZsfJp+z/Yf8ys6nTOtBv8sWIAJ14T/8194ZDdMp/H6JP0C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FNf3EAAAA2wAAAA8AAAAAAAAAAAAAAAAAmAIAAGRycy9k&#10;b3ducmV2LnhtbFBLBQYAAAAABAAEAPUAAACJ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56" o:spid="_x0000_s1075" style="position:absolute;left:63414;top:12944;width:5772;height:17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erisUA&#10;AADbAAAADwAAAGRycy9kb3ducmV2LnhtbESPQWvCQBSE7wX/w/KE3uquxYY0ZiOhYBHsoWov3h7Z&#10;1yQ0+zZmV43/vlsoeBxm5hsmX422ExcafOtYw3ymQBBXzrRca/g6rJ9SED4gG+wck4YbeVgVk4cc&#10;M+OuvKPLPtQiQthnqKEJoc+k9FVDFv3M9cTR+3aDxRDlUEsz4DXCbSeflUqkxZbjQoM9vTVU/ezP&#10;VkPKaau2C3V63S0+ku27/CyPh1Lrx+lYLkEEGsM9/N/eGA0vCfx9iT9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l6uK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57" o:spid="_x0000_s1076" style="position:absolute;left:70658;top:12825;width:7886;height:20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sOEcUA&#10;AADbAAAADwAAAGRycy9kb3ducmV2LnhtbESPT2vCQBTE70K/w/IK3nS3RW2aukoQFEEP/umlt0f2&#10;NQnNvk2zq8Zv7wqCx2FmfsNM552txZlaXznW8DZUIIhzZyouNHwfl4MEhA/IBmvHpOFKHuazl94U&#10;U+MuvKfzIRQiQtinqKEMoUml9HlJFv3QNcTR+3WtxRBlW0jT4iXCbS3flZpIixXHhRIbWpSU/x1O&#10;VkPCSaU2I/X/uR9tJ5uV3GU/x0zr/muXfYEI1IVn+NFeGw3jD7h/i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2w4R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58" o:spid="_x0000_s1077" style="position:absolute;left:15081;top:15200;width:2525;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aY8EA&#10;AADbAAAADwAAAGRycy9kb3ducmV2LnhtbERPy4rCMBTdC/MP4Q7MTpMRldoxShEcBF342szu0lzb&#10;YnPTaaLWvzcLweXhvGeLztbiRq2vHGv4HigQxLkzFRcaTsdVPwHhA7LB2jFpeJCHxfyjN8PUuDvv&#10;6XYIhYgh7FPUUIbQpFL6vCSLfuAa4sidXWsxRNgW0rR4j+G2lkOlJtJixbGhxIaWJeWXw9VqSDip&#10;1Gak/qf70Xay+ZW77O+Yaf312WU/IAJ14S1+uddGwziOjV/iD5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5EmmPBAAAA2wAAAA8AAAAAAAAAAAAAAAAAmAIAAGRycy9kb3du&#10;cmV2LnhtbFBLBQYAAAAABAAEAPUAAACG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59" o:spid="_x0000_s1078" style="position:absolute;left:23394;top:15200;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MUA&#10;AADbAAAADwAAAGRycy9kb3ducmV2LnhtbESPT2vCQBTE70K/w/IKvelui5WYZiOhYBH04L9Lb4/s&#10;axKafZtmV43fvisIHoeZ+Q2TLQbbijP1vnGs4XWiQBCXzjRcaTgeluMEhA/IBlvHpOFKHhb50yjD&#10;1LgL7+i8D5WIEPYpaqhD6FIpfVmTRT9xHXH0flxvMUTZV9L0eIlw28o3pWbSYsNxocaOPmsqf/cn&#10;qyHhpFHrqfqb76ab2fpLbovvQ6H1y/NQfIAINIRH+N5eGQ3vc7h9iT9A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D/4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0" o:spid="_x0000_s1079" style="position:absolute;left:31707;top:15319;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5c2MEA&#10;AADbAAAADwAAAGRycy9kb3ducmV2LnhtbERPy4rCMBTdC/MP4Q6400SRUqtRyoCDoAsfs5ndpbm2&#10;xeam02S0/r1ZCC4P571c97YRN+p87VjDZKxAEBfO1Fxq+DlvRikIH5ANNo5Jw4M8rFcfgyVmxt35&#10;SLdTKEUMYZ+hhiqENpPSFxVZ9GPXEkfu4jqLIcKulKbDewy3jZwqlUiLNceGClv6qqi4nv6thpTT&#10;Wu1m6m9+nO2T3bc85L/nXOvhZ58vQATqw1v8cm+NhiSuj1/iD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eXNjBAAAA2wAAAA8AAAAAAAAAAAAAAAAAmAIAAGRycy9kb3du&#10;cmV2LnhtbFBLBQYAAAAABAAEAPUAAACG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1" o:spid="_x0000_s1080" style="position:absolute;left:40138;top:15319;width:2525;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L5Q8QA&#10;AADbAAAADwAAAGRycy9kb3ducmV2LnhtbESPT4vCMBTE7wt+h/AEb2viIqVWoxRhF0EP65+Lt0fz&#10;bIvNS7eJWr+9WVjY4zAzv2EWq9424k6drx1rmIwVCOLCmZpLDafj53sKwgdkg41j0vAkD6vl4G2B&#10;mXEP3tP9EEoRIewz1FCF0GZS+qIii37sWuLoXVxnMUTZldJ0+Ihw28gPpRJpsea4UGFL64qK6+Fm&#10;NaSc1mo7VT+z/XSXbL/kd34+5lqPhn0+BxGoD//hv/bGaEgm8Psl/gC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S+UPEAAAA2wAAAA8AAAAAAAAAAAAAAAAAmAIAAGRycy9k&#10;b3ducmV2LnhtbFBLBQYAAAAABAAEAPUAAACJ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2" o:spid="_x0000_s1081" style="position:absolute;left:48332;top:15319;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BnNMQA&#10;AADbAAAADwAAAGRycy9kb3ducmV2LnhtbESPT4vCMBTE7wv7HcJb8LYmipTaNUoRFEEP65+Lt0fz&#10;ti02L7WJWr+9WVjY4zAzv2Fmi9424k6drx1rGA0VCOLCmZpLDafj6jMF4QOywcYxaXiSh8X8/W2G&#10;mXEP3tP9EEoRIewz1FCF0GZS+qIii37oWuLo/bjOYoiyK6Xp8BHhtpFjpRJpsea4UGFLy4qKy+Fm&#10;NaSc1mo7UdfpfrJLtmv5nZ+PudaDjz7/AhGoD//hv/bGaEjG8Psl/gA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AZzTEAAAA2wAAAA8AAAAAAAAAAAAAAAAAmAIAAGRycy9k&#10;b3ducmV2LnhtbFBLBQYAAAAABAAEAPUAAACJ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3" o:spid="_x0000_s1082" style="position:absolute;left:57001;top:15319;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zCr8UA&#10;AADbAAAADwAAAGRycy9kb3ducmV2LnhtbESPzWvCQBTE7wX/h+UJvdVdPwgxukoQKgV7qB8Xb4/s&#10;Mwlm38bsVtP/vlsoeBxm5jfMct3bRtyp87VjDeORAkFcOFNzqeF0fH9LQfiAbLBxTBp+yMN6NXhZ&#10;Ymbcg/d0P4RSRAj7DDVUIbSZlL6oyKIfuZY4ehfXWQxRdqU0HT4i3DZyolQiLdYcFypsaVNRcT18&#10;Ww0pp7XazdRtvp99Jrut/MrPx1zr12GfL0AE6sMz/N/+MBqSKfx9i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jMKv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4" o:spid="_x0000_s1083" style="position:absolute;left:64720;top:15200;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Va28UA&#10;AADbAAAADwAAAGRycy9kb3ducmV2LnhtbESPzWrDMBCE74G8g9hAb4mUYozjRjYm0FJID83PpbfF&#10;2tgm1sq11MR9+6pQ6HGYmW+YbTnZXtxo9J1jDeuVAkFcO9Nxo+F8el5mIHxANtg7Jg3f5KEs5rMt&#10;5sbd+UC3Y2hEhLDPUUMbwpBL6euWLPqVG4ijd3GjxRDl2Egz4j3CbS8flUqlxY7jQosD7Vqqr8cv&#10;qyHjrFP7RH1uDslbun+R79XHqdL6YTFVTyACTeE//Nd+NRrSBH6/xB8g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ZVrb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5" o:spid="_x0000_s1084" style="position:absolute;left:73152;top:15200;width:2524;height:1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QMUA&#10;AADbAAAADwAAAGRycy9kb3ducmV2LnhtbESPQWvCQBSE7wX/w/KE3uquxYY0ZiOhYBHsoWov3h7Z&#10;1yQ0+zZmV43/vlsoeBxm5hsmX422ExcafOtYw3ymQBBXzrRca/g6rJ9SED4gG+wck4YbeVgVk4cc&#10;M+OuvKPLPtQiQthnqKEJoc+k9FVDFv3M9cTR+3aDxRDlUEsz4DXCbSeflUqkxZbjQoM9vTVU/ezP&#10;VkPKaau2C3V63S0+ku27/CyPh1Lrx+lYLkEEGsM9/N/eGA3JC/x9iT9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f9A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Да</w:t>
                        </w:r>
                      </w:p>
                    </w:txbxContent>
                  </v:textbox>
                </v:rect>
                <v:rect id="Прямоугольник 66" o:spid="_x0000_s1085" style="position:absolute;left:13419;top:16862;width:5772;height:1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thN8UA&#10;AADbAAAADwAAAGRycy9kb3ducmV2LnhtbESPQWvCQBSE70L/w/IKveluJYQ0uoZQqAj2UGMv3h7Z&#10;ZxLMvk2zq6b/vlso9DjMzDfMuphsL240+s6xhueFAkFcO9Nxo+Hz+DbPQPiAbLB3TBq+yUOxeZit&#10;MTfuzge6VaEREcI+Rw1tCEMupa9bsugXbiCO3tmNFkOUYyPNiPcIt71cKpVKix3HhRYHem2pvlRX&#10;qyHjrFP7RH29HJL3dL+VH+XpWGr99DiVKxCBpvAf/mvvjIY0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2E3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67" o:spid="_x0000_s1086" style="position:absolute;left:20663;top:16625;width:7886;height:2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fErMUA&#10;AADbAAAADwAAAGRycy9kb3ducmV2LnhtbESPQWvCQBSE7wX/w/KE3uquRdI0ZiOhYBHsoWov3h7Z&#10;1yQ0+zZmV43/vlsoeBxm5hsmX422ExcafOtYw3ymQBBXzrRca/g6rJ9SED4gG+wck4YbeVgVk4cc&#10;M+OuvKPLPtQiQthnqKEJoc+k9FVDFv3M9cTR+3aDxRDlUEsz4DXCbSeflUqkxZbjQoM9vTVU/ezP&#10;VkPKaau2C3V63S0+ku27/CyPh1Lrx+lYLkEEGsM9/N/eGA3JC/x9iT9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t8Ss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68" o:spid="_x0000_s1087" style="position:absolute;left:37526;top:16744;width:7886;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hQ3sEA&#10;AADbAAAADwAAAGRycy9kb3ducmV2LnhtbERPy4rCMBTdC/MP4Q6400SRUqtRyoCDoAsfs5ndpbm2&#10;xeam02S0/r1ZCC4P571c97YRN+p87VjDZKxAEBfO1Fxq+DlvRikIH5ANNo5Jw4M8rFcfgyVmxt35&#10;SLdTKEUMYZ+hhiqENpPSFxVZ9GPXEkfu4jqLIcKulKbDewy3jZwqlUiLNceGClv6qqi4nv6thpTT&#10;Wu1m6m9+nO2T3bc85L/nXOvhZ58vQATqw1v8cm+NhiSOjV/iD5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oUN7BAAAA2wAAAA8AAAAAAAAAAAAAAAAAmAIAAGRycy9kb3du&#10;cmV2LnhtbFBLBQYAAAAABAAEAPUAAACG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69" o:spid="_x0000_s1088" style="position:absolute;left:53913;top:16744;width:7887;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T1RcQA&#10;AADbAAAADwAAAGRycy9kb3ducmV2LnhtbESPT4vCMBTE7wv7HcIT9rYmipTaNUpZUAT34L/L3h7N&#10;sy02L7WJ2v32G0HwOMzMb5jZoreNuFHna8caRkMFgrhwpuZSw/Gw/ExB+IBssHFMGv7Iw2L+/jbD&#10;zLg77+i2D6WIEPYZaqhCaDMpfVGRRT90LXH0Tq6zGKLsSmk6vEe4beRYqURarDkuVNjSd0XFeX+1&#10;GlJOa7WZqMt0N/lJNiu5zX8PudYfgz7/AhGoD6/ws702GpIpPL7EH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k9UXEAAAA2wAAAA8AAAAAAAAAAAAAAAAAmAIAAGRycy9k&#10;b3ducmV2LnhtbFBLBQYAAAAABAAEAPUAAACJAw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70" o:spid="_x0000_s1089" style="position:absolute;left:70539;top:16744;width:7887;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KBcIA&#10;AADbAAAADwAAAGRycy9kb3ducmV2LnhtbERPu2rDMBTdA/0HcQvdEqnBOK4bxZhAS8Ad8ujS7WLd&#10;2CbWlWupifP31VDoeDjvdTHZXlxp9J1jDc8LBYK4dqbjRsPn6W2egfAB2WDvmDTcyUOxeZitMTfu&#10;xge6HkMjYgj7HDW0IQy5lL5uyaJfuIE4cmc3WgwRjo00I95iuO3lUqlUWuw4NrQ40Lal+nL8sRoy&#10;zjpVJer75ZB8pNW73Jdfp1Lrp8epfAURaAr/4j/3zmhYxfXxS/w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h8oFwgAAANsAAAAPAAAAAAAAAAAAAAAAAJgCAABkcnMvZG93&#10;bnJldi54bWxQSwUGAAAAAAQABAD1AAAAhwMAAAAA&#10;" fillcolor="white [3212]" stroked="f" strokeweight="2pt">
                  <v:textbox inset="0,0,0,0">
                    <w:txbxContent>
                      <w:p w:rsidR="003E1C24" w:rsidRPr="00C867CB" w:rsidRDefault="003E1C24" w:rsidP="003E1C24">
                        <w:pPr>
                          <w:jc w:val="left"/>
                          <w:rPr>
                            <w:color w:val="000000" w:themeColor="text1"/>
                            <w:sz w:val="16"/>
                            <w:lang w:val="ru-RU"/>
                          </w:rPr>
                        </w:pPr>
                        <w:r>
                          <w:rPr>
                            <w:color w:val="000000" w:themeColor="text1"/>
                            <w:sz w:val="14"/>
                            <w:lang w:val="ru-RU"/>
                          </w:rPr>
                          <w:t>Резервный – отд. помещения</w:t>
                        </w:r>
                      </w:p>
                    </w:txbxContent>
                  </v:textbox>
                </v:rect>
                <v:rect id="Прямоугольник 71" o:spid="_x0000_s1090" style="position:absolute;left:29569;top:16862;width:5772;height:1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tvnsUA&#10;AADbAAAADwAAAGRycy9kb3ducmV2LnhtbESPQWvCQBSE70L/w/IKveluitgY3UgoWAR7aLQXb4/s&#10;MwnNvk2zq8Z/3y0Uehxm5htmvRltJ640+NaxhmSmQBBXzrRca/g8bqcpCB+QDXaOScOdPGzyh8ka&#10;M+NuXNL1EGoRIewz1NCE0GdS+qohi37meuLond1gMUQ51NIMeItw28lnpRbSYstxocGeXhuqvg4X&#10;qyHltFX7ufpelvP3xf5NfhSnY6H10+NYrEAEGsN/+K+9MxpeEvj9En+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y2+e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72" o:spid="_x0000_s1091" style="position:absolute;left:46551;top:16862;width:5772;height:1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nx6cQA&#10;AADbAAAADwAAAGRycy9kb3ducmV2LnhtbESPQWvCQBSE70L/w/IK3nS3IpqmrhIKiqAHo156e2Rf&#10;k9Ds2zS7avz3bqHgcZiZb5jFqreNuFLna8ca3sYKBHHhTM2lhvNpPUpA+IBssHFMGu7kYbV8GSww&#10;Ne7GOV2PoRQRwj5FDVUIbSqlLyqy6MeuJY7et+sshii7UpoObxFuGzlRaiYt1hwXKmzps6Li53ix&#10;GhJOarWbqt/3fLqf7TbykH2dMq2Hr332ASJQH57h//bWaJ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Z8enEAAAA2wAAAA8AAAAAAAAAAAAAAAAAmAIAAGRycy9k&#10;b3ducmV2LnhtbFBLBQYAAAAABAAEAPUAAACJAw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73" o:spid="_x0000_s1092" style="position:absolute;left:63414;top:16862;width:5772;height:1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VUcsUA&#10;AADbAAAADwAAAGRycy9kb3ducmV2LnhtbESPzWvCQBTE70L/h+UVvOmuH2hMXSUUKgV7qB8Xb4/s&#10;axLMvo3ZVdP/3hUKPQ4z8xtmue5sLW7U+sqxhtFQgSDOnam40HA8fAwSED4gG6wdk4Zf8rBevfSW&#10;mBp35x3d9qEQEcI+RQ1lCE0qpc9LsuiHriGO3o9rLYYo20KaFu8Rbms5VmomLVYcF0ps6L2k/Ly/&#10;Wg0JJ5XaTtVlsZt+zbYb+Z2dDpnW/dcuewMRqAv/4b/2p9Ewn8DzS/wBcvU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VVRyxQAAANsAAAAPAAAAAAAAAAAAAAAAAJgCAABkcnMv&#10;ZG93bnJldi54bWxQSwUGAAAAAAQABAD1AAAAigMAAAAA&#10;" fillcolor="white [3212]" stroked="f" strokeweight="2pt">
                  <v:textbox inset="0,0,0,0">
                    <w:txbxContent>
                      <w:p w:rsidR="003E1C24" w:rsidRPr="00C867CB" w:rsidRDefault="003E1C24" w:rsidP="003E1C24">
                        <w:pPr>
                          <w:jc w:val="left"/>
                          <w:rPr>
                            <w:color w:val="000000" w:themeColor="text1"/>
                            <w:sz w:val="16"/>
                            <w:lang w:val="ru-RU"/>
                          </w:rPr>
                        </w:pPr>
                        <w:r w:rsidRPr="00C867CB">
                          <w:rPr>
                            <w:color w:val="000000" w:themeColor="text1"/>
                            <w:sz w:val="14"/>
                            <w:lang w:val="ru-RU"/>
                          </w:rPr>
                          <w:t xml:space="preserve"> </w:t>
                        </w:r>
                        <w:r>
                          <w:rPr>
                            <w:color w:val="000000" w:themeColor="text1"/>
                            <w:sz w:val="14"/>
                            <w:lang w:val="ru-RU"/>
                          </w:rPr>
                          <w:t>Резервный</w:t>
                        </w:r>
                      </w:p>
                    </w:txbxContent>
                  </v:textbox>
                </v:rect>
                <v:rect id="Прямоугольник 74" o:spid="_x0000_s1093" style="position:absolute;left:20663;top:19594;width:7886;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zMBsUA&#10;AADbAAAADwAAAGRycy9kb3ducmV2LnhtbESPT2vCQBTE7wW/w/IEb3VXCTZGVwlCpWAP9c/F2yP7&#10;TILZtzG71fTbdwsFj8PM/IZZrnvbiDt1vnasYTJWIIgLZ2ouNZyO768pCB+QDTaOScMPeVivBi9L&#10;zIx78J7uh1CKCGGfoYYqhDaT0hcVWfRj1xJH7+I6iyHKrpSmw0eE20ZOlZpJizXHhQpb2lRUXA/f&#10;VkPKaa12ibrN98nnbLeVX/n5mGs9Gvb5AkSgPjzD/+0Po+Et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vMwG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75" o:spid="_x0000_s1094" style="position:absolute;left:37288;top:19594;width:7887;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pncUA&#10;AADbAAAADwAAAGRycy9kb3ducmV2LnhtbESPT2vCQBTE70K/w/IK3nS3RW2aukoQFEEP/umlt0f2&#10;NQnNvk2zq8Zv7wqCx2FmfsNM552txZlaXznW8DZUIIhzZyouNHwfl4MEhA/IBmvHpOFKHuazl94U&#10;U+MuvKfzIRQiQtinqKEMoUml9HlJFv3QNcTR+3WtxRBlW0jT4iXCbS3flZpIixXHhRIbWpSU/x1O&#10;VkPCSaU2I/X/uR9tJ5uV3GU/x0zr/muXfYEI1IVn+NFeGw0fY7h/i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8Gmd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76" o:spid="_x0000_s1095" style="position:absolute;left:54032;top:19594;width:7887;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L36sUA&#10;AADbAAAADwAAAGRycy9kb3ducmV2LnhtbESPQWvCQBSE7wX/w/KE3uquRdI0ZiOhYBHsoWov3h7Z&#10;1yQ0+zZmV43/vlsoeBxm5hsmX422ExcafOtYw3ymQBBXzrRca/g6rJ9SED4gG+wck4YbeVgVk4cc&#10;M+OuvKPLPtQiQthnqKEJoc+k9FVDFv3M9cTR+3aDxRDlUEsz4DXCbSeflUqkxZbjQoM9vTVU/ezP&#10;VkPKaau2C3V63S0+ku27/CyPh1Lrx+lYLkEEGsM9/N/eGA0vCfx9iT9AF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vfq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77" o:spid="_x0000_s1096" style="position:absolute;left:62345;top:19713;width:7887;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5SccQA&#10;AADbAAAADwAAAGRycy9kb3ducmV2LnhtbESPQWvCQBSE7wX/w/IEb3VXEY3RVYJgEeyhai/eHtln&#10;Esy+jdmtxn/vFgo9DjPzDbNcd7YWd2p95VjDaKhAEOfOVFxo+D5t3xMQPiAbrB2Thid5WK96b0tM&#10;jXvwge7HUIgIYZ+ihjKEJpXS5yVZ9EPXEEfv4lqLIcq2kKbFR4TbWo6VmkqLFceFEhvalJRfjz9W&#10;Q8JJpfYTdZsfJp/T/Yf8ys6nTOtBv8sWIAJ14T/8194ZDbMZ/H6JP0C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uUnH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2 – независимая работа</w:t>
                        </w:r>
                      </w:p>
                    </w:txbxContent>
                  </v:textbox>
                </v:rect>
                <v:rect id="Прямоугольник 79" o:spid="_x0000_s1097" style="position:absolute;left:70658;top:19713;width:7886;height:24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jmMUA&#10;AADbAAAADwAAAGRycy9kb3ducmV2LnhtbESPQWvCQBSE70L/w/IKvelui9gYs5FQsAj20Ggv3h7Z&#10;ZxLMvk2zq8Z/3y0Uehxm5hsmW4+2E1cafOtYw/NMgSCunGm51vB12EwTED4gG+wck4Y7eVjnD5MM&#10;U+NuXNJ1H2oRIexT1NCE0KdS+qohi37meuLondxgMUQ51NIMeItw28kXpRbSYstxocGe3hqqzvuL&#10;1ZBw0qrdXH0vy/nHYvcuP4vjodD66XEsViACjeE//NfeGg2vS/j9En+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WOY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80" o:spid="_x0000_s1098" style="position:absolute;left:15081;top:23156;width:2525;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6IsEA&#10;AADbAAAADwAAAGRycy9kb3ducmV2LnhtbERPS2vCQBC+C/6HZYTedNciEqOrhEJLwR589NLbkB2T&#10;YHY2zW41/fedQ8Hjx/fe7Abfqhv1sQlsYT4zoIjL4BquLHyeX6cZqJiQHbaBycIvRdhtx6MN5i7c&#10;+Ui3U6qUhHDM0UKdUpdrHcuaPMZZ6IiFu4TeYxLYV9r1eJdw3+pnY5baY8PSUGNHLzWV19OPt5Bx&#10;1pj9wnyvjouP5f5NH4qvc2Ht02Qo1qASDekh/ne/O/HJevkiP0B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SuiLBAAAA2wAAAA8AAAAAAAAAAAAAAAAAmAIAAGRycy9kb3du&#10;cmV2LnhtbFBLBQYAAAAABAAEAPUAAACG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1" o:spid="_x0000_s1099" style="position:absolute;left:15081;top:25650;width:2525;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4fucMA&#10;AADbAAAADwAAAGRycy9kb3ducmV2LnhtbESPT4vCMBTE74LfIbwFb5ooIrVrlCKsCHrw38Xbo3nb&#10;lm1euk3U+u2NsLDHYeY3wyxWna3FnVpfOdYwHikQxLkzFRcaLuevYQLCB2SDtWPS8CQPq2W/t8DU&#10;uAcf6X4KhYgl7FPUUIbQpFL6vCSLfuQa4uh9u9ZiiLItpGnxEcttLSdKzaTFiuNCiQ2tS8p/Tjer&#10;IeGkUrup+p0fp/vZbiMP2fWcaT346LJPEIG68B/+o7cmcmN4f4k/QC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4fucMAAADbAAAADwAAAAAAAAAAAAAAAACYAgAAZHJzL2Rv&#10;d25yZXYueG1sUEsFBgAAAAAEAAQA9QAAAIg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2" o:spid="_x0000_s1100" style="position:absolute;left:23869;top:25650;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BzsMA&#10;AADbAAAADwAAAGRycy9kb3ducmV2LnhtbESPT4vCMBTE78J+h/AW9qaJIlKrUYqgLOjBP3vZ26N5&#10;tsXmpTZZ7X57Iwgeh5nfDDNfdrYWN2p95VjDcKBAEOfOVFxo+Dmt+wkIH5AN1o5Jwz95WC4+enNM&#10;jbvzgW7HUIhYwj5FDWUITSqlz0uy6AeuIY7e2bUWQ5RtIU2L91huazlSaiItVhwXSmxoVVJ+Of5Z&#10;DQknldqO1XV6GO8m243cZ7+nTOuvzy6bgQjUhXf4RX+byI3g+SX+A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cyBzsMAAADbAAAADwAAAAAAAAAAAAAAAACYAgAAZHJzL2Rv&#10;d25yZXYueG1sUEsFBgAAAAAEAAQA9QAAAIg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3" o:spid="_x0000_s1101" style="position:absolute;left:23513;top:23275;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AkVcQA&#10;AADbAAAADwAAAGRycy9kb3ducmV2LnhtbESPQWvCQBSE7wX/w/KE3uquVSSmbiQUKgV7MOqlt0f2&#10;NQnNvo3ZbUz/fbcgeBxmvhlmsx1tKwbqfeNYw3ymQBCXzjRcaTif3p4SED4gG2wdk4Zf8rDNJg8b&#10;TI27ckHDMVQilrBPUUMdQpdK6cuaLPqZ64ij9+V6iyHKvpKmx2sst618VmolLTYcF2rs6LWm8vv4&#10;YzUknDRqv1SXdbH8WO138pB/nnKtH6dj/gIi0Bju4Rv9biK3gP8v8Qf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AJFX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4" o:spid="_x0000_s1102" style="position:absolute;left:32063;top:23275;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8IcMA&#10;AADbAAAADwAAAGRycy9kb3ducmV2LnhtbESPQWvCQBSE70L/w/IKveluS5AYXSUULAV70OjF2yP7&#10;TILZtzG71fTfdwXB4zDzzTCL1WBbcaXeN441vE8UCOLSmYYrDYf9epyC8AHZYOuYNPyRh9XyZbTA&#10;zLgb7+hahErEEvYZaqhD6DIpfVmTRT9xHXH0Tq63GKLsK2l6vMVy28oPpabSYsNxocaOPmsqz8Wv&#10;1ZBy2qhNoi6zXfIz3XzJbX7c51q/vQ75HESgITzDD/rbRC6B+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m8IcMAAADbAAAADwAAAAAAAAAAAAAAAACYAgAAZHJzL2Rv&#10;d25yZXYueG1sUEsFBgAAAAAEAAQA9QAAAIg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5" o:spid="_x0000_s1103" style="position:absolute;left:32063;top:25650;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UZusQA&#10;AADbAAAADwAAAGRycy9kb3ducmV2LnhtbESPT4vCMBTE74LfITzBmyaKK7VrlCIoC+7Bf5e9PZq3&#10;bdnmpTZRu99+syB4HGZ+M8xy3dla3Kn1lWMNk7ECQZw7U3Gh4XLejhIQPiAbrB2Thl/ysF71e0tM&#10;jXvwke6nUIhYwj5FDWUITSqlz0uy6MeuIY7et2sthijbQpoWH7Hc1nKq1FxarDgulNjQpqT853Sz&#10;GhJOKrWfqeviOPuc73fykH2dM62Hgy57BxGoC6/wk/4wkXuD/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lGbr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6" o:spid="_x0000_s1104" style="position:absolute;left:40138;top:23394;width:2525;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eHzcQA&#10;AADbAAAADwAAAGRycy9kb3ducmV2LnhtbESPQWvCQBSE70L/w/IKveluJYSYuoZQqAj2UKOX3h7Z&#10;1yQ0+zbNrpr++25B8DjMfDPMuphsLy40+s6xhueFAkFcO9Nxo+F0fJtnIHxANtg7Jg2/5KHYPMzW&#10;mBt35QNdqtCIWMI+Rw1tCEMupa9bsugXbiCO3pcbLYYox0aaEa+x3PZyqVQqLXYcF1oc6LWl+rs6&#10;Ww0ZZ53aJ+pndUje0/1WfpSfx1Lrp8epfAERaAr38I3emcil8P8l/gC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3h83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7" o:spid="_x0000_s1105" style="position:absolute;left:40138;top:25888;width:2525;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siVsQA&#10;AADbAAAADwAAAGRycy9kb3ducmV2LnhtbESPQWvCQBSE70L/w/IEb7qriE1TNyEISsEeGu2lt0f2&#10;NQnNvk2zq6b/vlsoeBxmvhlmm4+2E1cafOtYw3KhQBBXzrRca3g/7+cJCB+QDXaOScMPecizh8kW&#10;U+NuXNL1FGoRS9inqKEJoU+l9FVDFv3C9cTR+3SDxRDlUEsz4C2W206ulNpIiy3HhQZ72jVUfZ0u&#10;VkPCSauOa/X9VK5fN8eDfCs+zoXWs+lYPIMINIZ7+J9+MZF7h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7Ilb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8" o:spid="_x0000_s1106" style="position:absolute;left:48570;top:23513;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S2JMEA&#10;AADbAAAADwAAAGRycy9kb3ducmV2LnhtbERPS2vCQBC+C/6HZYTedNciEqOrhEJLwR589NLbkB2T&#10;YHY2zW41/fedQ8Hjx/fe7Abfqhv1sQlsYT4zoIjL4BquLHyeX6cZqJiQHbaBycIvRdhtx6MN5i7c&#10;+Ui3U6qUhHDM0UKdUpdrHcuaPMZZ6IiFu4TeYxLYV9r1eJdw3+pnY5baY8PSUGNHLzWV19OPt5Bx&#10;1pj9wnyvjouP5f5NH4qvc2Ht02Qo1qASDekh/ne/O/HJWPkiP0B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ktiTBAAAA2wAAAA8AAAAAAAAAAAAAAAAAmAIAAGRycy9kb3du&#10;cmV2LnhtbFBLBQYAAAAABAAEAPUAAACG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89" o:spid="_x0000_s1107" style="position:absolute;left:48807;top:25888;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gTv8QA&#10;AADbAAAADwAAAGRycy9kb3ducmV2LnhtbESPzWrDMBCE74W8g9hAb7WUEoztRAkm0FJwDs3PJbfF&#10;2tqm1sq11MR9+6hQ6HGY+WaY9XayvbjS6DvHGhaJAkFcO9Nxo+F8ennKQPiAbLB3TBp+yMN2M3tY&#10;Y2HcjQ90PYZGxBL2BWpoQxgKKX3dkkWfuIE4eh9utBiiHBtpRrzFctvLZ6VSabHjuNDiQLuW6s/j&#10;t9WQcdapaqm+8sNyn1av8r28nEqtH+dTuQIRaAr/4T/6zUQuh98v8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oE7/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0" o:spid="_x0000_s1108" style="position:absolute;left:20900;top:28144;width:7887;height:29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ss/8AA&#10;AADbAAAADwAAAGRycy9kb3ducmV2LnhtbERPTYvCMBC9C/sfwix400QRqV2jlAUXQQ9avXgbmtm2&#10;2Ey6TVbrvzcHwePjfS/XvW3EjTpfO9YwGSsQxIUzNZcazqfNKAHhA7LBxjFpeJCH9epjsMTUuDsf&#10;6ZaHUsQQ9ilqqEJoUyl9UZFFP3YtceR+XWcxRNiV0nR4j+G2kVOl5tJizbGhwpa+Kyqu+b/VkHBS&#10;q91M/S2Os/189yMP2eWUaT387LMvEIH68Ba/3FujYRHXx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4ss/8AAAADbAAAADwAAAAAAAAAAAAAAAACYAgAAZHJzL2Rvd25y&#10;ZXYueG1sUEsFBgAAAAAEAAQA9QAAAIU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91" o:spid="_x0000_s1109" style="position:absolute;left:56764;top:25888;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eJZMMA&#10;AADbAAAADwAAAGRycy9kb3ducmV2LnhtbESPT4vCMBTE78J+h/CEvWmiiNRqlLKgLLgH/128PZpn&#10;W2xeapPV7rffCILHYWZ+wyxWna3FnVpfOdYwGioQxLkzFRcaTsf1IAHhA7LB2jFp+CMPq+VHb4Gp&#10;cQ/e0/0QChEh7FPUUIbQpFL6vCSLfuga4uhdXGsxRNkW0rT4iHBby7FSU2mx4rhQYkNfJeXXw6/V&#10;kHBSqe1E3Wb7yc90u5G77HzMtP7sd9kcRKAuvMOv9rfRMBvB80v8A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eJZMMAAADbAAAADwAAAAAAAAAAAAAAAACYAgAAZHJzL2Rv&#10;d25yZXYueG1sUEsFBgAAAAAEAAQA9QAAAIg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2" o:spid="_x0000_s1110" style="position:absolute;left:56764;top:23513;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UXE8UA&#10;AADbAAAADwAAAGRycy9kb3ducmV2LnhtbESPQWvCQBSE7wX/w/IEb3W3IhJTVwlCS0EPjfbS2yP7&#10;mizNvo3ZrYn/3i0Uehxm5htmsxtdK67UB+tZw9NcgSCuvLFca/g4vzxmIEJENth6Jg03CrDbTh42&#10;mBs/cEnXU6xFgnDIUUMTY5dLGaqGHIa574iT9+V7hzHJvpamxyHBXSsXSq2kQ8tpocGO9g1V36cf&#10;pyHjzKrDUl3W5fK4OrzK9+LzXGg9m47FM4hIY/wP/7XfjIb1An6/pB8gt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FRcT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3" o:spid="_x0000_s1111" style="position:absolute;left:65433;top:23513;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myiMUA&#10;AADbAAAADwAAAGRycy9kb3ducmV2LnhtbESPQWvCQBSE74X+h+UVvNXdtiIxZiOh0CLYg9FevD2y&#10;zySYfZtmtxr/vVsQehxm5hsmW422E2cafOtYw8tUgSCunGm51vC9/3hOQPiAbLBzTBqu5GGVPz5k&#10;mBp34ZLOu1CLCGGfooYmhD6V0lcNWfRT1xNH7+gGiyHKoZZmwEuE206+KjWXFluOCw329N5Qddr9&#10;Wg0JJ63azNTPopx9zTefclsc9oXWk6exWIIINIb/8L29NhoWb/D3Jf4Am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bKI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4" o:spid="_x0000_s1112" style="position:absolute;left:65433;top:25769;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Aq/MUA&#10;AADbAAAADwAAAGRycy9kb3ducmV2LnhtbESPQWvCQBSE74L/YXlCb7prCRJTNyEILQV7qNFLb4/s&#10;Mwlm36bZrab/vlso9DjMzDfMrphsL240+s6xhvVKgSCunem40XA+PS9TED4gG+wdk4Zv8lDk89kO&#10;M+PufKRbFRoRIewz1NCGMGRS+roli37lBuLoXdxoMUQ5NtKMeI9w28tHpTbSYsdxocWB9i3V1+rL&#10;akg57dQhUZ/bY/K2ObzI9/LjVGr9sJjKJxCBpvAf/mu/Gg3bBH6/xB8g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Cr8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5" o:spid="_x0000_s1113" style="position:absolute;left:73152;top:23513;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PZ8UA&#10;AADbAAAADwAAAGRycy9kb3ducmV2LnhtbESPT2vCQBTE70K/w/IKvelui5WYZiOhYBH04L9Lb4/s&#10;axKafZtmV43fvisIHoeZ+Q2TLQbbijP1vnGs4XWiQBCXzjRcaTgeluMEhA/IBlvHpOFKHhb50yjD&#10;1LgL7+i8D5WIEPYpaqhD6FIpfVmTRT9xHXH0flxvMUTZV9L0eIlw28o3pWbSYsNxocaOPmsqf/cn&#10;qyHhpFHrqfqb76ab2fpLbovvQ6H1y/NQfIAINIRH+N5eGQ3zd7h9iT9A5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I9n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6" o:spid="_x0000_s1114" style="position:absolute;left:73152;top:25650;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4REMQA&#10;AADbAAAADwAAAGRycy9kb3ducmV2LnhtbESPT4vCMBTE7wv7HcIT9rYmipTaNUpZUAT34L/L3h7N&#10;sy02L7WJ2v32G0HwOMzMb5jZoreNuFHna8caRkMFgrhwpuZSw/Gw/ExB+IBssHFMGv7Iw2L+/jbD&#10;zLg77+i2D6WIEPYZaqhCaDMpfVGRRT90LXH0Tq6zGKLsSmk6vEe4beRYqURarDkuVNjSd0XFeX+1&#10;GlJOa7WZqMt0N/lJNiu5zX8PudYfgz7/AhGoD6/ws702GqYJPL7EH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uERD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Да</w:t>
                        </w:r>
                      </w:p>
                    </w:txbxContent>
                  </v:textbox>
                </v:rect>
                <v:rect id="Прямоугольник 97" o:spid="_x0000_s1115" style="position:absolute;left:37763;top:28382;width:7237;height:29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K0i8UA&#10;AADbAAAADwAAAGRycy9kb3ducmV2LnhtbESPQWvCQBSE70L/w/IKvelui9gYs5FQsAj20Ggv3h7Z&#10;ZxLMvk2zq8Z/3y0Uehxm5hsmW4+2E1cafOtYw/NMgSCunGm51vB12EwTED4gG+wck4Y7eVjnD5MM&#10;U+NuXNJ1H2oRIexT1NCE0KdS+qohi37meuLondxgMUQ51NIMeItw28kXpRbSYstxocGe3hqqzvuL&#10;1ZBw0qrdXH0vy/nHYvcuP4vjodD66XEsViACjeE//NfeGg3LV/j9En+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YrSLxQAAANsAAAAPAAAAAAAAAAAAAAAAAJgCAABkcnMv&#10;ZG93bnJldi54bWxQSwUGAAAAAAQABAD1AAAAigM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98" o:spid="_x0000_s1116" style="position:absolute;left:54032;top:28382;width:7237;height:29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g+cAA&#10;AADbAAAADwAAAGRycy9kb3ducmV2LnhtbERPTYvCMBC9C/sfwix400QRqV2jlAUXQQ9avXgbmtm2&#10;2Ey6TVbrvzcHwePjfS/XvW3EjTpfO9YwGSsQxIUzNZcazqfNKAHhA7LBxjFpeJCH9epjsMTUuDsf&#10;6ZaHUsQQ9ilqqEJoUyl9UZFFP3YtceR+XWcxRNiV0nR4j+G2kVOl5tJizbGhwpa+Kyqu+b/VkHBS&#10;q91M/S2Os/189yMP2eWUaT387LMvEIH68Ba/3FujYRHHxi/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0g+cAAAADbAAAADwAAAAAAAAAAAAAAAACYAgAAZHJzL2Rvd25y&#10;ZXYueG1sUEsFBgAAAAAEAAQA9QAAAIUDA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99" o:spid="_x0000_s1117" style="position:absolute;left:71133;top:28263;width:7236;height:29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GFYsQA&#10;AADbAAAADwAAAGRycy9kb3ducmV2LnhtbESPQWvCQBSE70L/w/KE3nTXIpKkrhIKFsEeNHrp7ZF9&#10;JsHs25hdNf33XaHQ4zAz3zDL9WBbcafeN441zKYKBHHpTMOVhtNxM0lA+IBssHVMGn7Iw3r1Mlpi&#10;ZtyDD3QvQiUihH2GGuoQukxKX9Zk0U9dRxy9s+sthij7SpoeHxFuW/mm1EJabDgu1NjRR03lpbhZ&#10;DQknjdrN1TU9zL8Wu0+5z7+Pudav4yF/BxFoCP/hv/bWaEhTeH6JP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xhWLEAAAA2wAAAA8AAAAAAAAAAAAAAAAAmAIAAGRycy9k&#10;b3ducmV2LnhtbFBLBQYAAAAABAAEAPUAAACJAwAAAAA=&#10;" fillcolor="white [3212]" stroked="f" strokeweight="2pt">
                  <v:textbox inset="0,0,0,0">
                    <w:txbxContent>
                      <w:p w:rsidR="00BC4A5B" w:rsidRPr="00C867CB" w:rsidRDefault="00BC4A5B" w:rsidP="00BC4A5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100" o:spid="_x0000_s1118" style="position:absolute;left:24938;top:32419;width:3814;height:57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GcoMYA&#10;AADcAAAADwAAAGRycy9kb3ducmV2LnhtbESPT2vCQBDF74LfYRmhN921iMToKqHQUrAH//TS25Ad&#10;k2B2Ns1uNf32nUPB2wzvzXu/2ewG36ob9bEJbGE+M6CIy+Aarix8nl+nGaiYkB22gcnCL0XYbcej&#10;DeYu3PlIt1OqlIRwzNFCnVKXax3LmjzGWeiIRbuE3mOSta+06/Eu4b7Vz8YstceGpaHGjl5qKq+n&#10;H28h46wx+4X5Xh0XH8v9mz4UX+fC2qfJUKxBJRrSw/x//e4E3wi+PCMT6O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GcoMYAAADcAAAADwAAAAAAAAAAAAAAAACYAgAAZHJz&#10;L2Rvd25yZXYueG1sUEsFBgAAAAAEAAQA9QAAAIsDAAAAAA==&#10;" fillcolor="white [3212]" stroked="f" strokeweight="2pt">
                  <v:textbox inset="0,0,0,0">
                    <w:txbxContent>
                      <w:p w:rsidR="002065EB" w:rsidRDefault="002065EB" w:rsidP="002065EB">
                        <w:pPr>
                          <w:jc w:val="left"/>
                          <w:rPr>
                            <w:color w:val="000000" w:themeColor="text1"/>
                            <w:sz w:val="14"/>
                            <w:lang w:val="ru-RU"/>
                          </w:rPr>
                        </w:pPr>
                        <w:r>
                          <w:rPr>
                            <w:color w:val="000000" w:themeColor="text1"/>
                            <w:sz w:val="14"/>
                            <w:lang w:val="ru-RU"/>
                          </w:rPr>
                          <w:t xml:space="preserve">По 1-му в </w:t>
                        </w:r>
                      </w:p>
                      <w:p w:rsidR="002065EB" w:rsidRDefault="002065EB" w:rsidP="002065EB">
                        <w:pPr>
                          <w:jc w:val="left"/>
                          <w:rPr>
                            <w:color w:val="000000" w:themeColor="text1"/>
                            <w:sz w:val="14"/>
                            <w:lang w:val="ru-RU"/>
                          </w:rPr>
                        </w:pPr>
                        <w:r>
                          <w:rPr>
                            <w:color w:val="000000" w:themeColor="text1"/>
                            <w:sz w:val="14"/>
                            <w:lang w:val="ru-RU"/>
                          </w:rPr>
                          <w:t xml:space="preserve">резерв. </w:t>
                        </w:r>
                      </w:p>
                      <w:p w:rsidR="002065EB" w:rsidRDefault="002065EB" w:rsidP="002065EB">
                        <w:pPr>
                          <w:jc w:val="left"/>
                          <w:rPr>
                            <w:color w:val="000000" w:themeColor="text1"/>
                            <w:sz w:val="14"/>
                            <w:lang w:val="ru-RU"/>
                          </w:rPr>
                        </w:pPr>
                        <w:r>
                          <w:rPr>
                            <w:color w:val="000000" w:themeColor="text1"/>
                            <w:sz w:val="14"/>
                            <w:lang w:val="ru-RU"/>
                          </w:rPr>
                          <w:t xml:space="preserve">центре </w:t>
                        </w:r>
                      </w:p>
                      <w:p w:rsidR="002065EB" w:rsidRPr="00C867CB" w:rsidRDefault="002065EB" w:rsidP="002065EB">
                        <w:pPr>
                          <w:jc w:val="left"/>
                          <w:rPr>
                            <w:color w:val="000000" w:themeColor="text1"/>
                            <w:sz w:val="16"/>
                            <w:lang w:val="ru-RU"/>
                          </w:rPr>
                        </w:pPr>
                        <w:r>
                          <w:rPr>
                            <w:color w:val="000000" w:themeColor="text1"/>
                            <w:sz w:val="14"/>
                            <w:lang w:val="ru-RU"/>
                          </w:rPr>
                          <w:t>управ.</w:t>
                        </w:r>
                      </w:p>
                    </w:txbxContent>
                  </v:textbox>
                </v:rect>
                <v:rect id="Прямоугольник 102" o:spid="_x0000_s1119" style="position:absolute;left:58070;top:32300;width:3815;height:57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nTMMA&#10;AADcAAAADwAAAGRycy9kb3ducmV2LnhtbERPTWvCQBC9F/wPywje6m5DCDF1lVBoEeyhUS/ehuw0&#10;Cc3OptlV47/vFgq9zeN9zno72V5cafSdYw1PSwWCuHam40bD6fj6mIPwAdlg75g03MnDdjN7WGNh&#10;3I0ruh5CI2II+wI1tCEMhZS+bsmiX7qBOHKfbrQYIhwbaUa8xXDby0SpTFrsODa0ONBLS/XX4WI1&#10;5Jx3ap+q71WVvmf7N/lRno+l1ov5VD6DCDSFf/Gfe2fifJX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nTMMAAADcAAAADwAAAAAAAAAAAAAAAACYAgAAZHJzL2Rv&#10;d25yZXYueG1sUEsFBgAAAAAEAAQA9QAAAIgDAAAAAA==&#10;" fillcolor="white [3212]" stroked="f" strokeweight="2pt">
                  <v:textbox inset="0,0,0,0">
                    <w:txbxContent>
                      <w:p w:rsidR="002065EB" w:rsidRDefault="002065EB" w:rsidP="002065EB">
                        <w:pPr>
                          <w:jc w:val="left"/>
                          <w:rPr>
                            <w:color w:val="000000" w:themeColor="text1"/>
                            <w:sz w:val="14"/>
                            <w:lang w:val="ru-RU"/>
                          </w:rPr>
                        </w:pPr>
                        <w:r>
                          <w:rPr>
                            <w:color w:val="000000" w:themeColor="text1"/>
                            <w:sz w:val="14"/>
                            <w:lang w:val="ru-RU"/>
                          </w:rPr>
                          <w:t xml:space="preserve">По 1-му в </w:t>
                        </w:r>
                      </w:p>
                      <w:p w:rsidR="002065EB" w:rsidRDefault="002065EB" w:rsidP="002065EB">
                        <w:pPr>
                          <w:jc w:val="left"/>
                          <w:rPr>
                            <w:color w:val="000000" w:themeColor="text1"/>
                            <w:sz w:val="14"/>
                            <w:lang w:val="ru-RU"/>
                          </w:rPr>
                        </w:pPr>
                        <w:r>
                          <w:rPr>
                            <w:color w:val="000000" w:themeColor="text1"/>
                            <w:sz w:val="14"/>
                            <w:lang w:val="ru-RU"/>
                          </w:rPr>
                          <w:t xml:space="preserve">резерв. </w:t>
                        </w:r>
                      </w:p>
                      <w:p w:rsidR="002065EB" w:rsidRDefault="002065EB" w:rsidP="002065EB">
                        <w:pPr>
                          <w:jc w:val="left"/>
                          <w:rPr>
                            <w:color w:val="000000" w:themeColor="text1"/>
                            <w:sz w:val="14"/>
                            <w:lang w:val="ru-RU"/>
                          </w:rPr>
                        </w:pPr>
                        <w:r>
                          <w:rPr>
                            <w:color w:val="000000" w:themeColor="text1"/>
                            <w:sz w:val="14"/>
                            <w:lang w:val="ru-RU"/>
                          </w:rPr>
                          <w:t xml:space="preserve">центре </w:t>
                        </w:r>
                      </w:p>
                      <w:p w:rsidR="002065EB" w:rsidRPr="00C867CB" w:rsidRDefault="002065EB" w:rsidP="002065EB">
                        <w:pPr>
                          <w:jc w:val="left"/>
                          <w:rPr>
                            <w:color w:val="000000" w:themeColor="text1"/>
                            <w:sz w:val="16"/>
                            <w:lang w:val="ru-RU"/>
                          </w:rPr>
                        </w:pPr>
                        <w:r>
                          <w:rPr>
                            <w:color w:val="000000" w:themeColor="text1"/>
                            <w:sz w:val="14"/>
                            <w:lang w:val="ru-RU"/>
                          </w:rPr>
                          <w:t>управ.</w:t>
                        </w:r>
                      </w:p>
                    </w:txbxContent>
                  </v:textbox>
                </v:rect>
                <v:rect id="Прямоугольник 103" o:spid="_x0000_s1120" style="position:absolute;left:30282;top:34319;width:6395;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MC18MA&#10;AADcAAAADwAAAGRycy9kb3ducmV2LnhtbERPS4vCMBC+C/6HMMLeNPGB1K5RirCyoIf1cdnb0My2&#10;ZZtJbbJa/70RFrzNx/ec5bqztbhS6yvHGsYjBYI4d6biQsP59DFMQPiAbLB2TBru5GG96veWmBp3&#10;4wNdj6EQMYR9ihrKEJpUSp+XZNGPXEMcuR/XWgwRtoU0Ld5iuK3lRKm5tFhxbCixoU1J+e/xz2pI&#10;OKnUbqYui8NsP99t5Vf2fcq0fht02TuIQF14if/dnybOV1N4PhMv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MC18MAAADcAAAADwAAAAAAAAAAAAAAAACYAgAAZHJzL2Rv&#10;d25yZXYueG1sUEsFBgAAAAAEAAQA9QAAAIgDAAAAAA==&#10;" fillcolor="white [3212]" stroked="f" strokeweight="2pt">
                  <v:textbox inset="0,0,0,0">
                    <w:txbxContent>
                      <w:p w:rsidR="002065EB" w:rsidRPr="00C867CB" w:rsidRDefault="002065EB" w:rsidP="002065EB">
                        <w:pPr>
                          <w:jc w:val="left"/>
                          <w:rPr>
                            <w:color w:val="000000" w:themeColor="text1"/>
                            <w:sz w:val="16"/>
                            <w:lang w:val="ru-RU"/>
                          </w:rPr>
                        </w:pPr>
                        <w:r>
                          <w:rPr>
                            <w:color w:val="000000" w:themeColor="text1"/>
                            <w:sz w:val="14"/>
                            <w:lang w:val="ru-RU"/>
                          </w:rPr>
                          <w:t xml:space="preserve">   Не указано</w:t>
                        </w:r>
                      </w:p>
                    </w:txbxContent>
                  </v:textbox>
                </v:rect>
                <v:rect id="Прямоугольник 104" o:spid="_x0000_s1121" style="position:absolute;left:38238;top:34319;width:6395;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qao8IA&#10;AADcAAAADwAAAGRycy9kb3ducmV2LnhtbERPTWvCQBC9C/6HZYTedNcSJKauEoQWQQ81eultyE6T&#10;0Oxsml01/fduQfA2j/c5q81gW3Gl3jeONcxnCgRx6UzDlYbz6X2agvAB2WDrmDT8kYfNejxaYWbc&#10;jY90LUIlYgj7DDXUIXSZlL6syaKfuY44ct+utxgi7CtperzFcNvKV6UW0mLDsaHGjrY1lT/FxWpI&#10;OW3UPlG/y2NyWOw/5Gf+dcq1fpkM+RuIQEN4ih/unYnzVQL/z8QL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mpqjwgAAANwAAAAPAAAAAAAAAAAAAAAAAJgCAABkcnMvZG93&#10;bnJldi54bWxQSwUGAAAAAAQABAD1AAAAhwMAAAAA&#10;" fillcolor="white [3212]" stroked="f" strokeweight="2pt">
                  <v:textbox inset="0,0,0,0">
                    <w:txbxContent>
                      <w:p w:rsidR="002065EB" w:rsidRPr="00C867CB" w:rsidRDefault="002065EB" w:rsidP="002065EB">
                        <w:pPr>
                          <w:jc w:val="left"/>
                          <w:rPr>
                            <w:color w:val="000000" w:themeColor="text1"/>
                            <w:sz w:val="16"/>
                            <w:lang w:val="ru-RU"/>
                          </w:rPr>
                        </w:pPr>
                        <w:r>
                          <w:rPr>
                            <w:color w:val="000000" w:themeColor="text1"/>
                            <w:sz w:val="14"/>
                            <w:lang w:val="ru-RU"/>
                          </w:rPr>
                          <w:t xml:space="preserve">   Не указано</w:t>
                        </w:r>
                      </w:p>
                    </w:txbxContent>
                  </v:textbox>
                </v:rect>
                <v:rect id="Прямоугольник 105" o:spid="_x0000_s1122" style="position:absolute;left:37407;top:35507;width:7886;height:26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Y/OMMA&#10;AADcAAAADwAAAGRycy9kb3ducmV2LnhtbERPTWvCQBC9F/oflin0VndbVNLoJoRCi6CHRnvxNmTH&#10;JJidTbNbjf/eFQre5vE+Z5mPthMnGnzrWMPrRIEgrpxpudbws/t8SUD4gGywc0waLuQhzx4flpga&#10;d+aSTttQixjCPkUNTQh9KqWvGrLoJ64njtzBDRZDhEMtzYDnGG47+abUXFpsOTY02NNHQ9Vx+2c1&#10;JJy0aj1Vv+/ldDNff8nvYr8rtH5+GosFiEBjuIv/3SsT56sZ3J6JF8j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Y/OMMAAADcAAAADwAAAAAAAAAAAAAAAACYAgAAZHJzL2Rv&#10;d25yZXYueG1sUEsFBgAAAAAEAAQA9QAAAIgDAAAAAA==&#10;" fillcolor="white [3212]" stroked="f" strokeweight="2pt">
                  <v:textbox inset="0,0,0,0">
                    <w:txbxContent>
                      <w:p w:rsidR="002065EB" w:rsidRPr="00C867CB" w:rsidRDefault="002065EB" w:rsidP="002065EB">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106" o:spid="_x0000_s1123" style="position:absolute;left:64008;top:32775;width:6147;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ShT8IA&#10;AADcAAAADwAAAGRycy9kb3ducmV2LnhtbERPS4vCMBC+L/gfwgje1sRFSrcapQguC3rwsRdvQzO2&#10;xWZSm6zWf2+Ehb3Nx/ec+bK3jbhR52vHGiZjBYK4cKbmUsPPcf2egvAB2WDjmDQ8yMNyMXibY2bc&#10;nfd0O4RSxBD2GWqoQmgzKX1RkUU/di1x5M6usxgi7EppOrzHcNvID6USabHm2FBhS6uKisvh12pI&#10;Oa3VZqqun/vpNtl8yV1+OuZaj4Z9PgMRqA//4j/3t4nzVQKvZ+IF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BKFPwgAAANwAAAAPAAAAAAAAAAAAAAAAAJgCAABkcnMvZG93&#10;bnJldi54bWxQSwUGAAAAAAQABAD1AAAAhwMAAAAA&#10;" fillcolor="white [3212]" stroked="f" strokeweight="2pt">
                  <v:textbox inset="0,0,0,0">
                    <w:txbxContent>
                      <w:p w:rsidR="00354374" w:rsidRPr="00C867CB" w:rsidRDefault="00354374" w:rsidP="00354374">
                        <w:pPr>
                          <w:jc w:val="left"/>
                          <w:rPr>
                            <w:color w:val="000000" w:themeColor="text1"/>
                            <w:sz w:val="16"/>
                            <w:lang w:val="ru-RU"/>
                          </w:rPr>
                        </w:pPr>
                        <w:r>
                          <w:rPr>
                            <w:color w:val="000000" w:themeColor="text1"/>
                            <w:sz w:val="14"/>
                            <w:lang w:val="ru-RU"/>
                          </w:rPr>
                          <w:t>Не менее 2</w:t>
                        </w:r>
                      </w:p>
                    </w:txbxContent>
                  </v:textbox>
                </v:rect>
                <v:rect id="Прямоугольник 107" o:spid="_x0000_s1124" style="position:absolute;left:71370;top:32775;width:6148;height:1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gE1MMA&#10;AADcAAAADwAAAGRycy9kb3ducmV2LnhtbERPTWvCQBC9C/0PywjedFcRm6ZuQhCUgj002ktvQ3aa&#10;hGZn0+yq6b/vFgre5vE+Z5uPthNXGnzrWMNyoUAQV860XGt4P+/nCQgfkA12jknDD3nIs4fJFlPj&#10;blzS9RRqEUPYp6ihCaFPpfRVQxb9wvXEkft0g8UQ4VBLM+AthttOrpTaSIstx4YGe9o1VH2dLlZD&#10;wkmrjmv1/VSuXzfHg3wrPs6F1rPpWDyDCDSGu/jf/WLifPUIf8/EC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UgE1MMAAADcAAAADwAAAAAAAAAAAAAAAACYAgAAZHJzL2Rv&#10;d25yZXYueG1sUEsFBgAAAAAEAAQA9QAAAIgDAAAAAA==&#10;" fillcolor="white [3212]" stroked="f" strokeweight="2pt">
                  <v:textbox inset="0,0,0,0">
                    <w:txbxContent>
                      <w:p w:rsidR="00354374" w:rsidRPr="00C867CB" w:rsidRDefault="00354374" w:rsidP="00354374">
                        <w:pPr>
                          <w:jc w:val="left"/>
                          <w:rPr>
                            <w:color w:val="000000" w:themeColor="text1"/>
                            <w:sz w:val="16"/>
                            <w:lang w:val="ru-RU"/>
                          </w:rPr>
                        </w:pPr>
                        <w:r>
                          <w:rPr>
                            <w:color w:val="000000" w:themeColor="text1"/>
                            <w:sz w:val="14"/>
                            <w:lang w:val="ru-RU"/>
                          </w:rPr>
                          <w:t>Не менее 2</w:t>
                        </w:r>
                      </w:p>
                    </w:txbxContent>
                  </v:textbox>
                </v:rect>
                <v:rect id="Прямоугольник 108" o:spid="_x0000_s1125" style="position:absolute;left:70776;top:35625;width:7887;height:25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eQpsYA&#10;AADcAAAADwAAAGRycy9kb3ducmV2LnhtbESPT2vCQBDF74LfYRmhN921iMToKqHQUrAH//TS25Ad&#10;k2B2Ns1uNf32nUPB2wzvzXu/2ewG36ob9bEJbGE+M6CIy+Aarix8nl+nGaiYkB22gcnCL0XYbcej&#10;DeYu3PlIt1OqlIRwzNFCnVKXax3LmjzGWeiIRbuE3mOSta+06/Eu4b7Vz8YstceGpaHGjl5qKq+n&#10;H28h46wx+4X5Xh0XH8v9mz4UX+fC2qfJUKxBJRrSw/x//e4E3witPCMT6O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eQpsYAAADcAAAADwAAAAAAAAAAAAAAAACYAgAAZHJz&#10;L2Rvd25yZXYueG1sUEsFBgAAAAAEAAQA9QAAAIsDAAAAAA==&#10;" fillcolor="white [3212]" stroked="f" strokeweight="2pt">
                  <v:textbox inset="0,0,0,0">
                    <w:txbxContent>
                      <w:p w:rsidR="00354374" w:rsidRPr="00C867CB" w:rsidRDefault="00354374" w:rsidP="00354374">
                        <w:pPr>
                          <w:jc w:val="left"/>
                          <w:rPr>
                            <w:color w:val="000000" w:themeColor="text1"/>
                            <w:sz w:val="16"/>
                            <w:lang w:val="ru-RU"/>
                          </w:rPr>
                        </w:pPr>
                        <w:r>
                          <w:rPr>
                            <w:color w:val="000000" w:themeColor="text1"/>
                            <w:sz w:val="14"/>
                            <w:lang w:val="ru-RU"/>
                          </w:rPr>
                          <w:t>3, с 1 в резерв. центре управ.</w:t>
                        </w:r>
                      </w:p>
                    </w:txbxContent>
                  </v:textbox>
                </v:rect>
                <v:rect id="Прямоугольник 109" o:spid="_x0000_s1126" style="position:absolute;left:20663;top:38713;width:7886;height:3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s1PcMA&#10;AADcAAAADwAAAGRycy9kb3ducmV2LnhtbERPyWrDMBC9F/IPYgK91VJKMLYTJZhAS8E5NMslt8Ga&#10;2qbWyLXUxP37qFDobR5vnfV2sr240ug7xxoWiQJBXDvTcaPhfHp5ykD4gGywd0wafsjDdjN7WGNh&#10;3I0PdD2GRsQQ9gVqaEMYCil93ZJFn7iBOHIfbrQYIhwbaUa8xXDby2elUmmx49jQ4kC7lurP47fV&#10;kHHWqWqpvvLDcp9Wr/K9vJxKrR/nU7kCEWgK/+I/95uJ81UOv8/EC+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s1PcMAAADcAAAADwAAAAAAAAAAAAAAAACYAgAAZHJzL2Rv&#10;d25yZXYueG1sUEsFBgAAAAAEAAQA9QAAAIgDAAAAAA==&#10;" fillcolor="white [3212]" stroked="f" strokeweight="2pt">
                  <v:textbox inset="0,0,0,0">
                    <w:txbxContent>
                      <w:p w:rsidR="00354374" w:rsidRPr="00C867CB" w:rsidRDefault="00354374" w:rsidP="00354374">
                        <w:pPr>
                          <w:jc w:val="left"/>
                          <w:rPr>
                            <w:color w:val="000000" w:themeColor="text1"/>
                            <w:sz w:val="16"/>
                            <w:lang w:val="ru-RU"/>
                          </w:rPr>
                        </w:pPr>
                        <w:r>
                          <w:rPr>
                            <w:color w:val="000000" w:themeColor="text1"/>
                            <w:sz w:val="14"/>
                            <w:lang w:val="ru-RU"/>
                          </w:rPr>
                          <w:t>2, с 1 ИБП в резерв. центре управ.</w:t>
                        </w:r>
                      </w:p>
                    </w:txbxContent>
                  </v:textbox>
                </v:rect>
                <v:rect id="Прямоугольник 110" o:spid="_x0000_s1127" style="position:absolute;left:29094;top:38713;width:7887;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gKfcYA&#10;AADcAAAADwAAAGRycy9kb3ducmV2LnhtbESPT2vCQBDF70K/wzKF3nRXEYmpq4SCpWAP/rv0NmTH&#10;JJidTbNbTb9951DwNsN7895vVpvBt+pGfWwCW5hODCjiMriGKwvn03acgYoJ2WEbmCz8UoTN+mm0&#10;wtyFOx/odkyVkhCOOVqoU+pyrWNZk8c4CR2xaJfQe0yy9pV2Pd4l3Ld6ZsxCe2xYGmrs6K2m8nr8&#10;8RYyzhqzm5vv5WH+udi9633xdSqsfXkeildQiYb0MP9ffzjBnwq+PCMT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3gKfcYAAADcAAAADwAAAAAAAAAAAAAAAACYAgAAZHJz&#10;L2Rvd25yZXYueG1sUEsFBgAAAAAEAAQA9QAAAIsDAAAAAA==&#10;" fillcolor="white [3212]" stroked="f" strokeweight="2pt">
                  <v:textbox inset="0,0,0,0">
                    <w:txbxContent>
                      <w:p w:rsidR="005B5E79" w:rsidRPr="00C867CB" w:rsidRDefault="005B5E79" w:rsidP="005B5E79">
                        <w:pPr>
                          <w:jc w:val="left"/>
                          <w:rPr>
                            <w:color w:val="000000" w:themeColor="text1"/>
                            <w:sz w:val="16"/>
                            <w:lang w:val="ru-RU"/>
                          </w:rPr>
                        </w:pPr>
                        <w:r>
                          <w:rPr>
                            <w:color w:val="000000" w:themeColor="text1"/>
                            <w:sz w:val="14"/>
                            <w:lang w:val="ru-RU"/>
                          </w:rPr>
                          <w:t xml:space="preserve">Указанная система ИБП </w:t>
                        </w:r>
                      </w:p>
                    </w:txbxContent>
                  </v:textbox>
                </v:rect>
                <v:rect id="Прямоугольник 111" o:spid="_x0000_s1128" style="position:absolute;left:37526;top:38594;width:7886;height:3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Sv5sIA&#10;AADcAAAADwAAAGRycy9kb3ducmV2LnhtbERPS4vCMBC+L/gfwgje1qSLSK1GKcIugh7Wx8Xb0Ixt&#10;sZl0m6j135uFhb3Nx/ecxaq3jbhT52vHGpKxAkFcOFNzqeF0/HxPQfiAbLBxTBqe5GG1HLwtMDPu&#10;wXu6H0IpYgj7DDVUIbSZlL6oyKIfu5Y4chfXWQwRdqU0HT5iuG3kh1JTabHm2FBhS+uKiuvhZjWk&#10;nNZqO1E/s/1kN91+ye/8fMy1Hg37fA4iUB/+xX/ujYnzkwR+n4kX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NK/mwgAAANwAAAAPAAAAAAAAAAAAAAAAAJgCAABkcnMvZG93&#10;bnJldi54bWxQSwUGAAAAAAQABAD1AAAAhwMAAAAA&#10;" fillcolor="white [3212]" stroked="f" strokeweight="2pt">
                  <v:textbox inset="0,0,0,0">
                    <w:txbxContent>
                      <w:p w:rsidR="005B5E79" w:rsidRPr="00C867CB" w:rsidRDefault="005B5E79" w:rsidP="005B5E79">
                        <w:pPr>
                          <w:jc w:val="left"/>
                          <w:rPr>
                            <w:color w:val="000000" w:themeColor="text1"/>
                            <w:sz w:val="16"/>
                            <w:lang w:val="ru-RU"/>
                          </w:rPr>
                        </w:pPr>
                        <w:r w:rsidRPr="005B5E79">
                          <w:rPr>
                            <w:color w:val="000000" w:themeColor="text1"/>
                            <w:sz w:val="12"/>
                            <w:lang w:val="ru-RU"/>
                          </w:rPr>
                          <w:t>Указанная система ИБП, плюс 1 ИБП в резервном центре управ</w:t>
                        </w:r>
                        <w:r>
                          <w:rPr>
                            <w:color w:val="000000" w:themeColor="text1"/>
                            <w:sz w:val="14"/>
                            <w:lang w:val="ru-RU"/>
                          </w:rPr>
                          <w:t xml:space="preserve">. </w:t>
                        </w:r>
                      </w:p>
                    </w:txbxContent>
                  </v:textbox>
                </v:rect>
                <v:rect id="Прямоугольник 112" o:spid="_x0000_s1129" style="position:absolute;left:47382;top:38594;width:3980;height:2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YxkcIA&#10;AADcAAAADwAAAGRycy9kb3ducmV2LnhtbERPS4vCMBC+C/sfwix400QRqV2jlAVFcA++LnsbmrEt&#10;NpNuE7X++40geJuP7znzZWdrcaPWV441jIYKBHHuTMWFhtNxNUhA+IBssHZMGh7kYbn46M0xNe7O&#10;e7odQiFiCPsUNZQhNKmUPi/Joh+6hjhyZ9daDBG2hTQt3mO4reVYqam0WHFsKLGh75Lyy+FqNSSc&#10;VGo7UX+z/eRnul3LXfZ7zLTuf3bZF4hAXXiLX+6NifNHY3g+Ey+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5jGRwgAAANwAAAAPAAAAAAAAAAAAAAAAAJgCAABkcnMvZG93&#10;bnJldi54bWxQSwUGAAAAAAQABAD1AAAAhwMAAAAA&#10;" fillcolor="white [3212]" stroked="f" strokeweight="2pt">
                  <v:textbox inset="0,0,0,0">
                    <w:txbxContent>
                      <w:p w:rsidR="005B5E79" w:rsidRPr="00C867CB" w:rsidRDefault="005B5E79" w:rsidP="005B5E79">
                        <w:pPr>
                          <w:jc w:val="left"/>
                          <w:rPr>
                            <w:color w:val="000000" w:themeColor="text1"/>
                            <w:sz w:val="16"/>
                            <w:lang w:val="ru-RU"/>
                          </w:rPr>
                        </w:pPr>
                        <w:r>
                          <w:rPr>
                            <w:color w:val="000000" w:themeColor="text1"/>
                            <w:sz w:val="14"/>
                            <w:lang w:val="ru-RU"/>
                          </w:rPr>
                          <w:t xml:space="preserve">2 ИБП </w:t>
                        </w:r>
                      </w:p>
                    </w:txbxContent>
                  </v:textbox>
                </v:rect>
                <v:rect id="Прямоугольник 113" o:spid="_x0000_s1130" style="position:absolute;left:53913;top:38594;width:7887;height:3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qUCsMA&#10;AADcAAAADwAAAGRycy9kb3ducmV2LnhtbERPTWvCQBC9F/wPywje6q5VJE1dJRQUwR6M9tLbkJ0m&#10;wexszK4a/71bEHqbx/ucxaq3jbhS52vHGiZjBYK4cKbmUsP3cf2agPAB2WDjmDTcycNqOXhZYGrc&#10;jXO6HkIpYgj7FDVUIbSplL6oyKIfu5Y4cr+usxgi7EppOrzFcNvIN6Xm0mLNsaHClj4rKk6Hi9WQ&#10;cFKr3Uyd3/PZ13y3kfvs55hpPRr22QeIQH34Fz/dWxPnT6bw90y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qUCsMAAADcAAAADwAAAAAAAAAAAAAAAACYAgAAZHJzL2Rv&#10;d25yZXYueG1sUEsFBgAAAAAEAAQA9QAAAIgDAAAAAA==&#10;" fillcolor="white [3212]" stroked="f" strokeweight="2pt">
                  <v:textbox inset="0,0,0,0">
                    <w:txbxContent>
                      <w:p w:rsidR="005B5E79" w:rsidRPr="00C867CB" w:rsidRDefault="005B5E79" w:rsidP="005B5E79">
                        <w:pPr>
                          <w:jc w:val="left"/>
                          <w:rPr>
                            <w:color w:val="000000" w:themeColor="text1"/>
                            <w:sz w:val="16"/>
                            <w:lang w:val="ru-RU"/>
                          </w:rPr>
                        </w:pPr>
                        <w:r>
                          <w:rPr>
                            <w:color w:val="000000" w:themeColor="text1"/>
                            <w:sz w:val="12"/>
                            <w:lang w:val="ru-RU"/>
                          </w:rPr>
                          <w:t>2</w:t>
                        </w:r>
                        <w:r w:rsidRPr="005B5E79">
                          <w:rPr>
                            <w:color w:val="000000" w:themeColor="text1"/>
                            <w:sz w:val="12"/>
                            <w:lang w:val="ru-RU"/>
                          </w:rPr>
                          <w:t xml:space="preserve"> ИБП</w:t>
                        </w:r>
                        <w:r>
                          <w:rPr>
                            <w:color w:val="000000" w:themeColor="text1"/>
                            <w:sz w:val="12"/>
                            <w:lang w:val="ru-RU"/>
                          </w:rPr>
                          <w:t xml:space="preserve">, плюс 1 ИБП </w:t>
                        </w:r>
                        <w:r w:rsidRPr="005B5E79">
                          <w:rPr>
                            <w:color w:val="000000" w:themeColor="text1"/>
                            <w:sz w:val="12"/>
                            <w:lang w:val="ru-RU"/>
                          </w:rPr>
                          <w:t xml:space="preserve"> в </w:t>
                        </w:r>
                        <w:r w:rsidR="004363FA">
                          <w:rPr>
                            <w:color w:val="000000" w:themeColor="text1"/>
                            <w:sz w:val="12"/>
                            <w:lang w:val="ru-RU"/>
                          </w:rPr>
                          <w:t xml:space="preserve">отдельном отсеке  </w:t>
                        </w:r>
                      </w:p>
                    </w:txbxContent>
                  </v:textbox>
                </v:rect>
                <v:rect id="Прямоугольник 114" o:spid="_x0000_s1131" style="position:absolute;left:62345;top:38713;width:7887;height:29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MMfsMA&#10;AADcAAAADwAAAGRycy9kb3ducmV2LnhtbERPTWvCQBC9C/0Pywi96W5KkJi6hlBoKeihRi/ehuw0&#10;CWZn0+xW03/vFgq9zeN9zqaYbC+uNPrOsYZkqUAQ18503Gg4HV8XGQgfkA32jknDD3kotg+zDebG&#10;3fhA1yo0Ioawz1FDG8KQS+nrliz6pRuII/fpRoshwrGRZsRbDLe9fFJqJS12HBtaHOilpfpSfVsN&#10;GWed2qXqa31I96vdm/woz8dS68f5VD6DCDSFf/Gf+93E+UkKv8/EC+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MMfs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 xml:space="preserve">Указанная система ИБП </w:t>
                        </w:r>
                      </w:p>
                    </w:txbxContent>
                  </v:textbox>
                </v:rect>
                <v:rect id="Прямоугольник 115" o:spid="_x0000_s1132" style="position:absolute;left:70658;top:38594;width:7886;height:39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5cMA&#10;AADcAAAADwAAAGRycy9kb3ducmV2LnhtbERPTWvCQBC9F/wPywje6q6iEqOrBKFSsIdGe/E2ZMck&#10;mJ2N2a2m/94tFHqbx/uc9ba3jbhT52vHGiZjBYK4cKbmUsPX6e01AeEDssHGMWn4IQ/bzeBljalx&#10;D87pfgyliCHsU9RQhdCmUvqiIot+7FriyF1cZzFE2JXSdPiI4baRU6UW0mLNsaHClnYVFdfjt9WQ&#10;cFKrw0zdlvnsY3HYy8/sfMq0Hg37bAUiUB/+xX/udxPnT+bw+0y8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w+p5c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sidRPr="005B5E79">
                          <w:rPr>
                            <w:color w:val="000000" w:themeColor="text1"/>
                            <w:sz w:val="12"/>
                            <w:lang w:val="ru-RU"/>
                          </w:rPr>
                          <w:t>Указанная система ИБП, плюс 1 ИБП в резервном центре управ</w:t>
                        </w:r>
                        <w:r>
                          <w:rPr>
                            <w:color w:val="000000" w:themeColor="text1"/>
                            <w:sz w:val="14"/>
                            <w:lang w:val="ru-RU"/>
                          </w:rPr>
                          <w:t xml:space="preserve">. </w:t>
                        </w:r>
                      </w:p>
                    </w:txbxContent>
                  </v:textbox>
                </v:rect>
                <v:rect id="Прямоугольник 116" o:spid="_x0000_s1133" style="position:absolute;left:15200;top:45601;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03ksIA&#10;AADcAAAADwAAAGRycy9kb3ducmV2LnhtbERPS4vCMBC+L/gfwgje1sRFSq1GKcIugh7Wx8Xb0Ixt&#10;sZl0m6j135uFhb3Nx/ecxaq3jbhT52vHGiZjBYK4cKbmUsPp+PmegvAB2WDjmDQ8ycNqOXhbYGbc&#10;g/d0P4RSxBD2GWqoQmgzKX1RkUU/di1x5C6usxgi7EppOnzEcNvID6USabHm2FBhS+uKiuvhZjWk&#10;nNZqO1U/s/10l2y/5Hd+PuZaj4Z9PgcRqA//4j/3xsT5kwR+n4kX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3TeS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17" o:spid="_x0000_s1134" style="position:absolute;left:14844;top:42988;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GSCcMA&#10;AADcAAAADwAAAGRycy9kb3ducmV2LnhtbERPTWvCQBC9C/0PyxR6012LaJq6SihYBD0Y9dLbkJ0m&#10;odnZNLtq/PeuIHibx/uc+bK3jThT52vHGsYjBYK4cKbmUsPxsBomIHxANtg4Jg1X8rBcvAzmmBp3&#10;4ZzO+1CKGMI+RQ1VCG0qpS8qsuhHriWO3K/rLIYIu1KaDi8x3DbyXamptFhzbKiwpa+Kir/9yWpI&#10;OKnVZqL+P/LJdrr5lrvs55Bp/fbaZ58gAvXhKX641ybOH8/g/ky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GSCc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v:textbox>
                </v:rect>
                <v:rect id="Прямоугольник 118" o:spid="_x0000_s1135" style="position:absolute;left:23394;top:45601;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4Ge8YA&#10;AADcAAAADwAAAGRycy9kb3ducmV2LnhtbESPT2vCQBDF70K/wzKF3nRXEYmpq4SCpWAP/rv0NmTH&#10;JJidTbNbTb9951DwNsN7895vVpvBt+pGfWwCW5hODCjiMriGKwvn03acgYoJ2WEbmCz8UoTN+mm0&#10;wtyFOx/odkyVkhCOOVqoU+pyrWNZk8c4CR2xaJfQe0yy9pV2Pd4l3Ld6ZsxCe2xYGmrs6K2m8nr8&#10;8RYyzhqzm5vv5WH+udi9633xdSqsfXkeildQiYb0MP9ffzjBnwqtPCMT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Q4Ge8YAAADcAAAADwAAAAAAAAAAAAAAAACYAgAAZHJz&#10;L2Rvd25yZXYueG1sUEsFBgAAAAAEAAQA9QAAAIs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19" o:spid="_x0000_s1136" style="position:absolute;left:23394;top:42988;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Kj4MMA&#10;AADcAAAADwAAAGRycy9kb3ducmV2LnhtbERPTWvCQBC9F/wPyxS81V2LhJi6ShBahHhotJfehuw0&#10;Cc3OptnVxH/vFgq9zeN9zmY32U5cafCtYw3LhQJBXDnTcq3h4/z6lILwAdlg55g03MjDbjt72GBm&#10;3MglXU+hFjGEfYYamhD6TEpfNWTRL1xPHLkvN1gMEQ61NAOOMdx28lmpRFpsOTY02NO+oer7dLEa&#10;Uk5bVazUz7pcHZPiTb7nn+dc6/njlL+ACDSFf/Gf+2Di/OUafp+JF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Kj4M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0" o:spid="_x0000_s1137" style="position:absolute;left:31707;top:45601;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AwMUA&#10;AADcAAAADwAAAGRycy9kb3ducmV2LnhtbESPQWvCQBCF70L/wzKF3nS3IpKmrhIKloIeqvbS25Ad&#10;k2B2Nma3Gv+9cxB6m+G9ee+bxWrwrbpQH5vAFl4nBhRxGVzDlYWfw3qcgYoJ2WEbmCzcKMJq+TRa&#10;YO7ClXd02adKSQjHHC3UKXW51rGsyWOchI5YtGPoPSZZ+0q7Hq8S7ls9NWauPTYsDTV29FFTedr/&#10;eQsZZ43ZzMz5bTfbzjef+rv4PRTWvjwPxTuoREP6Nz+uv5zgTwVfnpEJ9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FMDAxQAAANwAAAAPAAAAAAAAAAAAAAAAAJgCAABkcnMv&#10;ZG93bnJldi54bWxQSwUGAAAAAAQABAD1AAAAig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1" o:spid="_x0000_s1138" style="position:absolute;left:31944;top:42988;width:2525;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hlW8IA&#10;AADcAAAADwAAAGRycy9kb3ducmV2LnhtbERPS4vCMBC+C/sfwix400QRqV2jlAVFcA++LnsbmrEt&#10;NpNuE7X++40geJuP7znzZWdrcaPWV441jIYKBHHuTMWFhtNxNUhA+IBssHZMGh7kYbn46M0xNe7O&#10;e7odQiFiCPsUNZQhNKmUPi/Joh+6hjhyZ9daDBG2hTQt3mO4reVYqam0WHFsKLGh75Lyy+FqNSSc&#10;VGo7UX+z/eRnul3LXfZ7zLTuf3bZF4hAXXiLX+6NifPHI3g+Ey+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WGVb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v:textbox>
                </v:rect>
                <v:rect id="Прямоугольник 122" o:spid="_x0000_s1139" style="position:absolute;left:48332;top:42988;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r7LMIA&#10;AADcAAAADwAAAGRycy9kb3ducmV2LnhtbERPS4vCMBC+L+x/CLPgbU0sIrVrlCLsIuhhfVy8Dc1s&#10;W2wmtYla/71ZELzNx/ec2aK3jbhS52vHGkZDBYK4cKbmUsNh//2ZgvAB2WDjmDTcycNi/v42w8y4&#10;G2/puguliCHsM9RQhdBmUvqiIot+6FriyP25zmKIsCul6fAWw20jE6Um0mLNsaHClpYVFafdxWpI&#10;Oa3VeqzO0+14M1n/yN/8uM+1Hnz0+ReIQH14iZ/ulYnzkwT+n4kX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ivss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v:textbox>
                </v:rect>
                <v:rect id="Прямоугольник 123" o:spid="_x0000_s1140" style="position:absolute;left:40376;top:45601;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Zet8MA&#10;AADcAAAADwAAAGRycy9kb3ducmV2LnhtbERPS2vCQBC+C/6HZYTedNcHkqauEoRKwR6MeultyE6T&#10;YHY2Zrea/vtuQfA2H99zVpveNuJGna8da5hOFAjiwpmaSw3n0/s4AeEDssHGMWn4JQ+b9XCwwtS4&#10;O+d0O4ZSxBD2KWqoQmhTKX1RkUU/cS1x5L5dZzFE2JXSdHiP4baRM6WW0mLNsaHClrYVFZfjj9WQ&#10;cFKr/UJdX/PF53K/k4fs65Rp/TLqszcQgfrwFD/cHybOn83h/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Zet8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4" o:spid="_x0000_s1141" style="position:absolute;left:40138;top:42988;width:2525;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w8IA&#10;AADcAAAADwAAAGRycy9kb3ducmV2LnhtbERPS4vCMBC+L/gfwgh7WxOlSK1GKcIugh7Wx8Xb0Ixt&#10;sZnUJmr335uFhb3Nx/ecxaq3jXhQ52vHGsYjBYK4cKbmUsPp+PmRgvAB2WDjmDT8kIfVcvC2wMy4&#10;J+/pcQiliCHsM9RQhdBmUvqiIot+5FriyF1cZzFE2JXSdPiM4baRE6Wm0mLNsaHCltYVFdfD3WpI&#10;Oa3VNlG32T7ZTbdf8js/H3Ot34d9PgcRqA//4j/3xsT5kwR+n4kX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L8bD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5" o:spid="_x0000_s1142" style="position:absolute;left:48451;top:45601;width:2524;height:1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NjWMIA&#10;AADcAAAADwAAAGRycy9kb3ducmV2LnhtbERPS4vCMBC+C/6HMMLeNFFc6XaNUgSXBT34uuxtaGbb&#10;YjOpTdTuv98Igrf5+J4zX3a2FjdqfeVYw3ikQBDnzlRcaDgd18MEhA/IBmvHpOGPPCwX/d4cU+Pu&#10;vKfbIRQihrBPUUMZQpNK6fOSLPqRa4gj9+taiyHCtpCmxXsMt7WcKDWTFiuODSU2tCopPx+uVkPC&#10;SaU2U3X52E+3s82X3GU/x0zrt0GXfYII1IWX+On+NnH+5B0ez8QL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Y2NY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6" o:spid="_x0000_s1143" style="position:absolute;left:57001;top:45720;width:2521;height:1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9L8IA&#10;AADcAAAADwAAAGRycy9kb3ducmV2LnhtbERPS4vCMBC+L+x/CLPgbU0UKbVrlCIogh7Wx8Xb0My2&#10;xWZSm6j135uFhb3Nx/ec2aK3jbhT52vHGkZDBYK4cKbmUsPpuPpMQfiAbLBxTBqe5GExf3+bYWbc&#10;g/d0P4RSxBD2GWqoQmgzKX1RkUU/dC1x5H5cZzFE2JXSdPiI4baRY6USabHm2FBhS8uKisvhZjWk&#10;nNZqO1HX6X6yS7Zr+Z2fj7nWg48+/wIRqA//4j/3xsT54wR+n4kX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sf0vwgAAANwAAAAPAAAAAAAAAAAAAAAAAJgCAABkcnMvZG93&#10;bnJldi54bWxQSwUGAAAAAAQABAD1AAAAhwM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7" o:spid="_x0000_s1144" style="position:absolute;left:56764;top:43107;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1YtMMA&#10;AADcAAAADwAAAGRycy9kb3ducmV2LnhtbERPTWvCQBC9F/wPywi91V1FbIxuQhBaCvZQtRdvQ3ZM&#10;gtnZmN1q+u+7gtDbPN7nrPPBtuJKvW8ca5hOFAji0pmGKw3fh7eXBIQPyAZbx6Thlzzk2ehpjalx&#10;N97RdR8qEUPYp6ihDqFLpfRlTRb9xHXEkTu53mKIsK+k6fEWw20rZ0otpMWGY0ONHW1qKs/7H6sh&#10;4aRR27m6LHfzz8X2XX4Vx0Oh9fN4KFYgAg3hX/xwf5g4f/YK92fiBT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1YtM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29" o:spid="_x0000_s1145" style="position:absolute;left:65433;top:42988;width:2524;height:1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5pXcMA&#10;AADcAAAADwAAAGRycy9kb3ducmV2LnhtbERPTWvCQBC9F/wPywje6m5FJKauEoSWgh4a7aW3ITtN&#10;lmZnY3Zr4r93C4Xe5vE+Z7MbXSuu1AfrWcPTXIEgrryxXGv4OL88ZiBCRDbYeiYNNwqw204eNpgb&#10;P3BJ11OsRQrhkKOGJsYulzJUDTkMc98RJ+7L9w5jgn0tTY9DCnetXCi1kg4tp4YGO9o3VH2ffpyG&#10;jDOrDkt1WZfL4+rwKt+Lz3Oh9Ww6Fs8gIo3xX/znfjNp/mINv8+kC+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5pXc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Нет</w:t>
                        </w:r>
                      </w:p>
                    </w:txbxContent>
                  </v:textbox>
                </v:rect>
                <v:rect id="Прямоугольник 130" o:spid="_x0000_s1146" style="position:absolute;left:65433;top:45720;width:2520;height:1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1WHcYA&#10;AADcAAAADwAAAGRycy9kb3ducmV2LnhtbESPT2vCQBDF74V+h2UKvdXdWpGYukoQWgp6qH8uvQ3Z&#10;MQlmZ9PsVuO3dw5CbzO8N+/9Zr4cfKvO1McmsIXXkQFFXAbXcGXhsP94yUDFhOywDUwWrhRhuXh8&#10;mGPuwoW3dN6lSkkIxxwt1Cl1udaxrMljHIWOWLRj6D0mWftKux4vEu5bPTZmqj02LA01drSqqTzt&#10;/ryFjLPGrCfmd7adbKbrT/1d/OwLa5+fhuIdVKIh/Zvv119O8N8EX5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1WHcYAAADcAAAADwAAAAAAAAAAAAAAAACYAgAAZHJz&#10;L2Rvd25yZXYueG1sUEsFBgAAAAAEAAQA9QAAAIs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31" o:spid="_x0000_s1147" style="position:absolute;left:73152;top:43107;width:2520;height:1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HzhsMA&#10;AADcAAAADwAAAGRycy9kb3ducmV2LnhtbERPTWvCQBC9F/wPywje6q5VJE1dJRQUwR6M9tLbkJ0m&#10;wexszK4a/71bEHqbx/ucxaq3jbhS52vHGiZjBYK4cKbmUsP3cf2agPAB2WDjmDTcycNqOXhZYGrc&#10;jXO6HkIpYgj7FDVUIbSplL6oyKIfu5Y4cr+usxgi7EppOrzFcNvIN6Xm0mLNsaHClj4rKk6Hi9WQ&#10;cFKr3Uyd3/PZ13y3kfvs55hpPRr22QeIQH34Fz/dWxPnTyfw90y8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4Hzhs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rect id="Прямоугольник 132" o:spid="_x0000_s1148" style="position:absolute;left:73270;top:45720;width:2521;height:1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Nt8cMA&#10;AADcAAAADwAAAGRycy9kb3ducmV2LnhtbERPS2vCQBC+C/6HZYTedNcHkqauEoRKwR6MeultyE6T&#10;YHY2Zrea/vtuQfA2H99zVpveNuJGna8da5hOFAjiwpmaSw3n0/s4AeEDssHGMWn4JQ+b9XCwwtS4&#10;O+d0O4ZSxBD2KWqoQmhTKX1RkUU/cS1x5L5dZzFE2JXSdHiP4baRM6WW0mLNsaHClrYVFZfjj9WQ&#10;cFKr/UJdX/PF53K/k4fs65Rp/TLqszcQgfrwFD/cHybOn8/g/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1Nt8cMAAADcAAAADwAAAAAAAAAAAAAAAACYAgAAZHJzL2Rv&#10;d25yZXYueG1sUEsFBgAAAAAEAAQA9QAAAIgDAAAAAA==&#10;" fillcolor="white [3212]" stroked="f" strokeweight="2pt">
                  <v:textbox inset="0,0,0,0">
                    <w:txbxContent>
                      <w:p w:rsidR="004363FA" w:rsidRPr="00C867CB" w:rsidRDefault="004363FA" w:rsidP="004363FA">
                        <w:pPr>
                          <w:jc w:val="left"/>
                          <w:rPr>
                            <w:color w:val="000000" w:themeColor="text1"/>
                            <w:sz w:val="16"/>
                            <w:lang w:val="ru-RU"/>
                          </w:rPr>
                        </w:pPr>
                        <w:r>
                          <w:rPr>
                            <w:color w:val="000000" w:themeColor="text1"/>
                            <w:sz w:val="14"/>
                            <w:lang w:val="ru-RU"/>
                          </w:rPr>
                          <w:t>Да</w:t>
                        </w:r>
                      </w:p>
                    </w:txbxContent>
                  </v:textbox>
                </v:rect>
              </v:group>
            </w:pict>
          </mc:Fallback>
        </mc:AlternateContent>
      </w:r>
      <w:r w:rsidR="00AF67D0">
        <w:rPr>
          <w:noProof/>
          <w:lang w:val="ru-RU" w:eastAsia="ru-RU"/>
        </w:rPr>
        <w:t xml:space="preserve"> </w:t>
      </w:r>
      <w:r w:rsidR="00EA1AF9">
        <w:rPr>
          <w:noProof/>
          <w:lang w:val="ru-RU" w:eastAsia="ru-RU"/>
        </w:rPr>
        <w:drawing>
          <wp:inline distT="0" distB="0" distL="0" distR="0">
            <wp:extent cx="7953375" cy="4838700"/>
            <wp:effectExtent l="0" t="0" r="9525"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53375" cy="4838700"/>
                    </a:xfrm>
                    <a:prstGeom prst="rect">
                      <a:avLst/>
                    </a:prstGeom>
                    <a:noFill/>
                    <a:ln>
                      <a:noFill/>
                    </a:ln>
                  </pic:spPr>
                </pic:pic>
              </a:graphicData>
            </a:graphic>
          </wp:inline>
        </w:drawing>
      </w:r>
    </w:p>
    <w:p w:rsidR="00293DF0" w:rsidRDefault="00293DF0" w:rsidP="00EE7564">
      <w:pPr>
        <w:sectPr w:rsidR="00293DF0" w:rsidSect="00EA1AF9">
          <w:footerReference w:type="default" r:id="rId20"/>
          <w:headerReference w:type="first" r:id="rId21"/>
          <w:footerReference w:type="first" r:id="rId22"/>
          <w:pgSz w:w="16840" w:h="11907" w:orient="landscape" w:code="9"/>
          <w:pgMar w:top="1418" w:right="1134" w:bottom="851" w:left="1134" w:header="567" w:footer="57" w:gutter="0"/>
          <w:cols w:space="708"/>
          <w:titlePg/>
          <w:docGrid w:linePitch="360"/>
        </w:sectPr>
      </w:pPr>
    </w:p>
    <w:p w:rsidR="003652CB" w:rsidRDefault="003652CB" w:rsidP="009D54CC">
      <w:pPr>
        <w:pStyle w:val="1"/>
      </w:pPr>
      <w:bookmarkStart w:id="118" w:name="_Toc482690502"/>
      <w:r>
        <w:rPr>
          <w:lang w:val="ru"/>
        </w:rPr>
        <w:lastRenderedPageBreak/>
        <w:t>Учетная документация</w:t>
      </w:r>
      <w:bookmarkEnd w:id="108"/>
      <w:bookmarkEnd w:id="109"/>
      <w:bookmarkEnd w:id="110"/>
      <w:bookmarkEnd w:id="111"/>
      <w:bookmarkEnd w:id="112"/>
      <w:bookmarkEnd w:id="118"/>
    </w:p>
    <w:tbl>
      <w:tblPr>
        <w:tblW w:w="7885" w:type="dxa"/>
        <w:tblInd w:w="108" w:type="dxa"/>
        <w:tblLook w:val="04A0" w:firstRow="1" w:lastRow="0" w:firstColumn="1" w:lastColumn="0" w:noHBand="0" w:noVBand="1"/>
      </w:tblPr>
      <w:tblGrid>
        <w:gridCol w:w="2835"/>
        <w:gridCol w:w="2127"/>
        <w:gridCol w:w="283"/>
        <w:gridCol w:w="2640"/>
      </w:tblGrid>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FA0063" w:rsidRDefault="00FA0063" w:rsidP="00FA0063">
            <w:pPr>
              <w:pStyle w:val="ListepuceNiveau1"/>
              <w:numPr>
                <w:ilvl w:val="0"/>
                <w:numId w:val="42"/>
              </w:numPr>
              <w:spacing w:before="0"/>
            </w:pPr>
            <w:r>
              <w:rPr>
                <w:lang w:val="ru"/>
              </w:rPr>
              <w:t xml:space="preserve">Специфическая форма IMCA Форма отчета о происшествии по удержанию позиции судна для судна ДП </w:t>
            </w:r>
          </w:p>
        </w:tc>
        <w:tc>
          <w:tcPr>
            <w:tcW w:w="2640" w:type="dxa"/>
            <w:tcBorders>
              <w:top w:val="nil"/>
              <w:left w:val="nil"/>
              <w:bottom w:val="nil"/>
              <w:right w:val="nil"/>
            </w:tcBorders>
            <w:shd w:val="clear" w:color="auto" w:fill="auto"/>
            <w:noWrap/>
            <w:vAlign w:val="bottom"/>
          </w:tcPr>
          <w:p w:rsidR="00FA0063" w:rsidRDefault="00FA0063" w:rsidP="001A56C7">
            <w:pPr>
              <w:jc w:val="left"/>
              <w:rPr>
                <w:rFonts w:cs="Arial"/>
                <w:color w:val="000000"/>
                <w:szCs w:val="20"/>
              </w:rPr>
            </w:pPr>
          </w:p>
        </w:tc>
      </w:tr>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FA0063" w:rsidRDefault="00FA0063" w:rsidP="00FA0063">
            <w:pPr>
              <w:pStyle w:val="ListepuceNiveau1"/>
              <w:numPr>
                <w:ilvl w:val="0"/>
                <w:numId w:val="42"/>
              </w:numPr>
              <w:spacing w:before="0"/>
            </w:pPr>
            <w:r>
              <w:rPr>
                <w:lang w:val="ru"/>
              </w:rPr>
              <w:t>Записи в журналах</w:t>
            </w:r>
          </w:p>
        </w:tc>
        <w:tc>
          <w:tcPr>
            <w:tcW w:w="2640" w:type="dxa"/>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r>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FA0063" w:rsidRDefault="00FA0063" w:rsidP="00FA0063">
            <w:pPr>
              <w:pStyle w:val="ListepuceNiveau1"/>
              <w:numPr>
                <w:ilvl w:val="0"/>
                <w:numId w:val="42"/>
              </w:numPr>
              <w:spacing w:before="0"/>
            </w:pPr>
            <w:r>
              <w:rPr>
                <w:lang w:val="ru"/>
              </w:rPr>
              <w:t xml:space="preserve">Листы журнала ДП  </w:t>
            </w:r>
          </w:p>
        </w:tc>
        <w:tc>
          <w:tcPr>
            <w:tcW w:w="2640" w:type="dxa"/>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r>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CA2C39" w:rsidRDefault="001F55D4" w:rsidP="00FA0063">
            <w:pPr>
              <w:pStyle w:val="ListepuceNiveau1"/>
              <w:numPr>
                <w:ilvl w:val="0"/>
                <w:numId w:val="42"/>
              </w:numPr>
              <w:spacing w:before="0"/>
              <w:rPr>
                <w:highlight w:val="yellow"/>
              </w:rPr>
            </w:pPr>
            <w:r>
              <w:rPr>
                <w:highlight w:val="yellow"/>
                <w:lang w:val="ru"/>
              </w:rPr>
              <w:t>Проверочный лист испытаний ДП (FRM-VSL-06-….)</w:t>
            </w:r>
          </w:p>
          <w:p w:rsidR="001F55D4" w:rsidRPr="00CA2C39" w:rsidRDefault="009F74C6" w:rsidP="00FA0063">
            <w:pPr>
              <w:pStyle w:val="ListepuceNiveau1"/>
              <w:numPr>
                <w:ilvl w:val="0"/>
                <w:numId w:val="42"/>
              </w:numPr>
              <w:spacing w:before="0"/>
              <w:rPr>
                <w:highlight w:val="yellow"/>
              </w:rPr>
            </w:pPr>
            <w:r>
              <w:rPr>
                <w:highlight w:val="yellow"/>
                <w:lang w:val="ru"/>
              </w:rPr>
              <w:t xml:space="preserve">Проверочный лист </w:t>
            </w:r>
            <w:r w:rsidR="001F55D4">
              <w:rPr>
                <w:highlight w:val="yellow"/>
                <w:lang w:val="ru"/>
              </w:rPr>
              <w:t>ознакомления оператора ДП (FRM-VSL-06-….)</w:t>
            </w:r>
          </w:p>
          <w:p w:rsidR="001F55D4" w:rsidRPr="00CA2C39" w:rsidRDefault="001F55D4" w:rsidP="00FA0063">
            <w:pPr>
              <w:pStyle w:val="ListepuceNiveau1"/>
              <w:numPr>
                <w:ilvl w:val="0"/>
                <w:numId w:val="42"/>
              </w:numPr>
              <w:spacing w:before="0"/>
              <w:rPr>
                <w:highlight w:val="yellow"/>
              </w:rPr>
            </w:pPr>
            <w:r>
              <w:rPr>
                <w:highlight w:val="yellow"/>
                <w:lang w:val="ru"/>
              </w:rPr>
              <w:t>Форма диаграммы качества удержания судна в реальных условиях ДП (FRM-VSL-06-….)</w:t>
            </w:r>
          </w:p>
          <w:p w:rsidR="001F55D4" w:rsidRPr="00CA2C39" w:rsidRDefault="001F55D4" w:rsidP="001F55D4">
            <w:pPr>
              <w:pStyle w:val="ListepuceNiveau1"/>
              <w:numPr>
                <w:ilvl w:val="0"/>
                <w:numId w:val="42"/>
              </w:numPr>
              <w:spacing w:before="0"/>
              <w:rPr>
                <w:highlight w:val="yellow"/>
              </w:rPr>
            </w:pPr>
            <w:r>
              <w:rPr>
                <w:highlight w:val="yellow"/>
                <w:lang w:val="ru"/>
              </w:rPr>
              <w:t>Проверочный лист проверок системы ДП по приходу (FRM-VSL-06-….).</w:t>
            </w:r>
          </w:p>
          <w:p w:rsidR="001F55D4" w:rsidRPr="00FA0063" w:rsidRDefault="001F55D4" w:rsidP="009D54CC">
            <w:pPr>
              <w:pStyle w:val="ListepuceNiveau1"/>
              <w:numPr>
                <w:ilvl w:val="0"/>
                <w:numId w:val="42"/>
              </w:numPr>
              <w:spacing w:before="0"/>
            </w:pPr>
            <w:r>
              <w:rPr>
                <w:highlight w:val="yellow"/>
                <w:lang w:val="ru"/>
              </w:rPr>
              <w:t>Проверочный лист пересмены ДП (FRM-VSL-06-….)</w:t>
            </w:r>
          </w:p>
        </w:tc>
        <w:tc>
          <w:tcPr>
            <w:tcW w:w="2640" w:type="dxa"/>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r>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FA0063" w:rsidRDefault="00FA0063" w:rsidP="00FA0063">
            <w:pPr>
              <w:pStyle w:val="ListepuceNiveau1"/>
              <w:numPr>
                <w:ilvl w:val="0"/>
                <w:numId w:val="42"/>
              </w:numPr>
              <w:spacing w:before="0"/>
            </w:pPr>
            <w:r>
              <w:rPr>
                <w:lang w:val="ru"/>
              </w:rPr>
              <w:t xml:space="preserve">Сертификат штурмана STCW 95 </w:t>
            </w:r>
          </w:p>
        </w:tc>
        <w:tc>
          <w:tcPr>
            <w:tcW w:w="2640" w:type="dxa"/>
            <w:tcBorders>
              <w:top w:val="nil"/>
              <w:left w:val="nil"/>
              <w:bottom w:val="nil"/>
              <w:right w:val="nil"/>
            </w:tcBorders>
            <w:shd w:val="clear" w:color="auto" w:fill="auto"/>
            <w:noWrap/>
            <w:vAlign w:val="bottom"/>
          </w:tcPr>
          <w:p w:rsidR="00FA0063" w:rsidRDefault="00FA0063" w:rsidP="001A56C7">
            <w:pPr>
              <w:jc w:val="left"/>
              <w:rPr>
                <w:rFonts w:cs="Arial"/>
                <w:color w:val="000000"/>
                <w:szCs w:val="20"/>
              </w:rPr>
            </w:pPr>
          </w:p>
        </w:tc>
      </w:tr>
      <w:tr w:rsidR="00FA0063" w:rsidRPr="00A37C12" w:rsidTr="00FA0063">
        <w:trPr>
          <w:trHeight w:val="300"/>
        </w:trPr>
        <w:tc>
          <w:tcPr>
            <w:tcW w:w="5245" w:type="dxa"/>
            <w:gridSpan w:val="3"/>
            <w:tcBorders>
              <w:top w:val="nil"/>
              <w:left w:val="nil"/>
              <w:bottom w:val="nil"/>
              <w:right w:val="nil"/>
            </w:tcBorders>
            <w:shd w:val="clear" w:color="auto" w:fill="auto"/>
            <w:noWrap/>
            <w:vAlign w:val="bottom"/>
          </w:tcPr>
          <w:p w:rsidR="00FA0063" w:rsidRPr="00FA0063" w:rsidRDefault="00FA0063" w:rsidP="00FA0063">
            <w:pPr>
              <w:pStyle w:val="ListepuceNiveau1"/>
              <w:numPr>
                <w:ilvl w:val="0"/>
                <w:numId w:val="42"/>
              </w:numPr>
              <w:spacing w:before="0"/>
            </w:pPr>
            <w:r>
              <w:rPr>
                <w:lang w:val="ru"/>
              </w:rPr>
              <w:t>Сертификат ДП Морского института</w:t>
            </w:r>
          </w:p>
        </w:tc>
        <w:tc>
          <w:tcPr>
            <w:tcW w:w="2640" w:type="dxa"/>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r>
      <w:tr w:rsidR="00FA0063" w:rsidRPr="00A37C12" w:rsidTr="00FA0063">
        <w:trPr>
          <w:trHeight w:val="300"/>
        </w:trPr>
        <w:tc>
          <w:tcPr>
            <w:tcW w:w="2835" w:type="dxa"/>
            <w:tcBorders>
              <w:top w:val="nil"/>
              <w:left w:val="nil"/>
              <w:bottom w:val="nil"/>
              <w:right w:val="nil"/>
            </w:tcBorders>
            <w:shd w:val="clear" w:color="auto" w:fill="auto"/>
            <w:noWrap/>
            <w:vAlign w:val="bottom"/>
          </w:tcPr>
          <w:p w:rsidR="00FA0063" w:rsidRPr="00FA0063" w:rsidRDefault="00FA0063" w:rsidP="00FA0063">
            <w:pPr>
              <w:pStyle w:val="ac"/>
              <w:numPr>
                <w:ilvl w:val="0"/>
                <w:numId w:val="42"/>
              </w:numPr>
              <w:jc w:val="left"/>
              <w:rPr>
                <w:rFonts w:cs="Arial"/>
                <w:color w:val="000000"/>
                <w:szCs w:val="20"/>
              </w:rPr>
            </w:pPr>
            <w:r>
              <w:rPr>
                <w:rFonts w:cs="Arial"/>
                <w:color w:val="000000"/>
                <w:szCs w:val="20"/>
                <w:lang w:val="ru"/>
              </w:rPr>
              <w:t>Отчет о происшествиях ДП</w:t>
            </w:r>
          </w:p>
        </w:tc>
        <w:tc>
          <w:tcPr>
            <w:tcW w:w="5050" w:type="dxa"/>
            <w:gridSpan w:val="3"/>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r>
              <w:rPr>
                <w:rFonts w:cs="Arial"/>
                <w:color w:val="000000"/>
                <w:szCs w:val="20"/>
                <w:lang w:val="ru"/>
              </w:rPr>
              <w:t>FRM-VSL-06-6008-001</w:t>
            </w:r>
          </w:p>
        </w:tc>
      </w:tr>
      <w:tr w:rsidR="00FA0063" w:rsidRPr="00A37C12" w:rsidTr="00FA0063">
        <w:trPr>
          <w:trHeight w:val="300"/>
        </w:trPr>
        <w:tc>
          <w:tcPr>
            <w:tcW w:w="4962" w:type="dxa"/>
            <w:gridSpan w:val="2"/>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c>
          <w:tcPr>
            <w:tcW w:w="2923" w:type="dxa"/>
            <w:gridSpan w:val="2"/>
            <w:tcBorders>
              <w:top w:val="nil"/>
              <w:left w:val="nil"/>
              <w:bottom w:val="nil"/>
              <w:right w:val="nil"/>
            </w:tcBorders>
            <w:shd w:val="clear" w:color="auto" w:fill="auto"/>
            <w:noWrap/>
            <w:vAlign w:val="bottom"/>
          </w:tcPr>
          <w:p w:rsidR="00FA0063" w:rsidRPr="00A37C12" w:rsidRDefault="00FA0063" w:rsidP="001A56C7">
            <w:pPr>
              <w:jc w:val="left"/>
              <w:rPr>
                <w:rFonts w:cs="Arial"/>
                <w:color w:val="000000"/>
                <w:szCs w:val="20"/>
              </w:rPr>
            </w:pPr>
          </w:p>
        </w:tc>
      </w:tr>
    </w:tbl>
    <w:p w:rsidR="00FA0063" w:rsidRPr="00FA0063" w:rsidRDefault="00FA0063" w:rsidP="00FA0063"/>
    <w:p w:rsidR="003725BA" w:rsidRPr="003725BA" w:rsidRDefault="00FA0063" w:rsidP="009D54CC">
      <w:pPr>
        <w:pStyle w:val="1"/>
      </w:pPr>
      <w:bookmarkStart w:id="119" w:name="_Toc273083960"/>
      <w:bookmarkStart w:id="120" w:name="_Toc273083849"/>
      <w:bookmarkStart w:id="121" w:name="_Toc273083813"/>
      <w:bookmarkStart w:id="122" w:name="_Toc273083779"/>
      <w:bookmarkStart w:id="123" w:name="_Toc263340553"/>
      <w:bookmarkStart w:id="124" w:name="_Toc482690503"/>
      <w:r>
        <w:rPr>
          <w:lang w:val="ru"/>
        </w:rPr>
        <w:t>Приложения и прочие сопутствующие документы</w:t>
      </w:r>
      <w:bookmarkStart w:id="125" w:name="_Toc273083780"/>
      <w:bookmarkStart w:id="126" w:name="_Toc273083814"/>
      <w:bookmarkStart w:id="127" w:name="_Toc273083850"/>
      <w:bookmarkStart w:id="128" w:name="_Toc273083961"/>
      <w:bookmarkStart w:id="129" w:name="_Toc263340554"/>
      <w:bookmarkEnd w:id="119"/>
      <w:bookmarkEnd w:id="120"/>
      <w:bookmarkEnd w:id="121"/>
      <w:bookmarkEnd w:id="122"/>
      <w:bookmarkEnd w:id="123"/>
      <w:bookmarkEnd w:id="124"/>
    </w:p>
    <w:p w:rsidR="006E5BB9" w:rsidRPr="003725BA" w:rsidRDefault="009D54CC" w:rsidP="00CA2C39">
      <w:pPr>
        <w:pStyle w:val="ListepuceNiveau1"/>
        <w:numPr>
          <w:ilvl w:val="0"/>
          <w:numId w:val="0"/>
        </w:numPr>
      </w:pPr>
      <w:r>
        <w:rPr>
          <w:highlight w:val="yellow"/>
          <w:lang w:val="ru"/>
        </w:rPr>
        <w:t>Шаблон оператора ДП для конкретного судна (SPC-VSL-06-…)</w:t>
      </w:r>
    </w:p>
    <w:p w:rsidR="00FB4EAB" w:rsidRPr="000C1172" w:rsidRDefault="00FB4EAB" w:rsidP="009D54CC">
      <w:pPr>
        <w:pStyle w:val="1"/>
      </w:pPr>
      <w:bookmarkStart w:id="130" w:name="_Toc482690504"/>
      <w:r>
        <w:rPr>
          <w:lang w:val="ru"/>
        </w:rPr>
        <w:t>Термины и определения</w:t>
      </w:r>
      <w:bookmarkEnd w:id="125"/>
      <w:bookmarkEnd w:id="126"/>
      <w:bookmarkEnd w:id="127"/>
      <w:bookmarkEnd w:id="128"/>
      <w:bookmarkEnd w:id="129"/>
      <w:bookmarkEnd w:id="130"/>
    </w:p>
    <w:p w:rsidR="00502E6C" w:rsidRPr="00293DF0" w:rsidRDefault="00013873" w:rsidP="00EE7564">
      <w:pPr>
        <w:rPr>
          <w:b/>
        </w:rPr>
      </w:pPr>
      <w:r>
        <w:rPr>
          <w:b/>
          <w:bCs/>
          <w:lang w:val="ru"/>
        </w:rPr>
        <w:t xml:space="preserve">Вспомогательные работы </w:t>
      </w:r>
    </w:p>
    <w:p w:rsidR="00013873" w:rsidRDefault="00013873" w:rsidP="00EE7564">
      <w:r>
        <w:rPr>
          <w:lang w:val="ru"/>
        </w:rPr>
        <w:t>Операции судна снабжения, включая перевалку палубных, насыпных и наливных грузов, или любые другие работы на морской поверхности, такие как например, заводка якоря и поставки на судно-трубоукладчик.</w:t>
      </w:r>
    </w:p>
    <w:p w:rsidR="00502E6C" w:rsidRDefault="00502E6C" w:rsidP="00EE7564"/>
    <w:p w:rsidR="00502E6C" w:rsidRPr="00293DF0" w:rsidRDefault="00013873" w:rsidP="00EE7564">
      <w:pPr>
        <w:rPr>
          <w:b/>
        </w:rPr>
      </w:pPr>
      <w:r>
        <w:rPr>
          <w:b/>
          <w:bCs/>
          <w:lang w:val="ru"/>
        </w:rPr>
        <w:t xml:space="preserve">Диаграмма удержания </w:t>
      </w:r>
    </w:p>
    <w:p w:rsidR="00013873" w:rsidRDefault="00013873" w:rsidP="00EE7564">
      <w:r>
        <w:rPr>
          <w:lang w:val="ru"/>
        </w:rPr>
        <w:t>Предоставляет указание способности судна по удержанию позиции в заданной точке, выраженную в общей форме.</w:t>
      </w:r>
    </w:p>
    <w:p w:rsidR="00013873" w:rsidRDefault="00013873" w:rsidP="00EE7564"/>
    <w:p w:rsidR="00502E6C" w:rsidRPr="00293DF0" w:rsidRDefault="0003089F" w:rsidP="00EE7564">
      <w:pPr>
        <w:rPr>
          <w:b/>
        </w:rPr>
      </w:pPr>
      <w:r>
        <w:rPr>
          <w:b/>
          <w:bCs/>
          <w:lang w:val="ru"/>
        </w:rPr>
        <w:t xml:space="preserve">Символ класса ДП  </w:t>
      </w:r>
    </w:p>
    <w:p w:rsidR="00013873" w:rsidRDefault="00502E6C" w:rsidP="00EE7564">
      <w:r>
        <w:rPr>
          <w:lang w:val="ru"/>
        </w:rPr>
        <w:t>Используется классификационными обществами в градации судов ДП, опирающейся на принципы классификации оборудования IMO.</w:t>
      </w:r>
    </w:p>
    <w:p w:rsidR="00013873" w:rsidRPr="00293DF0" w:rsidRDefault="00013873" w:rsidP="00EE7564">
      <w:pPr>
        <w:rPr>
          <w:b/>
        </w:rPr>
      </w:pPr>
    </w:p>
    <w:p w:rsidR="005F456A" w:rsidRPr="00293DF0" w:rsidRDefault="005F456A" w:rsidP="005F456A">
      <w:pPr>
        <w:rPr>
          <w:b/>
        </w:rPr>
      </w:pPr>
      <w:r>
        <w:rPr>
          <w:b/>
          <w:bCs/>
          <w:lang w:val="ru"/>
        </w:rPr>
        <w:t xml:space="preserve">Происшествие ДП  </w:t>
      </w:r>
    </w:p>
    <w:p w:rsidR="005F456A" w:rsidRDefault="005F456A" w:rsidP="005F456A">
      <w:r>
        <w:rPr>
          <w:lang w:val="ru"/>
        </w:rPr>
        <w:t>Любая непредвиденная потеря позиции и (или) курса; или внезапная потеря функциональных возможностей или готовности оборудования, которая приводит к пониженному уровню резервирования, в результате чего эксплуатационный статус ухудшается; или ситуации, когда характеристики системы динамического позиционирования отличаются от ожиданий оператора.</w:t>
      </w:r>
    </w:p>
    <w:p w:rsidR="005F456A" w:rsidRDefault="005F456A" w:rsidP="005F456A"/>
    <w:p w:rsidR="00502E6C" w:rsidRPr="00293DF0" w:rsidRDefault="00013873" w:rsidP="00EE7564">
      <w:pPr>
        <w:rPr>
          <w:b/>
        </w:rPr>
      </w:pPr>
      <w:r>
        <w:rPr>
          <w:b/>
          <w:bCs/>
          <w:lang w:val="ru"/>
        </w:rPr>
        <w:t xml:space="preserve">Диаграммы качества удержания судна в реальных условиях ДП   </w:t>
      </w:r>
    </w:p>
    <w:p w:rsidR="00013873" w:rsidRDefault="00013873" w:rsidP="00EE7564">
      <w:r>
        <w:rPr>
          <w:lang w:val="ru"/>
        </w:rPr>
        <w:lastRenderedPageBreak/>
        <w:t>Диаграмма, предназначенная для записи наблюдаемого движения судна ДП от желаемого целевого местоположения в течение определенного периода времени.</w:t>
      </w:r>
    </w:p>
    <w:p w:rsidR="00A66563" w:rsidRDefault="00A66563" w:rsidP="00EE7564"/>
    <w:p w:rsidR="00A66563" w:rsidRPr="00A66563" w:rsidRDefault="00A66563" w:rsidP="00EE7564">
      <w:pPr>
        <w:rPr>
          <w:b/>
        </w:rPr>
      </w:pPr>
      <w:r>
        <w:rPr>
          <w:b/>
          <w:bCs/>
          <w:lang w:val="ru"/>
        </w:rPr>
        <w:t>DPO</w:t>
      </w:r>
    </w:p>
    <w:p w:rsidR="00A66563" w:rsidRDefault="00A66563" w:rsidP="00EE7564">
      <w:r>
        <w:rPr>
          <w:lang w:val="ru"/>
        </w:rPr>
        <w:t>Офицер по динамическому позиционированию.</w:t>
      </w:r>
    </w:p>
    <w:p w:rsidR="00013873" w:rsidRDefault="00013873" w:rsidP="00EE7564"/>
    <w:p w:rsidR="00D52797" w:rsidRPr="00293DF0" w:rsidRDefault="00D52797" w:rsidP="00EE7564">
      <w:pPr>
        <w:rPr>
          <w:b/>
        </w:rPr>
      </w:pPr>
      <w:r>
        <w:rPr>
          <w:b/>
          <w:bCs/>
          <w:lang w:val="ru"/>
        </w:rPr>
        <w:t xml:space="preserve">АХПО </w:t>
      </w:r>
    </w:p>
    <w:p w:rsidR="00D52797" w:rsidRDefault="00D52797" w:rsidP="00EE7564">
      <w:r>
        <w:rPr>
          <w:lang w:val="ru"/>
        </w:rPr>
        <w:t>Анализ типов характера и последствий отказов</w:t>
      </w:r>
    </w:p>
    <w:p w:rsidR="00A66563" w:rsidRDefault="00A66563" w:rsidP="00EE7564"/>
    <w:p w:rsidR="00A66563" w:rsidRPr="00A66563" w:rsidRDefault="00A66563" w:rsidP="00EE7564">
      <w:pPr>
        <w:rPr>
          <w:b/>
        </w:rPr>
      </w:pPr>
      <w:r>
        <w:rPr>
          <w:b/>
          <w:bCs/>
          <w:lang w:val="ru"/>
        </w:rPr>
        <w:t>FPSO</w:t>
      </w:r>
    </w:p>
    <w:p w:rsidR="00A66563" w:rsidRDefault="00A66563" w:rsidP="00EE7564">
      <w:r>
        <w:rPr>
          <w:lang w:val="ru"/>
        </w:rPr>
        <w:t xml:space="preserve">Плавучий комплекс добычи, хранения и отгрузки нефти  </w:t>
      </w:r>
    </w:p>
    <w:p w:rsidR="00A66563" w:rsidRDefault="00A66563" w:rsidP="00EE7564"/>
    <w:p w:rsidR="009D54CC" w:rsidRDefault="009D54CC">
      <w:pPr>
        <w:jc w:val="left"/>
        <w:rPr>
          <w:b/>
        </w:rPr>
      </w:pPr>
      <w:r>
        <w:rPr>
          <w:b/>
          <w:bCs/>
          <w:lang w:val="ru"/>
        </w:rPr>
        <w:br w:type="page"/>
      </w:r>
    </w:p>
    <w:p w:rsidR="00A66563" w:rsidRPr="00A66563" w:rsidRDefault="00A66563" w:rsidP="00EE7564">
      <w:pPr>
        <w:rPr>
          <w:b/>
        </w:rPr>
      </w:pPr>
      <w:r>
        <w:rPr>
          <w:b/>
          <w:bCs/>
          <w:lang w:val="ru"/>
        </w:rPr>
        <w:lastRenderedPageBreak/>
        <w:t>FSOG</w:t>
      </w:r>
    </w:p>
    <w:p w:rsidR="00A66563" w:rsidRDefault="00A66563" w:rsidP="00EE7564">
      <w:r>
        <w:rPr>
          <w:lang w:val="ru"/>
        </w:rPr>
        <w:t xml:space="preserve">Специфичные рекомендации по эксплуатации для объекта  </w:t>
      </w:r>
    </w:p>
    <w:p w:rsidR="00D52797" w:rsidRPr="00D52797" w:rsidRDefault="00D52797" w:rsidP="00EE7564"/>
    <w:p w:rsidR="00502E6C" w:rsidRPr="00293DF0" w:rsidRDefault="00013873" w:rsidP="00EE7564">
      <w:pPr>
        <w:rPr>
          <w:b/>
        </w:rPr>
      </w:pPr>
      <w:r>
        <w:rPr>
          <w:b/>
          <w:bCs/>
          <w:lang w:val="ru"/>
        </w:rPr>
        <w:t>HiPAP</w:t>
      </w:r>
    </w:p>
    <w:p w:rsidR="00013873" w:rsidRDefault="00013873" w:rsidP="00EE7564">
      <w:r>
        <w:rPr>
          <w:lang w:val="ru"/>
        </w:rPr>
        <w:t>Акустическое позиционирование высокой точности</w:t>
      </w:r>
    </w:p>
    <w:p w:rsidR="00013873" w:rsidRDefault="00013873" w:rsidP="00EE7564"/>
    <w:p w:rsidR="000D2360" w:rsidRDefault="000D2360" w:rsidP="00EE7564"/>
    <w:p w:rsidR="00D52797" w:rsidRPr="00293DF0" w:rsidRDefault="00D52797" w:rsidP="00EE7564">
      <w:pPr>
        <w:rPr>
          <w:b/>
        </w:rPr>
      </w:pPr>
      <w:r>
        <w:rPr>
          <w:b/>
          <w:bCs/>
          <w:lang w:val="ru"/>
        </w:rPr>
        <w:t>IMCA</w:t>
      </w:r>
    </w:p>
    <w:p w:rsidR="00D52797" w:rsidRPr="004E036C" w:rsidRDefault="00D52797" w:rsidP="00EE7564">
      <w:r>
        <w:rPr>
          <w:lang w:val="ru"/>
        </w:rPr>
        <w:t>Международная ассоциация морских подрядчиков</w:t>
      </w:r>
    </w:p>
    <w:p w:rsidR="00D52797" w:rsidRPr="004E036C" w:rsidRDefault="00D52797" w:rsidP="00EE7564"/>
    <w:p w:rsidR="00D52797" w:rsidRPr="00293DF0" w:rsidRDefault="00D52797" w:rsidP="00EE7564">
      <w:pPr>
        <w:rPr>
          <w:b/>
        </w:rPr>
      </w:pPr>
      <w:r>
        <w:rPr>
          <w:b/>
          <w:bCs/>
          <w:lang w:val="ru"/>
        </w:rPr>
        <w:t xml:space="preserve">IMO </w:t>
      </w:r>
    </w:p>
    <w:p w:rsidR="00D52797" w:rsidRPr="004E036C" w:rsidRDefault="00D52797" w:rsidP="00EE7564">
      <w:r>
        <w:rPr>
          <w:lang w:val="ru"/>
        </w:rPr>
        <w:t>Международная морская организация</w:t>
      </w:r>
    </w:p>
    <w:p w:rsidR="00D52797" w:rsidRDefault="00D52797" w:rsidP="00EE7564"/>
    <w:p w:rsidR="00502E6C" w:rsidRPr="00293DF0" w:rsidRDefault="00013873" w:rsidP="00EE7564">
      <w:pPr>
        <w:rPr>
          <w:b/>
        </w:rPr>
      </w:pPr>
      <w:r>
        <w:rPr>
          <w:b/>
          <w:bCs/>
          <w:lang w:val="ru"/>
        </w:rPr>
        <w:t xml:space="preserve">Подветренная сторона </w:t>
      </w:r>
    </w:p>
    <w:p w:rsidR="00013873" w:rsidRDefault="00013873" w:rsidP="00EE7564">
      <w:r>
        <w:rPr>
          <w:lang w:val="ru"/>
        </w:rPr>
        <w:t>Положение, в котором любое сочетание внешних сил окружающей среды через действие ветра, волны, зыби, дрейфовой волны, поверхностного течения, импульсного течения, приливных течений, а также изменения этих факторов, будет двигать судно от установки.</w:t>
      </w:r>
    </w:p>
    <w:p w:rsidR="00D52797" w:rsidRDefault="00D52797" w:rsidP="00EE7564"/>
    <w:p w:rsidR="00D52797" w:rsidRPr="00293DF0" w:rsidRDefault="00D52797" w:rsidP="00EE7564">
      <w:pPr>
        <w:rPr>
          <w:b/>
        </w:rPr>
      </w:pPr>
      <w:r>
        <w:rPr>
          <w:b/>
          <w:bCs/>
          <w:lang w:val="ru"/>
        </w:rPr>
        <w:t>MSC</w:t>
      </w:r>
    </w:p>
    <w:p w:rsidR="00D52797" w:rsidRDefault="00D52797" w:rsidP="00EE7564">
      <w:r>
        <w:rPr>
          <w:lang w:val="ru"/>
        </w:rPr>
        <w:t xml:space="preserve">Комитет по безопасности на море  </w:t>
      </w:r>
    </w:p>
    <w:p w:rsidR="009D4C0D" w:rsidRDefault="009D4C0D" w:rsidP="00EE7564"/>
    <w:p w:rsidR="009D4C0D" w:rsidRPr="009D4C0D" w:rsidRDefault="009D4C0D" w:rsidP="00EE7564">
      <w:pPr>
        <w:rPr>
          <w:b/>
        </w:rPr>
      </w:pPr>
      <w:r>
        <w:rPr>
          <w:b/>
          <w:bCs/>
          <w:lang w:val="ru"/>
        </w:rPr>
        <w:t>OIM</w:t>
      </w:r>
    </w:p>
    <w:p w:rsidR="009D4C0D" w:rsidRDefault="009D4C0D" w:rsidP="00EE7564">
      <w:r>
        <w:rPr>
          <w:lang w:val="ru"/>
        </w:rPr>
        <w:t>Менеджер офшорной</w:t>
      </w:r>
      <w:r w:rsidR="00966D3A">
        <w:rPr>
          <w:lang w:val="ru"/>
        </w:rPr>
        <w:t xml:space="preserve"> </w:t>
      </w:r>
      <w:r>
        <w:rPr>
          <w:lang w:val="ru"/>
        </w:rPr>
        <w:t>установки</w:t>
      </w:r>
    </w:p>
    <w:p w:rsidR="00A66563" w:rsidRDefault="00A66563" w:rsidP="00EE7564"/>
    <w:p w:rsidR="00A66563" w:rsidRPr="00A66563" w:rsidRDefault="00A66563" w:rsidP="00EE7564">
      <w:pPr>
        <w:rPr>
          <w:b/>
        </w:rPr>
      </w:pPr>
      <w:r>
        <w:rPr>
          <w:b/>
          <w:bCs/>
          <w:lang w:val="ru"/>
        </w:rPr>
        <w:t>STCW</w:t>
      </w:r>
    </w:p>
    <w:p w:rsidR="00A66563" w:rsidRDefault="00A66563" w:rsidP="00EE7564">
      <w:r>
        <w:rPr>
          <w:lang w:val="ru"/>
        </w:rPr>
        <w:t>Международная конвенция по подготовке и дипломированию моряков и несению вахты</w:t>
      </w:r>
    </w:p>
    <w:p w:rsidR="00A66563" w:rsidRDefault="00A66563" w:rsidP="00EE7564"/>
    <w:p w:rsidR="00A66563" w:rsidRPr="00A66563" w:rsidRDefault="00A66563" w:rsidP="00EE7564">
      <w:pPr>
        <w:rPr>
          <w:b/>
        </w:rPr>
      </w:pPr>
      <w:r>
        <w:rPr>
          <w:b/>
          <w:bCs/>
          <w:lang w:val="ru"/>
        </w:rPr>
        <w:t>TLP</w:t>
      </w:r>
    </w:p>
    <w:p w:rsidR="00A66563" w:rsidRDefault="00A66563" w:rsidP="00EE7564">
      <w:r>
        <w:rPr>
          <w:lang w:val="ru"/>
        </w:rPr>
        <w:t>Платформа с натяжным вертикальным якорным креплением</w:t>
      </w:r>
    </w:p>
    <w:p w:rsidR="00A66563" w:rsidRDefault="00A66563" w:rsidP="00EE7564"/>
    <w:p w:rsidR="00A66563" w:rsidRPr="00A66563" w:rsidRDefault="00A66563" w:rsidP="00EE7564">
      <w:pPr>
        <w:rPr>
          <w:b/>
        </w:rPr>
      </w:pPr>
      <w:r>
        <w:rPr>
          <w:b/>
          <w:bCs/>
          <w:lang w:val="ru"/>
        </w:rPr>
        <w:t>UMS</w:t>
      </w:r>
    </w:p>
    <w:p w:rsidR="00A66563" w:rsidRDefault="00A66563" w:rsidP="00EE7564">
      <w:r>
        <w:rPr>
          <w:lang w:val="ru"/>
        </w:rPr>
        <w:t>Безвахтенное машинное отделение.</w:t>
      </w:r>
    </w:p>
    <w:p w:rsidR="00D727BF" w:rsidRDefault="00D727BF">
      <w:pPr>
        <w:jc w:val="left"/>
        <w:rPr>
          <w:b/>
        </w:rPr>
      </w:pPr>
    </w:p>
    <w:p w:rsidR="00502E6C" w:rsidRPr="00293DF0" w:rsidRDefault="00966D3A" w:rsidP="00EE7564">
      <w:pPr>
        <w:rPr>
          <w:b/>
        </w:rPr>
      </w:pPr>
      <w:r w:rsidRPr="00966D3A">
        <w:rPr>
          <w:b/>
          <w:noProof/>
          <w:szCs w:val="20"/>
          <w:lang w:val="ru"/>
        </w:rPr>
        <w:t>О</w:t>
      </w:r>
      <w:r w:rsidRPr="00966D3A">
        <w:rPr>
          <w:b/>
          <w:noProof/>
          <w:szCs w:val="20"/>
          <w:lang w:val="ru"/>
        </w:rPr>
        <w:t>фшорн</w:t>
      </w:r>
      <w:proofErr w:type="spellStart"/>
      <w:r w:rsidR="00013873" w:rsidRPr="00966D3A">
        <w:rPr>
          <w:b/>
          <w:bCs/>
          <w:lang w:val="ru"/>
        </w:rPr>
        <w:t>ая</w:t>
      </w:r>
      <w:proofErr w:type="spellEnd"/>
      <w:r>
        <w:rPr>
          <w:b/>
          <w:bCs/>
          <w:lang w:val="ru"/>
        </w:rPr>
        <w:t xml:space="preserve"> </w:t>
      </w:r>
      <w:r w:rsidR="00013873">
        <w:rPr>
          <w:b/>
          <w:bCs/>
          <w:lang w:val="ru"/>
        </w:rPr>
        <w:t xml:space="preserve">установка </w:t>
      </w:r>
    </w:p>
    <w:p w:rsidR="00013873" w:rsidRDefault="00013873" w:rsidP="00EE7564">
      <w:r>
        <w:rPr>
          <w:lang w:val="ru"/>
        </w:rPr>
        <w:t>Стационарная или мобильная конструкция, судно или установка, используемые в нефтяной и газовой промышленности для разведки, эксплуатации, хранения и передачи углеводородного сырья, или по усмотрению на месте.</w:t>
      </w:r>
    </w:p>
    <w:p w:rsidR="00013873" w:rsidRDefault="00013873" w:rsidP="00EE7564"/>
    <w:p w:rsidR="00502E6C" w:rsidRPr="00293DF0" w:rsidRDefault="00013873" w:rsidP="00EE7564">
      <w:pPr>
        <w:rPr>
          <w:b/>
        </w:rPr>
      </w:pPr>
      <w:r>
        <w:rPr>
          <w:b/>
          <w:bCs/>
          <w:lang w:val="ru"/>
        </w:rPr>
        <w:t xml:space="preserve">Резервирование </w:t>
      </w:r>
    </w:p>
    <w:p w:rsidR="00013873" w:rsidRDefault="00013873" w:rsidP="00EE7564">
      <w:r>
        <w:rPr>
          <w:lang w:val="ru"/>
        </w:rPr>
        <w:t>Способность</w:t>
      </w:r>
      <w:r w:rsidR="009F74C6">
        <w:rPr>
          <w:lang w:val="ru"/>
        </w:rPr>
        <w:t xml:space="preserve"> компонента или системы поддерживать </w:t>
      </w:r>
      <w:r>
        <w:rPr>
          <w:lang w:val="ru"/>
        </w:rPr>
        <w:t>или восстанавливать свою функциональность после единичного отказа. Резервирование может быть обеспечено, например, путем установки нескольких компонентов, систем или альтернативными способами выполнения функций.</w:t>
      </w:r>
    </w:p>
    <w:p w:rsidR="00013873" w:rsidRDefault="00013873" w:rsidP="00EE7564"/>
    <w:p w:rsidR="00D52797" w:rsidRPr="00293DF0" w:rsidRDefault="00D52797" w:rsidP="00EE7564">
      <w:pPr>
        <w:rPr>
          <w:b/>
        </w:rPr>
      </w:pPr>
      <w:r>
        <w:rPr>
          <w:b/>
          <w:bCs/>
          <w:lang w:val="ru"/>
        </w:rPr>
        <w:t xml:space="preserve">STCW </w:t>
      </w:r>
    </w:p>
    <w:p w:rsidR="00D52797" w:rsidRPr="00B151FC" w:rsidRDefault="00D52797" w:rsidP="00EE7564">
      <w:r>
        <w:rPr>
          <w:lang w:val="ru"/>
        </w:rPr>
        <w:t>Международная конвенция по подготовке и дипломированию моряков и несению вахты</w:t>
      </w:r>
    </w:p>
    <w:p w:rsidR="00D52797" w:rsidRDefault="00D52797" w:rsidP="00EE7564"/>
    <w:p w:rsidR="00502E6C" w:rsidRPr="00293DF0" w:rsidRDefault="00013873" w:rsidP="00EE7564">
      <w:pPr>
        <w:rPr>
          <w:b/>
        </w:rPr>
      </w:pPr>
      <w:r>
        <w:rPr>
          <w:b/>
          <w:bCs/>
          <w:lang w:val="ru"/>
        </w:rPr>
        <w:t xml:space="preserve">Наветренная сторона </w:t>
      </w:r>
    </w:p>
    <w:p w:rsidR="00013873" w:rsidRDefault="00013873" w:rsidP="00EE7564">
      <w:r>
        <w:rPr>
          <w:lang w:val="ru"/>
        </w:rPr>
        <w:t>Положение, в котором любое сочетание внешних сил окружающей среды через действие ветра, волны, зыби, дрейфовой волны, поверхностного течения, импульсного течения, приливных течений, а также изменения этих факторов, будет двигать судно по направлению к установке.</w:t>
      </w:r>
    </w:p>
    <w:p w:rsidR="00013873" w:rsidRDefault="00013873" w:rsidP="00EE7564">
      <w:r>
        <w:rPr>
          <w:lang w:val="ru"/>
        </w:rPr>
        <w:t xml:space="preserve">  </w:t>
      </w:r>
    </w:p>
    <w:p w:rsidR="00013873" w:rsidRPr="00502E6C" w:rsidRDefault="00013873" w:rsidP="00EE7564"/>
    <w:p w:rsidR="00502E6C" w:rsidRPr="00293DF0" w:rsidRDefault="00013873" w:rsidP="00EE7564">
      <w:pPr>
        <w:rPr>
          <w:b/>
        </w:rPr>
      </w:pPr>
      <w:r>
        <w:rPr>
          <w:b/>
          <w:bCs/>
          <w:lang w:val="ru"/>
        </w:rPr>
        <w:t xml:space="preserve">Наихудший сценарий отказа   </w:t>
      </w:r>
    </w:p>
    <w:p w:rsidR="00013873" w:rsidRDefault="00013873" w:rsidP="00EE7564">
      <w:pPr>
        <w:rPr>
          <w:rFonts w:ascii="GillSansMT-Bold" w:hAnsi="GillSansMT-Bold" w:cs="GillSansMT-Bold"/>
          <w:b/>
          <w:bCs/>
        </w:rPr>
      </w:pPr>
      <w:r>
        <w:rPr>
          <w:lang w:val="ru"/>
        </w:rPr>
        <w:t>Выявленный единичный режим отказа в системе ДП, приведший к максимальному влиянию на возможности ДП, согласно исследованию в рамках АХПО</w:t>
      </w:r>
      <w:r>
        <w:rPr>
          <w:rFonts w:ascii="GillSansMT-Bold" w:hAnsi="GillSansMT-Bold"/>
          <w:b/>
          <w:bCs/>
          <w:lang w:val="ru"/>
        </w:rPr>
        <w:t>.</w:t>
      </w:r>
    </w:p>
    <w:p w:rsidR="005B2C49" w:rsidRDefault="005B2C49">
      <w:pPr>
        <w:jc w:val="left"/>
        <w:rPr>
          <w:rFonts w:cs="Arial"/>
          <w:b/>
          <w:bCs/>
          <w:kern w:val="32"/>
          <w:sz w:val="32"/>
          <w:szCs w:val="32"/>
        </w:rPr>
      </w:pPr>
      <w:bookmarkStart w:id="131" w:name="_Toc439927506"/>
      <w:r>
        <w:rPr>
          <w:lang w:val="ru"/>
        </w:rPr>
        <w:br w:type="page"/>
      </w:r>
    </w:p>
    <w:p w:rsidR="005B2C49" w:rsidRPr="00D5506C" w:rsidRDefault="005B2C49" w:rsidP="005B2C49">
      <w:pPr>
        <w:pStyle w:val="1"/>
        <w:ind w:left="432" w:hanging="432"/>
        <w:jc w:val="left"/>
      </w:pPr>
      <w:bookmarkStart w:id="132" w:name="_Toc482690505"/>
      <w:r>
        <w:rPr>
          <w:lang w:val="ru"/>
        </w:rPr>
        <w:lastRenderedPageBreak/>
        <w:t>Таблица изменений</w:t>
      </w:r>
      <w:bookmarkEnd w:id="131"/>
      <w:bookmarkEnd w:id="132"/>
    </w:p>
    <w:tbl>
      <w:tblPr>
        <w:tblStyle w:val="a7"/>
        <w:tblW w:w="0" w:type="auto"/>
        <w:tblLook w:val="04A0" w:firstRow="1" w:lastRow="0" w:firstColumn="1" w:lastColumn="0" w:noHBand="0" w:noVBand="1"/>
      </w:tblPr>
      <w:tblGrid>
        <w:gridCol w:w="1162"/>
        <w:gridCol w:w="8467"/>
      </w:tblGrid>
      <w:tr w:rsidR="005B2C49" w:rsidTr="005B2C49">
        <w:tc>
          <w:tcPr>
            <w:tcW w:w="1050" w:type="dxa"/>
          </w:tcPr>
          <w:p w:rsidR="005B2C49" w:rsidRPr="00D5506C" w:rsidRDefault="005B2C49" w:rsidP="005B2C49">
            <w:pPr>
              <w:jc w:val="left"/>
              <w:rPr>
                <w:rFonts w:cs="Arial"/>
                <w:b/>
                <w:bCs/>
                <w:szCs w:val="20"/>
              </w:rPr>
            </w:pPr>
            <w:r>
              <w:rPr>
                <w:rFonts w:cs="Arial"/>
                <w:b/>
                <w:bCs/>
                <w:szCs w:val="20"/>
                <w:lang w:val="ru"/>
              </w:rPr>
              <w:t>Редакция №</w:t>
            </w:r>
          </w:p>
        </w:tc>
        <w:tc>
          <w:tcPr>
            <w:tcW w:w="8579" w:type="dxa"/>
          </w:tcPr>
          <w:p w:rsidR="005B2C49" w:rsidRDefault="005B2C49" w:rsidP="005B2C49">
            <w:pPr>
              <w:jc w:val="left"/>
              <w:rPr>
                <w:rFonts w:cs="Arial"/>
                <w:szCs w:val="20"/>
              </w:rPr>
            </w:pPr>
            <w:r>
              <w:rPr>
                <w:rFonts w:cs="Arial"/>
                <w:szCs w:val="20"/>
                <w:lang w:val="ru"/>
              </w:rPr>
              <w:t>Изменение</w:t>
            </w:r>
          </w:p>
        </w:tc>
      </w:tr>
      <w:tr w:rsidR="005B2C49" w:rsidTr="005B2C49">
        <w:tc>
          <w:tcPr>
            <w:tcW w:w="1050" w:type="dxa"/>
          </w:tcPr>
          <w:p w:rsidR="005B2C49" w:rsidRDefault="005B2C49" w:rsidP="005B2C49">
            <w:pPr>
              <w:jc w:val="center"/>
              <w:rPr>
                <w:rFonts w:cs="Arial"/>
                <w:szCs w:val="20"/>
              </w:rPr>
            </w:pPr>
            <w:r>
              <w:rPr>
                <w:rFonts w:cs="Arial"/>
                <w:szCs w:val="20"/>
                <w:lang w:val="ru"/>
              </w:rPr>
              <w:t>2</w:t>
            </w:r>
          </w:p>
        </w:tc>
        <w:tc>
          <w:tcPr>
            <w:tcW w:w="8579" w:type="dxa"/>
          </w:tcPr>
          <w:p w:rsidR="005B2C49" w:rsidRDefault="005B2C49" w:rsidP="005B2C49">
            <w:pPr>
              <w:jc w:val="left"/>
              <w:rPr>
                <w:rFonts w:cs="Arial"/>
                <w:szCs w:val="20"/>
              </w:rPr>
            </w:pPr>
            <w:r>
              <w:rPr>
                <w:rFonts w:cs="Arial"/>
                <w:szCs w:val="20"/>
                <w:lang w:val="ru"/>
              </w:rPr>
              <w:t>Изменения в главе 3 в связи с SL 2.0.</w:t>
            </w:r>
          </w:p>
        </w:tc>
      </w:tr>
      <w:tr w:rsidR="005B2C49" w:rsidTr="005B2C49">
        <w:tc>
          <w:tcPr>
            <w:tcW w:w="1050" w:type="dxa"/>
          </w:tcPr>
          <w:p w:rsidR="005B2C49" w:rsidRDefault="005B2C49" w:rsidP="005B2C49">
            <w:pPr>
              <w:jc w:val="center"/>
              <w:rPr>
                <w:rFonts w:cs="Arial"/>
                <w:szCs w:val="20"/>
              </w:rPr>
            </w:pPr>
            <w:r>
              <w:rPr>
                <w:rFonts w:cs="Arial"/>
                <w:szCs w:val="20"/>
                <w:lang w:val="ru"/>
              </w:rPr>
              <w:t>2</w:t>
            </w:r>
          </w:p>
        </w:tc>
        <w:tc>
          <w:tcPr>
            <w:tcW w:w="8579" w:type="dxa"/>
          </w:tcPr>
          <w:p w:rsidR="005B2C49" w:rsidRDefault="005B2C49" w:rsidP="005B2C49">
            <w:pPr>
              <w:jc w:val="left"/>
              <w:rPr>
                <w:rFonts w:cs="Arial"/>
                <w:szCs w:val="20"/>
              </w:rPr>
            </w:pPr>
            <w:r>
              <w:rPr>
                <w:rFonts w:cs="Arial"/>
                <w:szCs w:val="20"/>
                <w:lang w:val="ru"/>
              </w:rPr>
              <w:t xml:space="preserve">8 Включена таблица изменений </w:t>
            </w:r>
          </w:p>
        </w:tc>
      </w:tr>
      <w:tr w:rsidR="005B2C49" w:rsidTr="005B2C49">
        <w:tc>
          <w:tcPr>
            <w:tcW w:w="1050" w:type="dxa"/>
          </w:tcPr>
          <w:p w:rsidR="005B2C49" w:rsidRDefault="009E4906" w:rsidP="005B2C49">
            <w:pPr>
              <w:jc w:val="center"/>
              <w:rPr>
                <w:rFonts w:cs="Arial"/>
                <w:szCs w:val="20"/>
              </w:rPr>
            </w:pPr>
            <w:r>
              <w:rPr>
                <w:rFonts w:cs="Arial"/>
                <w:szCs w:val="20"/>
                <w:lang w:val="ru"/>
              </w:rPr>
              <w:t>2</w:t>
            </w:r>
          </w:p>
        </w:tc>
        <w:tc>
          <w:tcPr>
            <w:tcW w:w="8579" w:type="dxa"/>
          </w:tcPr>
          <w:p w:rsidR="005B2C49" w:rsidRDefault="009E4906" w:rsidP="005B2C49">
            <w:pPr>
              <w:jc w:val="left"/>
              <w:rPr>
                <w:rFonts w:cs="Arial"/>
                <w:szCs w:val="20"/>
              </w:rPr>
            </w:pPr>
            <w:r>
              <w:rPr>
                <w:rFonts w:cs="Arial"/>
                <w:szCs w:val="20"/>
                <w:lang w:val="ru"/>
              </w:rPr>
              <w:t xml:space="preserve">Включены ссылки на формы ДП </w:t>
            </w:r>
          </w:p>
        </w:tc>
      </w:tr>
      <w:tr w:rsidR="005B2C49" w:rsidTr="005B2C49">
        <w:tc>
          <w:tcPr>
            <w:tcW w:w="1050" w:type="dxa"/>
          </w:tcPr>
          <w:p w:rsidR="005B2C49" w:rsidRDefault="005B2C49" w:rsidP="005B2C49">
            <w:pPr>
              <w:jc w:val="center"/>
              <w:rPr>
                <w:rFonts w:cs="Arial"/>
                <w:szCs w:val="20"/>
              </w:rPr>
            </w:pPr>
          </w:p>
        </w:tc>
        <w:tc>
          <w:tcPr>
            <w:tcW w:w="8579" w:type="dxa"/>
          </w:tcPr>
          <w:p w:rsidR="005B2C49" w:rsidRDefault="005B2C49" w:rsidP="005B2C49">
            <w:pPr>
              <w:jc w:val="left"/>
              <w:rPr>
                <w:rFonts w:cs="Arial"/>
                <w:szCs w:val="20"/>
              </w:rPr>
            </w:pPr>
          </w:p>
        </w:tc>
      </w:tr>
      <w:tr w:rsidR="005B2C49" w:rsidTr="005B2C49">
        <w:tc>
          <w:tcPr>
            <w:tcW w:w="1050" w:type="dxa"/>
          </w:tcPr>
          <w:p w:rsidR="005B2C49" w:rsidRDefault="005B2C49" w:rsidP="005B2C49">
            <w:pPr>
              <w:rPr>
                <w:rFonts w:cs="Arial"/>
                <w:szCs w:val="20"/>
              </w:rPr>
            </w:pPr>
          </w:p>
        </w:tc>
        <w:tc>
          <w:tcPr>
            <w:tcW w:w="8579" w:type="dxa"/>
          </w:tcPr>
          <w:p w:rsidR="005B2C49" w:rsidRDefault="005B2C49" w:rsidP="005B2C49">
            <w:pPr>
              <w:jc w:val="left"/>
              <w:rPr>
                <w:rFonts w:cs="Arial"/>
                <w:szCs w:val="20"/>
              </w:rPr>
            </w:pPr>
          </w:p>
        </w:tc>
      </w:tr>
      <w:tr w:rsidR="005B2C49" w:rsidTr="005B2C49">
        <w:tc>
          <w:tcPr>
            <w:tcW w:w="1050" w:type="dxa"/>
          </w:tcPr>
          <w:p w:rsidR="005B2C49" w:rsidRDefault="005B2C49" w:rsidP="005B2C49">
            <w:pPr>
              <w:jc w:val="center"/>
              <w:rPr>
                <w:rFonts w:cs="Arial"/>
                <w:szCs w:val="20"/>
              </w:rPr>
            </w:pPr>
          </w:p>
        </w:tc>
        <w:tc>
          <w:tcPr>
            <w:tcW w:w="8579" w:type="dxa"/>
          </w:tcPr>
          <w:p w:rsidR="005B2C49" w:rsidRDefault="005B2C49" w:rsidP="005B2C49">
            <w:pPr>
              <w:jc w:val="left"/>
              <w:rPr>
                <w:rFonts w:cs="Arial"/>
                <w:szCs w:val="20"/>
              </w:rPr>
            </w:pPr>
          </w:p>
        </w:tc>
      </w:tr>
      <w:tr w:rsidR="005B2C49" w:rsidTr="005B2C49">
        <w:tc>
          <w:tcPr>
            <w:tcW w:w="1050" w:type="dxa"/>
          </w:tcPr>
          <w:p w:rsidR="005B2C49" w:rsidRDefault="005B2C49" w:rsidP="005B2C49">
            <w:pPr>
              <w:jc w:val="center"/>
              <w:rPr>
                <w:rFonts w:cs="Arial"/>
                <w:szCs w:val="20"/>
              </w:rPr>
            </w:pPr>
          </w:p>
        </w:tc>
        <w:tc>
          <w:tcPr>
            <w:tcW w:w="8579" w:type="dxa"/>
          </w:tcPr>
          <w:p w:rsidR="005B2C49" w:rsidRDefault="005B2C49" w:rsidP="005B2C49">
            <w:pPr>
              <w:jc w:val="left"/>
              <w:rPr>
                <w:rFonts w:cs="Arial"/>
                <w:szCs w:val="20"/>
              </w:rPr>
            </w:pPr>
          </w:p>
        </w:tc>
      </w:tr>
    </w:tbl>
    <w:p w:rsidR="005B2C49" w:rsidRDefault="005B2C49" w:rsidP="00EE7564">
      <w:pPr>
        <w:rPr>
          <w:b/>
        </w:rPr>
      </w:pPr>
    </w:p>
    <w:sectPr w:rsidR="005B2C49" w:rsidSect="00FE7F47">
      <w:footerReference w:type="default" r:id="rId23"/>
      <w:headerReference w:type="first" r:id="rId24"/>
      <w:footerReference w:type="first" r:id="rId25"/>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02D3" w:rsidRDefault="00BB02D3" w:rsidP="00EE7564">
      <w:r>
        <w:separator/>
      </w:r>
    </w:p>
  </w:endnote>
  <w:endnote w:type="continuationSeparator" w:id="0">
    <w:p w:rsidR="00BB02D3" w:rsidRDefault="00BB02D3" w:rsidP="00EE7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GillSansMT-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560"/>
      <w:gridCol w:w="5994"/>
      <w:gridCol w:w="1868"/>
    </w:tblGrid>
    <w:tr w:rsidR="007E33CE" w:rsidRPr="00CA54D1" w:rsidTr="009F74C6">
      <w:trPr>
        <w:trHeight w:val="146"/>
        <w:jc w:val="center"/>
      </w:trPr>
      <w:sdt>
        <w:sdtPr>
          <w:rPr>
            <w:rFonts w:eastAsia="Calibri" w:cs="Arial"/>
            <w:sz w:val="12"/>
            <w:szCs w:val="12"/>
            <w:lang w:val="en-US"/>
          </w:rPr>
          <w:alias w:val="Document Owner"/>
          <w:tag w:val="DocumentOwner"/>
          <w:id w:val="-607356491"/>
          <w:placeholder>
            <w:docPart w:val="5F6BC39CF6E8457B931FECD01112260D"/>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8858ED90-44C1-474D-8224-79FDB46F51DB}"/>
          <w:dropDownList w:lastValue="COO">
            <w:listItem w:value="[Document Owner]"/>
          </w:dropDownList>
        </w:sdtPr>
        <w:sdtEndPr/>
        <w:sdtContent>
          <w:tc>
            <w:tcPr>
              <w:tcW w:w="1560" w:type="dxa"/>
              <w:vAlign w:val="center"/>
            </w:tcPr>
            <w:p w:rsidR="007E33CE" w:rsidRPr="00CA54D1" w:rsidRDefault="007E33CE" w:rsidP="009F74C6">
              <w:pPr>
                <w:jc w:val="left"/>
                <w:rPr>
                  <w:rFonts w:eastAsia="Calibri" w:cs="Arial"/>
                  <w:sz w:val="12"/>
                  <w:szCs w:val="12"/>
                  <w:lang w:val="en-US"/>
                </w:rPr>
              </w:pPr>
              <w:r>
                <w:rPr>
                  <w:rFonts w:eastAsia="Calibri" w:cs="Arial"/>
                  <w:sz w:val="12"/>
                  <w:szCs w:val="12"/>
                  <w:lang w:val="en-US"/>
                </w:rPr>
                <w:t>COO</w:t>
              </w:r>
            </w:p>
          </w:tc>
        </w:sdtContent>
      </w:sdt>
      <w:sdt>
        <w:sdtPr>
          <w:rPr>
            <w:rFonts w:cs="Arial"/>
            <w:sz w:val="12"/>
            <w:szCs w:val="12"/>
          </w:rPr>
          <w:alias w:val="Issue Date"/>
          <w:tag w:val="IssueDate"/>
          <w:id w:val="1938478752"/>
          <w:placeholder>
            <w:docPart w:val="1DDBAA1158694797962CB4B7A5705F19"/>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8858ED90-44C1-474D-8224-79FDB46F51DB}"/>
          <w:date w:fullDate="2016-05-01T01:00:00Z">
            <w:dateFormat w:val="M/d/yyyy"/>
            <w:lid w:val="nl-NL"/>
            <w:storeMappedDataAs w:val="dateTime"/>
            <w:calendar w:val="gregorian"/>
          </w:date>
        </w:sdtPr>
        <w:sdtEndPr/>
        <w:sdtContent>
          <w:tc>
            <w:tcPr>
              <w:tcW w:w="5994" w:type="dxa"/>
            </w:tcPr>
            <w:p w:rsidR="007E33CE" w:rsidRPr="00CA54D1" w:rsidRDefault="007E33CE" w:rsidP="009F74C6">
              <w:pPr>
                <w:jc w:val="left"/>
                <w:rPr>
                  <w:rFonts w:cs="Arial"/>
                  <w:sz w:val="12"/>
                  <w:szCs w:val="12"/>
                </w:rPr>
              </w:pPr>
              <w:r>
                <w:rPr>
                  <w:rFonts w:cs="Arial"/>
                  <w:sz w:val="12"/>
                  <w:szCs w:val="12"/>
                  <w:lang w:val="nl-NL"/>
                </w:rPr>
                <w:t>5/1/2016</w:t>
              </w:r>
            </w:p>
          </w:tc>
        </w:sdtContent>
      </w:sdt>
      <w:tc>
        <w:tcPr>
          <w:tcW w:w="1868" w:type="dxa"/>
          <w:vAlign w:val="center"/>
        </w:tcPr>
        <w:p w:rsidR="007E33CE" w:rsidRPr="00CA54D1" w:rsidRDefault="007E33CE" w:rsidP="009F74C6">
          <w:pPr>
            <w:jc w:val="right"/>
            <w:rPr>
              <w:rFonts w:cs="Arial"/>
              <w:sz w:val="12"/>
              <w:szCs w:val="12"/>
            </w:rPr>
          </w:pPr>
          <w:r w:rsidRPr="00CA54D1">
            <w:rPr>
              <w:rFonts w:cs="Arial"/>
              <w:sz w:val="12"/>
              <w:szCs w:val="12"/>
            </w:rPr>
            <w:fldChar w:fldCharType="begin"/>
          </w:r>
          <w:r w:rsidRPr="00CA54D1">
            <w:rPr>
              <w:rFonts w:cs="Arial"/>
              <w:sz w:val="12"/>
              <w:szCs w:val="12"/>
            </w:rPr>
            <w:instrText xml:space="preserve"> PAGE </w:instrText>
          </w:r>
          <w:r w:rsidRPr="00CA54D1">
            <w:rPr>
              <w:rFonts w:cs="Arial"/>
              <w:sz w:val="12"/>
              <w:szCs w:val="12"/>
            </w:rPr>
            <w:fldChar w:fldCharType="separate"/>
          </w:r>
          <w:r w:rsidR="00966D3A">
            <w:rPr>
              <w:rFonts w:cs="Arial"/>
              <w:noProof/>
              <w:sz w:val="12"/>
              <w:szCs w:val="12"/>
            </w:rPr>
            <w:t>7</w:t>
          </w:r>
          <w:r w:rsidRPr="00CA54D1">
            <w:rPr>
              <w:rFonts w:cs="Arial"/>
              <w:sz w:val="12"/>
              <w:szCs w:val="12"/>
            </w:rPr>
            <w:fldChar w:fldCharType="end"/>
          </w:r>
          <w:r w:rsidRPr="00CA54D1">
            <w:rPr>
              <w:rFonts w:cs="Arial"/>
              <w:sz w:val="12"/>
              <w:szCs w:val="12"/>
            </w:rPr>
            <w:t xml:space="preserve"> / </w:t>
          </w:r>
          <w:r w:rsidRPr="00CA54D1">
            <w:rPr>
              <w:rFonts w:cs="Arial"/>
              <w:sz w:val="12"/>
              <w:szCs w:val="12"/>
            </w:rPr>
            <w:fldChar w:fldCharType="begin"/>
          </w:r>
          <w:r w:rsidRPr="00CA54D1">
            <w:rPr>
              <w:rFonts w:cs="Arial"/>
              <w:sz w:val="12"/>
              <w:szCs w:val="12"/>
            </w:rPr>
            <w:instrText xml:space="preserve"> NUMPAGES </w:instrText>
          </w:r>
          <w:r w:rsidRPr="00CA54D1">
            <w:rPr>
              <w:rFonts w:cs="Arial"/>
              <w:sz w:val="12"/>
              <w:szCs w:val="12"/>
            </w:rPr>
            <w:fldChar w:fldCharType="separate"/>
          </w:r>
          <w:r w:rsidR="00966D3A">
            <w:rPr>
              <w:rFonts w:cs="Arial"/>
              <w:noProof/>
              <w:sz w:val="12"/>
              <w:szCs w:val="12"/>
            </w:rPr>
            <w:t>25</w:t>
          </w:r>
          <w:r w:rsidRPr="00CA54D1">
            <w:rPr>
              <w:rFonts w:cs="Arial"/>
              <w:sz w:val="12"/>
              <w:szCs w:val="12"/>
            </w:rPr>
            <w:fldChar w:fldCharType="end"/>
          </w:r>
        </w:p>
      </w:tc>
    </w:tr>
    <w:tr w:rsidR="007E33CE" w:rsidRPr="00CA54D1" w:rsidTr="009F74C6">
      <w:trPr>
        <w:trHeight w:val="146"/>
        <w:jc w:val="center"/>
      </w:trPr>
      <w:sdt>
        <w:sdtPr>
          <w:rPr>
            <w:rFonts w:cs="Arial"/>
            <w:sz w:val="12"/>
            <w:szCs w:val="12"/>
          </w:rPr>
          <w:alias w:val="Label"/>
          <w:tag w:val="DLCPolicyLabelValue"/>
          <w:id w:val="366183098"/>
          <w:lock w:val="contentLocked"/>
          <w:placeholder>
            <w:docPart w:val="A22674E7ECBE4D3A9A99E39EDB7412D3"/>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xmlns:ns6='http://schemas.microsoft.com/sharepoint/v3/fields' " w:xpath="/ns0:properties[1]/documentManagement[1]/ns5:DLCPolicyLabelValue[1]" w:storeItemID="{8858ED90-44C1-474D-8224-79FDB46F51DB}"/>
          <w:text w:multiLine="1"/>
        </w:sdtPr>
        <w:sdtEndPr/>
        <w:sdtContent>
          <w:tc>
            <w:tcPr>
              <w:tcW w:w="7554" w:type="dxa"/>
              <w:gridSpan w:val="2"/>
              <w:vAlign w:val="center"/>
            </w:tcPr>
            <w:p w:rsidR="007E33CE" w:rsidRPr="00CA54D1" w:rsidRDefault="007E33CE" w:rsidP="009F74C6">
              <w:pPr>
                <w:jc w:val="left"/>
                <w:rPr>
                  <w:rFonts w:cs="Arial"/>
                  <w:sz w:val="12"/>
                  <w:szCs w:val="12"/>
                </w:rPr>
              </w:pPr>
              <w:r>
                <w:rPr>
                  <w:rFonts w:cs="Arial"/>
                  <w:sz w:val="12"/>
                  <w:szCs w:val="12"/>
                </w:rPr>
                <w:t>DOC. UNCONTROLLED WHEN PRINTED Version{_UIVersionString}</w:t>
              </w:r>
            </w:p>
          </w:tc>
        </w:sdtContent>
      </w:sdt>
      <w:tc>
        <w:tcPr>
          <w:tcW w:w="1868" w:type="dxa"/>
          <w:vAlign w:val="center"/>
        </w:tcPr>
        <w:p w:rsidR="007E33CE" w:rsidRPr="00CA54D1" w:rsidRDefault="007E33CE" w:rsidP="009F74C6">
          <w:pPr>
            <w:jc w:val="left"/>
            <w:rPr>
              <w:rFonts w:cs="Arial"/>
              <w:sz w:val="12"/>
              <w:szCs w:val="12"/>
            </w:rPr>
          </w:pPr>
        </w:p>
      </w:tc>
    </w:tr>
  </w:tbl>
  <w:p w:rsidR="007E33CE" w:rsidRDefault="007E33CE">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8447"/>
      <w:gridCol w:w="1561"/>
    </w:tblGrid>
    <w:tr w:rsidR="007E33CE" w:rsidTr="002C5708">
      <w:trPr>
        <w:trHeight w:val="278"/>
      </w:trPr>
      <w:tc>
        <w:tcPr>
          <w:tcW w:w="8447" w:type="dxa"/>
          <w:hideMark/>
        </w:tcPr>
        <w:p w:rsidR="007E33CE" w:rsidRPr="00FC2EDA" w:rsidRDefault="007E33CE" w:rsidP="005E2CC0">
          <w:pPr>
            <w:pStyle w:val="a5"/>
            <w:rPr>
              <w:rFonts w:cs="Arial"/>
              <w:sz w:val="12"/>
              <w:szCs w:val="12"/>
            </w:rPr>
          </w:pPr>
          <w:r>
            <w:rPr>
              <w:rFonts w:cs="Arial"/>
              <w:sz w:val="12"/>
              <w:szCs w:val="12"/>
              <w:lang w:val="ru"/>
            </w:rPr>
            <w:t>Дата выпуска: 01-01-2014 Редакция: 01</w:t>
          </w:r>
        </w:p>
        <w:p w:rsidR="007E33CE" w:rsidRDefault="007E33CE" w:rsidP="00C02118">
          <w:pPr>
            <w:pStyle w:val="a5"/>
            <w:rPr>
              <w:sz w:val="12"/>
              <w:szCs w:val="12"/>
            </w:rPr>
          </w:pPr>
          <w:r>
            <w:rPr>
              <w:rFonts w:cs="Arial"/>
              <w:sz w:val="12"/>
              <w:szCs w:val="12"/>
              <w:lang w:val="ru"/>
            </w:rPr>
            <w:t>Владелец документа: COO</w:t>
          </w:r>
        </w:p>
      </w:tc>
      <w:tc>
        <w:tcPr>
          <w:tcW w:w="1561" w:type="dxa"/>
          <w:hideMark/>
        </w:tcPr>
        <w:p w:rsidR="007E33CE" w:rsidRDefault="007E33CE">
          <w:pPr>
            <w:pStyle w:val="a5"/>
            <w:jc w:val="right"/>
            <w:rPr>
              <w:sz w:val="12"/>
              <w:szCs w:val="12"/>
            </w:rPr>
          </w:pPr>
          <w:r>
            <w:rPr>
              <w:rStyle w:val="a8"/>
              <w:sz w:val="12"/>
              <w:szCs w:val="12"/>
              <w:lang w:val="ru"/>
            </w:rPr>
            <w:fldChar w:fldCharType="begin"/>
          </w:r>
          <w:r>
            <w:rPr>
              <w:rStyle w:val="a8"/>
              <w:sz w:val="12"/>
              <w:szCs w:val="12"/>
              <w:lang w:val="ru"/>
            </w:rPr>
            <w:instrText xml:space="preserve"> PAGE </w:instrText>
          </w:r>
          <w:r>
            <w:rPr>
              <w:rStyle w:val="a8"/>
              <w:sz w:val="12"/>
              <w:szCs w:val="12"/>
              <w:lang w:val="ru"/>
            </w:rPr>
            <w:fldChar w:fldCharType="separate"/>
          </w:r>
          <w:r w:rsidR="004363FA">
            <w:rPr>
              <w:rStyle w:val="a8"/>
              <w:noProof/>
              <w:sz w:val="12"/>
              <w:szCs w:val="12"/>
              <w:lang w:val="ru"/>
            </w:rPr>
            <w:t>23</w:t>
          </w:r>
          <w:r>
            <w:rPr>
              <w:rStyle w:val="a8"/>
              <w:sz w:val="12"/>
              <w:szCs w:val="12"/>
              <w:lang w:val="ru"/>
            </w:rPr>
            <w:fldChar w:fldCharType="end"/>
          </w:r>
          <w:r>
            <w:rPr>
              <w:rStyle w:val="a8"/>
              <w:sz w:val="12"/>
              <w:szCs w:val="12"/>
              <w:lang w:val="ru"/>
            </w:rPr>
            <w:t xml:space="preserve"> / </w:t>
          </w:r>
          <w:r>
            <w:rPr>
              <w:rStyle w:val="a8"/>
              <w:sz w:val="12"/>
              <w:szCs w:val="12"/>
              <w:lang w:val="ru"/>
            </w:rPr>
            <w:fldChar w:fldCharType="begin"/>
          </w:r>
          <w:r>
            <w:rPr>
              <w:rStyle w:val="a8"/>
              <w:sz w:val="12"/>
              <w:szCs w:val="12"/>
              <w:lang w:val="ru"/>
            </w:rPr>
            <w:instrText xml:space="preserve"> NUMPAGES </w:instrText>
          </w:r>
          <w:r>
            <w:rPr>
              <w:rStyle w:val="a8"/>
              <w:sz w:val="12"/>
              <w:szCs w:val="12"/>
              <w:lang w:val="ru"/>
            </w:rPr>
            <w:fldChar w:fldCharType="separate"/>
          </w:r>
          <w:r w:rsidR="004363FA">
            <w:rPr>
              <w:rStyle w:val="a8"/>
              <w:noProof/>
              <w:sz w:val="12"/>
              <w:szCs w:val="12"/>
              <w:lang w:val="ru"/>
            </w:rPr>
            <w:t>26</w:t>
          </w:r>
          <w:r>
            <w:rPr>
              <w:rStyle w:val="a8"/>
              <w:sz w:val="12"/>
              <w:szCs w:val="12"/>
              <w:lang w:val="ru"/>
            </w:rPr>
            <w:fldChar w:fldCharType="end"/>
          </w:r>
        </w:p>
      </w:tc>
    </w:tr>
  </w:tbl>
  <w:p w:rsidR="007E33CE" w:rsidRPr="002C5708" w:rsidRDefault="007E33CE" w:rsidP="002C5708">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709" w:type="dxa"/>
      <w:tblBorders>
        <w:insideH w:val="single" w:sz="12" w:space="0" w:color="auto"/>
      </w:tblBorders>
      <w:tblLook w:val="01E0" w:firstRow="1" w:lastRow="1" w:firstColumn="1" w:lastColumn="1" w:noHBand="0" w:noVBand="0"/>
    </w:tblPr>
    <w:tblGrid>
      <w:gridCol w:w="13716"/>
      <w:gridCol w:w="993"/>
    </w:tblGrid>
    <w:tr w:rsidR="007E33CE" w:rsidRPr="00A10939" w:rsidTr="009F74C6">
      <w:trPr>
        <w:trHeight w:val="420"/>
      </w:trPr>
      <w:tc>
        <w:tcPr>
          <w:tcW w:w="13716" w:type="dxa"/>
          <w:vAlign w:val="center"/>
        </w:tcPr>
        <w:p w:rsidR="007E33CE" w:rsidRPr="00A10939" w:rsidRDefault="007E33CE" w:rsidP="009F74C6">
          <w:pPr>
            <w:pStyle w:val="ae"/>
            <w:rPr>
              <w:rFonts w:ascii="Arial" w:hAnsi="Arial" w:cs="Arial"/>
              <w:sz w:val="12"/>
              <w:szCs w:val="12"/>
            </w:rPr>
          </w:pPr>
          <w:r w:rsidRPr="00A10939">
            <w:rPr>
              <w:rFonts w:ascii="Arial" w:hAnsi="Arial" w:cs="Arial"/>
              <w:sz w:val="12"/>
              <w:szCs w:val="12"/>
            </w:rPr>
            <w:t>Issue da</w:t>
          </w:r>
          <w:r>
            <w:rPr>
              <w:rFonts w:ascii="Arial" w:hAnsi="Arial" w:cs="Arial"/>
              <w:sz w:val="12"/>
              <w:szCs w:val="12"/>
            </w:rPr>
            <w:t>te: 01-01-2014 Revision: 01</w:t>
          </w:r>
        </w:p>
        <w:p w:rsidR="007E33CE" w:rsidRPr="00A10939" w:rsidRDefault="007E33CE" w:rsidP="009F74C6">
          <w:pPr>
            <w:pStyle w:val="ae"/>
            <w:rPr>
              <w:rFonts w:ascii="Arial" w:hAnsi="Arial" w:cs="Arial"/>
              <w:sz w:val="12"/>
              <w:szCs w:val="12"/>
            </w:rPr>
          </w:pPr>
          <w:r w:rsidRPr="00A10939">
            <w:rPr>
              <w:rFonts w:ascii="Arial" w:hAnsi="Arial" w:cs="Arial"/>
              <w:sz w:val="12"/>
              <w:szCs w:val="12"/>
            </w:rPr>
            <w:t xml:space="preserve">Document </w:t>
          </w:r>
          <w:r>
            <w:rPr>
              <w:rFonts w:ascii="Arial" w:hAnsi="Arial" w:cs="Arial"/>
              <w:sz w:val="12"/>
              <w:szCs w:val="12"/>
            </w:rPr>
            <w:t>owner COO</w:t>
          </w:r>
        </w:p>
      </w:tc>
      <w:tc>
        <w:tcPr>
          <w:tcW w:w="993" w:type="dxa"/>
          <w:vAlign w:val="center"/>
        </w:tcPr>
        <w:p w:rsidR="007E33CE" w:rsidRPr="00A10939" w:rsidRDefault="007E33CE" w:rsidP="009F74C6">
          <w:pPr>
            <w:tabs>
              <w:tab w:val="center" w:pos="4320"/>
              <w:tab w:val="right" w:pos="8640"/>
            </w:tabs>
            <w:jc w:val="right"/>
            <w:rPr>
              <w:rFonts w:cs="Arial"/>
              <w:sz w:val="12"/>
              <w:szCs w:val="12"/>
            </w:rPr>
          </w:pPr>
          <w:r w:rsidRPr="00A10939">
            <w:rPr>
              <w:rFonts w:cs="Arial"/>
              <w:sz w:val="12"/>
              <w:szCs w:val="12"/>
            </w:rPr>
            <w:fldChar w:fldCharType="begin"/>
          </w:r>
          <w:r w:rsidRPr="00A10939">
            <w:rPr>
              <w:rFonts w:cs="Arial"/>
              <w:sz w:val="12"/>
              <w:szCs w:val="12"/>
            </w:rPr>
            <w:instrText xml:space="preserve"> PAGE </w:instrText>
          </w:r>
          <w:r w:rsidRPr="00A10939">
            <w:rPr>
              <w:rFonts w:cs="Arial"/>
              <w:sz w:val="12"/>
              <w:szCs w:val="12"/>
            </w:rPr>
            <w:fldChar w:fldCharType="separate"/>
          </w:r>
          <w:r w:rsidR="00966D3A">
            <w:rPr>
              <w:rFonts w:cs="Arial"/>
              <w:noProof/>
              <w:sz w:val="12"/>
              <w:szCs w:val="12"/>
            </w:rPr>
            <w:t>21</w:t>
          </w:r>
          <w:r w:rsidRPr="00A10939">
            <w:rPr>
              <w:rFonts w:cs="Arial"/>
              <w:sz w:val="12"/>
              <w:szCs w:val="12"/>
            </w:rPr>
            <w:fldChar w:fldCharType="end"/>
          </w:r>
          <w:r w:rsidRPr="00A10939">
            <w:rPr>
              <w:rFonts w:cs="Arial"/>
              <w:sz w:val="12"/>
              <w:szCs w:val="12"/>
            </w:rPr>
            <w:t xml:space="preserve"> / </w:t>
          </w:r>
          <w:r w:rsidRPr="00A10939">
            <w:rPr>
              <w:rFonts w:cs="Arial"/>
              <w:sz w:val="12"/>
              <w:szCs w:val="12"/>
            </w:rPr>
            <w:fldChar w:fldCharType="begin"/>
          </w:r>
          <w:r w:rsidRPr="00A10939">
            <w:rPr>
              <w:rFonts w:cs="Arial"/>
              <w:sz w:val="12"/>
              <w:szCs w:val="12"/>
            </w:rPr>
            <w:instrText xml:space="preserve"> NUMPAGES </w:instrText>
          </w:r>
          <w:r w:rsidRPr="00A10939">
            <w:rPr>
              <w:rFonts w:cs="Arial"/>
              <w:sz w:val="12"/>
              <w:szCs w:val="12"/>
            </w:rPr>
            <w:fldChar w:fldCharType="separate"/>
          </w:r>
          <w:r w:rsidR="00966D3A">
            <w:rPr>
              <w:rFonts w:cs="Arial"/>
              <w:noProof/>
              <w:sz w:val="12"/>
              <w:szCs w:val="12"/>
            </w:rPr>
            <w:t>25</w:t>
          </w:r>
          <w:r w:rsidRPr="00A10939">
            <w:rPr>
              <w:rFonts w:cs="Arial"/>
              <w:sz w:val="12"/>
              <w:szCs w:val="12"/>
            </w:rPr>
            <w:fldChar w:fldCharType="end"/>
          </w:r>
        </w:p>
      </w:tc>
    </w:tr>
  </w:tbl>
  <w:p w:rsidR="007E33CE" w:rsidRPr="009F74C6" w:rsidRDefault="007E33CE" w:rsidP="009F74C6">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8131"/>
      <w:gridCol w:w="1508"/>
    </w:tblGrid>
    <w:tr w:rsidR="007E33CE" w:rsidTr="002C5708">
      <w:trPr>
        <w:trHeight w:val="278"/>
      </w:trPr>
      <w:tc>
        <w:tcPr>
          <w:tcW w:w="8447" w:type="dxa"/>
          <w:hideMark/>
        </w:tcPr>
        <w:p w:rsidR="007E33CE" w:rsidRDefault="007E33CE" w:rsidP="009D54CC">
          <w:pPr>
            <w:pStyle w:val="a5"/>
            <w:rPr>
              <w:sz w:val="12"/>
              <w:szCs w:val="12"/>
            </w:rPr>
          </w:pPr>
          <w:r>
            <w:rPr>
              <w:rFonts w:cs="Arial"/>
              <w:sz w:val="12"/>
              <w:szCs w:val="12"/>
              <w:lang w:val="ru"/>
            </w:rPr>
            <w:t xml:space="preserve"> </w:t>
          </w:r>
        </w:p>
        <w:tbl>
          <w:tblPr>
            <w:tblW w:w="0" w:type="auto"/>
            <w:tblLook w:val="01E0" w:firstRow="1" w:lastRow="1" w:firstColumn="1" w:lastColumn="1" w:noHBand="0" w:noVBand="0"/>
          </w:tblPr>
          <w:tblGrid>
            <w:gridCol w:w="6665"/>
            <w:gridCol w:w="1250"/>
          </w:tblGrid>
          <w:tr w:rsidR="007E33CE" w:rsidTr="009F74C6">
            <w:trPr>
              <w:trHeight w:val="278"/>
            </w:trPr>
            <w:tc>
              <w:tcPr>
                <w:tcW w:w="8447" w:type="dxa"/>
                <w:hideMark/>
              </w:tcPr>
              <w:p w:rsidR="007E33CE" w:rsidRDefault="007E33CE" w:rsidP="009F74C6">
                <w:pPr>
                  <w:pStyle w:val="a5"/>
                  <w:rPr>
                    <w:sz w:val="12"/>
                    <w:szCs w:val="12"/>
                  </w:rPr>
                </w:pPr>
                <w:r>
                  <w:rPr>
                    <w:rFonts w:cs="Arial"/>
                    <w:sz w:val="12"/>
                    <w:szCs w:val="12"/>
                  </w:rPr>
                  <w:t>Document owner: GOM</w:t>
                </w:r>
              </w:p>
            </w:tc>
            <w:tc>
              <w:tcPr>
                <w:tcW w:w="1561" w:type="dxa"/>
                <w:hideMark/>
              </w:tcPr>
              <w:p w:rsidR="007E33CE" w:rsidRDefault="007E33CE" w:rsidP="009F74C6">
                <w:pPr>
                  <w:pStyle w:val="a5"/>
                  <w:jc w:val="right"/>
                  <w:rPr>
                    <w:sz w:val="12"/>
                    <w:szCs w:val="12"/>
                  </w:rPr>
                </w:pPr>
              </w:p>
            </w:tc>
          </w:tr>
        </w:tbl>
        <w:p w:rsidR="007E33CE" w:rsidRDefault="007E33CE" w:rsidP="009D54CC">
          <w:pPr>
            <w:pStyle w:val="a5"/>
            <w:rPr>
              <w:sz w:val="12"/>
              <w:szCs w:val="12"/>
            </w:rPr>
          </w:pPr>
        </w:p>
      </w:tc>
      <w:tc>
        <w:tcPr>
          <w:tcW w:w="1561" w:type="dxa"/>
          <w:hideMark/>
        </w:tcPr>
        <w:p w:rsidR="007E33CE" w:rsidRDefault="007E33CE">
          <w:pPr>
            <w:pStyle w:val="a5"/>
            <w:jc w:val="right"/>
            <w:rPr>
              <w:sz w:val="12"/>
              <w:szCs w:val="12"/>
            </w:rPr>
          </w:pPr>
          <w:r>
            <w:rPr>
              <w:rStyle w:val="a8"/>
              <w:sz w:val="12"/>
              <w:szCs w:val="12"/>
              <w:lang w:val="ru"/>
            </w:rPr>
            <w:fldChar w:fldCharType="begin"/>
          </w:r>
          <w:r>
            <w:rPr>
              <w:rStyle w:val="a8"/>
              <w:sz w:val="12"/>
              <w:szCs w:val="12"/>
              <w:lang w:val="ru"/>
            </w:rPr>
            <w:instrText xml:space="preserve"> PAGE </w:instrText>
          </w:r>
          <w:r>
            <w:rPr>
              <w:rStyle w:val="a8"/>
              <w:sz w:val="12"/>
              <w:szCs w:val="12"/>
              <w:lang w:val="ru"/>
            </w:rPr>
            <w:fldChar w:fldCharType="separate"/>
          </w:r>
          <w:r w:rsidR="00966D3A">
            <w:rPr>
              <w:rStyle w:val="a8"/>
              <w:noProof/>
              <w:sz w:val="12"/>
              <w:szCs w:val="12"/>
              <w:lang w:val="ru"/>
            </w:rPr>
            <w:t>25</w:t>
          </w:r>
          <w:r>
            <w:rPr>
              <w:rStyle w:val="a8"/>
              <w:sz w:val="12"/>
              <w:szCs w:val="12"/>
              <w:lang w:val="ru"/>
            </w:rPr>
            <w:fldChar w:fldCharType="end"/>
          </w:r>
          <w:r>
            <w:rPr>
              <w:rStyle w:val="a8"/>
              <w:sz w:val="12"/>
              <w:szCs w:val="12"/>
              <w:lang w:val="ru"/>
            </w:rPr>
            <w:t xml:space="preserve"> / </w:t>
          </w:r>
          <w:r>
            <w:rPr>
              <w:rStyle w:val="a8"/>
              <w:sz w:val="12"/>
              <w:szCs w:val="12"/>
              <w:lang w:val="ru"/>
            </w:rPr>
            <w:fldChar w:fldCharType="begin"/>
          </w:r>
          <w:r>
            <w:rPr>
              <w:rStyle w:val="a8"/>
              <w:sz w:val="12"/>
              <w:szCs w:val="12"/>
              <w:lang w:val="ru"/>
            </w:rPr>
            <w:instrText xml:space="preserve"> NUMPAGES </w:instrText>
          </w:r>
          <w:r>
            <w:rPr>
              <w:rStyle w:val="a8"/>
              <w:sz w:val="12"/>
              <w:szCs w:val="12"/>
              <w:lang w:val="ru"/>
            </w:rPr>
            <w:fldChar w:fldCharType="separate"/>
          </w:r>
          <w:r w:rsidR="00966D3A">
            <w:rPr>
              <w:rStyle w:val="a8"/>
              <w:noProof/>
              <w:sz w:val="12"/>
              <w:szCs w:val="12"/>
              <w:lang w:val="ru"/>
            </w:rPr>
            <w:t>25</w:t>
          </w:r>
          <w:r>
            <w:rPr>
              <w:rStyle w:val="a8"/>
              <w:sz w:val="12"/>
              <w:szCs w:val="12"/>
              <w:lang w:val="ru"/>
            </w:rPr>
            <w:fldChar w:fldCharType="end"/>
          </w:r>
        </w:p>
      </w:tc>
    </w:tr>
  </w:tbl>
  <w:p w:rsidR="007E33CE" w:rsidRPr="002C5708" w:rsidRDefault="007E33CE" w:rsidP="002C5708">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8128"/>
      <w:gridCol w:w="1511"/>
    </w:tblGrid>
    <w:tr w:rsidR="007E33CE" w:rsidTr="002C5708">
      <w:trPr>
        <w:trHeight w:val="278"/>
      </w:trPr>
      <w:tc>
        <w:tcPr>
          <w:tcW w:w="8447" w:type="dxa"/>
          <w:hideMark/>
        </w:tcPr>
        <w:p w:rsidR="007E33CE" w:rsidRPr="00FC2EDA" w:rsidRDefault="007E33CE" w:rsidP="005E2CC0">
          <w:pPr>
            <w:pStyle w:val="a5"/>
            <w:rPr>
              <w:rFonts w:cs="Arial"/>
              <w:sz w:val="12"/>
              <w:szCs w:val="12"/>
            </w:rPr>
          </w:pPr>
          <w:r>
            <w:rPr>
              <w:rFonts w:cs="Arial"/>
              <w:sz w:val="12"/>
              <w:szCs w:val="12"/>
              <w:lang w:val="ru"/>
            </w:rPr>
            <w:t>Дата выпуска: [Н/Д]. Дата пересмотра: Н/Д.</w:t>
          </w:r>
        </w:p>
        <w:p w:rsidR="007E33CE" w:rsidRDefault="007E33CE" w:rsidP="00C02118">
          <w:pPr>
            <w:pStyle w:val="a5"/>
            <w:rPr>
              <w:sz w:val="12"/>
              <w:szCs w:val="12"/>
            </w:rPr>
          </w:pPr>
          <w:r>
            <w:rPr>
              <w:rFonts w:cs="Arial"/>
              <w:sz w:val="12"/>
              <w:szCs w:val="12"/>
              <w:lang w:val="ru"/>
            </w:rPr>
            <w:t xml:space="preserve">Владелец документа: Региональный директор </w:t>
          </w:r>
        </w:p>
      </w:tc>
      <w:tc>
        <w:tcPr>
          <w:tcW w:w="1561" w:type="dxa"/>
          <w:hideMark/>
        </w:tcPr>
        <w:p w:rsidR="007E33CE" w:rsidRDefault="007E33CE">
          <w:pPr>
            <w:pStyle w:val="a5"/>
            <w:jc w:val="right"/>
            <w:rPr>
              <w:sz w:val="12"/>
              <w:szCs w:val="12"/>
            </w:rPr>
          </w:pPr>
          <w:r>
            <w:rPr>
              <w:rStyle w:val="a8"/>
              <w:sz w:val="12"/>
              <w:szCs w:val="12"/>
              <w:lang w:val="ru"/>
            </w:rPr>
            <w:fldChar w:fldCharType="begin"/>
          </w:r>
          <w:r>
            <w:rPr>
              <w:rStyle w:val="a8"/>
              <w:sz w:val="12"/>
              <w:szCs w:val="12"/>
              <w:lang w:val="ru"/>
            </w:rPr>
            <w:instrText xml:space="preserve"> PAGE </w:instrText>
          </w:r>
          <w:r>
            <w:rPr>
              <w:rStyle w:val="a8"/>
              <w:sz w:val="12"/>
              <w:szCs w:val="12"/>
              <w:lang w:val="ru"/>
            </w:rPr>
            <w:fldChar w:fldCharType="separate"/>
          </w:r>
          <w:r>
            <w:rPr>
              <w:rStyle w:val="a8"/>
              <w:noProof/>
              <w:sz w:val="12"/>
              <w:szCs w:val="12"/>
              <w:lang w:val="ru"/>
            </w:rPr>
            <w:t>18</w:t>
          </w:r>
          <w:r>
            <w:rPr>
              <w:rStyle w:val="a8"/>
              <w:sz w:val="12"/>
              <w:szCs w:val="12"/>
              <w:lang w:val="ru"/>
            </w:rPr>
            <w:fldChar w:fldCharType="end"/>
          </w:r>
          <w:r>
            <w:rPr>
              <w:rStyle w:val="a8"/>
              <w:sz w:val="12"/>
              <w:szCs w:val="12"/>
              <w:lang w:val="ru"/>
            </w:rPr>
            <w:t xml:space="preserve"> / </w:t>
          </w:r>
          <w:r>
            <w:rPr>
              <w:rStyle w:val="a8"/>
              <w:sz w:val="12"/>
              <w:szCs w:val="12"/>
              <w:lang w:val="ru"/>
            </w:rPr>
            <w:fldChar w:fldCharType="begin"/>
          </w:r>
          <w:r>
            <w:rPr>
              <w:rStyle w:val="a8"/>
              <w:sz w:val="12"/>
              <w:szCs w:val="12"/>
              <w:lang w:val="ru"/>
            </w:rPr>
            <w:instrText xml:space="preserve"> NUMPAGES </w:instrText>
          </w:r>
          <w:r>
            <w:rPr>
              <w:rStyle w:val="a8"/>
              <w:sz w:val="12"/>
              <w:szCs w:val="12"/>
              <w:lang w:val="ru"/>
            </w:rPr>
            <w:fldChar w:fldCharType="separate"/>
          </w:r>
          <w:r>
            <w:rPr>
              <w:rStyle w:val="a8"/>
              <w:noProof/>
              <w:sz w:val="12"/>
              <w:szCs w:val="12"/>
              <w:lang w:val="ru"/>
            </w:rPr>
            <w:t>19</w:t>
          </w:r>
          <w:r>
            <w:rPr>
              <w:rStyle w:val="a8"/>
              <w:sz w:val="12"/>
              <w:szCs w:val="12"/>
              <w:lang w:val="ru"/>
            </w:rPr>
            <w:fldChar w:fldCharType="end"/>
          </w:r>
        </w:p>
      </w:tc>
    </w:tr>
  </w:tbl>
  <w:p w:rsidR="007E33CE" w:rsidRPr="00293DF0" w:rsidRDefault="007E33CE" w:rsidP="00293DF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02D3" w:rsidRDefault="00BB02D3" w:rsidP="00EE7564">
      <w:r>
        <w:separator/>
      </w:r>
    </w:p>
  </w:footnote>
  <w:footnote w:type="continuationSeparator" w:id="0">
    <w:p w:rsidR="00BB02D3" w:rsidRDefault="00BB02D3" w:rsidP="00EE75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1560"/>
      <w:gridCol w:w="1386"/>
      <w:gridCol w:w="4608"/>
      <w:gridCol w:w="1868"/>
      <w:gridCol w:w="217"/>
    </w:tblGrid>
    <w:tr w:rsidR="007E33CE" w:rsidRPr="0007179C" w:rsidTr="009F74C6">
      <w:tc>
        <w:tcPr>
          <w:tcW w:w="2946" w:type="dxa"/>
          <w:gridSpan w:val="2"/>
        </w:tcPr>
        <w:p w:rsidR="007E33CE" w:rsidRPr="0007179C" w:rsidRDefault="007E33CE" w:rsidP="001A56C7">
          <w:pPr>
            <w:pStyle w:val="a3"/>
            <w:rPr>
              <w:rFonts w:cs="Arial"/>
              <w:color w:val="000000"/>
              <w:sz w:val="16"/>
              <w:szCs w:val="16"/>
            </w:rPr>
          </w:pPr>
          <w:r>
            <w:rPr>
              <w:rFonts w:cs="Arial"/>
              <w:smallCaps/>
              <w:noProof/>
              <w:lang w:val="ru-RU" w:eastAsia="ru-RU"/>
            </w:rPr>
            <w:drawing>
              <wp:inline distT="0" distB="0" distL="0" distR="0">
                <wp:extent cx="1724025" cy="733425"/>
                <wp:effectExtent l="0" t="0" r="9525" b="952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6693" w:type="dxa"/>
          <w:gridSpan w:val="3"/>
        </w:tcPr>
        <w:p w:rsidR="007E33CE" w:rsidRPr="0007179C" w:rsidRDefault="007E33CE" w:rsidP="001A56C7">
          <w:pPr>
            <w:pStyle w:val="a3"/>
            <w:jc w:val="right"/>
            <w:rPr>
              <w:rFonts w:cs="Arial"/>
              <w:b/>
              <w:sz w:val="32"/>
              <w:szCs w:val="32"/>
            </w:rPr>
          </w:pPr>
          <w:r>
            <w:rPr>
              <w:rFonts w:cs="Arial"/>
              <w:b/>
              <w:bCs/>
              <w:sz w:val="32"/>
              <w:szCs w:val="32"/>
              <w:lang w:val="ru"/>
            </w:rPr>
            <w:t>Операции ДП</w:t>
          </w:r>
        </w:p>
        <w:p w:rsidR="007E33CE" w:rsidRPr="00EA1AF9" w:rsidRDefault="007E33CE" w:rsidP="001A56C7">
          <w:pPr>
            <w:pStyle w:val="a3"/>
            <w:jc w:val="right"/>
            <w:rPr>
              <w:rFonts w:cs="Arial"/>
              <w:sz w:val="24"/>
            </w:rPr>
          </w:pPr>
          <w:r>
            <w:rPr>
              <w:rFonts w:cs="Arial"/>
              <w:sz w:val="24"/>
              <w:lang w:val="ru"/>
            </w:rPr>
            <w:t>PRC-VSL-06-6008</w:t>
          </w:r>
        </w:p>
        <w:p w:rsidR="007E33CE" w:rsidRPr="0007179C" w:rsidRDefault="007E33CE" w:rsidP="001A56C7">
          <w:pPr>
            <w:pStyle w:val="a3"/>
            <w:jc w:val="right"/>
            <w:rPr>
              <w:rFonts w:cs="Arial"/>
            </w:rPr>
          </w:pPr>
        </w:p>
      </w:tc>
    </w:tr>
    <w:tr w:rsidR="007E33CE" w:rsidRPr="00CA54D1" w:rsidTr="009F74C6">
      <w:tblPrEx>
        <w:jc w:val="center"/>
      </w:tblPrEx>
      <w:trPr>
        <w:gridAfter w:val="1"/>
        <w:wAfter w:w="217" w:type="dxa"/>
        <w:trHeight w:val="146"/>
        <w:jc w:val="center"/>
      </w:trPr>
      <w:sdt>
        <w:sdtPr>
          <w:rPr>
            <w:rFonts w:eastAsia="Calibri" w:cs="Arial"/>
            <w:sz w:val="12"/>
            <w:szCs w:val="12"/>
            <w:lang w:val="en-US"/>
          </w:rPr>
          <w:alias w:val="Document Owner"/>
          <w:tag w:val="DocumentOwner"/>
          <w:id w:val="834649211"/>
          <w:placeholder>
            <w:docPart w:val="45441BD9D67B449C8B1FD8DBF35F0F0E"/>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8858ED90-44C1-474D-8224-79FDB46F51DB}"/>
          <w:dropDownList w:lastValue="COO">
            <w:listItem w:value="[Document Owner]"/>
          </w:dropDownList>
        </w:sdtPr>
        <w:sdtEndPr/>
        <w:sdtContent>
          <w:tc>
            <w:tcPr>
              <w:tcW w:w="1560" w:type="dxa"/>
              <w:vAlign w:val="center"/>
            </w:tcPr>
            <w:p w:rsidR="007E33CE" w:rsidRPr="00CA54D1" w:rsidRDefault="007E33CE" w:rsidP="009F74C6">
              <w:pPr>
                <w:jc w:val="left"/>
                <w:rPr>
                  <w:rFonts w:eastAsia="Calibri" w:cs="Arial"/>
                  <w:sz w:val="12"/>
                  <w:szCs w:val="12"/>
                  <w:lang w:val="en-US"/>
                </w:rPr>
              </w:pPr>
              <w:r>
                <w:rPr>
                  <w:rFonts w:eastAsia="Calibri" w:cs="Arial"/>
                  <w:sz w:val="12"/>
                  <w:szCs w:val="12"/>
                  <w:lang w:val="en-US"/>
                </w:rPr>
                <w:t>COO</w:t>
              </w:r>
            </w:p>
          </w:tc>
        </w:sdtContent>
      </w:sdt>
      <w:sdt>
        <w:sdtPr>
          <w:rPr>
            <w:rFonts w:cs="Arial"/>
            <w:sz w:val="12"/>
            <w:szCs w:val="12"/>
          </w:rPr>
          <w:alias w:val="Issue Date"/>
          <w:tag w:val="IssueDate"/>
          <w:id w:val="-927109408"/>
          <w:placeholder>
            <w:docPart w:val="F09F3BFBF9E04062B2E5D3BC799F2C9C"/>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8858ED90-44C1-474D-8224-79FDB46F51DB}"/>
          <w:date w:fullDate="2016-05-01T01:00:00Z">
            <w:dateFormat w:val="M/d/yyyy"/>
            <w:lid w:val="nl-NL"/>
            <w:storeMappedDataAs w:val="dateTime"/>
            <w:calendar w:val="gregorian"/>
          </w:date>
        </w:sdtPr>
        <w:sdtEndPr/>
        <w:sdtContent>
          <w:tc>
            <w:tcPr>
              <w:tcW w:w="5994" w:type="dxa"/>
              <w:gridSpan w:val="2"/>
            </w:tcPr>
            <w:p w:rsidR="007E33CE" w:rsidRPr="00CA54D1" w:rsidRDefault="007E33CE" w:rsidP="009F74C6">
              <w:pPr>
                <w:jc w:val="left"/>
                <w:rPr>
                  <w:rFonts w:cs="Arial"/>
                  <w:sz w:val="12"/>
                  <w:szCs w:val="12"/>
                </w:rPr>
              </w:pPr>
              <w:r>
                <w:rPr>
                  <w:rFonts w:cs="Arial"/>
                  <w:sz w:val="12"/>
                  <w:szCs w:val="12"/>
                  <w:lang w:val="nl-NL"/>
                </w:rPr>
                <w:t>5/1/2016</w:t>
              </w:r>
            </w:p>
          </w:tc>
        </w:sdtContent>
      </w:sdt>
      <w:tc>
        <w:tcPr>
          <w:tcW w:w="1868" w:type="dxa"/>
          <w:vAlign w:val="center"/>
        </w:tcPr>
        <w:p w:rsidR="007E33CE" w:rsidRPr="00CA54D1" w:rsidRDefault="007E33CE" w:rsidP="009F74C6">
          <w:pPr>
            <w:jc w:val="right"/>
            <w:rPr>
              <w:rFonts w:cs="Arial"/>
              <w:sz w:val="12"/>
              <w:szCs w:val="12"/>
            </w:rPr>
          </w:pPr>
          <w:r w:rsidRPr="00CA54D1">
            <w:rPr>
              <w:rFonts w:cs="Arial"/>
              <w:sz w:val="12"/>
              <w:szCs w:val="12"/>
            </w:rPr>
            <w:fldChar w:fldCharType="begin"/>
          </w:r>
          <w:r w:rsidRPr="00CA54D1">
            <w:rPr>
              <w:rFonts w:cs="Arial"/>
              <w:sz w:val="12"/>
              <w:szCs w:val="12"/>
            </w:rPr>
            <w:instrText xml:space="preserve"> PAGE </w:instrText>
          </w:r>
          <w:r w:rsidRPr="00CA54D1">
            <w:rPr>
              <w:rFonts w:cs="Arial"/>
              <w:sz w:val="12"/>
              <w:szCs w:val="12"/>
            </w:rPr>
            <w:fldChar w:fldCharType="separate"/>
          </w:r>
          <w:r w:rsidR="00966D3A">
            <w:rPr>
              <w:rFonts w:cs="Arial"/>
              <w:noProof/>
              <w:sz w:val="12"/>
              <w:szCs w:val="12"/>
            </w:rPr>
            <w:t>7</w:t>
          </w:r>
          <w:r w:rsidRPr="00CA54D1">
            <w:rPr>
              <w:rFonts w:cs="Arial"/>
              <w:sz w:val="12"/>
              <w:szCs w:val="12"/>
            </w:rPr>
            <w:fldChar w:fldCharType="end"/>
          </w:r>
          <w:r w:rsidRPr="00CA54D1">
            <w:rPr>
              <w:rFonts w:cs="Arial"/>
              <w:sz w:val="12"/>
              <w:szCs w:val="12"/>
            </w:rPr>
            <w:t xml:space="preserve"> / </w:t>
          </w:r>
          <w:r w:rsidRPr="00CA54D1">
            <w:rPr>
              <w:rFonts w:cs="Arial"/>
              <w:sz w:val="12"/>
              <w:szCs w:val="12"/>
            </w:rPr>
            <w:fldChar w:fldCharType="begin"/>
          </w:r>
          <w:r w:rsidRPr="00CA54D1">
            <w:rPr>
              <w:rFonts w:cs="Arial"/>
              <w:sz w:val="12"/>
              <w:szCs w:val="12"/>
            </w:rPr>
            <w:instrText xml:space="preserve"> NUMPAGES </w:instrText>
          </w:r>
          <w:r w:rsidRPr="00CA54D1">
            <w:rPr>
              <w:rFonts w:cs="Arial"/>
              <w:sz w:val="12"/>
              <w:szCs w:val="12"/>
            </w:rPr>
            <w:fldChar w:fldCharType="separate"/>
          </w:r>
          <w:r w:rsidR="00966D3A">
            <w:rPr>
              <w:rFonts w:cs="Arial"/>
              <w:noProof/>
              <w:sz w:val="12"/>
              <w:szCs w:val="12"/>
            </w:rPr>
            <w:t>25</w:t>
          </w:r>
          <w:r w:rsidRPr="00CA54D1">
            <w:rPr>
              <w:rFonts w:cs="Arial"/>
              <w:sz w:val="12"/>
              <w:szCs w:val="12"/>
            </w:rPr>
            <w:fldChar w:fldCharType="end"/>
          </w:r>
        </w:p>
      </w:tc>
    </w:tr>
    <w:tr w:rsidR="007E33CE" w:rsidRPr="00CA54D1" w:rsidTr="009F74C6">
      <w:tblPrEx>
        <w:jc w:val="center"/>
      </w:tblPrEx>
      <w:trPr>
        <w:gridAfter w:val="1"/>
        <w:wAfter w:w="217" w:type="dxa"/>
        <w:trHeight w:val="146"/>
        <w:jc w:val="center"/>
      </w:trPr>
      <w:sdt>
        <w:sdtPr>
          <w:rPr>
            <w:rFonts w:cs="Arial"/>
            <w:sz w:val="12"/>
            <w:szCs w:val="12"/>
          </w:rPr>
          <w:alias w:val="Label"/>
          <w:tag w:val="DLCPolicyLabelValue"/>
          <w:id w:val="1017740052"/>
          <w:lock w:val="contentLocked"/>
          <w:placeholder>
            <w:docPart w:val="4819B36EFD0C44E6AE5611E28E0E175B"/>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xmlns:ns6='http://schemas.microsoft.com/sharepoint/v3/fields' " w:xpath="/ns0:properties[1]/documentManagement[1]/ns5:DLCPolicyLabelValue[1]" w:storeItemID="{8858ED90-44C1-474D-8224-79FDB46F51DB}"/>
          <w:text w:multiLine="1"/>
        </w:sdtPr>
        <w:sdtEndPr/>
        <w:sdtContent>
          <w:tc>
            <w:tcPr>
              <w:tcW w:w="7554" w:type="dxa"/>
              <w:gridSpan w:val="3"/>
              <w:vAlign w:val="center"/>
            </w:tcPr>
            <w:p w:rsidR="007E33CE" w:rsidRPr="00CA54D1" w:rsidRDefault="007E33CE" w:rsidP="009F74C6">
              <w:pPr>
                <w:jc w:val="left"/>
                <w:rPr>
                  <w:rFonts w:cs="Arial"/>
                  <w:sz w:val="12"/>
                  <w:szCs w:val="12"/>
                </w:rPr>
              </w:pPr>
              <w:r>
                <w:rPr>
                  <w:rFonts w:cs="Arial"/>
                  <w:sz w:val="12"/>
                  <w:szCs w:val="12"/>
                </w:rPr>
                <w:t>DOC. UNCONTROLLED WHEN PRINTED Version{_UIVersionString}</w:t>
              </w:r>
            </w:p>
          </w:tc>
        </w:sdtContent>
      </w:sdt>
      <w:tc>
        <w:tcPr>
          <w:tcW w:w="1868" w:type="dxa"/>
          <w:vAlign w:val="center"/>
        </w:tcPr>
        <w:p w:rsidR="007E33CE" w:rsidRPr="00CA54D1" w:rsidRDefault="007E33CE" w:rsidP="009F74C6">
          <w:pPr>
            <w:jc w:val="left"/>
            <w:rPr>
              <w:rFonts w:cs="Arial"/>
              <w:sz w:val="12"/>
              <w:szCs w:val="12"/>
            </w:rPr>
          </w:pPr>
        </w:p>
      </w:tc>
    </w:tr>
  </w:tbl>
  <w:p w:rsidR="007E33CE" w:rsidRPr="00EA1AF9" w:rsidRDefault="007E33CE" w:rsidP="00EA1AF9">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946"/>
      <w:gridCol w:w="11626"/>
    </w:tblGrid>
    <w:tr w:rsidR="007E33CE" w:rsidRPr="00831605" w:rsidTr="001A56C7">
      <w:tc>
        <w:tcPr>
          <w:tcW w:w="2946" w:type="dxa"/>
        </w:tcPr>
        <w:p w:rsidR="007E33CE" w:rsidRPr="00831605" w:rsidRDefault="007E33CE" w:rsidP="001A56C7">
          <w:pPr>
            <w:pStyle w:val="a3"/>
            <w:rPr>
              <w:rFonts w:cs="Arial"/>
              <w:color w:val="000000"/>
              <w:sz w:val="16"/>
              <w:szCs w:val="16"/>
            </w:rPr>
          </w:pPr>
          <w:r>
            <w:rPr>
              <w:rFonts w:cs="Arial"/>
              <w:smallCaps/>
              <w:noProof/>
              <w:lang w:val="ru-RU" w:eastAsia="ru-RU"/>
            </w:rPr>
            <w:drawing>
              <wp:inline distT="0" distB="0" distL="0" distR="0">
                <wp:extent cx="1724025" cy="733425"/>
                <wp:effectExtent l="0" t="0" r="9525" b="9525"/>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11763" w:type="dxa"/>
        </w:tcPr>
        <w:p w:rsidR="007E33CE" w:rsidRPr="00831605" w:rsidRDefault="007E33CE" w:rsidP="001A56C7">
          <w:pPr>
            <w:pStyle w:val="a3"/>
            <w:jc w:val="right"/>
            <w:rPr>
              <w:rFonts w:cs="Arial"/>
              <w:b/>
              <w:sz w:val="32"/>
              <w:szCs w:val="32"/>
            </w:rPr>
          </w:pPr>
          <w:r>
            <w:rPr>
              <w:rFonts w:cs="Arial"/>
              <w:b/>
              <w:bCs/>
              <w:sz w:val="32"/>
              <w:szCs w:val="32"/>
              <w:lang w:val="ru"/>
            </w:rPr>
            <w:t>Операции ДП</w:t>
          </w:r>
        </w:p>
        <w:p w:rsidR="007E33CE" w:rsidRPr="00EA1AF9" w:rsidRDefault="007E33CE" w:rsidP="001A56C7">
          <w:pPr>
            <w:pStyle w:val="a3"/>
            <w:jc w:val="right"/>
            <w:rPr>
              <w:rFonts w:cs="Arial"/>
              <w:sz w:val="24"/>
            </w:rPr>
          </w:pPr>
          <w:r>
            <w:rPr>
              <w:rFonts w:cs="Arial"/>
              <w:sz w:val="24"/>
              <w:lang w:val="ru"/>
            </w:rPr>
            <w:t>PRC-VSL-06-6008</w:t>
          </w:r>
        </w:p>
        <w:p w:rsidR="007E33CE" w:rsidRPr="00831605" w:rsidRDefault="007E33CE" w:rsidP="001A56C7">
          <w:pPr>
            <w:pStyle w:val="a3"/>
            <w:jc w:val="right"/>
            <w:rPr>
              <w:rFonts w:cs="Arial"/>
            </w:rPr>
          </w:pPr>
        </w:p>
      </w:tc>
    </w:tr>
  </w:tbl>
  <w:p w:rsidR="007E33CE" w:rsidRDefault="007E33CE" w:rsidP="00293DF0">
    <w:pPr>
      <w:pStyle w:val="a3"/>
    </w:pPr>
  </w:p>
  <w:p w:rsidR="007E33CE" w:rsidRDefault="007E33CE" w:rsidP="00EE7564">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65" w:type="dxa"/>
      <w:tblCellMar>
        <w:left w:w="0" w:type="dxa"/>
      </w:tblCellMar>
      <w:tblLook w:val="01E0" w:firstRow="1" w:lastRow="1" w:firstColumn="1" w:lastColumn="1" w:noHBand="0" w:noVBand="0"/>
    </w:tblPr>
    <w:tblGrid>
      <w:gridCol w:w="3288"/>
      <w:gridCol w:w="6777"/>
    </w:tblGrid>
    <w:tr w:rsidR="007E33CE" w:rsidTr="00E54D4E">
      <w:tc>
        <w:tcPr>
          <w:tcW w:w="3288" w:type="dxa"/>
        </w:tcPr>
        <w:p w:rsidR="007E33CE" w:rsidRPr="00C02118" w:rsidRDefault="007E33CE" w:rsidP="00E54D4E">
          <w:pPr>
            <w:pStyle w:val="a3"/>
            <w:rPr>
              <w:noProof/>
            </w:rPr>
          </w:pPr>
          <w:r>
            <w:rPr>
              <w:noProof/>
              <w:lang w:val="ru-RU" w:eastAsia="ru-RU"/>
            </w:rPr>
            <w:drawing>
              <wp:inline distT="0" distB="0" distL="0" distR="0">
                <wp:extent cx="1419225" cy="657225"/>
                <wp:effectExtent l="0" t="0" r="9525" b="9525"/>
                <wp:docPr id="8" name="Picture 2" descr="Description: S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SL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657225"/>
                        </a:xfrm>
                        <a:prstGeom prst="rect">
                          <a:avLst/>
                        </a:prstGeom>
                        <a:noFill/>
                        <a:ln>
                          <a:noFill/>
                        </a:ln>
                      </pic:spPr>
                    </pic:pic>
                  </a:graphicData>
                </a:graphic>
              </wp:inline>
            </w:drawing>
          </w:r>
        </w:p>
      </w:tc>
      <w:tc>
        <w:tcPr>
          <w:tcW w:w="6777" w:type="dxa"/>
        </w:tcPr>
        <w:p w:rsidR="007E33CE" w:rsidRPr="00EE7564" w:rsidRDefault="007E33CE" w:rsidP="00E54D4E">
          <w:pPr>
            <w:pStyle w:val="a3"/>
            <w:jc w:val="right"/>
            <w:rPr>
              <w:b/>
              <w:sz w:val="32"/>
              <w:szCs w:val="32"/>
            </w:rPr>
          </w:pPr>
          <w:r>
            <w:rPr>
              <w:b/>
              <w:bCs/>
              <w:sz w:val="32"/>
              <w:szCs w:val="32"/>
              <w:lang w:val="ru"/>
            </w:rPr>
            <w:t xml:space="preserve">Операции ДП </w:t>
          </w:r>
        </w:p>
        <w:p w:rsidR="007E33CE" w:rsidRPr="00EE7564" w:rsidRDefault="007E33CE" w:rsidP="00225547">
          <w:pPr>
            <w:pStyle w:val="a3"/>
            <w:jc w:val="right"/>
            <w:rPr>
              <w:sz w:val="24"/>
            </w:rPr>
          </w:pPr>
          <w:r>
            <w:rPr>
              <w:sz w:val="24"/>
              <w:lang w:val="ru"/>
            </w:rPr>
            <w:t>PRC-02-06-6008</w:t>
          </w:r>
        </w:p>
      </w:tc>
    </w:tr>
  </w:tbl>
  <w:p w:rsidR="007E33CE" w:rsidRDefault="007E33CE" w:rsidP="00EE7564">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133B6BC3"/>
    <w:multiLevelType w:val="hybridMultilevel"/>
    <w:tmpl w:val="DA72CC48"/>
    <w:lvl w:ilvl="0" w:tplc="7DA0CE00">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281907BE"/>
    <w:multiLevelType w:val="hybridMultilevel"/>
    <w:tmpl w:val="75D297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FCC6801"/>
    <w:multiLevelType w:val="hybridMultilevel"/>
    <w:tmpl w:val="DEC03122"/>
    <w:lvl w:ilvl="0" w:tplc="543A97CE">
      <w:start w:val="1"/>
      <w:numFmt w:val="lowerLetter"/>
      <w:lvlText w:val="%1)"/>
      <w:lvlJc w:val="left"/>
      <w:pPr>
        <w:ind w:left="786" w:hanging="360"/>
      </w:pPr>
      <w:rPr>
        <w:lang w:val="en-GB"/>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6" w15:restartNumberingAfterBreak="0">
    <w:nsid w:val="381251FF"/>
    <w:multiLevelType w:val="hybridMultilevel"/>
    <w:tmpl w:val="A1466D6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444ABF"/>
    <w:multiLevelType w:val="hybridMultilevel"/>
    <w:tmpl w:val="87F6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948B6"/>
    <w:multiLevelType w:val="hybridMultilevel"/>
    <w:tmpl w:val="78583412"/>
    <w:lvl w:ilvl="0" w:tplc="08090001">
      <w:start w:val="1"/>
      <w:numFmt w:val="lowerLetter"/>
      <w:lvlText w:val="%1)"/>
      <w:lvlJc w:val="left"/>
      <w:pPr>
        <w:ind w:left="720"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9"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CE3653B"/>
    <w:multiLevelType w:val="hybridMultilevel"/>
    <w:tmpl w:val="E0EA1146"/>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E26DFA"/>
    <w:multiLevelType w:val="hybridMultilevel"/>
    <w:tmpl w:val="B9A0E4B6"/>
    <w:lvl w:ilvl="0" w:tplc="04090017">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E324BD"/>
    <w:multiLevelType w:val="hybridMultilevel"/>
    <w:tmpl w:val="42DC583A"/>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B61B86"/>
    <w:multiLevelType w:val="hybridMultilevel"/>
    <w:tmpl w:val="B17219F2"/>
    <w:lvl w:ilvl="0" w:tplc="4824ECBC">
      <w:start w:val="1"/>
      <w:numFmt w:val="lowerLetter"/>
      <w:lvlText w:val="%1)"/>
      <w:lvlJc w:val="left"/>
      <w:pPr>
        <w:ind w:left="786" w:hanging="360"/>
      </w:pPr>
      <w:rPr>
        <w:lang w:val="en-US"/>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4"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20C6DF3"/>
    <w:multiLevelType w:val="hybridMultilevel"/>
    <w:tmpl w:val="450C5342"/>
    <w:lvl w:ilvl="0" w:tplc="993E5DFE">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0" w15:restartNumberingAfterBreak="0">
    <w:nsid w:val="685139D3"/>
    <w:multiLevelType w:val="multilevel"/>
    <w:tmpl w:val="ABB0EDE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1" w15:restartNumberingAfterBreak="0">
    <w:nsid w:val="68BE1541"/>
    <w:multiLevelType w:val="hybridMultilevel"/>
    <w:tmpl w:val="BB6E1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A3638D"/>
    <w:multiLevelType w:val="multilevel"/>
    <w:tmpl w:val="0464D452"/>
    <w:numStyleLink w:val="listealpha2"/>
  </w:abstractNum>
  <w:abstractNum w:abstractNumId="33" w15:restartNumberingAfterBreak="0">
    <w:nsid w:val="6F751CCD"/>
    <w:multiLevelType w:val="hybridMultilevel"/>
    <w:tmpl w:val="78583412"/>
    <w:lvl w:ilvl="0" w:tplc="FFFFFFFF">
      <w:start w:val="1"/>
      <w:numFmt w:val="lowerLetter"/>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 w15:restartNumberingAfterBreak="0">
    <w:nsid w:val="740B09F2"/>
    <w:multiLevelType w:val="hybridMultilevel"/>
    <w:tmpl w:val="58C29F26"/>
    <w:lvl w:ilvl="0" w:tplc="04090017">
      <w:start w:val="1"/>
      <w:numFmt w:val="decimal"/>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5"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6"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29"/>
  </w:num>
  <w:num w:numId="2">
    <w:abstractNumId w:val="26"/>
  </w:num>
  <w:num w:numId="3">
    <w:abstractNumId w:val="35"/>
  </w:num>
  <w:num w:numId="4">
    <w:abstractNumId w:val="28"/>
  </w:num>
  <w:num w:numId="5">
    <w:abstractNumId w:val="14"/>
  </w:num>
  <w:num w:numId="6">
    <w:abstractNumId w:val="30"/>
  </w:num>
  <w:num w:numId="7">
    <w:abstractNumId w:val="16"/>
  </w:num>
  <w:num w:numId="8">
    <w:abstractNumId w:val="11"/>
  </w:num>
  <w:num w:numId="9">
    <w:abstractNumId w:val="21"/>
  </w:num>
  <w:num w:numId="10">
    <w:abstractNumId w:val="34"/>
  </w:num>
  <w:num w:numId="11">
    <w:abstractNumId w:val="22"/>
  </w:num>
  <w:num w:numId="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18"/>
  </w:num>
  <w:num w:numId="17">
    <w:abstractNumId w:val="23"/>
  </w:num>
  <w:num w:numId="18">
    <w:abstractNumId w:val="23"/>
    <w:lvlOverride w:ilvl="0">
      <w:startOverride w:val="1"/>
    </w:lvlOverride>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8"/>
  </w:num>
  <w:num w:numId="22">
    <w:abstractNumId w:val="3"/>
  </w:num>
  <w:num w:numId="23">
    <w:abstractNumId w:val="2"/>
  </w:num>
  <w:num w:numId="24">
    <w:abstractNumId w:val="1"/>
  </w:num>
  <w:num w:numId="25">
    <w:abstractNumId w:val="0"/>
  </w:num>
  <w:num w:numId="26">
    <w:abstractNumId w:val="9"/>
  </w:num>
  <w:num w:numId="27">
    <w:abstractNumId w:val="7"/>
  </w:num>
  <w:num w:numId="28">
    <w:abstractNumId w:val="6"/>
  </w:num>
  <w:num w:numId="29">
    <w:abstractNumId w:val="5"/>
  </w:num>
  <w:num w:numId="30">
    <w:abstractNumId w:val="4"/>
  </w:num>
  <w:num w:numId="31">
    <w:abstractNumId w:val="12"/>
  </w:num>
  <w:num w:numId="32">
    <w:abstractNumId w:val="37"/>
  </w:num>
  <w:num w:numId="33">
    <w:abstractNumId w:val="19"/>
  </w:num>
  <w:num w:numId="34">
    <w:abstractNumId w:val="27"/>
  </w:num>
  <w:num w:numId="35">
    <w:abstractNumId w:val="32"/>
  </w:num>
  <w:num w:numId="36">
    <w:abstractNumId w:val="10"/>
  </w:num>
  <w:num w:numId="37">
    <w:abstractNumId w:val="15"/>
  </w:num>
  <w:num w:numId="38">
    <w:abstractNumId w:val="20"/>
  </w:num>
  <w:num w:numId="39">
    <w:abstractNumId w:val="31"/>
  </w:num>
  <w:num w:numId="40">
    <w:abstractNumId w:val="30"/>
    <w:lvlOverride w:ilvl="0">
      <w:startOverride w:val="4"/>
    </w:lvlOverride>
    <w:lvlOverride w:ilvl="1">
      <w:startOverride w:val="6"/>
    </w:lvlOverride>
  </w:num>
  <w:num w:numId="41">
    <w:abstractNumId w:val="33"/>
  </w:num>
  <w:num w:numId="42">
    <w:abstractNumId w:val="17"/>
  </w:num>
  <w:num w:numId="43">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ru-RU" w:vendorID="64" w:dllVersion="131078"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305"/>
    <w:rsid w:val="00000334"/>
    <w:rsid w:val="000023B3"/>
    <w:rsid w:val="00002BA1"/>
    <w:rsid w:val="00002C61"/>
    <w:rsid w:val="00003D25"/>
    <w:rsid w:val="00005D7A"/>
    <w:rsid w:val="000060E2"/>
    <w:rsid w:val="00007464"/>
    <w:rsid w:val="00011330"/>
    <w:rsid w:val="00011B5F"/>
    <w:rsid w:val="00013873"/>
    <w:rsid w:val="0001497D"/>
    <w:rsid w:val="0001611C"/>
    <w:rsid w:val="000173B1"/>
    <w:rsid w:val="0001751B"/>
    <w:rsid w:val="0001765E"/>
    <w:rsid w:val="00021AC7"/>
    <w:rsid w:val="00024CF7"/>
    <w:rsid w:val="00026535"/>
    <w:rsid w:val="0003089F"/>
    <w:rsid w:val="00032308"/>
    <w:rsid w:val="000332D3"/>
    <w:rsid w:val="00034492"/>
    <w:rsid w:val="00041927"/>
    <w:rsid w:val="0004216B"/>
    <w:rsid w:val="00044A6A"/>
    <w:rsid w:val="00045A9E"/>
    <w:rsid w:val="00047641"/>
    <w:rsid w:val="000476D9"/>
    <w:rsid w:val="00047BF0"/>
    <w:rsid w:val="00050F06"/>
    <w:rsid w:val="00053208"/>
    <w:rsid w:val="00055FFE"/>
    <w:rsid w:val="00061BE0"/>
    <w:rsid w:val="000627BB"/>
    <w:rsid w:val="000652CD"/>
    <w:rsid w:val="00065BAC"/>
    <w:rsid w:val="00066EBE"/>
    <w:rsid w:val="000763FB"/>
    <w:rsid w:val="00077567"/>
    <w:rsid w:val="00080898"/>
    <w:rsid w:val="000836C2"/>
    <w:rsid w:val="000860CD"/>
    <w:rsid w:val="00087086"/>
    <w:rsid w:val="00087545"/>
    <w:rsid w:val="0009277B"/>
    <w:rsid w:val="00096B64"/>
    <w:rsid w:val="000A04E4"/>
    <w:rsid w:val="000A3596"/>
    <w:rsid w:val="000A6030"/>
    <w:rsid w:val="000A65F0"/>
    <w:rsid w:val="000A6718"/>
    <w:rsid w:val="000B5547"/>
    <w:rsid w:val="000B5753"/>
    <w:rsid w:val="000C1172"/>
    <w:rsid w:val="000C1479"/>
    <w:rsid w:val="000C288D"/>
    <w:rsid w:val="000C5551"/>
    <w:rsid w:val="000C56FF"/>
    <w:rsid w:val="000C5BBB"/>
    <w:rsid w:val="000C6E0E"/>
    <w:rsid w:val="000D0790"/>
    <w:rsid w:val="000D145A"/>
    <w:rsid w:val="000D1747"/>
    <w:rsid w:val="000D2360"/>
    <w:rsid w:val="000D2403"/>
    <w:rsid w:val="000D261D"/>
    <w:rsid w:val="000D4343"/>
    <w:rsid w:val="000D4F7F"/>
    <w:rsid w:val="000D5038"/>
    <w:rsid w:val="000E54A2"/>
    <w:rsid w:val="000F010A"/>
    <w:rsid w:val="000F15AA"/>
    <w:rsid w:val="000F35D8"/>
    <w:rsid w:val="000F5541"/>
    <w:rsid w:val="000F71E3"/>
    <w:rsid w:val="000F7A7D"/>
    <w:rsid w:val="00100C65"/>
    <w:rsid w:val="00101659"/>
    <w:rsid w:val="001043CF"/>
    <w:rsid w:val="00104B7D"/>
    <w:rsid w:val="0010713F"/>
    <w:rsid w:val="00107EFD"/>
    <w:rsid w:val="00111377"/>
    <w:rsid w:val="001164DA"/>
    <w:rsid w:val="0011697B"/>
    <w:rsid w:val="00120BC6"/>
    <w:rsid w:val="001215A2"/>
    <w:rsid w:val="00122B33"/>
    <w:rsid w:val="0012470A"/>
    <w:rsid w:val="00125269"/>
    <w:rsid w:val="00125F86"/>
    <w:rsid w:val="00126D70"/>
    <w:rsid w:val="0012724E"/>
    <w:rsid w:val="00131F9A"/>
    <w:rsid w:val="00132A38"/>
    <w:rsid w:val="00133426"/>
    <w:rsid w:val="00135944"/>
    <w:rsid w:val="00136324"/>
    <w:rsid w:val="001363BC"/>
    <w:rsid w:val="0013760F"/>
    <w:rsid w:val="001376FE"/>
    <w:rsid w:val="00141070"/>
    <w:rsid w:val="00141C45"/>
    <w:rsid w:val="00141DAB"/>
    <w:rsid w:val="00142DD0"/>
    <w:rsid w:val="0015041B"/>
    <w:rsid w:val="0015527F"/>
    <w:rsid w:val="0015583F"/>
    <w:rsid w:val="00157918"/>
    <w:rsid w:val="00160145"/>
    <w:rsid w:val="00161469"/>
    <w:rsid w:val="00165087"/>
    <w:rsid w:val="00165472"/>
    <w:rsid w:val="00166B5A"/>
    <w:rsid w:val="00167B4A"/>
    <w:rsid w:val="00167CEE"/>
    <w:rsid w:val="00167EDC"/>
    <w:rsid w:val="00170F2F"/>
    <w:rsid w:val="001740A6"/>
    <w:rsid w:val="00174CF1"/>
    <w:rsid w:val="001751F0"/>
    <w:rsid w:val="0017659D"/>
    <w:rsid w:val="001768CD"/>
    <w:rsid w:val="00181A6F"/>
    <w:rsid w:val="0018212C"/>
    <w:rsid w:val="00182BB1"/>
    <w:rsid w:val="001833CE"/>
    <w:rsid w:val="001837F2"/>
    <w:rsid w:val="00185298"/>
    <w:rsid w:val="001911C2"/>
    <w:rsid w:val="00192085"/>
    <w:rsid w:val="00193B7E"/>
    <w:rsid w:val="001957C3"/>
    <w:rsid w:val="0019612F"/>
    <w:rsid w:val="00196B9D"/>
    <w:rsid w:val="00197191"/>
    <w:rsid w:val="001A56C7"/>
    <w:rsid w:val="001A7A55"/>
    <w:rsid w:val="001B13A1"/>
    <w:rsid w:val="001B1D0E"/>
    <w:rsid w:val="001B56DC"/>
    <w:rsid w:val="001C1304"/>
    <w:rsid w:val="001C3AFE"/>
    <w:rsid w:val="001C6B89"/>
    <w:rsid w:val="001C6C04"/>
    <w:rsid w:val="001C787F"/>
    <w:rsid w:val="001C7987"/>
    <w:rsid w:val="001D1C8B"/>
    <w:rsid w:val="001D3901"/>
    <w:rsid w:val="001D586C"/>
    <w:rsid w:val="001D5CD4"/>
    <w:rsid w:val="001D7F31"/>
    <w:rsid w:val="001E3D10"/>
    <w:rsid w:val="001E4052"/>
    <w:rsid w:val="001E4C09"/>
    <w:rsid w:val="001E6D15"/>
    <w:rsid w:val="001F338A"/>
    <w:rsid w:val="001F55D4"/>
    <w:rsid w:val="0020048B"/>
    <w:rsid w:val="00203425"/>
    <w:rsid w:val="002065EB"/>
    <w:rsid w:val="00214A15"/>
    <w:rsid w:val="00217660"/>
    <w:rsid w:val="00223992"/>
    <w:rsid w:val="00225547"/>
    <w:rsid w:val="0022568C"/>
    <w:rsid w:val="00225893"/>
    <w:rsid w:val="002263C8"/>
    <w:rsid w:val="00230C49"/>
    <w:rsid w:val="00231001"/>
    <w:rsid w:val="0024050B"/>
    <w:rsid w:val="00240A53"/>
    <w:rsid w:val="00240A91"/>
    <w:rsid w:val="002456BC"/>
    <w:rsid w:val="00245BDC"/>
    <w:rsid w:val="00246AAD"/>
    <w:rsid w:val="002470C0"/>
    <w:rsid w:val="00247D44"/>
    <w:rsid w:val="00250534"/>
    <w:rsid w:val="002543FC"/>
    <w:rsid w:val="00255327"/>
    <w:rsid w:val="002609DD"/>
    <w:rsid w:val="00263564"/>
    <w:rsid w:val="00265F1D"/>
    <w:rsid w:val="002664E6"/>
    <w:rsid w:val="002704FC"/>
    <w:rsid w:val="00272EEB"/>
    <w:rsid w:val="002739AC"/>
    <w:rsid w:val="00281053"/>
    <w:rsid w:val="00282BF3"/>
    <w:rsid w:val="0028314E"/>
    <w:rsid w:val="00285B25"/>
    <w:rsid w:val="00286343"/>
    <w:rsid w:val="00293DF0"/>
    <w:rsid w:val="00294844"/>
    <w:rsid w:val="00296D4B"/>
    <w:rsid w:val="002A34BE"/>
    <w:rsid w:val="002A34CB"/>
    <w:rsid w:val="002A3A93"/>
    <w:rsid w:val="002A3E64"/>
    <w:rsid w:val="002A6370"/>
    <w:rsid w:val="002B032E"/>
    <w:rsid w:val="002B10DB"/>
    <w:rsid w:val="002B1FC5"/>
    <w:rsid w:val="002B74C7"/>
    <w:rsid w:val="002C3236"/>
    <w:rsid w:val="002C4033"/>
    <w:rsid w:val="002C5708"/>
    <w:rsid w:val="002D0847"/>
    <w:rsid w:val="002D0F6F"/>
    <w:rsid w:val="002D1E50"/>
    <w:rsid w:val="002D6ACF"/>
    <w:rsid w:val="002E0FC4"/>
    <w:rsid w:val="002E4E8A"/>
    <w:rsid w:val="002E5471"/>
    <w:rsid w:val="002E75C6"/>
    <w:rsid w:val="002F11BC"/>
    <w:rsid w:val="003007E5"/>
    <w:rsid w:val="00304020"/>
    <w:rsid w:val="0030429D"/>
    <w:rsid w:val="00304764"/>
    <w:rsid w:val="003117D9"/>
    <w:rsid w:val="003160DF"/>
    <w:rsid w:val="00316C0B"/>
    <w:rsid w:val="00321B5E"/>
    <w:rsid w:val="00322F57"/>
    <w:rsid w:val="00323FE6"/>
    <w:rsid w:val="00330C01"/>
    <w:rsid w:val="003347CE"/>
    <w:rsid w:val="00334891"/>
    <w:rsid w:val="00334BE6"/>
    <w:rsid w:val="00336FDE"/>
    <w:rsid w:val="0033796E"/>
    <w:rsid w:val="00341871"/>
    <w:rsid w:val="00347FE9"/>
    <w:rsid w:val="00351E70"/>
    <w:rsid w:val="0035222E"/>
    <w:rsid w:val="00354374"/>
    <w:rsid w:val="00354C90"/>
    <w:rsid w:val="0035779D"/>
    <w:rsid w:val="003650A0"/>
    <w:rsid w:val="003652CB"/>
    <w:rsid w:val="00367865"/>
    <w:rsid w:val="003725BA"/>
    <w:rsid w:val="00372B91"/>
    <w:rsid w:val="00374D1A"/>
    <w:rsid w:val="00375FC6"/>
    <w:rsid w:val="00376C16"/>
    <w:rsid w:val="003810B3"/>
    <w:rsid w:val="00382BD0"/>
    <w:rsid w:val="00383C4F"/>
    <w:rsid w:val="00387DA7"/>
    <w:rsid w:val="00387FBB"/>
    <w:rsid w:val="00391629"/>
    <w:rsid w:val="00392199"/>
    <w:rsid w:val="00392282"/>
    <w:rsid w:val="003924F0"/>
    <w:rsid w:val="00393340"/>
    <w:rsid w:val="00397338"/>
    <w:rsid w:val="003A270B"/>
    <w:rsid w:val="003A313A"/>
    <w:rsid w:val="003A38F4"/>
    <w:rsid w:val="003A50A2"/>
    <w:rsid w:val="003A6C19"/>
    <w:rsid w:val="003A74C7"/>
    <w:rsid w:val="003B08F3"/>
    <w:rsid w:val="003B11B3"/>
    <w:rsid w:val="003B2321"/>
    <w:rsid w:val="003B59ED"/>
    <w:rsid w:val="003B5C5E"/>
    <w:rsid w:val="003C104A"/>
    <w:rsid w:val="003C4221"/>
    <w:rsid w:val="003C4D94"/>
    <w:rsid w:val="003C51D9"/>
    <w:rsid w:val="003C61E9"/>
    <w:rsid w:val="003C75CF"/>
    <w:rsid w:val="003D0513"/>
    <w:rsid w:val="003D78F5"/>
    <w:rsid w:val="003E1C24"/>
    <w:rsid w:val="003E5904"/>
    <w:rsid w:val="003F0FFE"/>
    <w:rsid w:val="003F1658"/>
    <w:rsid w:val="003F3010"/>
    <w:rsid w:val="003F70FB"/>
    <w:rsid w:val="003F7BC9"/>
    <w:rsid w:val="00400F46"/>
    <w:rsid w:val="00403C3C"/>
    <w:rsid w:val="004048EE"/>
    <w:rsid w:val="00412B42"/>
    <w:rsid w:val="00412CCD"/>
    <w:rsid w:val="00413E90"/>
    <w:rsid w:val="004174B4"/>
    <w:rsid w:val="004204D8"/>
    <w:rsid w:val="00421C97"/>
    <w:rsid w:val="00421E4B"/>
    <w:rsid w:val="00425D76"/>
    <w:rsid w:val="004363FA"/>
    <w:rsid w:val="00441CB0"/>
    <w:rsid w:val="00445EAF"/>
    <w:rsid w:val="004475DC"/>
    <w:rsid w:val="004525E7"/>
    <w:rsid w:val="00452A13"/>
    <w:rsid w:val="0045749D"/>
    <w:rsid w:val="00460B34"/>
    <w:rsid w:val="00460C9B"/>
    <w:rsid w:val="00463AF3"/>
    <w:rsid w:val="00464A18"/>
    <w:rsid w:val="00464B99"/>
    <w:rsid w:val="00466135"/>
    <w:rsid w:val="00467943"/>
    <w:rsid w:val="0047230E"/>
    <w:rsid w:val="00473099"/>
    <w:rsid w:val="00477190"/>
    <w:rsid w:val="00480510"/>
    <w:rsid w:val="004807F6"/>
    <w:rsid w:val="004818F2"/>
    <w:rsid w:val="00483AA4"/>
    <w:rsid w:val="00484CEA"/>
    <w:rsid w:val="00486416"/>
    <w:rsid w:val="00486CB4"/>
    <w:rsid w:val="0049068B"/>
    <w:rsid w:val="00491563"/>
    <w:rsid w:val="00493866"/>
    <w:rsid w:val="0049493E"/>
    <w:rsid w:val="004A4FC7"/>
    <w:rsid w:val="004A6A2D"/>
    <w:rsid w:val="004A7761"/>
    <w:rsid w:val="004B03F6"/>
    <w:rsid w:val="004B194E"/>
    <w:rsid w:val="004B1BB5"/>
    <w:rsid w:val="004B2117"/>
    <w:rsid w:val="004B4A83"/>
    <w:rsid w:val="004C001E"/>
    <w:rsid w:val="004C2FA1"/>
    <w:rsid w:val="004C2FC4"/>
    <w:rsid w:val="004C407A"/>
    <w:rsid w:val="004C58CA"/>
    <w:rsid w:val="004C59AB"/>
    <w:rsid w:val="004C59FE"/>
    <w:rsid w:val="004C6BD7"/>
    <w:rsid w:val="004D452B"/>
    <w:rsid w:val="004D456C"/>
    <w:rsid w:val="004D48D2"/>
    <w:rsid w:val="004D59BE"/>
    <w:rsid w:val="004D7CDF"/>
    <w:rsid w:val="004F2E93"/>
    <w:rsid w:val="004F4552"/>
    <w:rsid w:val="004F4B19"/>
    <w:rsid w:val="004F634E"/>
    <w:rsid w:val="00501DFF"/>
    <w:rsid w:val="00502647"/>
    <w:rsid w:val="00502E6C"/>
    <w:rsid w:val="00503660"/>
    <w:rsid w:val="00503E8B"/>
    <w:rsid w:val="00504082"/>
    <w:rsid w:val="005075F8"/>
    <w:rsid w:val="00512CB1"/>
    <w:rsid w:val="00513103"/>
    <w:rsid w:val="00513EAD"/>
    <w:rsid w:val="00513F67"/>
    <w:rsid w:val="005147BF"/>
    <w:rsid w:val="00522372"/>
    <w:rsid w:val="00524CEA"/>
    <w:rsid w:val="00530CC1"/>
    <w:rsid w:val="00530CF8"/>
    <w:rsid w:val="00531D3D"/>
    <w:rsid w:val="005324FF"/>
    <w:rsid w:val="00537B47"/>
    <w:rsid w:val="005413D2"/>
    <w:rsid w:val="005418E1"/>
    <w:rsid w:val="00543BEA"/>
    <w:rsid w:val="0054660D"/>
    <w:rsid w:val="005524FC"/>
    <w:rsid w:val="00554AB1"/>
    <w:rsid w:val="00560324"/>
    <w:rsid w:val="00562179"/>
    <w:rsid w:val="005668DE"/>
    <w:rsid w:val="00567038"/>
    <w:rsid w:val="00570FE0"/>
    <w:rsid w:val="00572F2E"/>
    <w:rsid w:val="0057582C"/>
    <w:rsid w:val="00577C1F"/>
    <w:rsid w:val="00580082"/>
    <w:rsid w:val="00581C4A"/>
    <w:rsid w:val="00581EC3"/>
    <w:rsid w:val="005843A0"/>
    <w:rsid w:val="00584B4D"/>
    <w:rsid w:val="00586305"/>
    <w:rsid w:val="00590759"/>
    <w:rsid w:val="005909E6"/>
    <w:rsid w:val="005944D9"/>
    <w:rsid w:val="00594AF2"/>
    <w:rsid w:val="00595D53"/>
    <w:rsid w:val="0059655C"/>
    <w:rsid w:val="0059739B"/>
    <w:rsid w:val="005A11E5"/>
    <w:rsid w:val="005A2BF9"/>
    <w:rsid w:val="005A2F56"/>
    <w:rsid w:val="005A4EE3"/>
    <w:rsid w:val="005A50DE"/>
    <w:rsid w:val="005A6F45"/>
    <w:rsid w:val="005B229A"/>
    <w:rsid w:val="005B2C49"/>
    <w:rsid w:val="005B3EC0"/>
    <w:rsid w:val="005B496F"/>
    <w:rsid w:val="005B5E79"/>
    <w:rsid w:val="005C77DB"/>
    <w:rsid w:val="005D0F49"/>
    <w:rsid w:val="005D15F6"/>
    <w:rsid w:val="005D2A46"/>
    <w:rsid w:val="005D2AB5"/>
    <w:rsid w:val="005D753C"/>
    <w:rsid w:val="005E2CC0"/>
    <w:rsid w:val="005E3A48"/>
    <w:rsid w:val="005E468B"/>
    <w:rsid w:val="005E4E14"/>
    <w:rsid w:val="005E68F4"/>
    <w:rsid w:val="005E74E4"/>
    <w:rsid w:val="005E7E86"/>
    <w:rsid w:val="005F0687"/>
    <w:rsid w:val="005F445E"/>
    <w:rsid w:val="005F456A"/>
    <w:rsid w:val="005F4891"/>
    <w:rsid w:val="005F50C6"/>
    <w:rsid w:val="005F5796"/>
    <w:rsid w:val="005F5CF0"/>
    <w:rsid w:val="005F5E74"/>
    <w:rsid w:val="005F5FBC"/>
    <w:rsid w:val="00601D80"/>
    <w:rsid w:val="00602FA6"/>
    <w:rsid w:val="0060550F"/>
    <w:rsid w:val="0060664F"/>
    <w:rsid w:val="00623336"/>
    <w:rsid w:val="00626EF4"/>
    <w:rsid w:val="00627A24"/>
    <w:rsid w:val="00632C18"/>
    <w:rsid w:val="006338F8"/>
    <w:rsid w:val="00633E12"/>
    <w:rsid w:val="00637944"/>
    <w:rsid w:val="00642F94"/>
    <w:rsid w:val="00644566"/>
    <w:rsid w:val="0065186D"/>
    <w:rsid w:val="00652620"/>
    <w:rsid w:val="00652A75"/>
    <w:rsid w:val="00653096"/>
    <w:rsid w:val="00653105"/>
    <w:rsid w:val="00654570"/>
    <w:rsid w:val="00654988"/>
    <w:rsid w:val="0065678F"/>
    <w:rsid w:val="0066016A"/>
    <w:rsid w:val="00660BD6"/>
    <w:rsid w:val="006659A4"/>
    <w:rsid w:val="00666D27"/>
    <w:rsid w:val="00670C1F"/>
    <w:rsid w:val="00670D0A"/>
    <w:rsid w:val="006714B0"/>
    <w:rsid w:val="006722D1"/>
    <w:rsid w:val="006740B4"/>
    <w:rsid w:val="006750BD"/>
    <w:rsid w:val="00676097"/>
    <w:rsid w:val="00680BA2"/>
    <w:rsid w:val="00686C87"/>
    <w:rsid w:val="006927E8"/>
    <w:rsid w:val="00694B92"/>
    <w:rsid w:val="006968F0"/>
    <w:rsid w:val="00697EB0"/>
    <w:rsid w:val="006A14AB"/>
    <w:rsid w:val="006A5521"/>
    <w:rsid w:val="006A719F"/>
    <w:rsid w:val="006A7F70"/>
    <w:rsid w:val="006B50E5"/>
    <w:rsid w:val="006C0217"/>
    <w:rsid w:val="006C03AE"/>
    <w:rsid w:val="006C1701"/>
    <w:rsid w:val="006C737C"/>
    <w:rsid w:val="006C7AAB"/>
    <w:rsid w:val="006D3E61"/>
    <w:rsid w:val="006D7B53"/>
    <w:rsid w:val="006E0048"/>
    <w:rsid w:val="006E24F3"/>
    <w:rsid w:val="006E5BB9"/>
    <w:rsid w:val="006F24FE"/>
    <w:rsid w:val="006F2E1B"/>
    <w:rsid w:val="006F41AB"/>
    <w:rsid w:val="006F434E"/>
    <w:rsid w:val="006F4F2F"/>
    <w:rsid w:val="006F5BE7"/>
    <w:rsid w:val="006F68F9"/>
    <w:rsid w:val="0070068D"/>
    <w:rsid w:val="007025E8"/>
    <w:rsid w:val="0070579A"/>
    <w:rsid w:val="00716635"/>
    <w:rsid w:val="00720748"/>
    <w:rsid w:val="007238DA"/>
    <w:rsid w:val="00725552"/>
    <w:rsid w:val="00725AE9"/>
    <w:rsid w:val="00735928"/>
    <w:rsid w:val="00736A58"/>
    <w:rsid w:val="00740825"/>
    <w:rsid w:val="00743D40"/>
    <w:rsid w:val="007457ED"/>
    <w:rsid w:val="00746DA4"/>
    <w:rsid w:val="007531F9"/>
    <w:rsid w:val="00754D6B"/>
    <w:rsid w:val="00757AF3"/>
    <w:rsid w:val="00757B5F"/>
    <w:rsid w:val="00761818"/>
    <w:rsid w:val="0076243E"/>
    <w:rsid w:val="007649A7"/>
    <w:rsid w:val="00764AD5"/>
    <w:rsid w:val="007659F2"/>
    <w:rsid w:val="0076617D"/>
    <w:rsid w:val="00766608"/>
    <w:rsid w:val="0077293C"/>
    <w:rsid w:val="007737B4"/>
    <w:rsid w:val="007740C8"/>
    <w:rsid w:val="00776965"/>
    <w:rsid w:val="007801A7"/>
    <w:rsid w:val="00780F7A"/>
    <w:rsid w:val="0078137F"/>
    <w:rsid w:val="00784402"/>
    <w:rsid w:val="00784BAE"/>
    <w:rsid w:val="00786349"/>
    <w:rsid w:val="0078706D"/>
    <w:rsid w:val="00790504"/>
    <w:rsid w:val="00790CCF"/>
    <w:rsid w:val="007919F5"/>
    <w:rsid w:val="00791A6F"/>
    <w:rsid w:val="00796C6E"/>
    <w:rsid w:val="007A03B9"/>
    <w:rsid w:val="007A0B30"/>
    <w:rsid w:val="007A1BEA"/>
    <w:rsid w:val="007A39A0"/>
    <w:rsid w:val="007A5ABD"/>
    <w:rsid w:val="007A68B8"/>
    <w:rsid w:val="007A6AAE"/>
    <w:rsid w:val="007A768A"/>
    <w:rsid w:val="007A76AF"/>
    <w:rsid w:val="007B1B20"/>
    <w:rsid w:val="007B4091"/>
    <w:rsid w:val="007B7814"/>
    <w:rsid w:val="007B7C4D"/>
    <w:rsid w:val="007C0C92"/>
    <w:rsid w:val="007C1AD9"/>
    <w:rsid w:val="007C3A52"/>
    <w:rsid w:val="007C428D"/>
    <w:rsid w:val="007C7376"/>
    <w:rsid w:val="007D0188"/>
    <w:rsid w:val="007D0405"/>
    <w:rsid w:val="007D08B9"/>
    <w:rsid w:val="007D4DC3"/>
    <w:rsid w:val="007D6660"/>
    <w:rsid w:val="007E0F3A"/>
    <w:rsid w:val="007E3045"/>
    <w:rsid w:val="007E33CE"/>
    <w:rsid w:val="007E50E8"/>
    <w:rsid w:val="007E579E"/>
    <w:rsid w:val="007E588B"/>
    <w:rsid w:val="007E7032"/>
    <w:rsid w:val="007E7918"/>
    <w:rsid w:val="007F299F"/>
    <w:rsid w:val="007F2A06"/>
    <w:rsid w:val="007F50D8"/>
    <w:rsid w:val="007F513D"/>
    <w:rsid w:val="007F6AA8"/>
    <w:rsid w:val="008009B8"/>
    <w:rsid w:val="00801DC5"/>
    <w:rsid w:val="00804041"/>
    <w:rsid w:val="008157DC"/>
    <w:rsid w:val="00821971"/>
    <w:rsid w:val="008228DB"/>
    <w:rsid w:val="00826C4B"/>
    <w:rsid w:val="00831BA3"/>
    <w:rsid w:val="008336C3"/>
    <w:rsid w:val="00834350"/>
    <w:rsid w:val="0083754B"/>
    <w:rsid w:val="008420E1"/>
    <w:rsid w:val="00843EFD"/>
    <w:rsid w:val="008440F1"/>
    <w:rsid w:val="00850241"/>
    <w:rsid w:val="00852354"/>
    <w:rsid w:val="00853228"/>
    <w:rsid w:val="00853EF3"/>
    <w:rsid w:val="00854696"/>
    <w:rsid w:val="00857097"/>
    <w:rsid w:val="0085786F"/>
    <w:rsid w:val="00857F62"/>
    <w:rsid w:val="00860310"/>
    <w:rsid w:val="00861086"/>
    <w:rsid w:val="00863474"/>
    <w:rsid w:val="008648FD"/>
    <w:rsid w:val="008653DD"/>
    <w:rsid w:val="00866603"/>
    <w:rsid w:val="00870808"/>
    <w:rsid w:val="00874B10"/>
    <w:rsid w:val="00874D20"/>
    <w:rsid w:val="00876030"/>
    <w:rsid w:val="00877B47"/>
    <w:rsid w:val="00884E00"/>
    <w:rsid w:val="00885A7F"/>
    <w:rsid w:val="0089107C"/>
    <w:rsid w:val="008979C5"/>
    <w:rsid w:val="008A18C3"/>
    <w:rsid w:val="008A34CF"/>
    <w:rsid w:val="008A3AF7"/>
    <w:rsid w:val="008A5821"/>
    <w:rsid w:val="008B066D"/>
    <w:rsid w:val="008B2440"/>
    <w:rsid w:val="008B3639"/>
    <w:rsid w:val="008B3D38"/>
    <w:rsid w:val="008B4D52"/>
    <w:rsid w:val="008B51B3"/>
    <w:rsid w:val="008B664D"/>
    <w:rsid w:val="008C00FB"/>
    <w:rsid w:val="008C3272"/>
    <w:rsid w:val="008C66CD"/>
    <w:rsid w:val="008C73CF"/>
    <w:rsid w:val="008D2426"/>
    <w:rsid w:val="008D3622"/>
    <w:rsid w:val="008D3D03"/>
    <w:rsid w:val="008D4861"/>
    <w:rsid w:val="008D5706"/>
    <w:rsid w:val="008E51D6"/>
    <w:rsid w:val="008F7734"/>
    <w:rsid w:val="00900630"/>
    <w:rsid w:val="00904CFF"/>
    <w:rsid w:val="0090652E"/>
    <w:rsid w:val="00911D84"/>
    <w:rsid w:val="00912CBC"/>
    <w:rsid w:val="00914E54"/>
    <w:rsid w:val="00922A7A"/>
    <w:rsid w:val="00924C21"/>
    <w:rsid w:val="00930D0D"/>
    <w:rsid w:val="00930F8E"/>
    <w:rsid w:val="00936F83"/>
    <w:rsid w:val="009377A9"/>
    <w:rsid w:val="0094057F"/>
    <w:rsid w:val="009405E7"/>
    <w:rsid w:val="00941BF1"/>
    <w:rsid w:val="00943873"/>
    <w:rsid w:val="00944303"/>
    <w:rsid w:val="009446C1"/>
    <w:rsid w:val="0094588E"/>
    <w:rsid w:val="00946D23"/>
    <w:rsid w:val="00947739"/>
    <w:rsid w:val="009500B8"/>
    <w:rsid w:val="009506F7"/>
    <w:rsid w:val="0095166F"/>
    <w:rsid w:val="00955146"/>
    <w:rsid w:val="00955A36"/>
    <w:rsid w:val="00960A22"/>
    <w:rsid w:val="00960D09"/>
    <w:rsid w:val="00960F60"/>
    <w:rsid w:val="009627BA"/>
    <w:rsid w:val="009631E7"/>
    <w:rsid w:val="009649AD"/>
    <w:rsid w:val="00966D3A"/>
    <w:rsid w:val="00970335"/>
    <w:rsid w:val="009728E5"/>
    <w:rsid w:val="00973121"/>
    <w:rsid w:val="00973948"/>
    <w:rsid w:val="00976586"/>
    <w:rsid w:val="00977A0C"/>
    <w:rsid w:val="00982993"/>
    <w:rsid w:val="009834C5"/>
    <w:rsid w:val="00984E1B"/>
    <w:rsid w:val="009856EB"/>
    <w:rsid w:val="009910D4"/>
    <w:rsid w:val="009911DC"/>
    <w:rsid w:val="00993521"/>
    <w:rsid w:val="0099481F"/>
    <w:rsid w:val="009A190D"/>
    <w:rsid w:val="009A2C92"/>
    <w:rsid w:val="009A63D8"/>
    <w:rsid w:val="009A7987"/>
    <w:rsid w:val="009B1DBE"/>
    <w:rsid w:val="009B1E8E"/>
    <w:rsid w:val="009B3976"/>
    <w:rsid w:val="009B563A"/>
    <w:rsid w:val="009B5984"/>
    <w:rsid w:val="009C1C21"/>
    <w:rsid w:val="009C546D"/>
    <w:rsid w:val="009C6EA5"/>
    <w:rsid w:val="009D21D8"/>
    <w:rsid w:val="009D4C0D"/>
    <w:rsid w:val="009D54CC"/>
    <w:rsid w:val="009D55C2"/>
    <w:rsid w:val="009D5647"/>
    <w:rsid w:val="009D5CC5"/>
    <w:rsid w:val="009D61D2"/>
    <w:rsid w:val="009D67F8"/>
    <w:rsid w:val="009E36B0"/>
    <w:rsid w:val="009E4906"/>
    <w:rsid w:val="009E4CA8"/>
    <w:rsid w:val="009E5264"/>
    <w:rsid w:val="009E5291"/>
    <w:rsid w:val="009E5DF0"/>
    <w:rsid w:val="009E73DB"/>
    <w:rsid w:val="009E7A0A"/>
    <w:rsid w:val="009F100B"/>
    <w:rsid w:val="009F2425"/>
    <w:rsid w:val="009F3303"/>
    <w:rsid w:val="009F486F"/>
    <w:rsid w:val="009F74C6"/>
    <w:rsid w:val="00A00725"/>
    <w:rsid w:val="00A01F5F"/>
    <w:rsid w:val="00A0364A"/>
    <w:rsid w:val="00A053DD"/>
    <w:rsid w:val="00A069D6"/>
    <w:rsid w:val="00A118EC"/>
    <w:rsid w:val="00A12C58"/>
    <w:rsid w:val="00A219C1"/>
    <w:rsid w:val="00A23CC7"/>
    <w:rsid w:val="00A24F16"/>
    <w:rsid w:val="00A30B77"/>
    <w:rsid w:val="00A31842"/>
    <w:rsid w:val="00A32272"/>
    <w:rsid w:val="00A372CE"/>
    <w:rsid w:val="00A44309"/>
    <w:rsid w:val="00A4562B"/>
    <w:rsid w:val="00A52526"/>
    <w:rsid w:val="00A55407"/>
    <w:rsid w:val="00A56A82"/>
    <w:rsid w:val="00A57205"/>
    <w:rsid w:val="00A63321"/>
    <w:rsid w:val="00A663C8"/>
    <w:rsid w:val="00A66563"/>
    <w:rsid w:val="00A70238"/>
    <w:rsid w:val="00A71B0E"/>
    <w:rsid w:val="00A730C6"/>
    <w:rsid w:val="00A731DD"/>
    <w:rsid w:val="00A73FCD"/>
    <w:rsid w:val="00A824E7"/>
    <w:rsid w:val="00A831C3"/>
    <w:rsid w:val="00A8409D"/>
    <w:rsid w:val="00A8648F"/>
    <w:rsid w:val="00A9001E"/>
    <w:rsid w:val="00A95E7A"/>
    <w:rsid w:val="00AA0C93"/>
    <w:rsid w:val="00AA0FD2"/>
    <w:rsid w:val="00AA170D"/>
    <w:rsid w:val="00AA1E31"/>
    <w:rsid w:val="00AA4F42"/>
    <w:rsid w:val="00AA6051"/>
    <w:rsid w:val="00AB0070"/>
    <w:rsid w:val="00AB1973"/>
    <w:rsid w:val="00AB1AC3"/>
    <w:rsid w:val="00AB496D"/>
    <w:rsid w:val="00AC0542"/>
    <w:rsid w:val="00AC0FF3"/>
    <w:rsid w:val="00AC2962"/>
    <w:rsid w:val="00AC3456"/>
    <w:rsid w:val="00AD04C1"/>
    <w:rsid w:val="00AD1C56"/>
    <w:rsid w:val="00AD341F"/>
    <w:rsid w:val="00AD3484"/>
    <w:rsid w:val="00AE1470"/>
    <w:rsid w:val="00AE34E1"/>
    <w:rsid w:val="00AE485C"/>
    <w:rsid w:val="00AE53F4"/>
    <w:rsid w:val="00AE5AB9"/>
    <w:rsid w:val="00AE5BB0"/>
    <w:rsid w:val="00AE6FF1"/>
    <w:rsid w:val="00AF1D6B"/>
    <w:rsid w:val="00AF1EF5"/>
    <w:rsid w:val="00AF2B4B"/>
    <w:rsid w:val="00AF4F69"/>
    <w:rsid w:val="00AF6412"/>
    <w:rsid w:val="00AF67D0"/>
    <w:rsid w:val="00B02950"/>
    <w:rsid w:val="00B053CF"/>
    <w:rsid w:val="00B1099A"/>
    <w:rsid w:val="00B11EB5"/>
    <w:rsid w:val="00B120F8"/>
    <w:rsid w:val="00B127B3"/>
    <w:rsid w:val="00B12D8A"/>
    <w:rsid w:val="00B13E08"/>
    <w:rsid w:val="00B14090"/>
    <w:rsid w:val="00B149E2"/>
    <w:rsid w:val="00B151FC"/>
    <w:rsid w:val="00B15CFC"/>
    <w:rsid w:val="00B1652A"/>
    <w:rsid w:val="00B204AF"/>
    <w:rsid w:val="00B2397D"/>
    <w:rsid w:val="00B25722"/>
    <w:rsid w:val="00B308E4"/>
    <w:rsid w:val="00B31333"/>
    <w:rsid w:val="00B365F1"/>
    <w:rsid w:val="00B40590"/>
    <w:rsid w:val="00B419E8"/>
    <w:rsid w:val="00B509C3"/>
    <w:rsid w:val="00B51A61"/>
    <w:rsid w:val="00B51E13"/>
    <w:rsid w:val="00B54B3C"/>
    <w:rsid w:val="00B56689"/>
    <w:rsid w:val="00B60B4E"/>
    <w:rsid w:val="00B61116"/>
    <w:rsid w:val="00B63EFC"/>
    <w:rsid w:val="00B64A00"/>
    <w:rsid w:val="00B65182"/>
    <w:rsid w:val="00B70805"/>
    <w:rsid w:val="00B7216A"/>
    <w:rsid w:val="00B73F31"/>
    <w:rsid w:val="00B8070C"/>
    <w:rsid w:val="00B80B8A"/>
    <w:rsid w:val="00B83E39"/>
    <w:rsid w:val="00B87233"/>
    <w:rsid w:val="00B914DD"/>
    <w:rsid w:val="00B935D1"/>
    <w:rsid w:val="00B944A0"/>
    <w:rsid w:val="00B94D17"/>
    <w:rsid w:val="00B96ACD"/>
    <w:rsid w:val="00B96BD2"/>
    <w:rsid w:val="00B97878"/>
    <w:rsid w:val="00BA16F7"/>
    <w:rsid w:val="00BA2F8A"/>
    <w:rsid w:val="00BA44D8"/>
    <w:rsid w:val="00BA488F"/>
    <w:rsid w:val="00BA69E5"/>
    <w:rsid w:val="00BB02D3"/>
    <w:rsid w:val="00BB46B8"/>
    <w:rsid w:val="00BB4B40"/>
    <w:rsid w:val="00BB7625"/>
    <w:rsid w:val="00BC442C"/>
    <w:rsid w:val="00BC4A5B"/>
    <w:rsid w:val="00BC51A2"/>
    <w:rsid w:val="00BC57E0"/>
    <w:rsid w:val="00BC5DB7"/>
    <w:rsid w:val="00BD08A8"/>
    <w:rsid w:val="00BD27EA"/>
    <w:rsid w:val="00BD2AC8"/>
    <w:rsid w:val="00BD5226"/>
    <w:rsid w:val="00BD6309"/>
    <w:rsid w:val="00BD75F0"/>
    <w:rsid w:val="00BE0A47"/>
    <w:rsid w:val="00BE214D"/>
    <w:rsid w:val="00BE23B9"/>
    <w:rsid w:val="00BE2E6C"/>
    <w:rsid w:val="00BE3B12"/>
    <w:rsid w:val="00BE3DBD"/>
    <w:rsid w:val="00BE3FF1"/>
    <w:rsid w:val="00BE424C"/>
    <w:rsid w:val="00BE64D9"/>
    <w:rsid w:val="00BE705E"/>
    <w:rsid w:val="00BE71D7"/>
    <w:rsid w:val="00BE7FCB"/>
    <w:rsid w:val="00BF11C2"/>
    <w:rsid w:val="00BF4A8D"/>
    <w:rsid w:val="00C000A0"/>
    <w:rsid w:val="00C02118"/>
    <w:rsid w:val="00C052B5"/>
    <w:rsid w:val="00C14E4A"/>
    <w:rsid w:val="00C158BF"/>
    <w:rsid w:val="00C15E0A"/>
    <w:rsid w:val="00C16A8C"/>
    <w:rsid w:val="00C17A19"/>
    <w:rsid w:val="00C23903"/>
    <w:rsid w:val="00C30988"/>
    <w:rsid w:val="00C32ED0"/>
    <w:rsid w:val="00C345E4"/>
    <w:rsid w:val="00C35343"/>
    <w:rsid w:val="00C377D6"/>
    <w:rsid w:val="00C50E60"/>
    <w:rsid w:val="00C52183"/>
    <w:rsid w:val="00C57B99"/>
    <w:rsid w:val="00C57D4C"/>
    <w:rsid w:val="00C66A42"/>
    <w:rsid w:val="00C66C95"/>
    <w:rsid w:val="00C71898"/>
    <w:rsid w:val="00C746A6"/>
    <w:rsid w:val="00C75EA1"/>
    <w:rsid w:val="00C77AE6"/>
    <w:rsid w:val="00C81FF6"/>
    <w:rsid w:val="00C84D33"/>
    <w:rsid w:val="00C867CB"/>
    <w:rsid w:val="00C921ED"/>
    <w:rsid w:val="00C92790"/>
    <w:rsid w:val="00C93EB1"/>
    <w:rsid w:val="00C95568"/>
    <w:rsid w:val="00C96D5A"/>
    <w:rsid w:val="00CA0030"/>
    <w:rsid w:val="00CA0B33"/>
    <w:rsid w:val="00CA2C39"/>
    <w:rsid w:val="00CA3AA2"/>
    <w:rsid w:val="00CB116C"/>
    <w:rsid w:val="00CB13DB"/>
    <w:rsid w:val="00CB23FE"/>
    <w:rsid w:val="00CB294E"/>
    <w:rsid w:val="00CB3417"/>
    <w:rsid w:val="00CB487B"/>
    <w:rsid w:val="00CB589A"/>
    <w:rsid w:val="00CB7355"/>
    <w:rsid w:val="00CC2D72"/>
    <w:rsid w:val="00CC44D3"/>
    <w:rsid w:val="00CC5F95"/>
    <w:rsid w:val="00CD18F9"/>
    <w:rsid w:val="00CD2355"/>
    <w:rsid w:val="00CD2393"/>
    <w:rsid w:val="00CD2CE9"/>
    <w:rsid w:val="00CD6BE9"/>
    <w:rsid w:val="00CE17F5"/>
    <w:rsid w:val="00CE1EDC"/>
    <w:rsid w:val="00CE2379"/>
    <w:rsid w:val="00CE4258"/>
    <w:rsid w:val="00CE53E6"/>
    <w:rsid w:val="00CE5E4F"/>
    <w:rsid w:val="00CE7351"/>
    <w:rsid w:val="00D016B2"/>
    <w:rsid w:val="00D03430"/>
    <w:rsid w:val="00D055F1"/>
    <w:rsid w:val="00D05DCB"/>
    <w:rsid w:val="00D06066"/>
    <w:rsid w:val="00D077DF"/>
    <w:rsid w:val="00D1129A"/>
    <w:rsid w:val="00D15FD6"/>
    <w:rsid w:val="00D20195"/>
    <w:rsid w:val="00D20233"/>
    <w:rsid w:val="00D20518"/>
    <w:rsid w:val="00D20F86"/>
    <w:rsid w:val="00D251CD"/>
    <w:rsid w:val="00D260FA"/>
    <w:rsid w:val="00D2758F"/>
    <w:rsid w:val="00D31C4C"/>
    <w:rsid w:val="00D3275B"/>
    <w:rsid w:val="00D36866"/>
    <w:rsid w:val="00D379E0"/>
    <w:rsid w:val="00D42674"/>
    <w:rsid w:val="00D47181"/>
    <w:rsid w:val="00D4789D"/>
    <w:rsid w:val="00D52797"/>
    <w:rsid w:val="00D55C55"/>
    <w:rsid w:val="00D6461B"/>
    <w:rsid w:val="00D71A72"/>
    <w:rsid w:val="00D71C5D"/>
    <w:rsid w:val="00D71CFB"/>
    <w:rsid w:val="00D71DD1"/>
    <w:rsid w:val="00D727BF"/>
    <w:rsid w:val="00D73BD3"/>
    <w:rsid w:val="00D76C40"/>
    <w:rsid w:val="00D84E32"/>
    <w:rsid w:val="00D90319"/>
    <w:rsid w:val="00D911E6"/>
    <w:rsid w:val="00D92395"/>
    <w:rsid w:val="00D9298F"/>
    <w:rsid w:val="00DA2970"/>
    <w:rsid w:val="00DA38D0"/>
    <w:rsid w:val="00DB0077"/>
    <w:rsid w:val="00DC270A"/>
    <w:rsid w:val="00DC2ACA"/>
    <w:rsid w:val="00DC420C"/>
    <w:rsid w:val="00DC4B5C"/>
    <w:rsid w:val="00DC7E9B"/>
    <w:rsid w:val="00DD0240"/>
    <w:rsid w:val="00DD31AF"/>
    <w:rsid w:val="00DD7E7C"/>
    <w:rsid w:val="00DE2C48"/>
    <w:rsid w:val="00DE43A5"/>
    <w:rsid w:val="00DF1A62"/>
    <w:rsid w:val="00E03168"/>
    <w:rsid w:val="00E04DFF"/>
    <w:rsid w:val="00E07E63"/>
    <w:rsid w:val="00E102F9"/>
    <w:rsid w:val="00E15E00"/>
    <w:rsid w:val="00E20064"/>
    <w:rsid w:val="00E21E9B"/>
    <w:rsid w:val="00E2275B"/>
    <w:rsid w:val="00E24EA5"/>
    <w:rsid w:val="00E24EC1"/>
    <w:rsid w:val="00E27032"/>
    <w:rsid w:val="00E30E56"/>
    <w:rsid w:val="00E32EF3"/>
    <w:rsid w:val="00E33BE3"/>
    <w:rsid w:val="00E33CEA"/>
    <w:rsid w:val="00E34DE6"/>
    <w:rsid w:val="00E35786"/>
    <w:rsid w:val="00E40AA0"/>
    <w:rsid w:val="00E42A10"/>
    <w:rsid w:val="00E45403"/>
    <w:rsid w:val="00E4575C"/>
    <w:rsid w:val="00E47491"/>
    <w:rsid w:val="00E47F62"/>
    <w:rsid w:val="00E54D4E"/>
    <w:rsid w:val="00E615D7"/>
    <w:rsid w:val="00E762A4"/>
    <w:rsid w:val="00E8077B"/>
    <w:rsid w:val="00E80CE0"/>
    <w:rsid w:val="00E8100F"/>
    <w:rsid w:val="00E81B3A"/>
    <w:rsid w:val="00E85BDE"/>
    <w:rsid w:val="00E901F6"/>
    <w:rsid w:val="00E95682"/>
    <w:rsid w:val="00EA0150"/>
    <w:rsid w:val="00EA050B"/>
    <w:rsid w:val="00EA06AF"/>
    <w:rsid w:val="00EA1649"/>
    <w:rsid w:val="00EA1AF9"/>
    <w:rsid w:val="00EA5B43"/>
    <w:rsid w:val="00EB191F"/>
    <w:rsid w:val="00EB1D1A"/>
    <w:rsid w:val="00EB631B"/>
    <w:rsid w:val="00EC0D74"/>
    <w:rsid w:val="00EC26DD"/>
    <w:rsid w:val="00EC4F74"/>
    <w:rsid w:val="00ED2DB0"/>
    <w:rsid w:val="00ED611E"/>
    <w:rsid w:val="00ED6DC0"/>
    <w:rsid w:val="00EE1FF9"/>
    <w:rsid w:val="00EE7564"/>
    <w:rsid w:val="00EF0D0B"/>
    <w:rsid w:val="00EF69D2"/>
    <w:rsid w:val="00EF7EDB"/>
    <w:rsid w:val="00F07018"/>
    <w:rsid w:val="00F162A5"/>
    <w:rsid w:val="00F21178"/>
    <w:rsid w:val="00F25ACE"/>
    <w:rsid w:val="00F2710E"/>
    <w:rsid w:val="00F32E98"/>
    <w:rsid w:val="00F32EEB"/>
    <w:rsid w:val="00F37E88"/>
    <w:rsid w:val="00F40C48"/>
    <w:rsid w:val="00F415E4"/>
    <w:rsid w:val="00F4717B"/>
    <w:rsid w:val="00F52A86"/>
    <w:rsid w:val="00F52B0E"/>
    <w:rsid w:val="00F55A76"/>
    <w:rsid w:val="00F565A1"/>
    <w:rsid w:val="00F569A6"/>
    <w:rsid w:val="00F60AAF"/>
    <w:rsid w:val="00F64D6C"/>
    <w:rsid w:val="00F660B1"/>
    <w:rsid w:val="00F70336"/>
    <w:rsid w:val="00F75383"/>
    <w:rsid w:val="00F76473"/>
    <w:rsid w:val="00F76D62"/>
    <w:rsid w:val="00F76E65"/>
    <w:rsid w:val="00F77E81"/>
    <w:rsid w:val="00F80419"/>
    <w:rsid w:val="00F821F3"/>
    <w:rsid w:val="00F84075"/>
    <w:rsid w:val="00F85E9A"/>
    <w:rsid w:val="00F860BD"/>
    <w:rsid w:val="00F87CC6"/>
    <w:rsid w:val="00F905A2"/>
    <w:rsid w:val="00F91A45"/>
    <w:rsid w:val="00F92508"/>
    <w:rsid w:val="00F94129"/>
    <w:rsid w:val="00F947AA"/>
    <w:rsid w:val="00F95871"/>
    <w:rsid w:val="00F95AC2"/>
    <w:rsid w:val="00F96D92"/>
    <w:rsid w:val="00FA0063"/>
    <w:rsid w:val="00FA0B4B"/>
    <w:rsid w:val="00FA252A"/>
    <w:rsid w:val="00FA298D"/>
    <w:rsid w:val="00FA3119"/>
    <w:rsid w:val="00FA4663"/>
    <w:rsid w:val="00FA4C35"/>
    <w:rsid w:val="00FA7A24"/>
    <w:rsid w:val="00FB195E"/>
    <w:rsid w:val="00FB3D8A"/>
    <w:rsid w:val="00FB3FF8"/>
    <w:rsid w:val="00FB41E8"/>
    <w:rsid w:val="00FB4205"/>
    <w:rsid w:val="00FB4D3B"/>
    <w:rsid w:val="00FB4EAB"/>
    <w:rsid w:val="00FC29D9"/>
    <w:rsid w:val="00FC2C6D"/>
    <w:rsid w:val="00FC2EDA"/>
    <w:rsid w:val="00FC7030"/>
    <w:rsid w:val="00FD1B34"/>
    <w:rsid w:val="00FD1C2B"/>
    <w:rsid w:val="00FD36DB"/>
    <w:rsid w:val="00FD7AC0"/>
    <w:rsid w:val="00FE660B"/>
    <w:rsid w:val="00FE6E9C"/>
    <w:rsid w:val="00FE7F47"/>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EAAA509-2EE4-417E-8065-7C0A657D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0241"/>
    <w:pPr>
      <w:jc w:val="both"/>
    </w:pPr>
    <w:rPr>
      <w:rFonts w:ascii="Arial" w:hAnsi="Arial"/>
      <w:szCs w:val="24"/>
      <w:lang w:val="en-GB"/>
    </w:rPr>
  </w:style>
  <w:style w:type="paragraph" w:styleId="1">
    <w:name w:val="heading 1"/>
    <w:basedOn w:val="a"/>
    <w:next w:val="a"/>
    <w:link w:val="10"/>
    <w:autoRedefine/>
    <w:qFormat/>
    <w:rsid w:val="009D54CC"/>
    <w:pPr>
      <w:keepNext/>
      <w:numPr>
        <w:numId w:val="6"/>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850241"/>
    <w:pPr>
      <w:keepNext/>
      <w:numPr>
        <w:ilvl w:val="1"/>
        <w:numId w:val="6"/>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850241"/>
    <w:pPr>
      <w:keepNext/>
      <w:numPr>
        <w:ilvl w:val="2"/>
        <w:numId w:val="6"/>
      </w:numPr>
      <w:spacing w:before="360" w:after="240"/>
      <w:outlineLvl w:val="2"/>
    </w:pPr>
    <w:rPr>
      <w:rFonts w:cs="Arial"/>
      <w:b/>
      <w:bCs/>
      <w:sz w:val="24"/>
      <w:szCs w:val="26"/>
    </w:rPr>
  </w:style>
  <w:style w:type="paragraph" w:styleId="4">
    <w:name w:val="heading 4"/>
    <w:basedOn w:val="a"/>
    <w:next w:val="a"/>
    <w:autoRedefine/>
    <w:qFormat/>
    <w:rsid w:val="00850241"/>
    <w:pPr>
      <w:keepNext/>
      <w:numPr>
        <w:ilvl w:val="3"/>
        <w:numId w:val="6"/>
      </w:numPr>
      <w:spacing w:before="360" w:after="240"/>
      <w:ind w:left="862" w:hanging="862"/>
      <w:outlineLvl w:val="3"/>
    </w:pPr>
    <w:rPr>
      <w:b/>
      <w:bCs/>
      <w:i/>
      <w:sz w:val="22"/>
      <w:szCs w:val="28"/>
    </w:rPr>
  </w:style>
  <w:style w:type="paragraph" w:styleId="5">
    <w:name w:val="heading 5"/>
    <w:basedOn w:val="a"/>
    <w:next w:val="a"/>
    <w:autoRedefine/>
    <w:qFormat/>
    <w:rsid w:val="00850241"/>
    <w:pPr>
      <w:numPr>
        <w:ilvl w:val="4"/>
        <w:numId w:val="6"/>
      </w:numPr>
      <w:spacing w:before="240" w:after="60"/>
      <w:outlineLvl w:val="4"/>
    </w:pPr>
    <w:rPr>
      <w:bCs/>
      <w:i/>
      <w:iCs/>
      <w:szCs w:val="26"/>
      <w:u w:val="single"/>
    </w:rPr>
  </w:style>
  <w:style w:type="paragraph" w:styleId="6">
    <w:name w:val="heading 6"/>
    <w:basedOn w:val="a"/>
    <w:next w:val="a"/>
    <w:qFormat/>
    <w:rsid w:val="00850241"/>
    <w:pPr>
      <w:numPr>
        <w:ilvl w:val="5"/>
        <w:numId w:val="6"/>
      </w:numPr>
      <w:spacing w:before="240" w:after="60"/>
      <w:outlineLvl w:val="5"/>
    </w:pPr>
    <w:rPr>
      <w:rFonts w:ascii="Times New Roman" w:hAnsi="Times New Roman"/>
      <w:b/>
      <w:bCs/>
      <w:szCs w:val="22"/>
    </w:rPr>
  </w:style>
  <w:style w:type="paragraph" w:styleId="7">
    <w:name w:val="heading 7"/>
    <w:basedOn w:val="a"/>
    <w:next w:val="a"/>
    <w:qFormat/>
    <w:rsid w:val="00850241"/>
    <w:pPr>
      <w:numPr>
        <w:ilvl w:val="6"/>
        <w:numId w:val="6"/>
      </w:numPr>
      <w:spacing w:before="240" w:after="60"/>
      <w:outlineLvl w:val="6"/>
    </w:pPr>
    <w:rPr>
      <w:rFonts w:ascii="Times New Roman" w:hAnsi="Times New Roman"/>
      <w:sz w:val="24"/>
    </w:rPr>
  </w:style>
  <w:style w:type="paragraph" w:styleId="8">
    <w:name w:val="heading 8"/>
    <w:basedOn w:val="a"/>
    <w:next w:val="a"/>
    <w:qFormat/>
    <w:rsid w:val="00850241"/>
    <w:pPr>
      <w:numPr>
        <w:ilvl w:val="7"/>
        <w:numId w:val="6"/>
      </w:numPr>
      <w:spacing w:before="240" w:after="60"/>
      <w:outlineLvl w:val="7"/>
    </w:pPr>
    <w:rPr>
      <w:rFonts w:ascii="Times New Roman" w:hAnsi="Times New Roman"/>
      <w:i/>
      <w:iCs/>
      <w:sz w:val="24"/>
    </w:rPr>
  </w:style>
  <w:style w:type="paragraph" w:styleId="9">
    <w:name w:val="heading 9"/>
    <w:basedOn w:val="a"/>
    <w:next w:val="a"/>
    <w:qFormat/>
    <w:rsid w:val="00850241"/>
    <w:pPr>
      <w:numPr>
        <w:ilvl w:val="8"/>
        <w:numId w:val="6"/>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850241"/>
    <w:pPr>
      <w:tabs>
        <w:tab w:val="center" w:pos="4320"/>
        <w:tab w:val="right" w:pos="8640"/>
      </w:tabs>
    </w:pPr>
  </w:style>
  <w:style w:type="paragraph" w:styleId="a5">
    <w:name w:val="footer"/>
    <w:basedOn w:val="a"/>
    <w:link w:val="a6"/>
    <w:rsid w:val="00850241"/>
    <w:pPr>
      <w:tabs>
        <w:tab w:val="center" w:pos="4320"/>
        <w:tab w:val="right" w:pos="8640"/>
      </w:tabs>
    </w:pPr>
  </w:style>
  <w:style w:type="table" w:styleId="a7">
    <w:name w:val="Table Grid"/>
    <w:basedOn w:val="a1"/>
    <w:rsid w:val="00850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850241"/>
  </w:style>
  <w:style w:type="paragraph" w:styleId="a9">
    <w:name w:val="Balloon Text"/>
    <w:basedOn w:val="a"/>
    <w:semiHidden/>
    <w:rsid w:val="00850241"/>
    <w:rPr>
      <w:rFonts w:ascii="Tahoma" w:hAnsi="Tahoma" w:cs="Tahoma"/>
      <w:sz w:val="16"/>
      <w:szCs w:val="16"/>
    </w:rPr>
  </w:style>
  <w:style w:type="paragraph" w:styleId="11">
    <w:name w:val="toc 1"/>
    <w:basedOn w:val="a"/>
    <w:next w:val="a"/>
    <w:autoRedefine/>
    <w:uiPriority w:val="39"/>
    <w:qFormat/>
    <w:rsid w:val="00850241"/>
    <w:pPr>
      <w:tabs>
        <w:tab w:val="left" w:pos="440"/>
        <w:tab w:val="right" w:leader="dot" w:pos="9639"/>
      </w:tabs>
      <w:spacing w:before="240"/>
    </w:pPr>
    <w:rPr>
      <w:b/>
      <w:noProof/>
    </w:rPr>
  </w:style>
  <w:style w:type="character" w:styleId="aa">
    <w:name w:val="Hyperlink"/>
    <w:uiPriority w:val="99"/>
    <w:rsid w:val="00850241"/>
    <w:rPr>
      <w:color w:val="0000FF"/>
      <w:u w:val="single"/>
    </w:rPr>
  </w:style>
  <w:style w:type="paragraph" w:styleId="21">
    <w:name w:val="toc 2"/>
    <w:basedOn w:val="a"/>
    <w:next w:val="a"/>
    <w:autoRedefine/>
    <w:uiPriority w:val="39"/>
    <w:qFormat/>
    <w:rsid w:val="00850241"/>
    <w:pPr>
      <w:tabs>
        <w:tab w:val="left" w:pos="960"/>
        <w:tab w:val="right" w:leader="dot" w:pos="9639"/>
      </w:tabs>
      <w:spacing w:before="120"/>
      <w:ind w:left="221"/>
    </w:pPr>
  </w:style>
  <w:style w:type="paragraph" w:styleId="31">
    <w:name w:val="toc 3"/>
    <w:basedOn w:val="a"/>
    <w:next w:val="a"/>
    <w:autoRedefine/>
    <w:uiPriority w:val="39"/>
    <w:qFormat/>
    <w:rsid w:val="00850241"/>
    <w:pPr>
      <w:tabs>
        <w:tab w:val="left" w:pos="1320"/>
        <w:tab w:val="right" w:leader="dot" w:pos="9639"/>
      </w:tabs>
      <w:spacing w:before="60"/>
      <w:ind w:left="442"/>
    </w:pPr>
  </w:style>
  <w:style w:type="paragraph" w:styleId="22">
    <w:name w:val="Body Text 2"/>
    <w:basedOn w:val="a"/>
    <w:rsid w:val="00850241"/>
    <w:pPr>
      <w:spacing w:before="240"/>
    </w:pPr>
    <w:rPr>
      <w:rFonts w:ascii="Times New Roman" w:hAnsi="Times New Roman"/>
      <w:sz w:val="24"/>
      <w:szCs w:val="20"/>
      <w:lang w:val="fr-FR" w:eastAsia="fr-FR"/>
    </w:rPr>
  </w:style>
  <w:style w:type="paragraph" w:styleId="40">
    <w:name w:val="toc 4"/>
    <w:basedOn w:val="a"/>
    <w:next w:val="a"/>
    <w:autoRedefine/>
    <w:uiPriority w:val="39"/>
    <w:rsid w:val="00850241"/>
    <w:pPr>
      <w:tabs>
        <w:tab w:val="left" w:pos="1540"/>
        <w:tab w:val="right" w:leader="dot" w:pos="9072"/>
      </w:tabs>
      <w:ind w:left="600"/>
    </w:pPr>
  </w:style>
  <w:style w:type="paragraph" w:styleId="50">
    <w:name w:val="toc 5"/>
    <w:basedOn w:val="a"/>
    <w:next w:val="a"/>
    <w:autoRedefine/>
    <w:uiPriority w:val="39"/>
    <w:rsid w:val="00850241"/>
    <w:pPr>
      <w:ind w:left="800"/>
    </w:pPr>
  </w:style>
  <w:style w:type="paragraph" w:styleId="ab">
    <w:name w:val="TOC Heading"/>
    <w:basedOn w:val="1"/>
    <w:next w:val="a"/>
    <w:uiPriority w:val="39"/>
    <w:semiHidden/>
    <w:unhideWhenUsed/>
    <w:qFormat/>
    <w:rsid w:val="00850241"/>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Listealphabtique">
    <w:name w:val="Liste alphabétique"/>
    <w:basedOn w:val="a"/>
    <w:link w:val="ListealphabtiqueCar"/>
    <w:autoRedefine/>
    <w:qFormat/>
    <w:rsid w:val="00850241"/>
    <w:pPr>
      <w:numPr>
        <w:numId w:val="4"/>
      </w:numPr>
      <w:spacing w:before="60"/>
      <w:ind w:left="714" w:hanging="357"/>
    </w:pPr>
    <w:rPr>
      <w:rFonts w:cs="Arial"/>
      <w:szCs w:val="20"/>
    </w:rPr>
  </w:style>
  <w:style w:type="numbering" w:customStyle="1" w:styleId="Style1">
    <w:name w:val="Style1"/>
    <w:uiPriority w:val="99"/>
    <w:rsid w:val="00850241"/>
    <w:pPr>
      <w:numPr>
        <w:numId w:val="2"/>
      </w:numPr>
    </w:pPr>
  </w:style>
  <w:style w:type="character" w:customStyle="1" w:styleId="ListealphabtiqueCar">
    <w:name w:val="Liste alphabétique Car"/>
    <w:link w:val="Listealphabtique"/>
    <w:rsid w:val="00850241"/>
    <w:rPr>
      <w:rFonts w:ascii="Arial" w:hAnsi="Arial" w:cs="Arial"/>
      <w:lang w:val="en-GB"/>
    </w:rPr>
  </w:style>
  <w:style w:type="paragraph" w:customStyle="1" w:styleId="Jobtitle">
    <w:name w:val="Job title"/>
    <w:basedOn w:val="a"/>
    <w:link w:val="JobtitleCar"/>
    <w:autoRedefine/>
    <w:qFormat/>
    <w:rsid w:val="00850241"/>
    <w:rPr>
      <w:rFonts w:cs="Arial"/>
      <w:b/>
      <w:szCs w:val="20"/>
    </w:rPr>
  </w:style>
  <w:style w:type="paragraph" w:customStyle="1" w:styleId="ListepuceNiveau1">
    <w:name w:val="Liste à puce Niveau1"/>
    <w:basedOn w:val="a"/>
    <w:link w:val="ListepuceNiveau1Car"/>
    <w:qFormat/>
    <w:rsid w:val="00850241"/>
    <w:pPr>
      <w:numPr>
        <w:numId w:val="1"/>
      </w:numPr>
      <w:spacing w:before="60"/>
      <w:ind w:left="788" w:hanging="357"/>
    </w:pPr>
    <w:rPr>
      <w:lang w:val="en-US"/>
    </w:rPr>
  </w:style>
  <w:style w:type="character" w:customStyle="1" w:styleId="JobtitleCar">
    <w:name w:val="Job title Car"/>
    <w:link w:val="Jobtitle"/>
    <w:rsid w:val="00850241"/>
    <w:rPr>
      <w:rFonts w:ascii="Arial" w:hAnsi="Arial" w:cs="Arial"/>
      <w:b/>
      <w:lang w:val="en-GB"/>
    </w:rPr>
  </w:style>
  <w:style w:type="paragraph" w:customStyle="1" w:styleId="ListepucesNiveau2">
    <w:name w:val="Liste à puces Niveau2"/>
    <w:basedOn w:val="a"/>
    <w:link w:val="ListepucesNiveau2Car"/>
    <w:autoRedefine/>
    <w:qFormat/>
    <w:rsid w:val="00850241"/>
    <w:pPr>
      <w:numPr>
        <w:numId w:val="3"/>
      </w:numPr>
      <w:ind w:left="1145" w:hanging="357"/>
    </w:pPr>
  </w:style>
  <w:style w:type="character" w:customStyle="1" w:styleId="ListepuceNiveau1Car">
    <w:name w:val="Liste à puce Niveau1 Car"/>
    <w:link w:val="ListepuceNiveau1"/>
    <w:rsid w:val="00850241"/>
    <w:rPr>
      <w:rFonts w:ascii="Arial" w:hAnsi="Arial"/>
      <w:szCs w:val="24"/>
    </w:rPr>
  </w:style>
  <w:style w:type="numbering" w:customStyle="1" w:styleId="listealpha2">
    <w:name w:val="listealpha2"/>
    <w:basedOn w:val="a2"/>
    <w:uiPriority w:val="99"/>
    <w:rsid w:val="00850241"/>
    <w:pPr>
      <w:numPr>
        <w:numId w:val="5"/>
      </w:numPr>
    </w:pPr>
  </w:style>
  <w:style w:type="character" w:customStyle="1" w:styleId="ListepucesNiveau2Car">
    <w:name w:val="Liste à puces Niveau2 Car"/>
    <w:link w:val="ListepucesNiveau2"/>
    <w:rsid w:val="00850241"/>
    <w:rPr>
      <w:rFonts w:ascii="Arial" w:hAnsi="Arial"/>
      <w:szCs w:val="24"/>
      <w:lang w:val="en-GB"/>
    </w:rPr>
  </w:style>
  <w:style w:type="paragraph" w:customStyle="1" w:styleId="TitreTdM">
    <w:name w:val="Titre TdM"/>
    <w:basedOn w:val="a"/>
    <w:link w:val="TitreTdMCar"/>
    <w:autoRedefine/>
    <w:qFormat/>
    <w:rsid w:val="00850241"/>
    <w:rPr>
      <w:rFonts w:cs="Arial"/>
      <w:b/>
      <w:sz w:val="32"/>
      <w:szCs w:val="32"/>
    </w:rPr>
  </w:style>
  <w:style w:type="paragraph" w:styleId="ac">
    <w:name w:val="List Paragraph"/>
    <w:basedOn w:val="a"/>
    <w:uiPriority w:val="34"/>
    <w:qFormat/>
    <w:rsid w:val="002A3A93"/>
    <w:pPr>
      <w:ind w:left="720"/>
      <w:contextualSpacing/>
    </w:pPr>
  </w:style>
  <w:style w:type="character" w:styleId="ad">
    <w:name w:val="Strong"/>
    <w:qFormat/>
    <w:rsid w:val="00A069D6"/>
    <w:rPr>
      <w:b/>
      <w:bCs/>
    </w:rPr>
  </w:style>
  <w:style w:type="character" w:customStyle="1" w:styleId="a6">
    <w:name w:val="Нижний колонтитул Знак"/>
    <w:link w:val="a5"/>
    <w:rsid w:val="002C5708"/>
    <w:rPr>
      <w:rFonts w:ascii="Arial" w:hAnsi="Arial"/>
      <w:szCs w:val="24"/>
      <w:lang w:val="en-GB"/>
    </w:rPr>
  </w:style>
  <w:style w:type="character" w:customStyle="1" w:styleId="10">
    <w:name w:val="Заголовок 1 Знак"/>
    <w:link w:val="1"/>
    <w:rsid w:val="009D54CC"/>
    <w:rPr>
      <w:rFonts w:ascii="Arial" w:hAnsi="Arial" w:cs="Arial"/>
      <w:b/>
      <w:bCs/>
      <w:kern w:val="32"/>
      <w:sz w:val="32"/>
      <w:szCs w:val="32"/>
      <w:lang w:val="en-GB"/>
    </w:rPr>
  </w:style>
  <w:style w:type="character" w:customStyle="1" w:styleId="20">
    <w:name w:val="Заголовок 2 Знак"/>
    <w:link w:val="2"/>
    <w:rsid w:val="00850241"/>
    <w:rPr>
      <w:rFonts w:ascii="Arial" w:hAnsi="Arial" w:cs="Arial"/>
      <w:b/>
      <w:bCs/>
      <w:iCs/>
      <w:sz w:val="28"/>
      <w:szCs w:val="28"/>
      <w:lang w:val="en-GB"/>
    </w:rPr>
  </w:style>
  <w:style w:type="character" w:customStyle="1" w:styleId="30">
    <w:name w:val="Заголовок 3 Знак"/>
    <w:link w:val="3"/>
    <w:rsid w:val="00850241"/>
    <w:rPr>
      <w:rFonts w:ascii="Arial" w:hAnsi="Arial" w:cs="Arial"/>
      <w:b/>
      <w:bCs/>
      <w:sz w:val="24"/>
      <w:szCs w:val="26"/>
      <w:lang w:val="en-GB"/>
    </w:rPr>
  </w:style>
  <w:style w:type="character" w:customStyle="1" w:styleId="TitreTdMCar">
    <w:name w:val="Titre TdM Car"/>
    <w:link w:val="TitreTdM"/>
    <w:rsid w:val="00850241"/>
    <w:rPr>
      <w:rFonts w:ascii="Arial" w:hAnsi="Arial" w:cs="Arial"/>
      <w:b/>
      <w:sz w:val="32"/>
      <w:szCs w:val="32"/>
      <w:lang w:val="en-GB"/>
    </w:rPr>
  </w:style>
  <w:style w:type="character" w:customStyle="1" w:styleId="a4">
    <w:name w:val="Верхний колонтитул Знак"/>
    <w:aliases w:val="Header Title Знак"/>
    <w:link w:val="a3"/>
    <w:rsid w:val="00EA1AF9"/>
    <w:rPr>
      <w:rFonts w:ascii="Arial" w:hAnsi="Arial"/>
      <w:szCs w:val="24"/>
      <w:lang w:val="en-GB"/>
    </w:rPr>
  </w:style>
  <w:style w:type="paragraph" w:styleId="ae">
    <w:name w:val="No Spacing"/>
    <w:uiPriority w:val="1"/>
    <w:qFormat/>
    <w:rsid w:val="00EA1AF9"/>
    <w:rPr>
      <w:rFonts w:ascii="Calibri" w:eastAsia="Calibri" w:hAnsi="Calibri"/>
      <w:sz w:val="22"/>
      <w:szCs w:val="22"/>
    </w:rPr>
  </w:style>
  <w:style w:type="paragraph" w:styleId="af">
    <w:name w:val="Title"/>
    <w:basedOn w:val="a"/>
    <w:next w:val="a"/>
    <w:link w:val="af0"/>
    <w:uiPriority w:val="10"/>
    <w:qFormat/>
    <w:rsid w:val="00AE5BB0"/>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0">
    <w:name w:val="Название Знак"/>
    <w:basedOn w:val="a0"/>
    <w:link w:val="af"/>
    <w:uiPriority w:val="10"/>
    <w:rsid w:val="00AE5BB0"/>
    <w:rPr>
      <w:rFonts w:ascii="Cambria" w:hAnsi="Cambria"/>
      <w:color w:val="17365D"/>
      <w:spacing w:val="5"/>
      <w:kern w:val="28"/>
      <w:sz w:val="52"/>
      <w:szCs w:val="52"/>
    </w:rPr>
  </w:style>
  <w:style w:type="character" w:styleId="af1">
    <w:name w:val="Placeholder Text"/>
    <w:basedOn w:val="a0"/>
    <w:uiPriority w:val="99"/>
    <w:semiHidden/>
    <w:rsid w:val="004F2E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410510">
      <w:bodyDiv w:val="1"/>
      <w:marLeft w:val="0"/>
      <w:marRight w:val="0"/>
      <w:marTop w:val="0"/>
      <w:marBottom w:val="0"/>
      <w:divBdr>
        <w:top w:val="none" w:sz="0" w:space="0" w:color="auto"/>
        <w:left w:val="none" w:sz="0" w:space="0" w:color="auto"/>
        <w:bottom w:val="none" w:sz="0" w:space="0" w:color="auto"/>
        <w:right w:val="none" w:sz="0" w:space="0" w:color="auto"/>
      </w:divBdr>
    </w:div>
    <w:div w:id="355275475">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44119607">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86364275">
      <w:bodyDiv w:val="1"/>
      <w:marLeft w:val="0"/>
      <w:marRight w:val="0"/>
      <w:marTop w:val="0"/>
      <w:marBottom w:val="0"/>
      <w:divBdr>
        <w:top w:val="none" w:sz="0" w:space="0" w:color="auto"/>
        <w:left w:val="none" w:sz="0" w:space="0" w:color="auto"/>
        <w:bottom w:val="none" w:sz="0" w:space="0" w:color="auto"/>
        <w:right w:val="none" w:sz="0" w:space="0" w:color="auto"/>
      </w:divBdr>
    </w:div>
    <w:div w:id="1341078836">
      <w:bodyDiv w:val="1"/>
      <w:marLeft w:val="0"/>
      <w:marRight w:val="0"/>
      <w:marTop w:val="0"/>
      <w:marBottom w:val="0"/>
      <w:divBdr>
        <w:top w:val="none" w:sz="0" w:space="0" w:color="auto"/>
        <w:left w:val="none" w:sz="0" w:space="0" w:color="auto"/>
        <w:bottom w:val="none" w:sz="0" w:space="0" w:color="auto"/>
        <w:right w:val="none" w:sz="0" w:space="0" w:color="auto"/>
      </w:divBdr>
    </w:div>
    <w:div w:id="142962317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44597598">
      <w:bodyDiv w:val="1"/>
      <w:marLeft w:val="0"/>
      <w:marRight w:val="0"/>
      <w:marTop w:val="0"/>
      <w:marBottom w:val="0"/>
      <w:divBdr>
        <w:top w:val="none" w:sz="0" w:space="0" w:color="auto"/>
        <w:left w:val="none" w:sz="0" w:space="0" w:color="auto"/>
        <w:bottom w:val="none" w:sz="0" w:space="0" w:color="auto"/>
        <w:right w:val="none" w:sz="0" w:space="0" w:color="auto"/>
      </w:divBdr>
    </w:div>
    <w:div w:id="184682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5441BD9D67B449C8B1FD8DBF35F0F0E"/>
        <w:category>
          <w:name w:val="Общие"/>
          <w:gallery w:val="placeholder"/>
        </w:category>
        <w:types>
          <w:type w:val="bbPlcHdr"/>
        </w:types>
        <w:behaviors>
          <w:behavior w:val="content"/>
        </w:behaviors>
        <w:guid w:val="{D56D326F-B03F-42A6-BD0B-6199760278AD}"/>
      </w:docPartPr>
      <w:docPartBody>
        <w:p w:rsidR="00C87FC8" w:rsidRDefault="00C87FC8" w:rsidP="00C87FC8">
          <w:pPr>
            <w:pStyle w:val="45441BD9D67B449C8B1FD8DBF35F0F0E"/>
          </w:pPr>
          <w:r w:rsidRPr="008C2386">
            <w:rPr>
              <w:rStyle w:val="a3"/>
            </w:rPr>
            <w:t>[Document Owner]</w:t>
          </w:r>
        </w:p>
      </w:docPartBody>
    </w:docPart>
    <w:docPart>
      <w:docPartPr>
        <w:name w:val="F09F3BFBF9E04062B2E5D3BC799F2C9C"/>
        <w:category>
          <w:name w:val="Общие"/>
          <w:gallery w:val="placeholder"/>
        </w:category>
        <w:types>
          <w:type w:val="bbPlcHdr"/>
        </w:types>
        <w:behaviors>
          <w:behavior w:val="content"/>
        </w:behaviors>
        <w:guid w:val="{564F9B1D-2120-4B36-AF8B-20639E3B28F7}"/>
      </w:docPartPr>
      <w:docPartBody>
        <w:p w:rsidR="00C87FC8" w:rsidRDefault="00C87FC8" w:rsidP="00C87FC8">
          <w:pPr>
            <w:pStyle w:val="F09F3BFBF9E04062B2E5D3BC799F2C9C"/>
          </w:pPr>
          <w:r w:rsidRPr="008C2386">
            <w:rPr>
              <w:rStyle w:val="a3"/>
            </w:rPr>
            <w:t>[Issue Date]</w:t>
          </w:r>
        </w:p>
      </w:docPartBody>
    </w:docPart>
    <w:docPart>
      <w:docPartPr>
        <w:name w:val="4819B36EFD0C44E6AE5611E28E0E175B"/>
        <w:category>
          <w:name w:val="Общие"/>
          <w:gallery w:val="placeholder"/>
        </w:category>
        <w:types>
          <w:type w:val="bbPlcHdr"/>
        </w:types>
        <w:behaviors>
          <w:behavior w:val="content"/>
        </w:behaviors>
        <w:guid w:val="{709ADE71-39A9-4CEF-85C7-BD45553CF384}"/>
      </w:docPartPr>
      <w:docPartBody>
        <w:p w:rsidR="00C87FC8" w:rsidRDefault="00C87FC8" w:rsidP="00C87FC8">
          <w:pPr>
            <w:pStyle w:val="4819B36EFD0C44E6AE5611E28E0E175B"/>
          </w:pPr>
          <w:r w:rsidRPr="00A4596E">
            <w:rPr>
              <w:rStyle w:val="a3"/>
            </w:rPr>
            <w:t>[Label]</w:t>
          </w:r>
        </w:p>
      </w:docPartBody>
    </w:docPart>
    <w:docPart>
      <w:docPartPr>
        <w:name w:val="5F6BC39CF6E8457B931FECD01112260D"/>
        <w:category>
          <w:name w:val="Общие"/>
          <w:gallery w:val="placeholder"/>
        </w:category>
        <w:types>
          <w:type w:val="bbPlcHdr"/>
        </w:types>
        <w:behaviors>
          <w:behavior w:val="content"/>
        </w:behaviors>
        <w:guid w:val="{573758F3-98C8-4502-9D18-24BCF45DF0A0}"/>
      </w:docPartPr>
      <w:docPartBody>
        <w:p w:rsidR="00C87FC8" w:rsidRDefault="00C87FC8" w:rsidP="00C87FC8">
          <w:pPr>
            <w:pStyle w:val="5F6BC39CF6E8457B931FECD01112260D"/>
          </w:pPr>
          <w:r w:rsidRPr="008C2386">
            <w:rPr>
              <w:rStyle w:val="a3"/>
            </w:rPr>
            <w:t>[Document Owner]</w:t>
          </w:r>
        </w:p>
      </w:docPartBody>
    </w:docPart>
    <w:docPart>
      <w:docPartPr>
        <w:name w:val="1DDBAA1158694797962CB4B7A5705F19"/>
        <w:category>
          <w:name w:val="Общие"/>
          <w:gallery w:val="placeholder"/>
        </w:category>
        <w:types>
          <w:type w:val="bbPlcHdr"/>
        </w:types>
        <w:behaviors>
          <w:behavior w:val="content"/>
        </w:behaviors>
        <w:guid w:val="{B03069F7-EE3B-4D74-BCBE-4060370C4AC1}"/>
      </w:docPartPr>
      <w:docPartBody>
        <w:p w:rsidR="00C87FC8" w:rsidRDefault="00C87FC8" w:rsidP="00C87FC8">
          <w:pPr>
            <w:pStyle w:val="1DDBAA1158694797962CB4B7A5705F19"/>
          </w:pPr>
          <w:r w:rsidRPr="008C2386">
            <w:rPr>
              <w:rStyle w:val="a3"/>
            </w:rPr>
            <w:t>[Issue Date]</w:t>
          </w:r>
        </w:p>
      </w:docPartBody>
    </w:docPart>
    <w:docPart>
      <w:docPartPr>
        <w:name w:val="A22674E7ECBE4D3A9A99E39EDB7412D3"/>
        <w:category>
          <w:name w:val="Общие"/>
          <w:gallery w:val="placeholder"/>
        </w:category>
        <w:types>
          <w:type w:val="bbPlcHdr"/>
        </w:types>
        <w:behaviors>
          <w:behavior w:val="content"/>
        </w:behaviors>
        <w:guid w:val="{AAB34D6D-E50A-42E5-B68D-37184EBFBA62}"/>
      </w:docPartPr>
      <w:docPartBody>
        <w:p w:rsidR="00C87FC8" w:rsidRDefault="00C87FC8" w:rsidP="00C87FC8">
          <w:pPr>
            <w:pStyle w:val="A22674E7ECBE4D3A9A99E39EDB7412D3"/>
          </w:pPr>
          <w:r w:rsidRPr="00A4596E">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GillSansMT-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241"/>
    <w:rsid w:val="002635B4"/>
    <w:rsid w:val="003916A5"/>
    <w:rsid w:val="00545FA1"/>
    <w:rsid w:val="007B327C"/>
    <w:rsid w:val="00843AD4"/>
    <w:rsid w:val="00C04241"/>
    <w:rsid w:val="00C87FC8"/>
    <w:rsid w:val="00D01C8B"/>
    <w:rsid w:val="00F42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7FC8"/>
    <w:rPr>
      <w:color w:val="808080"/>
    </w:rPr>
  </w:style>
  <w:style w:type="paragraph" w:customStyle="1" w:styleId="59E0D43FC60F4962AAE3C2B3AD9B939A">
    <w:name w:val="59E0D43FC60F4962AAE3C2B3AD9B939A"/>
    <w:rsid w:val="00C04241"/>
  </w:style>
  <w:style w:type="paragraph" w:customStyle="1" w:styleId="A2CC1BC4C42744CBA0D887640E438540">
    <w:name w:val="A2CC1BC4C42744CBA0D887640E438540"/>
    <w:rsid w:val="00C04241"/>
  </w:style>
  <w:style w:type="paragraph" w:customStyle="1" w:styleId="2DAAF4F16DF34A06911B34EE747F63AF">
    <w:name w:val="2DAAF4F16DF34A06911B34EE747F63AF"/>
    <w:rsid w:val="00C04241"/>
  </w:style>
  <w:style w:type="paragraph" w:customStyle="1" w:styleId="106C32FA38074CF2B438B1D6403C1227">
    <w:name w:val="106C32FA38074CF2B438B1D6403C1227"/>
    <w:rsid w:val="00C87FC8"/>
    <w:rPr>
      <w:lang w:val="ru-RU" w:eastAsia="ru-RU"/>
    </w:rPr>
  </w:style>
  <w:style w:type="paragraph" w:customStyle="1" w:styleId="56BE4C8BC4C745E5BE23704B7957163B">
    <w:name w:val="56BE4C8BC4C745E5BE23704B7957163B"/>
    <w:rsid w:val="00C87FC8"/>
    <w:rPr>
      <w:lang w:val="ru-RU" w:eastAsia="ru-RU"/>
    </w:rPr>
  </w:style>
  <w:style w:type="paragraph" w:customStyle="1" w:styleId="485743607470449D9A81134AC9DF0A0C">
    <w:name w:val="485743607470449D9A81134AC9DF0A0C"/>
    <w:rsid w:val="00C87FC8"/>
    <w:rPr>
      <w:lang w:val="ru-RU" w:eastAsia="ru-RU"/>
    </w:rPr>
  </w:style>
  <w:style w:type="paragraph" w:customStyle="1" w:styleId="45441BD9D67B449C8B1FD8DBF35F0F0E">
    <w:name w:val="45441BD9D67B449C8B1FD8DBF35F0F0E"/>
    <w:rsid w:val="00C87FC8"/>
    <w:rPr>
      <w:lang w:val="ru-RU" w:eastAsia="ru-RU"/>
    </w:rPr>
  </w:style>
  <w:style w:type="paragraph" w:customStyle="1" w:styleId="F09F3BFBF9E04062B2E5D3BC799F2C9C">
    <w:name w:val="F09F3BFBF9E04062B2E5D3BC799F2C9C"/>
    <w:rsid w:val="00C87FC8"/>
    <w:rPr>
      <w:lang w:val="ru-RU" w:eastAsia="ru-RU"/>
    </w:rPr>
  </w:style>
  <w:style w:type="paragraph" w:customStyle="1" w:styleId="4819B36EFD0C44E6AE5611E28E0E175B">
    <w:name w:val="4819B36EFD0C44E6AE5611E28E0E175B"/>
    <w:rsid w:val="00C87FC8"/>
    <w:rPr>
      <w:lang w:val="ru-RU" w:eastAsia="ru-RU"/>
    </w:rPr>
  </w:style>
  <w:style w:type="paragraph" w:customStyle="1" w:styleId="5F6BC39CF6E8457B931FECD01112260D">
    <w:name w:val="5F6BC39CF6E8457B931FECD01112260D"/>
    <w:rsid w:val="00C87FC8"/>
    <w:rPr>
      <w:lang w:val="ru-RU" w:eastAsia="ru-RU"/>
    </w:rPr>
  </w:style>
  <w:style w:type="paragraph" w:customStyle="1" w:styleId="1DDBAA1158694797962CB4B7A5705F19">
    <w:name w:val="1DDBAA1158694797962CB4B7A5705F19"/>
    <w:rsid w:val="00C87FC8"/>
    <w:rPr>
      <w:lang w:val="ru-RU" w:eastAsia="ru-RU"/>
    </w:rPr>
  </w:style>
  <w:style w:type="paragraph" w:customStyle="1" w:styleId="A22674E7ECBE4D3A9A99E39EDB7412D3">
    <w:name w:val="A22674E7ECBE4D3A9A99E39EDB7412D3"/>
    <w:rsid w:val="00C87FC8"/>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COO</DocumentOwner>
    <IssueDate xmlns="78fc6c61-5c65-4bfb-b2b3-d1a4cf670044">2016-04-30T22:00:00+00:00</IssueDate>
    <DLCPolicyLabelValue xmlns="1f9dd273-80c6-4aed-baad-2e8d365ff91c">DOC. UNCONTROLLED WHEN PRINTED Version{_UIVersionString}</DLCPolicyLabelValue>
    <DocumentDepartment xmlns="78fc6c61-5c65-4bfb-b2b3-d1a4cf670044">6000 Operations</DocumentDepartment>
    <DocumentLocation xmlns="78fc6c61-5c65-4bfb-b2b3-d1a4cf670044">VSL</DocumentLocation>
    <ProcedureNumber xmlns="78fc6c61-5c65-4bfb-b2b3-d1a4cf670044">PRC-VSL-06-6008</ProcedureNumber>
    <Remarks xmlns="1f9dd273-80c6-4aed-baad-2e8d365ff91c" xsi:nil="true"/>
    <OVMSAElement xmlns="78fc6c61-5c65-4bfb-b2b3-d1a4cf670044">06</OVMSAElement>
    <_DCDateModified xmlns="http://schemas.microsoft.com/sharepoint/v3/fields"/>
    <DocumentType xmlns="78fc6c61-5c65-4bfb-b2b3-d1a4cf670044">PRC</DocumentTyp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2BCEB-B121-47D2-A069-C9A4F02C5770}">
  <ds:schemaRefs>
    <ds:schemaRef ds:uri="http://schemas.microsoft.com/office/2006/metadata/longProperties"/>
  </ds:schemaRefs>
</ds:datastoreItem>
</file>

<file path=customXml/itemProps2.xml><?xml version="1.0" encoding="utf-8"?>
<ds:datastoreItem xmlns:ds="http://schemas.openxmlformats.org/officeDocument/2006/customXml" ds:itemID="{FCB90799-E532-4A6A-A44A-EDD9C870FEDE}">
  <ds:schemaRefs>
    <ds:schemaRef ds:uri="http://schemas.microsoft.com/sharepoint/v3/contenttype/forms"/>
  </ds:schemaRefs>
</ds:datastoreItem>
</file>

<file path=customXml/itemProps3.xml><?xml version="1.0" encoding="utf-8"?>
<ds:datastoreItem xmlns:ds="http://schemas.openxmlformats.org/officeDocument/2006/customXml" ds:itemID="{8858ED90-44C1-474D-8224-79FDB46F51DB}">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8EEB6F41-1CA8-4AD7-8703-477528AEF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2C958BF-6DAE-4080-BBEC-5C3BF722D4D4}">
  <ds:schemaRefs>
    <ds:schemaRef ds:uri="office.server.policy"/>
  </ds:schemaRefs>
</ds:datastoreItem>
</file>

<file path=customXml/itemProps6.xml><?xml version="1.0" encoding="utf-8"?>
<ds:datastoreItem xmlns:ds="http://schemas.openxmlformats.org/officeDocument/2006/customXml" ds:itemID="{7C51ECF9-A628-496B-AFF0-68BE2D7C2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585</TotalTime>
  <Pages>26</Pages>
  <Words>7840</Words>
  <Characters>44688</Characters>
  <Application>Microsoft Office Word</Application>
  <DocSecurity>0</DocSecurity>
  <Lines>372</Lines>
  <Paragraphs>104</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PRC-VSL-06-6008 - DP Operations</vt:lpstr>
      <vt:lpstr>PRC-VSL-06-6008 - DP Operations</vt:lpstr>
      <vt:lpstr>DP Operations</vt:lpstr>
    </vt:vector>
  </TitlesOfParts>
  <Manager>VKrichun@bollard-marine.group</Manager>
  <Company>ООО "БОЛЛАРД"</Company>
  <LinksUpToDate>false</LinksUpToDate>
  <CharactersWithSpaces>52424</CharactersWithSpaces>
  <SharedDoc>false</SharedDoc>
  <HLinks>
    <vt:vector size="330" baseType="variant">
      <vt:variant>
        <vt:i4>1572922</vt:i4>
      </vt:variant>
      <vt:variant>
        <vt:i4>326</vt:i4>
      </vt:variant>
      <vt:variant>
        <vt:i4>0</vt:i4>
      </vt:variant>
      <vt:variant>
        <vt:i4>5</vt:i4>
      </vt:variant>
      <vt:variant>
        <vt:lpwstr/>
      </vt:variant>
      <vt:variant>
        <vt:lpwstr>_Toc351985065</vt:lpwstr>
      </vt:variant>
      <vt:variant>
        <vt:i4>1572922</vt:i4>
      </vt:variant>
      <vt:variant>
        <vt:i4>320</vt:i4>
      </vt:variant>
      <vt:variant>
        <vt:i4>0</vt:i4>
      </vt:variant>
      <vt:variant>
        <vt:i4>5</vt:i4>
      </vt:variant>
      <vt:variant>
        <vt:lpwstr/>
      </vt:variant>
      <vt:variant>
        <vt:lpwstr>_Toc351985064</vt:lpwstr>
      </vt:variant>
      <vt:variant>
        <vt:i4>1572922</vt:i4>
      </vt:variant>
      <vt:variant>
        <vt:i4>314</vt:i4>
      </vt:variant>
      <vt:variant>
        <vt:i4>0</vt:i4>
      </vt:variant>
      <vt:variant>
        <vt:i4>5</vt:i4>
      </vt:variant>
      <vt:variant>
        <vt:lpwstr/>
      </vt:variant>
      <vt:variant>
        <vt:lpwstr>_Toc351985063</vt:lpwstr>
      </vt:variant>
      <vt:variant>
        <vt:i4>1572922</vt:i4>
      </vt:variant>
      <vt:variant>
        <vt:i4>308</vt:i4>
      </vt:variant>
      <vt:variant>
        <vt:i4>0</vt:i4>
      </vt:variant>
      <vt:variant>
        <vt:i4>5</vt:i4>
      </vt:variant>
      <vt:variant>
        <vt:lpwstr/>
      </vt:variant>
      <vt:variant>
        <vt:lpwstr>_Toc351985062</vt:lpwstr>
      </vt:variant>
      <vt:variant>
        <vt:i4>1572922</vt:i4>
      </vt:variant>
      <vt:variant>
        <vt:i4>302</vt:i4>
      </vt:variant>
      <vt:variant>
        <vt:i4>0</vt:i4>
      </vt:variant>
      <vt:variant>
        <vt:i4>5</vt:i4>
      </vt:variant>
      <vt:variant>
        <vt:lpwstr/>
      </vt:variant>
      <vt:variant>
        <vt:lpwstr>_Toc351985061</vt:lpwstr>
      </vt:variant>
      <vt:variant>
        <vt:i4>1572922</vt:i4>
      </vt:variant>
      <vt:variant>
        <vt:i4>296</vt:i4>
      </vt:variant>
      <vt:variant>
        <vt:i4>0</vt:i4>
      </vt:variant>
      <vt:variant>
        <vt:i4>5</vt:i4>
      </vt:variant>
      <vt:variant>
        <vt:lpwstr/>
      </vt:variant>
      <vt:variant>
        <vt:lpwstr>_Toc351985060</vt:lpwstr>
      </vt:variant>
      <vt:variant>
        <vt:i4>1769530</vt:i4>
      </vt:variant>
      <vt:variant>
        <vt:i4>290</vt:i4>
      </vt:variant>
      <vt:variant>
        <vt:i4>0</vt:i4>
      </vt:variant>
      <vt:variant>
        <vt:i4>5</vt:i4>
      </vt:variant>
      <vt:variant>
        <vt:lpwstr/>
      </vt:variant>
      <vt:variant>
        <vt:lpwstr>_Toc351985059</vt:lpwstr>
      </vt:variant>
      <vt:variant>
        <vt:i4>1769530</vt:i4>
      </vt:variant>
      <vt:variant>
        <vt:i4>284</vt:i4>
      </vt:variant>
      <vt:variant>
        <vt:i4>0</vt:i4>
      </vt:variant>
      <vt:variant>
        <vt:i4>5</vt:i4>
      </vt:variant>
      <vt:variant>
        <vt:lpwstr/>
      </vt:variant>
      <vt:variant>
        <vt:lpwstr>_Toc351985058</vt:lpwstr>
      </vt:variant>
      <vt:variant>
        <vt:i4>1769530</vt:i4>
      </vt:variant>
      <vt:variant>
        <vt:i4>278</vt:i4>
      </vt:variant>
      <vt:variant>
        <vt:i4>0</vt:i4>
      </vt:variant>
      <vt:variant>
        <vt:i4>5</vt:i4>
      </vt:variant>
      <vt:variant>
        <vt:lpwstr/>
      </vt:variant>
      <vt:variant>
        <vt:lpwstr>_Toc351985057</vt:lpwstr>
      </vt:variant>
      <vt:variant>
        <vt:i4>1769530</vt:i4>
      </vt:variant>
      <vt:variant>
        <vt:i4>272</vt:i4>
      </vt:variant>
      <vt:variant>
        <vt:i4>0</vt:i4>
      </vt:variant>
      <vt:variant>
        <vt:i4>5</vt:i4>
      </vt:variant>
      <vt:variant>
        <vt:lpwstr/>
      </vt:variant>
      <vt:variant>
        <vt:lpwstr>_Toc351985056</vt:lpwstr>
      </vt:variant>
      <vt:variant>
        <vt:i4>1769530</vt:i4>
      </vt:variant>
      <vt:variant>
        <vt:i4>266</vt:i4>
      </vt:variant>
      <vt:variant>
        <vt:i4>0</vt:i4>
      </vt:variant>
      <vt:variant>
        <vt:i4>5</vt:i4>
      </vt:variant>
      <vt:variant>
        <vt:lpwstr/>
      </vt:variant>
      <vt:variant>
        <vt:lpwstr>_Toc351985055</vt:lpwstr>
      </vt:variant>
      <vt:variant>
        <vt:i4>1769530</vt:i4>
      </vt:variant>
      <vt:variant>
        <vt:i4>260</vt:i4>
      </vt:variant>
      <vt:variant>
        <vt:i4>0</vt:i4>
      </vt:variant>
      <vt:variant>
        <vt:i4>5</vt:i4>
      </vt:variant>
      <vt:variant>
        <vt:lpwstr/>
      </vt:variant>
      <vt:variant>
        <vt:lpwstr>_Toc351985054</vt:lpwstr>
      </vt:variant>
      <vt:variant>
        <vt:i4>1769530</vt:i4>
      </vt:variant>
      <vt:variant>
        <vt:i4>254</vt:i4>
      </vt:variant>
      <vt:variant>
        <vt:i4>0</vt:i4>
      </vt:variant>
      <vt:variant>
        <vt:i4>5</vt:i4>
      </vt:variant>
      <vt:variant>
        <vt:lpwstr/>
      </vt:variant>
      <vt:variant>
        <vt:lpwstr>_Toc351985053</vt:lpwstr>
      </vt:variant>
      <vt:variant>
        <vt:i4>1769530</vt:i4>
      </vt:variant>
      <vt:variant>
        <vt:i4>248</vt:i4>
      </vt:variant>
      <vt:variant>
        <vt:i4>0</vt:i4>
      </vt:variant>
      <vt:variant>
        <vt:i4>5</vt:i4>
      </vt:variant>
      <vt:variant>
        <vt:lpwstr/>
      </vt:variant>
      <vt:variant>
        <vt:lpwstr>_Toc351985052</vt:lpwstr>
      </vt:variant>
      <vt:variant>
        <vt:i4>1769530</vt:i4>
      </vt:variant>
      <vt:variant>
        <vt:i4>242</vt:i4>
      </vt:variant>
      <vt:variant>
        <vt:i4>0</vt:i4>
      </vt:variant>
      <vt:variant>
        <vt:i4>5</vt:i4>
      </vt:variant>
      <vt:variant>
        <vt:lpwstr/>
      </vt:variant>
      <vt:variant>
        <vt:lpwstr>_Toc351985051</vt:lpwstr>
      </vt:variant>
      <vt:variant>
        <vt:i4>1769530</vt:i4>
      </vt:variant>
      <vt:variant>
        <vt:i4>236</vt:i4>
      </vt:variant>
      <vt:variant>
        <vt:i4>0</vt:i4>
      </vt:variant>
      <vt:variant>
        <vt:i4>5</vt:i4>
      </vt:variant>
      <vt:variant>
        <vt:lpwstr/>
      </vt:variant>
      <vt:variant>
        <vt:lpwstr>_Toc351985050</vt:lpwstr>
      </vt:variant>
      <vt:variant>
        <vt:i4>1703994</vt:i4>
      </vt:variant>
      <vt:variant>
        <vt:i4>230</vt:i4>
      </vt:variant>
      <vt:variant>
        <vt:i4>0</vt:i4>
      </vt:variant>
      <vt:variant>
        <vt:i4>5</vt:i4>
      </vt:variant>
      <vt:variant>
        <vt:lpwstr/>
      </vt:variant>
      <vt:variant>
        <vt:lpwstr>_Toc351985049</vt:lpwstr>
      </vt:variant>
      <vt:variant>
        <vt:i4>1703994</vt:i4>
      </vt:variant>
      <vt:variant>
        <vt:i4>224</vt:i4>
      </vt:variant>
      <vt:variant>
        <vt:i4>0</vt:i4>
      </vt:variant>
      <vt:variant>
        <vt:i4>5</vt:i4>
      </vt:variant>
      <vt:variant>
        <vt:lpwstr/>
      </vt:variant>
      <vt:variant>
        <vt:lpwstr>_Toc351985048</vt:lpwstr>
      </vt:variant>
      <vt:variant>
        <vt:i4>1703994</vt:i4>
      </vt:variant>
      <vt:variant>
        <vt:i4>218</vt:i4>
      </vt:variant>
      <vt:variant>
        <vt:i4>0</vt:i4>
      </vt:variant>
      <vt:variant>
        <vt:i4>5</vt:i4>
      </vt:variant>
      <vt:variant>
        <vt:lpwstr/>
      </vt:variant>
      <vt:variant>
        <vt:lpwstr>_Toc351985047</vt:lpwstr>
      </vt:variant>
      <vt:variant>
        <vt:i4>1703994</vt:i4>
      </vt:variant>
      <vt:variant>
        <vt:i4>212</vt:i4>
      </vt:variant>
      <vt:variant>
        <vt:i4>0</vt:i4>
      </vt:variant>
      <vt:variant>
        <vt:i4>5</vt:i4>
      </vt:variant>
      <vt:variant>
        <vt:lpwstr/>
      </vt:variant>
      <vt:variant>
        <vt:lpwstr>_Toc351985046</vt:lpwstr>
      </vt:variant>
      <vt:variant>
        <vt:i4>1703994</vt:i4>
      </vt:variant>
      <vt:variant>
        <vt:i4>206</vt:i4>
      </vt:variant>
      <vt:variant>
        <vt:i4>0</vt:i4>
      </vt:variant>
      <vt:variant>
        <vt:i4>5</vt:i4>
      </vt:variant>
      <vt:variant>
        <vt:lpwstr/>
      </vt:variant>
      <vt:variant>
        <vt:lpwstr>_Toc351985045</vt:lpwstr>
      </vt:variant>
      <vt:variant>
        <vt:i4>1703994</vt:i4>
      </vt:variant>
      <vt:variant>
        <vt:i4>200</vt:i4>
      </vt:variant>
      <vt:variant>
        <vt:i4>0</vt:i4>
      </vt:variant>
      <vt:variant>
        <vt:i4>5</vt:i4>
      </vt:variant>
      <vt:variant>
        <vt:lpwstr/>
      </vt:variant>
      <vt:variant>
        <vt:lpwstr>_Toc351985044</vt:lpwstr>
      </vt:variant>
      <vt:variant>
        <vt:i4>1703994</vt:i4>
      </vt:variant>
      <vt:variant>
        <vt:i4>194</vt:i4>
      </vt:variant>
      <vt:variant>
        <vt:i4>0</vt:i4>
      </vt:variant>
      <vt:variant>
        <vt:i4>5</vt:i4>
      </vt:variant>
      <vt:variant>
        <vt:lpwstr/>
      </vt:variant>
      <vt:variant>
        <vt:lpwstr>_Toc351985043</vt:lpwstr>
      </vt:variant>
      <vt:variant>
        <vt:i4>1703994</vt:i4>
      </vt:variant>
      <vt:variant>
        <vt:i4>188</vt:i4>
      </vt:variant>
      <vt:variant>
        <vt:i4>0</vt:i4>
      </vt:variant>
      <vt:variant>
        <vt:i4>5</vt:i4>
      </vt:variant>
      <vt:variant>
        <vt:lpwstr/>
      </vt:variant>
      <vt:variant>
        <vt:lpwstr>_Toc351985042</vt:lpwstr>
      </vt:variant>
      <vt:variant>
        <vt:i4>1703994</vt:i4>
      </vt:variant>
      <vt:variant>
        <vt:i4>182</vt:i4>
      </vt:variant>
      <vt:variant>
        <vt:i4>0</vt:i4>
      </vt:variant>
      <vt:variant>
        <vt:i4>5</vt:i4>
      </vt:variant>
      <vt:variant>
        <vt:lpwstr/>
      </vt:variant>
      <vt:variant>
        <vt:lpwstr>_Toc351985041</vt:lpwstr>
      </vt:variant>
      <vt:variant>
        <vt:i4>1703994</vt:i4>
      </vt:variant>
      <vt:variant>
        <vt:i4>176</vt:i4>
      </vt:variant>
      <vt:variant>
        <vt:i4>0</vt:i4>
      </vt:variant>
      <vt:variant>
        <vt:i4>5</vt:i4>
      </vt:variant>
      <vt:variant>
        <vt:lpwstr/>
      </vt:variant>
      <vt:variant>
        <vt:lpwstr>_Toc351985040</vt:lpwstr>
      </vt:variant>
      <vt:variant>
        <vt:i4>1900602</vt:i4>
      </vt:variant>
      <vt:variant>
        <vt:i4>170</vt:i4>
      </vt:variant>
      <vt:variant>
        <vt:i4>0</vt:i4>
      </vt:variant>
      <vt:variant>
        <vt:i4>5</vt:i4>
      </vt:variant>
      <vt:variant>
        <vt:lpwstr/>
      </vt:variant>
      <vt:variant>
        <vt:lpwstr>_Toc351985039</vt:lpwstr>
      </vt:variant>
      <vt:variant>
        <vt:i4>1900602</vt:i4>
      </vt:variant>
      <vt:variant>
        <vt:i4>164</vt:i4>
      </vt:variant>
      <vt:variant>
        <vt:i4>0</vt:i4>
      </vt:variant>
      <vt:variant>
        <vt:i4>5</vt:i4>
      </vt:variant>
      <vt:variant>
        <vt:lpwstr/>
      </vt:variant>
      <vt:variant>
        <vt:lpwstr>_Toc351985038</vt:lpwstr>
      </vt:variant>
      <vt:variant>
        <vt:i4>1900602</vt:i4>
      </vt:variant>
      <vt:variant>
        <vt:i4>158</vt:i4>
      </vt:variant>
      <vt:variant>
        <vt:i4>0</vt:i4>
      </vt:variant>
      <vt:variant>
        <vt:i4>5</vt:i4>
      </vt:variant>
      <vt:variant>
        <vt:lpwstr/>
      </vt:variant>
      <vt:variant>
        <vt:lpwstr>_Toc351985037</vt:lpwstr>
      </vt:variant>
      <vt:variant>
        <vt:i4>1900602</vt:i4>
      </vt:variant>
      <vt:variant>
        <vt:i4>152</vt:i4>
      </vt:variant>
      <vt:variant>
        <vt:i4>0</vt:i4>
      </vt:variant>
      <vt:variant>
        <vt:i4>5</vt:i4>
      </vt:variant>
      <vt:variant>
        <vt:lpwstr/>
      </vt:variant>
      <vt:variant>
        <vt:lpwstr>_Toc351985036</vt:lpwstr>
      </vt:variant>
      <vt:variant>
        <vt:i4>1900602</vt:i4>
      </vt:variant>
      <vt:variant>
        <vt:i4>146</vt:i4>
      </vt:variant>
      <vt:variant>
        <vt:i4>0</vt:i4>
      </vt:variant>
      <vt:variant>
        <vt:i4>5</vt:i4>
      </vt:variant>
      <vt:variant>
        <vt:lpwstr/>
      </vt:variant>
      <vt:variant>
        <vt:lpwstr>_Toc351985035</vt:lpwstr>
      </vt:variant>
      <vt:variant>
        <vt:i4>1900602</vt:i4>
      </vt:variant>
      <vt:variant>
        <vt:i4>140</vt:i4>
      </vt:variant>
      <vt:variant>
        <vt:i4>0</vt:i4>
      </vt:variant>
      <vt:variant>
        <vt:i4>5</vt:i4>
      </vt:variant>
      <vt:variant>
        <vt:lpwstr/>
      </vt:variant>
      <vt:variant>
        <vt:lpwstr>_Toc351985034</vt:lpwstr>
      </vt:variant>
      <vt:variant>
        <vt:i4>1900602</vt:i4>
      </vt:variant>
      <vt:variant>
        <vt:i4>134</vt:i4>
      </vt:variant>
      <vt:variant>
        <vt:i4>0</vt:i4>
      </vt:variant>
      <vt:variant>
        <vt:i4>5</vt:i4>
      </vt:variant>
      <vt:variant>
        <vt:lpwstr/>
      </vt:variant>
      <vt:variant>
        <vt:lpwstr>_Toc351985033</vt:lpwstr>
      </vt:variant>
      <vt:variant>
        <vt:i4>1900602</vt:i4>
      </vt:variant>
      <vt:variant>
        <vt:i4>128</vt:i4>
      </vt:variant>
      <vt:variant>
        <vt:i4>0</vt:i4>
      </vt:variant>
      <vt:variant>
        <vt:i4>5</vt:i4>
      </vt:variant>
      <vt:variant>
        <vt:lpwstr/>
      </vt:variant>
      <vt:variant>
        <vt:lpwstr>_Toc351985032</vt:lpwstr>
      </vt:variant>
      <vt:variant>
        <vt:i4>1900602</vt:i4>
      </vt:variant>
      <vt:variant>
        <vt:i4>122</vt:i4>
      </vt:variant>
      <vt:variant>
        <vt:i4>0</vt:i4>
      </vt:variant>
      <vt:variant>
        <vt:i4>5</vt:i4>
      </vt:variant>
      <vt:variant>
        <vt:lpwstr/>
      </vt:variant>
      <vt:variant>
        <vt:lpwstr>_Toc351985031</vt:lpwstr>
      </vt:variant>
      <vt:variant>
        <vt:i4>1900602</vt:i4>
      </vt:variant>
      <vt:variant>
        <vt:i4>116</vt:i4>
      </vt:variant>
      <vt:variant>
        <vt:i4>0</vt:i4>
      </vt:variant>
      <vt:variant>
        <vt:i4>5</vt:i4>
      </vt:variant>
      <vt:variant>
        <vt:lpwstr/>
      </vt:variant>
      <vt:variant>
        <vt:lpwstr>_Toc351985030</vt:lpwstr>
      </vt:variant>
      <vt:variant>
        <vt:i4>1835066</vt:i4>
      </vt:variant>
      <vt:variant>
        <vt:i4>110</vt:i4>
      </vt:variant>
      <vt:variant>
        <vt:i4>0</vt:i4>
      </vt:variant>
      <vt:variant>
        <vt:i4>5</vt:i4>
      </vt:variant>
      <vt:variant>
        <vt:lpwstr/>
      </vt:variant>
      <vt:variant>
        <vt:lpwstr>_Toc351985029</vt:lpwstr>
      </vt:variant>
      <vt:variant>
        <vt:i4>1835066</vt:i4>
      </vt:variant>
      <vt:variant>
        <vt:i4>104</vt:i4>
      </vt:variant>
      <vt:variant>
        <vt:i4>0</vt:i4>
      </vt:variant>
      <vt:variant>
        <vt:i4>5</vt:i4>
      </vt:variant>
      <vt:variant>
        <vt:lpwstr/>
      </vt:variant>
      <vt:variant>
        <vt:lpwstr>_Toc351985028</vt:lpwstr>
      </vt:variant>
      <vt:variant>
        <vt:i4>1835066</vt:i4>
      </vt:variant>
      <vt:variant>
        <vt:i4>98</vt:i4>
      </vt:variant>
      <vt:variant>
        <vt:i4>0</vt:i4>
      </vt:variant>
      <vt:variant>
        <vt:i4>5</vt:i4>
      </vt:variant>
      <vt:variant>
        <vt:lpwstr/>
      </vt:variant>
      <vt:variant>
        <vt:lpwstr>_Toc351985027</vt:lpwstr>
      </vt:variant>
      <vt:variant>
        <vt:i4>1835066</vt:i4>
      </vt:variant>
      <vt:variant>
        <vt:i4>92</vt:i4>
      </vt:variant>
      <vt:variant>
        <vt:i4>0</vt:i4>
      </vt:variant>
      <vt:variant>
        <vt:i4>5</vt:i4>
      </vt:variant>
      <vt:variant>
        <vt:lpwstr/>
      </vt:variant>
      <vt:variant>
        <vt:lpwstr>_Toc351985026</vt:lpwstr>
      </vt:variant>
      <vt:variant>
        <vt:i4>1835066</vt:i4>
      </vt:variant>
      <vt:variant>
        <vt:i4>86</vt:i4>
      </vt:variant>
      <vt:variant>
        <vt:i4>0</vt:i4>
      </vt:variant>
      <vt:variant>
        <vt:i4>5</vt:i4>
      </vt:variant>
      <vt:variant>
        <vt:lpwstr/>
      </vt:variant>
      <vt:variant>
        <vt:lpwstr>_Toc351985025</vt:lpwstr>
      </vt:variant>
      <vt:variant>
        <vt:i4>1835066</vt:i4>
      </vt:variant>
      <vt:variant>
        <vt:i4>80</vt:i4>
      </vt:variant>
      <vt:variant>
        <vt:i4>0</vt:i4>
      </vt:variant>
      <vt:variant>
        <vt:i4>5</vt:i4>
      </vt:variant>
      <vt:variant>
        <vt:lpwstr/>
      </vt:variant>
      <vt:variant>
        <vt:lpwstr>_Toc351985024</vt:lpwstr>
      </vt:variant>
      <vt:variant>
        <vt:i4>1835066</vt:i4>
      </vt:variant>
      <vt:variant>
        <vt:i4>74</vt:i4>
      </vt:variant>
      <vt:variant>
        <vt:i4>0</vt:i4>
      </vt:variant>
      <vt:variant>
        <vt:i4>5</vt:i4>
      </vt:variant>
      <vt:variant>
        <vt:lpwstr/>
      </vt:variant>
      <vt:variant>
        <vt:lpwstr>_Toc351985023</vt:lpwstr>
      </vt:variant>
      <vt:variant>
        <vt:i4>1835066</vt:i4>
      </vt:variant>
      <vt:variant>
        <vt:i4>68</vt:i4>
      </vt:variant>
      <vt:variant>
        <vt:i4>0</vt:i4>
      </vt:variant>
      <vt:variant>
        <vt:i4>5</vt:i4>
      </vt:variant>
      <vt:variant>
        <vt:lpwstr/>
      </vt:variant>
      <vt:variant>
        <vt:lpwstr>_Toc351985022</vt:lpwstr>
      </vt:variant>
      <vt:variant>
        <vt:i4>1835066</vt:i4>
      </vt:variant>
      <vt:variant>
        <vt:i4>62</vt:i4>
      </vt:variant>
      <vt:variant>
        <vt:i4>0</vt:i4>
      </vt:variant>
      <vt:variant>
        <vt:i4>5</vt:i4>
      </vt:variant>
      <vt:variant>
        <vt:lpwstr/>
      </vt:variant>
      <vt:variant>
        <vt:lpwstr>_Toc351985021</vt:lpwstr>
      </vt:variant>
      <vt:variant>
        <vt:i4>1835066</vt:i4>
      </vt:variant>
      <vt:variant>
        <vt:i4>56</vt:i4>
      </vt:variant>
      <vt:variant>
        <vt:i4>0</vt:i4>
      </vt:variant>
      <vt:variant>
        <vt:i4>5</vt:i4>
      </vt:variant>
      <vt:variant>
        <vt:lpwstr/>
      </vt:variant>
      <vt:variant>
        <vt:lpwstr>_Toc351985020</vt:lpwstr>
      </vt:variant>
      <vt:variant>
        <vt:i4>2031674</vt:i4>
      </vt:variant>
      <vt:variant>
        <vt:i4>50</vt:i4>
      </vt:variant>
      <vt:variant>
        <vt:i4>0</vt:i4>
      </vt:variant>
      <vt:variant>
        <vt:i4>5</vt:i4>
      </vt:variant>
      <vt:variant>
        <vt:lpwstr/>
      </vt:variant>
      <vt:variant>
        <vt:lpwstr>_Toc351985019</vt:lpwstr>
      </vt:variant>
      <vt:variant>
        <vt:i4>2031674</vt:i4>
      </vt:variant>
      <vt:variant>
        <vt:i4>44</vt:i4>
      </vt:variant>
      <vt:variant>
        <vt:i4>0</vt:i4>
      </vt:variant>
      <vt:variant>
        <vt:i4>5</vt:i4>
      </vt:variant>
      <vt:variant>
        <vt:lpwstr/>
      </vt:variant>
      <vt:variant>
        <vt:lpwstr>_Toc351985018</vt:lpwstr>
      </vt:variant>
      <vt:variant>
        <vt:i4>2031674</vt:i4>
      </vt:variant>
      <vt:variant>
        <vt:i4>38</vt:i4>
      </vt:variant>
      <vt:variant>
        <vt:i4>0</vt:i4>
      </vt:variant>
      <vt:variant>
        <vt:i4>5</vt:i4>
      </vt:variant>
      <vt:variant>
        <vt:lpwstr/>
      </vt:variant>
      <vt:variant>
        <vt:lpwstr>_Toc351985017</vt:lpwstr>
      </vt:variant>
      <vt:variant>
        <vt:i4>2031674</vt:i4>
      </vt:variant>
      <vt:variant>
        <vt:i4>32</vt:i4>
      </vt:variant>
      <vt:variant>
        <vt:i4>0</vt:i4>
      </vt:variant>
      <vt:variant>
        <vt:i4>5</vt:i4>
      </vt:variant>
      <vt:variant>
        <vt:lpwstr/>
      </vt:variant>
      <vt:variant>
        <vt:lpwstr>_Toc351985016</vt:lpwstr>
      </vt:variant>
      <vt:variant>
        <vt:i4>2031674</vt:i4>
      </vt:variant>
      <vt:variant>
        <vt:i4>26</vt:i4>
      </vt:variant>
      <vt:variant>
        <vt:i4>0</vt:i4>
      </vt:variant>
      <vt:variant>
        <vt:i4>5</vt:i4>
      </vt:variant>
      <vt:variant>
        <vt:lpwstr/>
      </vt:variant>
      <vt:variant>
        <vt:lpwstr>_Toc351985015</vt:lpwstr>
      </vt:variant>
      <vt:variant>
        <vt:i4>2031674</vt:i4>
      </vt:variant>
      <vt:variant>
        <vt:i4>20</vt:i4>
      </vt:variant>
      <vt:variant>
        <vt:i4>0</vt:i4>
      </vt:variant>
      <vt:variant>
        <vt:i4>5</vt:i4>
      </vt:variant>
      <vt:variant>
        <vt:lpwstr/>
      </vt:variant>
      <vt:variant>
        <vt:lpwstr>_Toc351985014</vt:lpwstr>
      </vt:variant>
      <vt:variant>
        <vt:i4>2031674</vt:i4>
      </vt:variant>
      <vt:variant>
        <vt:i4>14</vt:i4>
      </vt:variant>
      <vt:variant>
        <vt:i4>0</vt:i4>
      </vt:variant>
      <vt:variant>
        <vt:i4>5</vt:i4>
      </vt:variant>
      <vt:variant>
        <vt:lpwstr/>
      </vt:variant>
      <vt:variant>
        <vt:lpwstr>_Toc351985013</vt:lpwstr>
      </vt:variant>
      <vt:variant>
        <vt:i4>2031674</vt:i4>
      </vt:variant>
      <vt:variant>
        <vt:i4>8</vt:i4>
      </vt:variant>
      <vt:variant>
        <vt:i4>0</vt:i4>
      </vt:variant>
      <vt:variant>
        <vt:i4>5</vt:i4>
      </vt:variant>
      <vt:variant>
        <vt:lpwstr/>
      </vt:variant>
      <vt:variant>
        <vt:lpwstr>_Toc351985012</vt:lpwstr>
      </vt:variant>
      <vt:variant>
        <vt:i4>2031674</vt:i4>
      </vt:variant>
      <vt:variant>
        <vt:i4>2</vt:i4>
      </vt:variant>
      <vt:variant>
        <vt:i4>0</vt:i4>
      </vt:variant>
      <vt:variant>
        <vt:i4>5</vt:i4>
      </vt:variant>
      <vt:variant>
        <vt:lpwstr/>
      </vt:variant>
      <vt:variant>
        <vt:lpwstr>_Toc351985011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2014-02-26T10:49:00Z</cp:lastPrinted>
  <dcterms:created xsi:type="dcterms:W3CDTF">2016-01-19T13:06:00Z</dcterms:created>
  <dcterms:modified xsi:type="dcterms:W3CDTF">2017-08-28T10:00:00Z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display_urn:schemas-microsoft-com:office:office#Prepared_x0020_by">
    <vt:lpwstr>FERRAO Filipe</vt:lpwstr>
  </property>
  <property fmtid="{D5CDD505-2E9C-101B-9397-08002B2CF9AE}" pid="4" name="display_urn:schemas-microsoft-com:office:office#Approved_x0020_by">
    <vt:lpwstr>FERRAO Filipe</vt:lpwstr>
  </property>
  <property fmtid="{D5CDD505-2E9C-101B-9397-08002B2CF9AE}" pid="5" name="ContentType">
    <vt:lpwstr>Document</vt:lpwstr>
  </property>
  <property fmtid="{D5CDD505-2E9C-101B-9397-08002B2CF9AE}" pid="6" name="Publication status">
    <vt:lpwstr>Corporate documents</vt:lpwstr>
  </property>
  <property fmtid="{D5CDD505-2E9C-101B-9397-08002B2CF9AE}" pid="7" name="Internal">
    <vt:lpwstr>true</vt:lpwstr>
  </property>
  <property fmtid="{D5CDD505-2E9C-101B-9397-08002B2CF9AE}" pid="8" name="Approved by">
    <vt:lpwstr>29</vt:lpwstr>
  </property>
  <property fmtid="{D5CDD505-2E9C-101B-9397-08002B2CF9AE}" pid="9" name="Process Activity">
    <vt:lpwstr>04</vt:lpwstr>
  </property>
  <property fmtid="{D5CDD505-2E9C-101B-9397-08002B2CF9AE}" pid="10" name="Prepared by">
    <vt:lpwstr>29</vt:lpwstr>
  </property>
  <property fmtid="{D5CDD505-2E9C-101B-9397-08002B2CF9AE}" pid="11" name="Document Type">
    <vt:lpwstr>Template</vt:lpwstr>
  </property>
  <property fmtid="{D5CDD505-2E9C-101B-9397-08002B2CF9AE}" pid="12" name="xd_Signature">
    <vt:bool>false</vt:bool>
  </property>
  <property fmtid="{D5CDD505-2E9C-101B-9397-08002B2CF9AE}" pid="13" name="xd_ProgID">
    <vt:lpwstr/>
  </property>
  <property fmtid="{D5CDD505-2E9C-101B-9397-08002B2CF9AE}" pid="14" name="TemplateUrl">
    <vt:lpwstr/>
  </property>
  <property fmtid="{D5CDD505-2E9C-101B-9397-08002B2CF9AE}" pid="15" name="DocumentDepartment">
    <vt:lpwstr>6000 Operations</vt:lpwstr>
  </property>
  <property fmtid="{D5CDD505-2E9C-101B-9397-08002B2CF9AE}" pid="16" name="DocumentLocation">
    <vt:lpwstr>VSL</vt:lpwstr>
  </property>
  <property fmtid="{D5CDD505-2E9C-101B-9397-08002B2CF9AE}" pid="17" name="ProcedureNumber">
    <vt:lpwstr>PRC-VSL-06-6008</vt:lpwstr>
  </property>
  <property fmtid="{D5CDD505-2E9C-101B-9397-08002B2CF9AE}" pid="18" name="OVMSAElement">
    <vt:lpwstr>06</vt:lpwstr>
  </property>
  <property fmtid="{D5CDD505-2E9C-101B-9397-08002B2CF9AE}" pid="19" name="DocumentType">
    <vt:lpwstr>PRC</vt:lpwstr>
  </property>
  <property fmtid="{D5CDD505-2E9C-101B-9397-08002B2CF9AE}" pid="20" name="Element">
    <vt:lpwstr>6</vt:lpwstr>
  </property>
</Properties>
</file>