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commentRangeStart w:id="0" w:displacedByCustomXml="next"/>
    <w:sdt>
      <w:sdtPr>
        <w:id w:val="1840574600"/>
        <w:docPartObj>
          <w:docPartGallery w:val="Cover Pages"/>
          <w:docPartUnique/>
        </w:docPartObj>
      </w:sdtPr>
      <w:sdtEndPr>
        <w:rPr>
          <w:rFonts w:cs="Arial"/>
          <w:b/>
          <w:sz w:val="32"/>
          <w:szCs w:val="32"/>
        </w:rPr>
      </w:sdtEndPr>
      <w:sdtContent>
        <w:p w14:paraId="654E5833" w14:textId="77777777" w:rsidR="00B70526" w:rsidRDefault="00E3097A">
          <w:r>
            <w:rPr>
              <w:noProof/>
              <w:lang w:val="ru"/>
            </w:rPr>
            <w:pict w14:anchorId="17D4F1C3">
              <v:group id="Group 1" o:spid="_x0000_s1026" style="position:absolute;left:0;text-align:left;margin-left:-4.95pt;margin-top:-49.8pt;width:485.9pt;height:750pt;z-index:251658240;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&#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QLzzCAAAA2gAAAA8AAABkcnMvZG93bnJldi54bWxEj81qwzAQhO+FvoPYQi8lkdtAKE6UUAIG&#10;Fwxtkua+WBvb1FoZSf57+ypQyHGYmW+Y7X4yrRjI+caygtdlAoK4tLrhSsHPOVu8g/ABWWNrmRTM&#10;5GG/e3zYYqrtyEcaTqESEcI+RQV1CF0qpS9rMuiXtiOO3tU6gyFKV0ntcIxw08q3JFlLgw3HhRo7&#10;OtRU/p56owAvY+E+9dfhOy+O+cvs5n7MZqWen6aPDYhAU7iH/9u5VrCC25V4A+Tu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IEC88wgAAANoAAAAPAAAAAAAAAAAAAAAAAJ8C&#10;AABkcnMvZG93bnJldi54bWxQSwUGAAAAAAQABAD3AAAAjgMAAAAA&#10;">
                  <v:imagedata r:id="rId13" o:title=""/>
                  <v:path arrowok="t"/>
                </v:shape>
                <v:group id="Group 5"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o:lock v:ext="edit" aspectratio="t"/>
                  <v:shape id="Picture 6"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55crDAAAA2gAAAA8AAABkcnMvZG93bnJldi54bWxEj0FrwkAUhO8F/8PyBG91o1Ir0VWCEChI&#10;D9GC12f2mY1m34bsVqO/vlso9DjMzDfMatPbRtyo87VjBZNxAoK4dLrmSsHXIX9dgPABWWPjmBQ8&#10;yMNmPXhZYardnQu67UMlIoR9igpMCG0qpS8NWfRj1xJH7+w6iyHKrpK6w3uE20ZOk2QuLdYcFwy2&#10;tDVUXvffVkFWvB0L85k/z5dsV52K/GLeZ0+lRsM+W4II1If/8F/7QyuYw++VeAPk+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vnlysMAAADaAAAADwAAAAAAAAAAAAAAAACf&#10;AgAAZHJzL2Rvd25yZXYueG1sUEsFBgAAAAAEAAQA9wAAAI8DAAAAAA==&#10;">
                    <v:imagedata r:id="rId14" o:title=""/>
                    <v:path arrowok="t"/>
                  </v:shape>
                  <v:shape id="Picture 7"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OwyzEAAAA2gAAAA8AAABkcnMvZG93bnJldi54bWxEj0tvwjAQhO9I/Q/WVuJWnCDaooBBPCV6&#10;gfI4cFzFS5w2XkexgfTf15UqcRzNzDea8bS1lbhR40vHCtJeAoI4d7rkQsHpuH4ZgvABWWPlmBT8&#10;kIfp5Kkzxky7O+/pdgiFiBD2GSowIdSZlD43ZNH3XE0cvYtrLIYom0LqBu8RbivZT5I3abHkuGCw&#10;poWh/PtwtQo+57zMP1Zfr6vzTJ4H6dalZrdRqvvczkYgArXhEf5vb7SCd/i7Em+AnP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AOwyzEAAAA2gAAAA8AAAAAAAAAAAAAAAAA&#10;nwIAAGRycy9kb3ducmV2LnhtbFBLBQYAAAAABAAEAPcAAACQAwAAAAA=&#10;">
                    <v:imagedata r:id="rId15" o:title=""/>
                    <v:path arrowok="t"/>
                  </v:shape>
                </v:group>
                <v:shapetype id="_x0000_t202" coordsize="21600,21600" o:spt="202" path="m,l,21600r21600,l21600,xe">
                  <v:stroke joinstyle="miter"/>
                  <v:path gradientshapeok="t" o:connecttype="rect"/>
                </v:shapetype>
                <v:shape id="Text Box 8"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tJ68EA&#10;AADaAAAADwAAAGRycy9kb3ducmV2LnhtbERPz2vCMBS+D/wfwhO8zdQdxqhGEVGmYHFWweujebbV&#10;5qUkme3865fDYMeP7/ds0ZtGPMj52rKCyTgBQVxYXXOp4HzavH6A8AFZY2OZFPyQh8V88DLDVNuO&#10;j/TIQyliCPsUFVQhtKmUvqjIoB/bljhyV+sMhghdKbXDLoabRr4lybs0WHNsqLClVUXFPf82Ci5d&#10;/ukOu93tq91mz8Mzz/a0zpQaDfvlFESgPvyL/9xbrSBujVfiDZDz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7SevBAAAA2gAAAA8AAAAAAAAAAAAAAAAAmAIAAGRycy9kb3du&#10;cmV2LnhtbFBLBQYAAAAABAAEAPUAAACGAwAAAAA=&#10;" fillcolor="window" stroked="f" strokeweight=".5pt">
                  <v:textbox>
                    <w:txbxContent>
                      <w:p w14:paraId="2E0E55C2" w14:textId="77777777" w:rsidR="0063689D" w:rsidRPr="00FB74EF" w:rsidRDefault="0063689D" w:rsidP="0063689D">
                        <w:pPr>
                          <w:pStyle w:val="af"/>
                          <w:pBdr>
                            <w:bottom w:val="single" w:sz="8" w:space="16" w:color="4F81BD" w:themeColor="accent1"/>
                          </w:pBdr>
                          <w:jc w:val="center"/>
                          <w:rPr>
                            <w:rFonts w:ascii="Arial" w:hAnsi="Arial" w:cs="Arial"/>
                            <w:b/>
                            <w:color w:val="0000FF"/>
                            <w:sz w:val="60"/>
                            <w:szCs w:val="60"/>
                            <w:lang w:val="ru-RU"/>
                          </w:rPr>
                        </w:pPr>
                        <w:r>
                          <w:rPr>
                            <w:rFonts w:ascii="Arial" w:hAnsi="Arial" w:cs="Arial"/>
                            <w:b/>
                            <w:bCs/>
                            <w:color w:val="0000FF"/>
                            <w:sz w:val="60"/>
                            <w:szCs w:val="60"/>
                            <w:lang w:val="ru"/>
                          </w:rPr>
                          <w:t>Навигация на офшорных объектах</w:t>
                        </w:r>
                      </w:p>
                      <w:p w14:paraId="76FCC9B7" w14:textId="77777777" w:rsidR="0063689D" w:rsidRPr="00FB74EF" w:rsidRDefault="0063689D" w:rsidP="00B70526">
                        <w:pPr>
                          <w:jc w:val="center"/>
                          <w:rPr>
                            <w:rFonts w:cs="Arial"/>
                            <w:b/>
                            <w:color w:val="0000FF"/>
                            <w:sz w:val="28"/>
                            <w:szCs w:val="28"/>
                            <w:lang w:val="ru-RU"/>
                          </w:rPr>
                        </w:pPr>
                        <w:r>
                          <w:rPr>
                            <w:rFonts w:cs="Arial"/>
                            <w:b/>
                            <w:bCs/>
                            <w:color w:val="0000FF"/>
                            <w:sz w:val="28"/>
                            <w:szCs w:val="28"/>
                            <w:lang w:val="ru"/>
                          </w:rPr>
                          <w:t>PRC-VSL-05-6003</w:t>
                        </w:r>
                      </w:p>
                      <w:p w14:paraId="5AD3744E" w14:textId="77777777" w:rsidR="0063689D" w:rsidRPr="00FB74EF" w:rsidRDefault="0063689D" w:rsidP="0063689D">
                        <w:pPr>
                          <w:rPr>
                            <w:lang w:val="ru-RU"/>
                          </w:rPr>
                        </w:pPr>
                      </w:p>
                    </w:txbxContent>
                  </v:textbox>
                </v:shape>
              </v:group>
            </w:pict>
          </w:r>
        </w:p>
        <w:p w14:paraId="099A7C70" w14:textId="77777777" w:rsidR="00B70526" w:rsidRDefault="00B70526" w:rsidP="0063689D">
          <w:pPr>
            <w:spacing w:after="200" w:line="276" w:lineRule="auto"/>
          </w:pPr>
        </w:p>
        <w:p w14:paraId="06A49B59" w14:textId="77777777" w:rsidR="00B70526" w:rsidRDefault="00B70526">
          <w:pPr>
            <w:jc w:val="left"/>
            <w:rPr>
              <w:rFonts w:cs="Arial"/>
              <w:b/>
              <w:sz w:val="32"/>
              <w:szCs w:val="32"/>
            </w:rPr>
          </w:pPr>
          <w:r>
            <w:rPr>
              <w:rFonts w:cs="Arial"/>
              <w:b/>
              <w:bCs/>
              <w:sz w:val="32"/>
              <w:szCs w:val="32"/>
              <w:lang w:val="ru"/>
            </w:rPr>
            <w:br w:type="page"/>
          </w:r>
          <w:commentRangeEnd w:id="0"/>
          <w:r w:rsidR="00E3097A">
            <w:rPr>
              <w:rStyle w:val="af1"/>
            </w:rPr>
            <w:commentReference w:id="0"/>
          </w:r>
        </w:p>
        <w:bookmarkStart w:id="1" w:name="_GoBack" w:displacedByCustomXml="next"/>
        <w:bookmarkEnd w:id="1" w:displacedByCustomXml="next"/>
      </w:sdtContent>
    </w:sdt>
    <w:p w14:paraId="73E863D2" w14:textId="77777777" w:rsidR="009D5CC5" w:rsidRPr="00863474" w:rsidRDefault="004B1BB5" w:rsidP="00581EC3">
      <w:pPr>
        <w:rPr>
          <w:rFonts w:cs="Arial"/>
          <w:b/>
          <w:sz w:val="32"/>
          <w:szCs w:val="32"/>
        </w:rPr>
      </w:pPr>
      <w:r>
        <w:rPr>
          <w:rFonts w:cs="Arial"/>
          <w:b/>
          <w:bCs/>
          <w:sz w:val="32"/>
          <w:szCs w:val="32"/>
          <w:lang w:val="ru"/>
        </w:rPr>
        <w:lastRenderedPageBreak/>
        <w:t>Содержание</w:t>
      </w:r>
    </w:p>
    <w:p w14:paraId="354A5BDC" w14:textId="77777777" w:rsidR="00C71898" w:rsidRDefault="00C71898" w:rsidP="00581EC3">
      <w:pPr>
        <w:rPr>
          <w:rFonts w:cs="Arial"/>
          <w:szCs w:val="32"/>
        </w:rPr>
      </w:pPr>
    </w:p>
    <w:p w14:paraId="00B2E868" w14:textId="77777777" w:rsidR="005E74E4" w:rsidRDefault="005E74E4" w:rsidP="00581EC3">
      <w:pPr>
        <w:rPr>
          <w:rFonts w:cs="Arial"/>
          <w:szCs w:val="32"/>
        </w:rPr>
      </w:pPr>
    </w:p>
    <w:p w14:paraId="6A8A9D51" w14:textId="77777777" w:rsidR="00FB74EF" w:rsidRDefault="005A5CD2">
      <w:pPr>
        <w:pStyle w:val="11"/>
        <w:rPr>
          <w:rFonts w:asciiTheme="minorHAnsi" w:eastAsiaTheme="minorEastAsia" w:hAnsiTheme="minorHAnsi" w:cstheme="minorBidi"/>
          <w:b w:val="0"/>
          <w:sz w:val="22"/>
          <w:szCs w:val="22"/>
          <w:lang w:val="ru-RU" w:eastAsia="ru-RU"/>
        </w:rPr>
      </w:pPr>
      <w:r>
        <w:rPr>
          <w:rFonts w:cs="Arial"/>
          <w:bCs/>
          <w:szCs w:val="32"/>
          <w:lang w:val="ru"/>
        </w:rPr>
        <w:fldChar w:fldCharType="begin"/>
      </w:r>
      <w:r>
        <w:rPr>
          <w:rFonts w:cs="Arial"/>
          <w:szCs w:val="32"/>
        </w:rPr>
        <w:instrText xml:space="preserve"> TOC \o "1-4" \h \z \u </w:instrText>
      </w:r>
      <w:r>
        <w:rPr>
          <w:rFonts w:cs="Arial"/>
          <w:szCs w:val="32"/>
        </w:rPr>
        <w:fldChar w:fldCharType="separate"/>
      </w:r>
      <w:hyperlink w:anchor="_Toc479683371" w:history="1">
        <w:r w:rsidR="00FB74EF" w:rsidRPr="002F0846">
          <w:rPr>
            <w:rStyle w:val="ab"/>
          </w:rPr>
          <w:t>1</w:t>
        </w:r>
        <w:r w:rsidR="00FB74EF">
          <w:rPr>
            <w:rFonts w:asciiTheme="minorHAnsi" w:eastAsiaTheme="minorEastAsia" w:hAnsiTheme="minorHAnsi" w:cstheme="minorBidi"/>
            <w:b w:val="0"/>
            <w:sz w:val="22"/>
            <w:szCs w:val="22"/>
            <w:lang w:val="ru-RU" w:eastAsia="ru-RU"/>
          </w:rPr>
          <w:tab/>
        </w:r>
        <w:r w:rsidR="00FB74EF" w:rsidRPr="002F0846">
          <w:rPr>
            <w:rStyle w:val="ab"/>
            <w:lang w:val="ru"/>
          </w:rPr>
          <w:t>Назначение</w:t>
        </w:r>
        <w:r w:rsidR="00FB74EF">
          <w:rPr>
            <w:webHidden/>
          </w:rPr>
          <w:tab/>
        </w:r>
        <w:r w:rsidR="00FB74EF">
          <w:rPr>
            <w:webHidden/>
          </w:rPr>
          <w:fldChar w:fldCharType="begin"/>
        </w:r>
        <w:r w:rsidR="00FB74EF">
          <w:rPr>
            <w:webHidden/>
          </w:rPr>
          <w:instrText xml:space="preserve"> PAGEREF _Toc479683371 \h </w:instrText>
        </w:r>
        <w:r w:rsidR="00FB74EF">
          <w:rPr>
            <w:webHidden/>
          </w:rPr>
        </w:r>
        <w:r w:rsidR="00FB74EF">
          <w:rPr>
            <w:webHidden/>
          </w:rPr>
          <w:fldChar w:fldCharType="separate"/>
        </w:r>
        <w:r w:rsidR="00FB74EF">
          <w:rPr>
            <w:webHidden/>
          </w:rPr>
          <w:t>2</w:t>
        </w:r>
        <w:r w:rsidR="00FB74EF">
          <w:rPr>
            <w:webHidden/>
          </w:rPr>
          <w:fldChar w:fldCharType="end"/>
        </w:r>
      </w:hyperlink>
    </w:p>
    <w:p w14:paraId="62C22DD4" w14:textId="77777777" w:rsidR="00FB74EF" w:rsidRDefault="00E3097A">
      <w:pPr>
        <w:pStyle w:val="11"/>
        <w:rPr>
          <w:rFonts w:asciiTheme="minorHAnsi" w:eastAsiaTheme="minorEastAsia" w:hAnsiTheme="minorHAnsi" w:cstheme="minorBidi"/>
          <w:b w:val="0"/>
          <w:sz w:val="22"/>
          <w:szCs w:val="22"/>
          <w:lang w:val="ru-RU" w:eastAsia="ru-RU"/>
        </w:rPr>
      </w:pPr>
      <w:hyperlink w:anchor="_Toc479683372" w:history="1">
        <w:r w:rsidR="00FB74EF" w:rsidRPr="002F0846">
          <w:rPr>
            <w:rStyle w:val="ab"/>
          </w:rPr>
          <w:t>2</w:t>
        </w:r>
        <w:r w:rsidR="00FB74EF">
          <w:rPr>
            <w:rFonts w:asciiTheme="minorHAnsi" w:eastAsiaTheme="minorEastAsia" w:hAnsiTheme="minorHAnsi" w:cstheme="minorBidi"/>
            <w:b w:val="0"/>
            <w:sz w:val="22"/>
            <w:szCs w:val="22"/>
            <w:lang w:val="ru-RU" w:eastAsia="ru-RU"/>
          </w:rPr>
          <w:tab/>
        </w:r>
        <w:r w:rsidR="00FB74EF" w:rsidRPr="002F0846">
          <w:rPr>
            <w:rStyle w:val="ab"/>
            <w:lang w:val="ru"/>
          </w:rPr>
          <w:t>Область применения</w:t>
        </w:r>
        <w:r w:rsidR="00FB74EF">
          <w:rPr>
            <w:webHidden/>
          </w:rPr>
          <w:tab/>
        </w:r>
        <w:r w:rsidR="00FB74EF">
          <w:rPr>
            <w:webHidden/>
          </w:rPr>
          <w:fldChar w:fldCharType="begin"/>
        </w:r>
        <w:r w:rsidR="00FB74EF">
          <w:rPr>
            <w:webHidden/>
          </w:rPr>
          <w:instrText xml:space="preserve"> PAGEREF _Toc479683372 \h </w:instrText>
        </w:r>
        <w:r w:rsidR="00FB74EF">
          <w:rPr>
            <w:webHidden/>
          </w:rPr>
        </w:r>
        <w:r w:rsidR="00FB74EF">
          <w:rPr>
            <w:webHidden/>
          </w:rPr>
          <w:fldChar w:fldCharType="separate"/>
        </w:r>
        <w:r w:rsidR="00FB74EF">
          <w:rPr>
            <w:webHidden/>
          </w:rPr>
          <w:t>2</w:t>
        </w:r>
        <w:r w:rsidR="00FB74EF">
          <w:rPr>
            <w:webHidden/>
          </w:rPr>
          <w:fldChar w:fldCharType="end"/>
        </w:r>
      </w:hyperlink>
    </w:p>
    <w:p w14:paraId="4E64F78E" w14:textId="77777777" w:rsidR="00FB74EF" w:rsidRDefault="00E3097A">
      <w:pPr>
        <w:pStyle w:val="11"/>
        <w:rPr>
          <w:rFonts w:asciiTheme="minorHAnsi" w:eastAsiaTheme="minorEastAsia" w:hAnsiTheme="minorHAnsi" w:cstheme="minorBidi"/>
          <w:b w:val="0"/>
          <w:sz w:val="22"/>
          <w:szCs w:val="22"/>
          <w:lang w:val="ru-RU" w:eastAsia="ru-RU"/>
        </w:rPr>
      </w:pPr>
      <w:hyperlink w:anchor="_Toc479683373" w:history="1">
        <w:r w:rsidR="00FB74EF" w:rsidRPr="002F0846">
          <w:rPr>
            <w:rStyle w:val="ab"/>
          </w:rPr>
          <w:t>3</w:t>
        </w:r>
        <w:r w:rsidR="00FB74EF">
          <w:rPr>
            <w:rFonts w:asciiTheme="minorHAnsi" w:eastAsiaTheme="minorEastAsia" w:hAnsiTheme="minorHAnsi" w:cstheme="minorBidi"/>
            <w:b w:val="0"/>
            <w:sz w:val="22"/>
            <w:szCs w:val="22"/>
            <w:lang w:val="ru-RU" w:eastAsia="ru-RU"/>
          </w:rPr>
          <w:tab/>
        </w:r>
        <w:r w:rsidR="00FB74EF" w:rsidRPr="002F0846">
          <w:rPr>
            <w:rStyle w:val="ab"/>
            <w:lang w:val="ru"/>
          </w:rPr>
          <w:t>Ответственность, полномочия и подотчетность</w:t>
        </w:r>
        <w:r w:rsidR="00FB74EF">
          <w:rPr>
            <w:webHidden/>
          </w:rPr>
          <w:tab/>
        </w:r>
        <w:r w:rsidR="00FB74EF">
          <w:rPr>
            <w:webHidden/>
          </w:rPr>
          <w:fldChar w:fldCharType="begin"/>
        </w:r>
        <w:r w:rsidR="00FB74EF">
          <w:rPr>
            <w:webHidden/>
          </w:rPr>
          <w:instrText xml:space="preserve"> PAGEREF _Toc479683373 \h </w:instrText>
        </w:r>
        <w:r w:rsidR="00FB74EF">
          <w:rPr>
            <w:webHidden/>
          </w:rPr>
        </w:r>
        <w:r w:rsidR="00FB74EF">
          <w:rPr>
            <w:webHidden/>
          </w:rPr>
          <w:fldChar w:fldCharType="separate"/>
        </w:r>
        <w:r w:rsidR="00FB74EF">
          <w:rPr>
            <w:webHidden/>
          </w:rPr>
          <w:t>2</w:t>
        </w:r>
        <w:r w:rsidR="00FB74EF">
          <w:rPr>
            <w:webHidden/>
          </w:rPr>
          <w:fldChar w:fldCharType="end"/>
        </w:r>
      </w:hyperlink>
    </w:p>
    <w:p w14:paraId="1279DEC0" w14:textId="77777777" w:rsidR="00FB74EF" w:rsidRDefault="00E3097A">
      <w:pPr>
        <w:pStyle w:val="11"/>
        <w:rPr>
          <w:rFonts w:asciiTheme="minorHAnsi" w:eastAsiaTheme="minorEastAsia" w:hAnsiTheme="minorHAnsi" w:cstheme="minorBidi"/>
          <w:b w:val="0"/>
          <w:sz w:val="22"/>
          <w:szCs w:val="22"/>
          <w:lang w:val="ru-RU" w:eastAsia="ru-RU"/>
        </w:rPr>
      </w:pPr>
      <w:hyperlink w:anchor="_Toc479683374" w:history="1">
        <w:r w:rsidR="00FB74EF" w:rsidRPr="002F0846">
          <w:rPr>
            <w:rStyle w:val="ab"/>
          </w:rPr>
          <w:t>4</w:t>
        </w:r>
        <w:r w:rsidR="00FB74EF">
          <w:rPr>
            <w:rFonts w:asciiTheme="minorHAnsi" w:eastAsiaTheme="minorEastAsia" w:hAnsiTheme="minorHAnsi" w:cstheme="minorBidi"/>
            <w:b w:val="0"/>
            <w:sz w:val="22"/>
            <w:szCs w:val="22"/>
            <w:lang w:val="ru-RU" w:eastAsia="ru-RU"/>
          </w:rPr>
          <w:tab/>
        </w:r>
        <w:r w:rsidR="00FB74EF" w:rsidRPr="002F0846">
          <w:rPr>
            <w:rStyle w:val="ab"/>
            <w:lang w:val="ru"/>
          </w:rPr>
          <w:t>Описание</w:t>
        </w:r>
        <w:r w:rsidR="00FB74EF">
          <w:rPr>
            <w:webHidden/>
          </w:rPr>
          <w:tab/>
        </w:r>
        <w:r w:rsidR="00FB74EF">
          <w:rPr>
            <w:webHidden/>
          </w:rPr>
          <w:fldChar w:fldCharType="begin"/>
        </w:r>
        <w:r w:rsidR="00FB74EF">
          <w:rPr>
            <w:webHidden/>
          </w:rPr>
          <w:instrText xml:space="preserve"> PAGEREF _Toc479683374 \h </w:instrText>
        </w:r>
        <w:r w:rsidR="00FB74EF">
          <w:rPr>
            <w:webHidden/>
          </w:rPr>
        </w:r>
        <w:r w:rsidR="00FB74EF">
          <w:rPr>
            <w:webHidden/>
          </w:rPr>
          <w:fldChar w:fldCharType="separate"/>
        </w:r>
        <w:r w:rsidR="00FB74EF">
          <w:rPr>
            <w:webHidden/>
          </w:rPr>
          <w:t>3</w:t>
        </w:r>
        <w:r w:rsidR="00FB74EF">
          <w:rPr>
            <w:webHidden/>
          </w:rPr>
          <w:fldChar w:fldCharType="end"/>
        </w:r>
      </w:hyperlink>
    </w:p>
    <w:p w14:paraId="68632F42" w14:textId="77777777" w:rsidR="00FB74EF" w:rsidRDefault="00E3097A">
      <w:pPr>
        <w:pStyle w:val="21"/>
        <w:rPr>
          <w:rFonts w:asciiTheme="minorHAnsi" w:eastAsiaTheme="minorEastAsia" w:hAnsiTheme="minorHAnsi" w:cstheme="minorBidi"/>
          <w:noProof/>
          <w:sz w:val="22"/>
          <w:szCs w:val="22"/>
          <w:lang w:val="ru-RU" w:eastAsia="ru-RU"/>
        </w:rPr>
      </w:pPr>
      <w:hyperlink w:anchor="_Toc479683375" w:history="1">
        <w:r w:rsidR="00FB74EF" w:rsidRPr="002F0846">
          <w:rPr>
            <w:rStyle w:val="ab"/>
            <w:noProof/>
          </w:rPr>
          <w:t>4.1</w:t>
        </w:r>
        <w:r w:rsidR="00FB74EF">
          <w:rPr>
            <w:rFonts w:asciiTheme="minorHAnsi" w:eastAsiaTheme="minorEastAsia" w:hAnsiTheme="minorHAnsi" w:cstheme="minorBidi"/>
            <w:noProof/>
            <w:sz w:val="22"/>
            <w:szCs w:val="22"/>
            <w:lang w:val="ru-RU" w:eastAsia="ru-RU"/>
          </w:rPr>
          <w:tab/>
        </w:r>
        <w:r w:rsidR="00FB74EF" w:rsidRPr="002F0846">
          <w:rPr>
            <w:rStyle w:val="ab"/>
            <w:noProof/>
            <w:lang w:val="ru"/>
          </w:rPr>
          <w:t>Работа на морских объектах</w:t>
        </w:r>
        <w:r w:rsidR="00FB74EF">
          <w:rPr>
            <w:noProof/>
            <w:webHidden/>
          </w:rPr>
          <w:tab/>
        </w:r>
        <w:r w:rsidR="00FB74EF">
          <w:rPr>
            <w:noProof/>
            <w:webHidden/>
          </w:rPr>
          <w:fldChar w:fldCharType="begin"/>
        </w:r>
        <w:r w:rsidR="00FB74EF">
          <w:rPr>
            <w:noProof/>
            <w:webHidden/>
          </w:rPr>
          <w:instrText xml:space="preserve"> PAGEREF _Toc479683375 \h </w:instrText>
        </w:r>
        <w:r w:rsidR="00FB74EF">
          <w:rPr>
            <w:noProof/>
            <w:webHidden/>
          </w:rPr>
        </w:r>
        <w:r w:rsidR="00FB74EF">
          <w:rPr>
            <w:noProof/>
            <w:webHidden/>
          </w:rPr>
          <w:fldChar w:fldCharType="separate"/>
        </w:r>
        <w:r w:rsidR="00FB74EF">
          <w:rPr>
            <w:noProof/>
            <w:webHidden/>
          </w:rPr>
          <w:t>3</w:t>
        </w:r>
        <w:r w:rsidR="00FB74EF">
          <w:rPr>
            <w:noProof/>
            <w:webHidden/>
          </w:rPr>
          <w:fldChar w:fldCharType="end"/>
        </w:r>
      </w:hyperlink>
    </w:p>
    <w:p w14:paraId="4018EA11" w14:textId="77777777" w:rsidR="00FB74EF" w:rsidRDefault="00E3097A">
      <w:pPr>
        <w:pStyle w:val="31"/>
        <w:rPr>
          <w:rFonts w:asciiTheme="minorHAnsi" w:eastAsiaTheme="minorEastAsia" w:hAnsiTheme="minorHAnsi" w:cstheme="minorBidi"/>
          <w:noProof/>
          <w:sz w:val="22"/>
          <w:szCs w:val="22"/>
          <w:lang w:val="ru-RU" w:eastAsia="ru-RU"/>
        </w:rPr>
      </w:pPr>
      <w:hyperlink w:anchor="_Toc479683376" w:history="1">
        <w:r w:rsidR="00FB74EF" w:rsidRPr="002F0846">
          <w:rPr>
            <w:rStyle w:val="ab"/>
            <w:noProof/>
          </w:rPr>
          <w:t>4.1.1</w:t>
        </w:r>
        <w:r w:rsidR="00FB74EF">
          <w:rPr>
            <w:rFonts w:asciiTheme="minorHAnsi" w:eastAsiaTheme="minorEastAsia" w:hAnsiTheme="minorHAnsi" w:cstheme="minorBidi"/>
            <w:noProof/>
            <w:sz w:val="22"/>
            <w:szCs w:val="22"/>
            <w:lang w:val="ru-RU" w:eastAsia="ru-RU"/>
          </w:rPr>
          <w:tab/>
        </w:r>
        <w:r w:rsidR="00FB74EF" w:rsidRPr="002F0846">
          <w:rPr>
            <w:rStyle w:val="ab"/>
            <w:noProof/>
            <w:lang w:val="ru"/>
          </w:rPr>
          <w:t>Подход к объекту</w:t>
        </w:r>
        <w:r w:rsidR="00FB74EF">
          <w:rPr>
            <w:noProof/>
            <w:webHidden/>
          </w:rPr>
          <w:tab/>
        </w:r>
        <w:r w:rsidR="00FB74EF">
          <w:rPr>
            <w:noProof/>
            <w:webHidden/>
          </w:rPr>
          <w:fldChar w:fldCharType="begin"/>
        </w:r>
        <w:r w:rsidR="00FB74EF">
          <w:rPr>
            <w:noProof/>
            <w:webHidden/>
          </w:rPr>
          <w:instrText xml:space="preserve"> PAGEREF _Toc479683376 \h </w:instrText>
        </w:r>
        <w:r w:rsidR="00FB74EF">
          <w:rPr>
            <w:noProof/>
            <w:webHidden/>
          </w:rPr>
        </w:r>
        <w:r w:rsidR="00FB74EF">
          <w:rPr>
            <w:noProof/>
            <w:webHidden/>
          </w:rPr>
          <w:fldChar w:fldCharType="separate"/>
        </w:r>
        <w:r w:rsidR="00FB74EF">
          <w:rPr>
            <w:noProof/>
            <w:webHidden/>
          </w:rPr>
          <w:t>3</w:t>
        </w:r>
        <w:r w:rsidR="00FB74EF">
          <w:rPr>
            <w:noProof/>
            <w:webHidden/>
          </w:rPr>
          <w:fldChar w:fldCharType="end"/>
        </w:r>
      </w:hyperlink>
    </w:p>
    <w:p w14:paraId="16D86805" w14:textId="77777777" w:rsidR="00FB74EF" w:rsidRDefault="00E3097A">
      <w:pPr>
        <w:pStyle w:val="31"/>
        <w:rPr>
          <w:rFonts w:asciiTheme="minorHAnsi" w:eastAsiaTheme="minorEastAsia" w:hAnsiTheme="minorHAnsi" w:cstheme="minorBidi"/>
          <w:noProof/>
          <w:sz w:val="22"/>
          <w:szCs w:val="22"/>
          <w:lang w:val="ru-RU" w:eastAsia="ru-RU"/>
        </w:rPr>
      </w:pPr>
      <w:hyperlink w:anchor="_Toc479683377" w:history="1">
        <w:r w:rsidR="00FB74EF" w:rsidRPr="002F0846">
          <w:rPr>
            <w:rStyle w:val="ab"/>
            <w:noProof/>
          </w:rPr>
          <w:t>4.1.2</w:t>
        </w:r>
        <w:r w:rsidR="00FB74EF">
          <w:rPr>
            <w:rFonts w:asciiTheme="minorHAnsi" w:eastAsiaTheme="minorEastAsia" w:hAnsiTheme="minorHAnsi" w:cstheme="minorBidi"/>
            <w:noProof/>
            <w:sz w:val="22"/>
            <w:szCs w:val="22"/>
            <w:lang w:val="ru-RU" w:eastAsia="ru-RU"/>
          </w:rPr>
          <w:tab/>
        </w:r>
        <w:r w:rsidR="00FB74EF" w:rsidRPr="002F0846">
          <w:rPr>
            <w:rStyle w:val="ab"/>
            <w:noProof/>
            <w:lang w:val="ru"/>
          </w:rPr>
          <w:t>Вхождение в 500-метровую зону</w:t>
        </w:r>
        <w:r w:rsidR="00FB74EF">
          <w:rPr>
            <w:noProof/>
            <w:webHidden/>
          </w:rPr>
          <w:tab/>
        </w:r>
        <w:r w:rsidR="00FB74EF">
          <w:rPr>
            <w:noProof/>
            <w:webHidden/>
          </w:rPr>
          <w:fldChar w:fldCharType="begin"/>
        </w:r>
        <w:r w:rsidR="00FB74EF">
          <w:rPr>
            <w:noProof/>
            <w:webHidden/>
          </w:rPr>
          <w:instrText xml:space="preserve"> PAGEREF _Toc479683377 \h </w:instrText>
        </w:r>
        <w:r w:rsidR="00FB74EF">
          <w:rPr>
            <w:noProof/>
            <w:webHidden/>
          </w:rPr>
        </w:r>
        <w:r w:rsidR="00FB74EF">
          <w:rPr>
            <w:noProof/>
            <w:webHidden/>
          </w:rPr>
          <w:fldChar w:fldCharType="separate"/>
        </w:r>
        <w:r w:rsidR="00FB74EF">
          <w:rPr>
            <w:noProof/>
            <w:webHidden/>
          </w:rPr>
          <w:t>3</w:t>
        </w:r>
        <w:r w:rsidR="00FB74EF">
          <w:rPr>
            <w:noProof/>
            <w:webHidden/>
          </w:rPr>
          <w:fldChar w:fldCharType="end"/>
        </w:r>
      </w:hyperlink>
    </w:p>
    <w:p w14:paraId="071B3321" w14:textId="77777777" w:rsidR="00FB74EF" w:rsidRDefault="00E3097A">
      <w:pPr>
        <w:pStyle w:val="31"/>
        <w:rPr>
          <w:rFonts w:asciiTheme="minorHAnsi" w:eastAsiaTheme="minorEastAsia" w:hAnsiTheme="minorHAnsi" w:cstheme="minorBidi"/>
          <w:noProof/>
          <w:sz w:val="22"/>
          <w:szCs w:val="22"/>
          <w:lang w:val="ru-RU" w:eastAsia="ru-RU"/>
        </w:rPr>
      </w:pPr>
      <w:hyperlink w:anchor="_Toc479683378" w:history="1">
        <w:r w:rsidR="00FB74EF" w:rsidRPr="002F0846">
          <w:rPr>
            <w:rStyle w:val="ab"/>
            <w:noProof/>
          </w:rPr>
          <w:t>4.1.3</w:t>
        </w:r>
        <w:r w:rsidR="00FB74EF">
          <w:rPr>
            <w:rFonts w:asciiTheme="minorHAnsi" w:eastAsiaTheme="minorEastAsia" w:hAnsiTheme="minorHAnsi" w:cstheme="minorBidi"/>
            <w:noProof/>
            <w:sz w:val="22"/>
            <w:szCs w:val="22"/>
            <w:lang w:val="ru-RU" w:eastAsia="ru-RU"/>
          </w:rPr>
          <w:tab/>
        </w:r>
        <w:r w:rsidR="00FB74EF" w:rsidRPr="002F0846">
          <w:rPr>
            <w:rStyle w:val="ab"/>
            <w:noProof/>
            <w:lang w:val="ru"/>
          </w:rPr>
          <w:t>Работа на объекте</w:t>
        </w:r>
        <w:r w:rsidR="00FB74EF">
          <w:rPr>
            <w:noProof/>
            <w:webHidden/>
          </w:rPr>
          <w:tab/>
        </w:r>
        <w:r w:rsidR="00FB74EF">
          <w:rPr>
            <w:noProof/>
            <w:webHidden/>
          </w:rPr>
          <w:fldChar w:fldCharType="begin"/>
        </w:r>
        <w:r w:rsidR="00FB74EF">
          <w:rPr>
            <w:noProof/>
            <w:webHidden/>
          </w:rPr>
          <w:instrText xml:space="preserve"> PAGEREF _Toc479683378 \h </w:instrText>
        </w:r>
        <w:r w:rsidR="00FB74EF">
          <w:rPr>
            <w:noProof/>
            <w:webHidden/>
          </w:rPr>
        </w:r>
        <w:r w:rsidR="00FB74EF">
          <w:rPr>
            <w:noProof/>
            <w:webHidden/>
          </w:rPr>
          <w:fldChar w:fldCharType="separate"/>
        </w:r>
        <w:r w:rsidR="00FB74EF">
          <w:rPr>
            <w:noProof/>
            <w:webHidden/>
          </w:rPr>
          <w:t>4</w:t>
        </w:r>
        <w:r w:rsidR="00FB74EF">
          <w:rPr>
            <w:noProof/>
            <w:webHidden/>
          </w:rPr>
          <w:fldChar w:fldCharType="end"/>
        </w:r>
      </w:hyperlink>
    </w:p>
    <w:p w14:paraId="39852C04" w14:textId="77777777" w:rsidR="00FB74EF" w:rsidRDefault="00E3097A">
      <w:pPr>
        <w:pStyle w:val="31"/>
        <w:rPr>
          <w:rFonts w:asciiTheme="minorHAnsi" w:eastAsiaTheme="minorEastAsia" w:hAnsiTheme="minorHAnsi" w:cstheme="minorBidi"/>
          <w:noProof/>
          <w:sz w:val="22"/>
          <w:szCs w:val="22"/>
          <w:lang w:val="ru-RU" w:eastAsia="ru-RU"/>
        </w:rPr>
      </w:pPr>
      <w:hyperlink w:anchor="_Toc479683379" w:history="1">
        <w:r w:rsidR="00FB74EF" w:rsidRPr="002F0846">
          <w:rPr>
            <w:rStyle w:val="ab"/>
            <w:noProof/>
          </w:rPr>
          <w:t>4.1.4</w:t>
        </w:r>
        <w:r w:rsidR="00FB74EF">
          <w:rPr>
            <w:rFonts w:asciiTheme="minorHAnsi" w:eastAsiaTheme="minorEastAsia" w:hAnsiTheme="minorHAnsi" w:cstheme="minorBidi"/>
            <w:noProof/>
            <w:sz w:val="22"/>
            <w:szCs w:val="22"/>
            <w:lang w:val="ru-RU" w:eastAsia="ru-RU"/>
          </w:rPr>
          <w:tab/>
        </w:r>
        <w:r w:rsidR="00FB74EF" w:rsidRPr="002F0846">
          <w:rPr>
            <w:rStyle w:val="ab"/>
            <w:noProof/>
            <w:lang w:val="ru"/>
          </w:rPr>
          <w:t>Перед отходом</w:t>
        </w:r>
        <w:r w:rsidR="00FB74EF">
          <w:rPr>
            <w:noProof/>
            <w:webHidden/>
          </w:rPr>
          <w:tab/>
        </w:r>
        <w:r w:rsidR="00FB74EF">
          <w:rPr>
            <w:noProof/>
            <w:webHidden/>
          </w:rPr>
          <w:fldChar w:fldCharType="begin"/>
        </w:r>
        <w:r w:rsidR="00FB74EF">
          <w:rPr>
            <w:noProof/>
            <w:webHidden/>
          </w:rPr>
          <w:instrText xml:space="preserve"> PAGEREF _Toc479683379 \h </w:instrText>
        </w:r>
        <w:r w:rsidR="00FB74EF">
          <w:rPr>
            <w:noProof/>
            <w:webHidden/>
          </w:rPr>
        </w:r>
        <w:r w:rsidR="00FB74EF">
          <w:rPr>
            <w:noProof/>
            <w:webHidden/>
          </w:rPr>
          <w:fldChar w:fldCharType="separate"/>
        </w:r>
        <w:r w:rsidR="00FB74EF">
          <w:rPr>
            <w:noProof/>
            <w:webHidden/>
          </w:rPr>
          <w:t>4</w:t>
        </w:r>
        <w:r w:rsidR="00FB74EF">
          <w:rPr>
            <w:noProof/>
            <w:webHidden/>
          </w:rPr>
          <w:fldChar w:fldCharType="end"/>
        </w:r>
      </w:hyperlink>
    </w:p>
    <w:p w14:paraId="44F663AE" w14:textId="77777777" w:rsidR="00FB74EF" w:rsidRDefault="00E3097A">
      <w:pPr>
        <w:pStyle w:val="31"/>
        <w:rPr>
          <w:rFonts w:asciiTheme="minorHAnsi" w:eastAsiaTheme="minorEastAsia" w:hAnsiTheme="minorHAnsi" w:cstheme="minorBidi"/>
          <w:noProof/>
          <w:sz w:val="22"/>
          <w:szCs w:val="22"/>
          <w:lang w:val="ru-RU" w:eastAsia="ru-RU"/>
        </w:rPr>
      </w:pPr>
      <w:hyperlink w:anchor="_Toc479683380" w:history="1">
        <w:r w:rsidR="00FB74EF" w:rsidRPr="002F0846">
          <w:rPr>
            <w:rStyle w:val="ab"/>
            <w:noProof/>
          </w:rPr>
          <w:t>4.1.5</w:t>
        </w:r>
        <w:r w:rsidR="00FB74EF">
          <w:rPr>
            <w:rFonts w:asciiTheme="minorHAnsi" w:eastAsiaTheme="minorEastAsia" w:hAnsiTheme="minorHAnsi" w:cstheme="minorBidi"/>
            <w:noProof/>
            <w:sz w:val="22"/>
            <w:szCs w:val="22"/>
            <w:lang w:val="ru-RU" w:eastAsia="ru-RU"/>
          </w:rPr>
          <w:tab/>
        </w:r>
        <w:r w:rsidR="00FB74EF" w:rsidRPr="002F0846">
          <w:rPr>
            <w:rStyle w:val="ab"/>
            <w:noProof/>
            <w:lang w:val="ru"/>
          </w:rPr>
          <w:t>Стоянка наготове у офшорных объектов</w:t>
        </w:r>
        <w:r w:rsidR="00FB74EF">
          <w:rPr>
            <w:noProof/>
            <w:webHidden/>
          </w:rPr>
          <w:tab/>
        </w:r>
        <w:r w:rsidR="00FB74EF">
          <w:rPr>
            <w:noProof/>
            <w:webHidden/>
          </w:rPr>
          <w:fldChar w:fldCharType="begin"/>
        </w:r>
        <w:r w:rsidR="00FB74EF">
          <w:rPr>
            <w:noProof/>
            <w:webHidden/>
          </w:rPr>
          <w:instrText xml:space="preserve"> PAGEREF _Toc479683380 \h </w:instrText>
        </w:r>
        <w:r w:rsidR="00FB74EF">
          <w:rPr>
            <w:noProof/>
            <w:webHidden/>
          </w:rPr>
        </w:r>
        <w:r w:rsidR="00FB74EF">
          <w:rPr>
            <w:noProof/>
            <w:webHidden/>
          </w:rPr>
          <w:fldChar w:fldCharType="separate"/>
        </w:r>
        <w:r w:rsidR="00FB74EF">
          <w:rPr>
            <w:noProof/>
            <w:webHidden/>
          </w:rPr>
          <w:t>5</w:t>
        </w:r>
        <w:r w:rsidR="00FB74EF">
          <w:rPr>
            <w:noProof/>
            <w:webHidden/>
          </w:rPr>
          <w:fldChar w:fldCharType="end"/>
        </w:r>
      </w:hyperlink>
    </w:p>
    <w:p w14:paraId="3B5AD5F7" w14:textId="77777777" w:rsidR="00FB74EF" w:rsidRDefault="00E3097A">
      <w:pPr>
        <w:pStyle w:val="31"/>
        <w:rPr>
          <w:rFonts w:asciiTheme="minorHAnsi" w:eastAsiaTheme="minorEastAsia" w:hAnsiTheme="minorHAnsi" w:cstheme="minorBidi"/>
          <w:noProof/>
          <w:sz w:val="22"/>
          <w:szCs w:val="22"/>
          <w:lang w:val="ru-RU" w:eastAsia="ru-RU"/>
        </w:rPr>
      </w:pPr>
      <w:hyperlink w:anchor="_Toc479683381" w:history="1">
        <w:r w:rsidR="00FB74EF" w:rsidRPr="002F0846">
          <w:rPr>
            <w:rStyle w:val="ab"/>
            <w:noProof/>
            <w:lang w:val="ru-RU"/>
          </w:rPr>
          <w:t>4.1.6</w:t>
        </w:r>
        <w:r w:rsidR="00FB74EF">
          <w:rPr>
            <w:rFonts w:asciiTheme="minorHAnsi" w:eastAsiaTheme="minorEastAsia" w:hAnsiTheme="minorHAnsi" w:cstheme="minorBidi"/>
            <w:noProof/>
            <w:sz w:val="22"/>
            <w:szCs w:val="22"/>
            <w:lang w:val="ru-RU" w:eastAsia="ru-RU"/>
          </w:rPr>
          <w:tab/>
        </w:r>
        <w:r w:rsidR="00FB74EF" w:rsidRPr="002F0846">
          <w:rPr>
            <w:rStyle w:val="ab"/>
            <w:noProof/>
            <w:lang w:val="ru"/>
          </w:rPr>
          <w:t>Работы на наветренной стороне / против течения</w:t>
        </w:r>
        <w:r w:rsidR="00FB74EF">
          <w:rPr>
            <w:noProof/>
            <w:webHidden/>
          </w:rPr>
          <w:tab/>
        </w:r>
        <w:r w:rsidR="00FB74EF">
          <w:rPr>
            <w:noProof/>
            <w:webHidden/>
          </w:rPr>
          <w:fldChar w:fldCharType="begin"/>
        </w:r>
        <w:r w:rsidR="00FB74EF">
          <w:rPr>
            <w:noProof/>
            <w:webHidden/>
          </w:rPr>
          <w:instrText xml:space="preserve"> PAGEREF _Toc479683381 \h </w:instrText>
        </w:r>
        <w:r w:rsidR="00FB74EF">
          <w:rPr>
            <w:noProof/>
            <w:webHidden/>
          </w:rPr>
        </w:r>
        <w:r w:rsidR="00FB74EF">
          <w:rPr>
            <w:noProof/>
            <w:webHidden/>
          </w:rPr>
          <w:fldChar w:fldCharType="separate"/>
        </w:r>
        <w:r w:rsidR="00FB74EF">
          <w:rPr>
            <w:noProof/>
            <w:webHidden/>
          </w:rPr>
          <w:t>6</w:t>
        </w:r>
        <w:r w:rsidR="00FB74EF">
          <w:rPr>
            <w:noProof/>
            <w:webHidden/>
          </w:rPr>
          <w:fldChar w:fldCharType="end"/>
        </w:r>
      </w:hyperlink>
    </w:p>
    <w:p w14:paraId="26CF30B6" w14:textId="77777777" w:rsidR="00FB74EF" w:rsidRDefault="00E3097A">
      <w:pPr>
        <w:pStyle w:val="21"/>
        <w:rPr>
          <w:rFonts w:asciiTheme="minorHAnsi" w:eastAsiaTheme="minorEastAsia" w:hAnsiTheme="minorHAnsi" w:cstheme="minorBidi"/>
          <w:noProof/>
          <w:sz w:val="22"/>
          <w:szCs w:val="22"/>
          <w:lang w:val="ru-RU" w:eastAsia="ru-RU"/>
        </w:rPr>
      </w:pPr>
      <w:hyperlink w:anchor="_Toc479683382" w:history="1">
        <w:r w:rsidR="00FB74EF" w:rsidRPr="002F0846">
          <w:rPr>
            <w:rStyle w:val="ab"/>
            <w:noProof/>
          </w:rPr>
          <w:t>4.2</w:t>
        </w:r>
        <w:r w:rsidR="00FB74EF">
          <w:rPr>
            <w:rFonts w:asciiTheme="minorHAnsi" w:eastAsiaTheme="minorEastAsia" w:hAnsiTheme="minorHAnsi" w:cstheme="minorBidi"/>
            <w:noProof/>
            <w:sz w:val="22"/>
            <w:szCs w:val="22"/>
            <w:lang w:val="ru-RU" w:eastAsia="ru-RU"/>
          </w:rPr>
          <w:tab/>
        </w:r>
        <w:r w:rsidR="00FB74EF" w:rsidRPr="002F0846">
          <w:rPr>
            <w:rStyle w:val="ab"/>
            <w:noProof/>
            <w:lang w:val="ru"/>
          </w:rPr>
          <w:t>Маневрирование</w:t>
        </w:r>
        <w:r w:rsidR="00FB74EF">
          <w:rPr>
            <w:noProof/>
            <w:webHidden/>
          </w:rPr>
          <w:tab/>
        </w:r>
        <w:r w:rsidR="00FB74EF">
          <w:rPr>
            <w:noProof/>
            <w:webHidden/>
          </w:rPr>
          <w:fldChar w:fldCharType="begin"/>
        </w:r>
        <w:r w:rsidR="00FB74EF">
          <w:rPr>
            <w:noProof/>
            <w:webHidden/>
          </w:rPr>
          <w:instrText xml:space="preserve"> PAGEREF _Toc479683382 \h </w:instrText>
        </w:r>
        <w:r w:rsidR="00FB74EF">
          <w:rPr>
            <w:noProof/>
            <w:webHidden/>
          </w:rPr>
        </w:r>
        <w:r w:rsidR="00FB74EF">
          <w:rPr>
            <w:noProof/>
            <w:webHidden/>
          </w:rPr>
          <w:fldChar w:fldCharType="separate"/>
        </w:r>
        <w:r w:rsidR="00FB74EF">
          <w:rPr>
            <w:noProof/>
            <w:webHidden/>
          </w:rPr>
          <w:t>6</w:t>
        </w:r>
        <w:r w:rsidR="00FB74EF">
          <w:rPr>
            <w:noProof/>
            <w:webHidden/>
          </w:rPr>
          <w:fldChar w:fldCharType="end"/>
        </w:r>
      </w:hyperlink>
    </w:p>
    <w:p w14:paraId="758C70A2" w14:textId="77777777" w:rsidR="00FB74EF" w:rsidRDefault="00E3097A">
      <w:pPr>
        <w:pStyle w:val="31"/>
        <w:rPr>
          <w:rFonts w:asciiTheme="minorHAnsi" w:eastAsiaTheme="minorEastAsia" w:hAnsiTheme="minorHAnsi" w:cstheme="minorBidi"/>
          <w:noProof/>
          <w:sz w:val="22"/>
          <w:szCs w:val="22"/>
          <w:lang w:val="ru-RU" w:eastAsia="ru-RU"/>
        </w:rPr>
      </w:pPr>
      <w:hyperlink w:anchor="_Toc479683383" w:history="1">
        <w:r w:rsidR="00FB74EF" w:rsidRPr="002F0846">
          <w:rPr>
            <w:rStyle w:val="ab"/>
            <w:noProof/>
          </w:rPr>
          <w:t>4.2.1</w:t>
        </w:r>
        <w:r w:rsidR="00FB74EF">
          <w:rPr>
            <w:rFonts w:asciiTheme="minorHAnsi" w:eastAsiaTheme="minorEastAsia" w:hAnsiTheme="minorHAnsi" w:cstheme="minorBidi"/>
            <w:noProof/>
            <w:sz w:val="22"/>
            <w:szCs w:val="22"/>
            <w:lang w:val="ru-RU" w:eastAsia="ru-RU"/>
          </w:rPr>
          <w:tab/>
        </w:r>
        <w:r w:rsidR="00FB74EF" w:rsidRPr="002F0846">
          <w:rPr>
            <w:rStyle w:val="ab"/>
            <w:noProof/>
            <w:lang w:val="ru"/>
          </w:rPr>
          <w:t>Передача управления маневрами</w:t>
        </w:r>
        <w:r w:rsidR="00FB74EF">
          <w:rPr>
            <w:noProof/>
            <w:webHidden/>
          </w:rPr>
          <w:tab/>
        </w:r>
        <w:r w:rsidR="00FB74EF">
          <w:rPr>
            <w:noProof/>
            <w:webHidden/>
          </w:rPr>
          <w:fldChar w:fldCharType="begin"/>
        </w:r>
        <w:r w:rsidR="00FB74EF">
          <w:rPr>
            <w:noProof/>
            <w:webHidden/>
          </w:rPr>
          <w:instrText xml:space="preserve"> PAGEREF _Toc479683383 \h </w:instrText>
        </w:r>
        <w:r w:rsidR="00FB74EF">
          <w:rPr>
            <w:noProof/>
            <w:webHidden/>
          </w:rPr>
        </w:r>
        <w:r w:rsidR="00FB74EF">
          <w:rPr>
            <w:noProof/>
            <w:webHidden/>
          </w:rPr>
          <w:fldChar w:fldCharType="separate"/>
        </w:r>
        <w:r w:rsidR="00FB74EF">
          <w:rPr>
            <w:noProof/>
            <w:webHidden/>
          </w:rPr>
          <w:t>6</w:t>
        </w:r>
        <w:r w:rsidR="00FB74EF">
          <w:rPr>
            <w:noProof/>
            <w:webHidden/>
          </w:rPr>
          <w:fldChar w:fldCharType="end"/>
        </w:r>
      </w:hyperlink>
    </w:p>
    <w:p w14:paraId="27C9F1BC" w14:textId="77777777" w:rsidR="00FB74EF" w:rsidRDefault="00E3097A">
      <w:pPr>
        <w:pStyle w:val="11"/>
        <w:rPr>
          <w:rFonts w:asciiTheme="minorHAnsi" w:eastAsiaTheme="minorEastAsia" w:hAnsiTheme="minorHAnsi" w:cstheme="minorBidi"/>
          <w:b w:val="0"/>
          <w:sz w:val="22"/>
          <w:szCs w:val="22"/>
          <w:lang w:val="ru-RU" w:eastAsia="ru-RU"/>
        </w:rPr>
      </w:pPr>
      <w:hyperlink w:anchor="_Toc479683384" w:history="1">
        <w:r w:rsidR="00FB74EF" w:rsidRPr="002F0846">
          <w:rPr>
            <w:rStyle w:val="ab"/>
          </w:rPr>
          <w:t>5</w:t>
        </w:r>
        <w:r w:rsidR="00FB74EF">
          <w:rPr>
            <w:rFonts w:asciiTheme="minorHAnsi" w:eastAsiaTheme="minorEastAsia" w:hAnsiTheme="minorHAnsi" w:cstheme="minorBidi"/>
            <w:b w:val="0"/>
            <w:sz w:val="22"/>
            <w:szCs w:val="22"/>
            <w:lang w:val="ru-RU" w:eastAsia="ru-RU"/>
          </w:rPr>
          <w:tab/>
        </w:r>
        <w:r w:rsidR="00FB74EF" w:rsidRPr="002F0846">
          <w:rPr>
            <w:rStyle w:val="ab"/>
            <w:lang w:val="ru"/>
          </w:rPr>
          <w:t>Учетная документация</w:t>
        </w:r>
        <w:r w:rsidR="00FB74EF">
          <w:rPr>
            <w:webHidden/>
          </w:rPr>
          <w:tab/>
        </w:r>
        <w:r w:rsidR="00FB74EF">
          <w:rPr>
            <w:webHidden/>
          </w:rPr>
          <w:fldChar w:fldCharType="begin"/>
        </w:r>
        <w:r w:rsidR="00FB74EF">
          <w:rPr>
            <w:webHidden/>
          </w:rPr>
          <w:instrText xml:space="preserve"> PAGEREF _Toc479683384 \h </w:instrText>
        </w:r>
        <w:r w:rsidR="00FB74EF">
          <w:rPr>
            <w:webHidden/>
          </w:rPr>
        </w:r>
        <w:r w:rsidR="00FB74EF">
          <w:rPr>
            <w:webHidden/>
          </w:rPr>
          <w:fldChar w:fldCharType="separate"/>
        </w:r>
        <w:r w:rsidR="00FB74EF">
          <w:rPr>
            <w:webHidden/>
          </w:rPr>
          <w:t>7</w:t>
        </w:r>
        <w:r w:rsidR="00FB74EF">
          <w:rPr>
            <w:webHidden/>
          </w:rPr>
          <w:fldChar w:fldCharType="end"/>
        </w:r>
      </w:hyperlink>
    </w:p>
    <w:p w14:paraId="094B8EF2" w14:textId="77777777" w:rsidR="00FB74EF" w:rsidRDefault="00E3097A">
      <w:pPr>
        <w:pStyle w:val="11"/>
        <w:rPr>
          <w:rFonts w:asciiTheme="minorHAnsi" w:eastAsiaTheme="minorEastAsia" w:hAnsiTheme="minorHAnsi" w:cstheme="minorBidi"/>
          <w:b w:val="0"/>
          <w:sz w:val="22"/>
          <w:szCs w:val="22"/>
          <w:lang w:val="ru-RU" w:eastAsia="ru-RU"/>
        </w:rPr>
      </w:pPr>
      <w:hyperlink w:anchor="_Toc479683385" w:history="1">
        <w:r w:rsidR="00FB74EF" w:rsidRPr="002F0846">
          <w:rPr>
            <w:rStyle w:val="ab"/>
          </w:rPr>
          <w:t>6</w:t>
        </w:r>
        <w:r w:rsidR="00FB74EF">
          <w:rPr>
            <w:rFonts w:asciiTheme="minorHAnsi" w:eastAsiaTheme="minorEastAsia" w:hAnsiTheme="minorHAnsi" w:cstheme="minorBidi"/>
            <w:b w:val="0"/>
            <w:sz w:val="22"/>
            <w:szCs w:val="22"/>
            <w:lang w:val="ru-RU" w:eastAsia="ru-RU"/>
          </w:rPr>
          <w:tab/>
        </w:r>
        <w:r w:rsidR="00FB74EF" w:rsidRPr="002F0846">
          <w:rPr>
            <w:rStyle w:val="ab"/>
            <w:lang w:val="ru"/>
          </w:rPr>
          <w:t>Приложения и прочие сопутствующие документы</w:t>
        </w:r>
        <w:r w:rsidR="00FB74EF">
          <w:rPr>
            <w:webHidden/>
          </w:rPr>
          <w:tab/>
        </w:r>
        <w:r w:rsidR="00FB74EF">
          <w:rPr>
            <w:webHidden/>
          </w:rPr>
          <w:fldChar w:fldCharType="begin"/>
        </w:r>
        <w:r w:rsidR="00FB74EF">
          <w:rPr>
            <w:webHidden/>
          </w:rPr>
          <w:instrText xml:space="preserve"> PAGEREF _Toc479683385 \h </w:instrText>
        </w:r>
        <w:r w:rsidR="00FB74EF">
          <w:rPr>
            <w:webHidden/>
          </w:rPr>
        </w:r>
        <w:r w:rsidR="00FB74EF">
          <w:rPr>
            <w:webHidden/>
          </w:rPr>
          <w:fldChar w:fldCharType="separate"/>
        </w:r>
        <w:r w:rsidR="00FB74EF">
          <w:rPr>
            <w:webHidden/>
          </w:rPr>
          <w:t>7</w:t>
        </w:r>
        <w:r w:rsidR="00FB74EF">
          <w:rPr>
            <w:webHidden/>
          </w:rPr>
          <w:fldChar w:fldCharType="end"/>
        </w:r>
      </w:hyperlink>
    </w:p>
    <w:p w14:paraId="32B77EA1" w14:textId="77777777" w:rsidR="00FB74EF" w:rsidRDefault="00E3097A">
      <w:pPr>
        <w:pStyle w:val="11"/>
        <w:rPr>
          <w:rFonts w:asciiTheme="minorHAnsi" w:eastAsiaTheme="minorEastAsia" w:hAnsiTheme="minorHAnsi" w:cstheme="minorBidi"/>
          <w:b w:val="0"/>
          <w:sz w:val="22"/>
          <w:szCs w:val="22"/>
          <w:lang w:val="ru-RU" w:eastAsia="ru-RU"/>
        </w:rPr>
      </w:pPr>
      <w:hyperlink w:anchor="_Toc479683386" w:history="1">
        <w:r w:rsidR="00FB74EF" w:rsidRPr="002F0846">
          <w:rPr>
            <w:rStyle w:val="ab"/>
          </w:rPr>
          <w:t>7</w:t>
        </w:r>
        <w:r w:rsidR="00FB74EF">
          <w:rPr>
            <w:rFonts w:asciiTheme="minorHAnsi" w:eastAsiaTheme="minorEastAsia" w:hAnsiTheme="minorHAnsi" w:cstheme="minorBidi"/>
            <w:b w:val="0"/>
            <w:sz w:val="22"/>
            <w:szCs w:val="22"/>
            <w:lang w:val="ru-RU" w:eastAsia="ru-RU"/>
          </w:rPr>
          <w:tab/>
        </w:r>
        <w:r w:rsidR="00FB74EF" w:rsidRPr="002F0846">
          <w:rPr>
            <w:rStyle w:val="ab"/>
            <w:lang w:val="ru"/>
          </w:rPr>
          <w:t>Термины и определения</w:t>
        </w:r>
        <w:r w:rsidR="00FB74EF">
          <w:rPr>
            <w:webHidden/>
          </w:rPr>
          <w:tab/>
        </w:r>
        <w:r w:rsidR="00FB74EF">
          <w:rPr>
            <w:webHidden/>
          </w:rPr>
          <w:fldChar w:fldCharType="begin"/>
        </w:r>
        <w:r w:rsidR="00FB74EF">
          <w:rPr>
            <w:webHidden/>
          </w:rPr>
          <w:instrText xml:space="preserve"> PAGEREF _Toc479683386 \h </w:instrText>
        </w:r>
        <w:r w:rsidR="00FB74EF">
          <w:rPr>
            <w:webHidden/>
          </w:rPr>
        </w:r>
        <w:r w:rsidR="00FB74EF">
          <w:rPr>
            <w:webHidden/>
          </w:rPr>
          <w:fldChar w:fldCharType="separate"/>
        </w:r>
        <w:r w:rsidR="00FB74EF">
          <w:rPr>
            <w:webHidden/>
          </w:rPr>
          <w:t>8</w:t>
        </w:r>
        <w:r w:rsidR="00FB74EF">
          <w:rPr>
            <w:webHidden/>
          </w:rPr>
          <w:fldChar w:fldCharType="end"/>
        </w:r>
      </w:hyperlink>
    </w:p>
    <w:p w14:paraId="4481C07A" w14:textId="77777777" w:rsidR="00FB74EF" w:rsidRDefault="00E3097A">
      <w:pPr>
        <w:pStyle w:val="11"/>
        <w:rPr>
          <w:rFonts w:asciiTheme="minorHAnsi" w:eastAsiaTheme="minorEastAsia" w:hAnsiTheme="minorHAnsi" w:cstheme="minorBidi"/>
          <w:b w:val="0"/>
          <w:sz w:val="22"/>
          <w:szCs w:val="22"/>
          <w:lang w:val="ru-RU" w:eastAsia="ru-RU"/>
        </w:rPr>
      </w:pPr>
      <w:hyperlink w:anchor="_Toc479683387" w:history="1">
        <w:r w:rsidR="00FB74EF" w:rsidRPr="002F0846">
          <w:rPr>
            <w:rStyle w:val="ab"/>
          </w:rPr>
          <w:t>8</w:t>
        </w:r>
        <w:r w:rsidR="00FB74EF">
          <w:rPr>
            <w:rFonts w:asciiTheme="minorHAnsi" w:eastAsiaTheme="minorEastAsia" w:hAnsiTheme="minorHAnsi" w:cstheme="minorBidi"/>
            <w:b w:val="0"/>
            <w:sz w:val="22"/>
            <w:szCs w:val="22"/>
            <w:lang w:val="ru-RU" w:eastAsia="ru-RU"/>
          </w:rPr>
          <w:tab/>
        </w:r>
        <w:r w:rsidR="00FB74EF" w:rsidRPr="002F0846">
          <w:rPr>
            <w:rStyle w:val="ab"/>
            <w:lang w:val="ru"/>
          </w:rPr>
          <w:t>Таблица изменений</w:t>
        </w:r>
        <w:r w:rsidR="00FB74EF">
          <w:rPr>
            <w:webHidden/>
          </w:rPr>
          <w:tab/>
        </w:r>
        <w:r w:rsidR="00FB74EF">
          <w:rPr>
            <w:webHidden/>
          </w:rPr>
          <w:fldChar w:fldCharType="begin"/>
        </w:r>
        <w:r w:rsidR="00FB74EF">
          <w:rPr>
            <w:webHidden/>
          </w:rPr>
          <w:instrText xml:space="preserve"> PAGEREF _Toc479683387 \h </w:instrText>
        </w:r>
        <w:r w:rsidR="00FB74EF">
          <w:rPr>
            <w:webHidden/>
          </w:rPr>
        </w:r>
        <w:r w:rsidR="00FB74EF">
          <w:rPr>
            <w:webHidden/>
          </w:rPr>
          <w:fldChar w:fldCharType="separate"/>
        </w:r>
        <w:r w:rsidR="00FB74EF">
          <w:rPr>
            <w:webHidden/>
          </w:rPr>
          <w:t>8</w:t>
        </w:r>
        <w:r w:rsidR="00FB74EF">
          <w:rPr>
            <w:webHidden/>
          </w:rPr>
          <w:fldChar w:fldCharType="end"/>
        </w:r>
      </w:hyperlink>
    </w:p>
    <w:p w14:paraId="40C1E7EE" w14:textId="77777777" w:rsidR="00863474" w:rsidRDefault="005A5CD2" w:rsidP="00581EC3">
      <w:pPr>
        <w:rPr>
          <w:rFonts w:cs="Arial"/>
          <w:szCs w:val="32"/>
        </w:rPr>
      </w:pPr>
      <w:r>
        <w:rPr>
          <w:rFonts w:cs="Arial"/>
          <w:szCs w:val="32"/>
        </w:rPr>
        <w:fldChar w:fldCharType="end"/>
      </w:r>
    </w:p>
    <w:p w14:paraId="69EB669B" w14:textId="77777777" w:rsidR="005E74E4" w:rsidRDefault="005E74E4" w:rsidP="00581EC3">
      <w:pPr>
        <w:rPr>
          <w:rFonts w:cs="Arial"/>
          <w:szCs w:val="32"/>
        </w:rPr>
      </w:pPr>
    </w:p>
    <w:p w14:paraId="06CC3DA6" w14:textId="77777777" w:rsidR="005E74E4" w:rsidRDefault="005E74E4" w:rsidP="00581EC3">
      <w:pPr>
        <w:rPr>
          <w:rFonts w:cs="Arial"/>
          <w:szCs w:val="32"/>
        </w:rPr>
      </w:pPr>
    </w:p>
    <w:p w14:paraId="6465CE03" w14:textId="77777777" w:rsidR="009D5CC5" w:rsidRPr="00B151FC" w:rsidRDefault="009D5CC5" w:rsidP="00CD2355">
      <w:pPr>
        <w:rPr>
          <w:rFonts w:cs="Arial"/>
        </w:rPr>
      </w:pPr>
    </w:p>
    <w:p w14:paraId="309D3896" w14:textId="77777777" w:rsidR="00AB0070" w:rsidRPr="00B151FC" w:rsidRDefault="00796C6E" w:rsidP="0015527F">
      <w:pPr>
        <w:pStyle w:val="1"/>
      </w:pPr>
      <w:r>
        <w:rPr>
          <w:b w:val="0"/>
          <w:bCs w:val="0"/>
          <w:lang w:val="ru"/>
        </w:rPr>
        <w:br w:type="page"/>
      </w:r>
      <w:bookmarkStart w:id="2" w:name="_Toc273083952"/>
      <w:bookmarkStart w:id="3" w:name="_Toc273083842"/>
      <w:bookmarkStart w:id="4" w:name="_Toc273083806"/>
      <w:bookmarkStart w:id="5" w:name="_Toc273083771"/>
      <w:bookmarkStart w:id="6" w:name="_Toc263340548"/>
      <w:bookmarkStart w:id="7" w:name="_Toc479683371"/>
      <w:r>
        <w:rPr>
          <w:lang w:val="ru"/>
        </w:rPr>
        <w:lastRenderedPageBreak/>
        <w:t>Назначение</w:t>
      </w:r>
      <w:bookmarkEnd w:id="2"/>
      <w:bookmarkEnd w:id="3"/>
      <w:bookmarkEnd w:id="4"/>
      <w:bookmarkEnd w:id="5"/>
      <w:bookmarkEnd w:id="6"/>
      <w:bookmarkEnd w:id="7"/>
    </w:p>
    <w:p w14:paraId="1A9090C3" w14:textId="77777777" w:rsidR="00E76C76" w:rsidRPr="00FB74EF" w:rsidRDefault="00E76C76" w:rsidP="00E76C76">
      <w:pPr>
        <w:autoSpaceDE w:val="0"/>
        <w:autoSpaceDN w:val="0"/>
        <w:adjustRightInd w:val="0"/>
        <w:rPr>
          <w:rFonts w:cs="Arial"/>
          <w:szCs w:val="20"/>
          <w:lang w:val="ru-RU"/>
        </w:rPr>
      </w:pPr>
      <w:r>
        <w:rPr>
          <w:rFonts w:cs="Arial"/>
          <w:szCs w:val="20"/>
          <w:lang w:val="ru"/>
        </w:rPr>
        <w:t xml:space="preserve">Наивысшие стандарты </w:t>
      </w:r>
      <w:r w:rsidRPr="00D23E32">
        <w:rPr>
          <w:rFonts w:cs="Arial"/>
          <w:szCs w:val="20"/>
          <w:lang w:val="ru"/>
        </w:rPr>
        <w:t>производственного</w:t>
      </w:r>
      <w:r>
        <w:rPr>
          <w:rFonts w:cs="Arial"/>
          <w:szCs w:val="20"/>
          <w:lang w:val="ru"/>
        </w:rPr>
        <w:t xml:space="preserve"> планирования, контроля и выполнения имеют основополагающее значение для безопасности судов и их команд, а также для защиты окружающей среды. </w:t>
      </w:r>
    </w:p>
    <w:p w14:paraId="370E3A25" w14:textId="77777777" w:rsidR="00E76C76" w:rsidRPr="00FB74EF" w:rsidRDefault="00E76C76" w:rsidP="00E76C76">
      <w:pPr>
        <w:rPr>
          <w:rFonts w:cs="Arial"/>
          <w:lang w:val="ru-RU"/>
        </w:rPr>
      </w:pPr>
    </w:p>
    <w:p w14:paraId="37D964D9" w14:textId="77777777" w:rsidR="00E76C76" w:rsidRPr="00FB74EF" w:rsidRDefault="00CC7362" w:rsidP="00E76C76">
      <w:pPr>
        <w:rPr>
          <w:rFonts w:cs="Arial"/>
          <w:lang w:val="ru-RU"/>
        </w:rPr>
      </w:pPr>
      <w:r>
        <w:rPr>
          <w:rFonts w:cs="Arial"/>
          <w:lang w:val="ru"/>
        </w:rPr>
        <w:t xml:space="preserve">Настоящая процедура была разработана в соответствии с </w:t>
      </w:r>
      <w:r>
        <w:rPr>
          <w:rFonts w:cs="Arial"/>
          <w:i/>
          <w:iCs/>
          <w:u w:val="single"/>
          <w:lang w:val="ru"/>
        </w:rPr>
        <w:t>Кодексом МКУБ</w:t>
      </w:r>
      <w:r>
        <w:rPr>
          <w:rFonts w:cs="Arial"/>
          <w:lang w:val="ru"/>
        </w:rPr>
        <w:t xml:space="preserve">, требованиями передовых отраслевых практик, на которые в документе имеются ссылки. Процедура </w:t>
      </w:r>
      <w:r>
        <w:rPr>
          <w:rFonts w:cs="Arial"/>
          <w:i/>
          <w:iCs/>
          <w:lang w:val="ru"/>
        </w:rPr>
        <w:t xml:space="preserve">должна </w:t>
      </w:r>
      <w:r>
        <w:rPr>
          <w:rFonts w:cs="Arial"/>
          <w:lang w:val="ru"/>
        </w:rPr>
        <w:t>использоваться вместе с процедурами, имеющими отношение к управлению рисками.</w:t>
      </w:r>
    </w:p>
    <w:p w14:paraId="29FEB6A5" w14:textId="77777777" w:rsidR="00E76C76" w:rsidRPr="00FB74EF" w:rsidRDefault="00E76C76" w:rsidP="001C5B61">
      <w:pPr>
        <w:rPr>
          <w:lang w:val="ru-RU"/>
        </w:rPr>
      </w:pPr>
    </w:p>
    <w:p w14:paraId="2BB19B4E" w14:textId="77777777" w:rsidR="001C5B61" w:rsidRPr="00FB74EF" w:rsidRDefault="001C5B61" w:rsidP="001C5B61">
      <w:pPr>
        <w:rPr>
          <w:lang w:val="ru-RU"/>
        </w:rPr>
      </w:pPr>
      <w:r>
        <w:rPr>
          <w:lang w:val="ru"/>
        </w:rPr>
        <w:t>При работе на офшорных объектах важно, чтобы для обеспечения безопасности судов, установок, судового экипажа и морской среды учитывались передовые отраслевые практики.</w:t>
      </w:r>
    </w:p>
    <w:p w14:paraId="579FBE20" w14:textId="77777777" w:rsidR="003652CB" w:rsidRPr="00B151FC" w:rsidRDefault="003652CB" w:rsidP="00581EC3">
      <w:pPr>
        <w:pStyle w:val="1"/>
      </w:pPr>
      <w:bookmarkStart w:id="8" w:name="_Toc273083953"/>
      <w:bookmarkStart w:id="9" w:name="_Toc273083843"/>
      <w:bookmarkStart w:id="10" w:name="_Toc273083807"/>
      <w:bookmarkStart w:id="11" w:name="_Toc273083772"/>
      <w:bookmarkStart w:id="12" w:name="_Toc263340549"/>
      <w:bookmarkStart w:id="13" w:name="_Toc479683372"/>
      <w:r>
        <w:rPr>
          <w:lang w:val="ru"/>
        </w:rPr>
        <w:t>Область применения</w:t>
      </w:r>
      <w:bookmarkEnd w:id="8"/>
      <w:bookmarkEnd w:id="9"/>
      <w:bookmarkEnd w:id="10"/>
      <w:bookmarkEnd w:id="11"/>
      <w:bookmarkEnd w:id="12"/>
      <w:bookmarkEnd w:id="13"/>
    </w:p>
    <w:p w14:paraId="264DB3B5" w14:textId="77777777" w:rsidR="001C5B61" w:rsidRPr="00FB74EF" w:rsidRDefault="001C5B61" w:rsidP="005703CE">
      <w:pPr>
        <w:rPr>
          <w:lang w:val="ru-RU"/>
        </w:rPr>
      </w:pPr>
      <w:bookmarkStart w:id="14" w:name="_Toc286215137"/>
      <w:bookmarkStart w:id="15" w:name="_Toc286135203"/>
      <w:bookmarkStart w:id="16" w:name="_Toc285218925"/>
      <w:bookmarkStart w:id="17" w:name="_Toc285218858"/>
      <w:bookmarkStart w:id="18" w:name="_Toc285190001"/>
      <w:bookmarkStart w:id="19" w:name="_Toc285188136"/>
      <w:bookmarkStart w:id="20" w:name="_Toc263340550"/>
      <w:bookmarkStart w:id="21" w:name="_Toc273083773"/>
      <w:bookmarkStart w:id="22" w:name="_Toc273083808"/>
      <w:bookmarkStart w:id="23" w:name="_Toc273083844"/>
      <w:bookmarkStart w:id="24" w:name="_Toc273083954"/>
      <w:r>
        <w:rPr>
          <w:lang w:val="ru"/>
        </w:rPr>
        <w:t>Следующая процедура обязательна для соблюдения законодательства в сфере нефтяной промышленности, регулирующего 500-метровые запретные зоны вокруг офшорных установок.</w:t>
      </w:r>
      <w:bookmarkEnd w:id="14"/>
      <w:bookmarkEnd w:id="15"/>
      <w:bookmarkEnd w:id="16"/>
      <w:bookmarkEnd w:id="17"/>
      <w:bookmarkEnd w:id="18"/>
      <w:bookmarkEnd w:id="19"/>
      <w:r>
        <w:rPr>
          <w:lang w:val="ru"/>
        </w:rPr>
        <w:t xml:space="preserve"> При отсутствии определенной и установленной 500-метровой зоны данная процедура не применяется.</w:t>
      </w:r>
    </w:p>
    <w:p w14:paraId="0DF3F7AE" w14:textId="77777777" w:rsidR="00E76C76" w:rsidRPr="00FB74EF" w:rsidRDefault="00E76C76" w:rsidP="005703CE">
      <w:pPr>
        <w:rPr>
          <w:b/>
          <w:lang w:val="ru-RU"/>
        </w:rPr>
      </w:pPr>
    </w:p>
    <w:p w14:paraId="63718847" w14:textId="77777777" w:rsidR="003652CB" w:rsidRDefault="003652CB" w:rsidP="00635824">
      <w:pPr>
        <w:pStyle w:val="1"/>
      </w:pPr>
      <w:bookmarkStart w:id="25" w:name="_Toc479683373"/>
      <w:r>
        <w:rPr>
          <w:lang w:val="ru"/>
        </w:rPr>
        <w:t>Ответственность, полномочия</w:t>
      </w:r>
      <w:bookmarkEnd w:id="20"/>
      <w:bookmarkEnd w:id="21"/>
      <w:bookmarkEnd w:id="22"/>
      <w:bookmarkEnd w:id="23"/>
      <w:bookmarkEnd w:id="24"/>
      <w:r>
        <w:rPr>
          <w:lang w:val="ru"/>
        </w:rPr>
        <w:t xml:space="preserve"> и подотчетность</w:t>
      </w:r>
      <w:bookmarkEnd w:id="25"/>
      <w:r>
        <w:rPr>
          <w:lang w:val="ru"/>
        </w:rPr>
        <w:t xml:space="preserve"> </w:t>
      </w:r>
    </w:p>
    <w:p w14:paraId="1586033B" w14:textId="77777777" w:rsidR="00A451B5" w:rsidRDefault="003860C2" w:rsidP="00A451B5">
      <w:pPr>
        <w:rPr>
          <w:rFonts w:cs="Arial"/>
          <w:color w:val="000000"/>
        </w:rPr>
      </w:pPr>
      <w:r>
        <w:rPr>
          <w:rFonts w:cs="Arial"/>
          <w:b/>
          <w:bCs/>
          <w:color w:val="000000"/>
          <w:lang w:val="ru"/>
        </w:rPr>
        <w:t>Региональный менеджер</w:t>
      </w:r>
      <w:r>
        <w:rPr>
          <w:rFonts w:cs="Arial"/>
          <w:color w:val="000000"/>
          <w:lang w:val="ru"/>
        </w:rPr>
        <w:t xml:space="preserve"> подотчетен за:</w:t>
      </w:r>
    </w:p>
    <w:p w14:paraId="5136B670" w14:textId="77777777" w:rsidR="00A451B5" w:rsidRPr="00FB74EF" w:rsidRDefault="00A451B5" w:rsidP="000B11EA">
      <w:pPr>
        <w:pStyle w:val="a"/>
        <w:numPr>
          <w:ilvl w:val="0"/>
          <w:numId w:val="23"/>
        </w:numPr>
        <w:tabs>
          <w:tab w:val="left" w:pos="720"/>
        </w:tabs>
        <w:contextualSpacing/>
        <w:jc w:val="both"/>
        <w:rPr>
          <w:rFonts w:cs="Arial"/>
          <w:szCs w:val="20"/>
          <w:lang w:val="ru-RU"/>
        </w:rPr>
      </w:pPr>
      <w:r>
        <w:rPr>
          <w:rFonts w:cs="Arial"/>
          <w:szCs w:val="20"/>
          <w:lang w:val="ru"/>
        </w:rPr>
        <w:t>обеспечение реализации, применения и выполнения требований данной процедуры.</w:t>
      </w:r>
    </w:p>
    <w:p w14:paraId="3B01D5E2" w14:textId="77777777" w:rsidR="00A451B5" w:rsidRPr="00FB74EF" w:rsidRDefault="00A451B5" w:rsidP="00A451B5">
      <w:pPr>
        <w:pStyle w:val="a"/>
        <w:numPr>
          <w:ilvl w:val="0"/>
          <w:numId w:val="0"/>
        </w:numPr>
        <w:tabs>
          <w:tab w:val="left" w:pos="720"/>
        </w:tabs>
        <w:ind w:left="720" w:hanging="360"/>
        <w:contextualSpacing/>
        <w:jc w:val="both"/>
        <w:rPr>
          <w:rFonts w:cs="Arial"/>
          <w:szCs w:val="20"/>
          <w:lang w:val="ru-RU"/>
        </w:rPr>
      </w:pPr>
    </w:p>
    <w:p w14:paraId="507707DB" w14:textId="77777777" w:rsidR="00CC7362" w:rsidRDefault="00CC7362" w:rsidP="007460BA">
      <w:pPr>
        <w:rPr>
          <w:rFonts w:eastAsia="Calibri"/>
        </w:rPr>
      </w:pPr>
      <w:r>
        <w:rPr>
          <w:rFonts w:eastAsia="Calibri"/>
          <w:b/>
          <w:bCs/>
          <w:lang w:val="ru"/>
        </w:rPr>
        <w:t xml:space="preserve">Капитан судна </w:t>
      </w:r>
      <w:r>
        <w:rPr>
          <w:rFonts w:eastAsia="Calibri"/>
          <w:lang w:val="ru"/>
        </w:rPr>
        <w:t>подотчетен за:</w:t>
      </w:r>
    </w:p>
    <w:p w14:paraId="017544B7" w14:textId="77777777" w:rsidR="00CC7362" w:rsidRDefault="00CC7362" w:rsidP="00E0174F">
      <w:pPr>
        <w:pStyle w:val="a"/>
        <w:numPr>
          <w:ilvl w:val="0"/>
          <w:numId w:val="13"/>
        </w:numPr>
        <w:contextualSpacing/>
        <w:jc w:val="both"/>
        <w:rPr>
          <w:rFonts w:eastAsia="Calibri"/>
        </w:rPr>
      </w:pPr>
      <w:r>
        <w:rPr>
          <w:rFonts w:eastAsia="Calibri"/>
          <w:lang w:val="ru"/>
        </w:rPr>
        <w:t>Обеспечение выполнения данной процедуры.</w:t>
      </w:r>
    </w:p>
    <w:p w14:paraId="0AD9C007" w14:textId="77777777" w:rsidR="00A451B5" w:rsidRPr="00FB74EF" w:rsidRDefault="00A451B5" w:rsidP="00A451B5">
      <w:pPr>
        <w:pStyle w:val="a"/>
        <w:numPr>
          <w:ilvl w:val="0"/>
          <w:numId w:val="13"/>
        </w:numPr>
        <w:autoSpaceDE w:val="0"/>
        <w:autoSpaceDN w:val="0"/>
        <w:adjustRightInd w:val="0"/>
        <w:jc w:val="both"/>
        <w:rPr>
          <w:szCs w:val="20"/>
          <w:lang w:val="ru-RU"/>
        </w:rPr>
      </w:pPr>
      <w:r>
        <w:rPr>
          <w:color w:val="000000"/>
          <w:lang w:val="ru"/>
        </w:rPr>
        <w:t>Обеспечение соответствия и реализации всех безопасных навигационных практик на борту судна под его командованием;</w:t>
      </w:r>
    </w:p>
    <w:p w14:paraId="5EA89213" w14:textId="77777777" w:rsidR="00A451B5" w:rsidRPr="00FB74EF" w:rsidRDefault="00A451B5" w:rsidP="00A451B5">
      <w:pPr>
        <w:pStyle w:val="a"/>
        <w:numPr>
          <w:ilvl w:val="0"/>
          <w:numId w:val="13"/>
        </w:numPr>
        <w:jc w:val="both"/>
        <w:rPr>
          <w:lang w:val="ru-RU"/>
        </w:rPr>
      </w:pPr>
      <w:proofErr w:type="gramStart"/>
      <w:r>
        <w:rPr>
          <w:rStyle w:val="googqs-tidbit1"/>
          <w:szCs w:val="20"/>
          <w:lang w:val="ru"/>
          <w:specVanish w:val="0"/>
        </w:rPr>
        <w:t xml:space="preserve">Обеспечение </w:t>
      </w:r>
      <w:r>
        <w:rPr>
          <w:lang w:val="ru"/>
        </w:rPr>
        <w:t xml:space="preserve"> постоянного</w:t>
      </w:r>
      <w:proofErr w:type="gramEnd"/>
      <w:r>
        <w:rPr>
          <w:lang w:val="ru"/>
        </w:rPr>
        <w:t xml:space="preserve"> укомплектования капитанского мостика надлежащим персоналом с учетом преобладающих условий и правил безопасного укомплектования личным составом;</w:t>
      </w:r>
    </w:p>
    <w:p w14:paraId="03F8DDD4" w14:textId="77777777" w:rsidR="00CC7362" w:rsidRPr="00FB74EF" w:rsidRDefault="00CC7362" w:rsidP="007460BA">
      <w:pPr>
        <w:rPr>
          <w:b/>
          <w:lang w:val="ru-RU"/>
        </w:rPr>
      </w:pPr>
    </w:p>
    <w:p w14:paraId="7D62ADA2" w14:textId="77777777" w:rsidR="00CC7362" w:rsidRPr="0092737F" w:rsidRDefault="003F45FF" w:rsidP="007460BA">
      <w:r>
        <w:rPr>
          <w:b/>
          <w:bCs/>
          <w:szCs w:val="20"/>
          <w:lang w:val="ru"/>
        </w:rPr>
        <w:t xml:space="preserve">Вахтенные офицеры </w:t>
      </w:r>
      <w:r>
        <w:rPr>
          <w:szCs w:val="20"/>
          <w:lang w:val="ru"/>
        </w:rPr>
        <w:t xml:space="preserve">отвечают </w:t>
      </w:r>
      <w:r>
        <w:rPr>
          <w:lang w:val="ru"/>
        </w:rPr>
        <w:t xml:space="preserve">за: </w:t>
      </w:r>
    </w:p>
    <w:p w14:paraId="4DAC12B7" w14:textId="77777777" w:rsidR="00A451B5" w:rsidRPr="00FB74EF" w:rsidRDefault="00A451B5" w:rsidP="00A451B5">
      <w:pPr>
        <w:pStyle w:val="a"/>
        <w:numPr>
          <w:ilvl w:val="0"/>
          <w:numId w:val="14"/>
        </w:numPr>
        <w:autoSpaceDE w:val="0"/>
        <w:autoSpaceDN w:val="0"/>
        <w:adjustRightInd w:val="0"/>
        <w:jc w:val="both"/>
        <w:rPr>
          <w:szCs w:val="20"/>
          <w:lang w:val="ru-RU"/>
        </w:rPr>
      </w:pPr>
      <w:r>
        <w:rPr>
          <w:color w:val="000000"/>
          <w:lang w:val="ru"/>
        </w:rPr>
        <w:t>Обеспечение соответствия требованиям и ожиданиям для обязательного применения всех безопасных навигационных практик и практик несения вахты.</w:t>
      </w:r>
    </w:p>
    <w:p w14:paraId="5D56E1DA" w14:textId="77777777" w:rsidR="00A451B5" w:rsidRPr="00FB74EF" w:rsidRDefault="00A451B5" w:rsidP="00A451B5">
      <w:pPr>
        <w:pStyle w:val="a"/>
        <w:numPr>
          <w:ilvl w:val="0"/>
          <w:numId w:val="0"/>
        </w:numPr>
        <w:autoSpaceDE w:val="0"/>
        <w:autoSpaceDN w:val="0"/>
        <w:adjustRightInd w:val="0"/>
        <w:ind w:left="720" w:hanging="360"/>
        <w:jc w:val="both"/>
        <w:rPr>
          <w:color w:val="000000"/>
          <w:lang w:val="ru-RU"/>
        </w:rPr>
      </w:pPr>
    </w:p>
    <w:p w14:paraId="69234D32" w14:textId="77777777" w:rsidR="00A451B5" w:rsidRPr="00FB74EF" w:rsidRDefault="00A451B5" w:rsidP="00A451B5">
      <w:pPr>
        <w:pStyle w:val="a"/>
        <w:numPr>
          <w:ilvl w:val="0"/>
          <w:numId w:val="0"/>
        </w:numPr>
        <w:autoSpaceDE w:val="0"/>
        <w:autoSpaceDN w:val="0"/>
        <w:adjustRightInd w:val="0"/>
        <w:jc w:val="both"/>
        <w:rPr>
          <w:rFonts w:cs="Arial"/>
          <w:szCs w:val="20"/>
          <w:lang w:val="ru-RU"/>
        </w:rPr>
      </w:pPr>
      <w:r>
        <w:rPr>
          <w:b/>
          <w:bCs/>
          <w:lang w:val="ru"/>
        </w:rPr>
        <w:t xml:space="preserve">Операторы динамического позиционирования (DPO) </w:t>
      </w:r>
      <w:r>
        <w:rPr>
          <w:szCs w:val="20"/>
          <w:lang w:val="ru"/>
        </w:rPr>
        <w:t>отвечают за:</w:t>
      </w:r>
      <w:r>
        <w:rPr>
          <w:lang w:val="ru"/>
        </w:rPr>
        <w:t xml:space="preserve"> </w:t>
      </w:r>
      <w:r>
        <w:rPr>
          <w:szCs w:val="20"/>
          <w:lang w:val="ru"/>
        </w:rPr>
        <w:t xml:space="preserve"> </w:t>
      </w:r>
    </w:p>
    <w:p w14:paraId="0A5571AD" w14:textId="77777777" w:rsidR="00A451B5" w:rsidRPr="00FB74EF" w:rsidRDefault="00A451B5" w:rsidP="000B11EA">
      <w:pPr>
        <w:pStyle w:val="a"/>
        <w:numPr>
          <w:ilvl w:val="0"/>
          <w:numId w:val="24"/>
        </w:numPr>
        <w:autoSpaceDE w:val="0"/>
        <w:autoSpaceDN w:val="0"/>
        <w:adjustRightInd w:val="0"/>
        <w:jc w:val="both"/>
        <w:rPr>
          <w:szCs w:val="20"/>
          <w:lang w:val="ru-RU"/>
        </w:rPr>
      </w:pPr>
      <w:r>
        <w:rPr>
          <w:color w:val="000000"/>
          <w:lang w:val="ru"/>
        </w:rPr>
        <w:t>Обеспечение соответствия требованиям и ожиданиям для обязательного применения всех безопасных практик несения вахты в области динамического позиционирования.</w:t>
      </w:r>
    </w:p>
    <w:p w14:paraId="0AF6ACA7" w14:textId="77777777" w:rsidR="003F45FF" w:rsidRPr="00FB74EF" w:rsidRDefault="003F45FF" w:rsidP="003F45FF">
      <w:pPr>
        <w:pStyle w:val="a"/>
        <w:numPr>
          <w:ilvl w:val="0"/>
          <w:numId w:val="0"/>
        </w:numPr>
        <w:ind w:left="720" w:hanging="360"/>
        <w:contextualSpacing/>
        <w:jc w:val="both"/>
        <w:rPr>
          <w:rFonts w:eastAsia="Calibri"/>
          <w:lang w:val="ru-RU"/>
        </w:rPr>
      </w:pPr>
    </w:p>
    <w:p w14:paraId="344A3BFD" w14:textId="77777777" w:rsidR="003F45FF" w:rsidRDefault="003F45FF" w:rsidP="003F45FF">
      <w:r>
        <w:rPr>
          <w:b/>
          <w:bCs/>
          <w:lang w:val="ru"/>
        </w:rPr>
        <w:t xml:space="preserve">Вахтенные офицеры </w:t>
      </w:r>
      <w:r>
        <w:rPr>
          <w:lang w:val="ru"/>
        </w:rPr>
        <w:t xml:space="preserve">отвечают за: </w:t>
      </w:r>
    </w:p>
    <w:p w14:paraId="1EEC3107" w14:textId="77777777" w:rsidR="00A451B5" w:rsidRPr="00FB74EF" w:rsidRDefault="00A451B5" w:rsidP="000B11EA">
      <w:pPr>
        <w:pStyle w:val="a"/>
        <w:numPr>
          <w:ilvl w:val="0"/>
          <w:numId w:val="22"/>
        </w:numPr>
        <w:autoSpaceDE w:val="0"/>
        <w:autoSpaceDN w:val="0"/>
        <w:adjustRightInd w:val="0"/>
        <w:jc w:val="both"/>
        <w:rPr>
          <w:color w:val="000000"/>
          <w:lang w:val="ru-RU"/>
        </w:rPr>
      </w:pPr>
      <w:r>
        <w:rPr>
          <w:color w:val="000000"/>
          <w:lang w:val="ru"/>
        </w:rPr>
        <w:t>Обеспечение соответствия требованиям и ожиданиям в отношении применения всех безопасных практик несения вахты в машинном отделении.</w:t>
      </w:r>
    </w:p>
    <w:p w14:paraId="6621A465" w14:textId="77777777" w:rsidR="00F75065" w:rsidRPr="00FB74EF" w:rsidRDefault="00F75065" w:rsidP="00F75065">
      <w:pPr>
        <w:pStyle w:val="a"/>
        <w:numPr>
          <w:ilvl w:val="0"/>
          <w:numId w:val="0"/>
        </w:numPr>
        <w:autoSpaceDE w:val="0"/>
        <w:autoSpaceDN w:val="0"/>
        <w:adjustRightInd w:val="0"/>
        <w:ind w:left="720"/>
        <w:jc w:val="both"/>
        <w:rPr>
          <w:color w:val="000000"/>
          <w:lang w:val="ru-RU"/>
        </w:rPr>
      </w:pPr>
    </w:p>
    <w:p w14:paraId="33ACA224" w14:textId="77777777" w:rsidR="00554B15" w:rsidRPr="00D43C07" w:rsidRDefault="00554B15" w:rsidP="00554B15">
      <w:pPr>
        <w:rPr>
          <w:rFonts w:cs="Arial"/>
          <w:szCs w:val="20"/>
        </w:rPr>
      </w:pPr>
      <w:r>
        <w:rPr>
          <w:rFonts w:cs="Arial"/>
          <w:b/>
          <w:bCs/>
          <w:szCs w:val="20"/>
          <w:lang w:val="ru"/>
        </w:rPr>
        <w:t xml:space="preserve">Менеджер контракта </w:t>
      </w:r>
      <w:r>
        <w:rPr>
          <w:rFonts w:cs="Arial"/>
          <w:szCs w:val="20"/>
          <w:lang w:val="ru"/>
        </w:rPr>
        <w:t>подотчетен за:</w:t>
      </w:r>
    </w:p>
    <w:p w14:paraId="00D504B1" w14:textId="77777777" w:rsidR="00554B15" w:rsidRPr="00FB74EF" w:rsidRDefault="00D43C07" w:rsidP="000B11EA">
      <w:pPr>
        <w:pStyle w:val="a"/>
        <w:numPr>
          <w:ilvl w:val="0"/>
          <w:numId w:val="25"/>
        </w:numPr>
        <w:contextualSpacing/>
        <w:jc w:val="both"/>
        <w:rPr>
          <w:color w:val="000000"/>
          <w:lang w:val="ru-RU"/>
        </w:rPr>
      </w:pPr>
      <w:r>
        <w:rPr>
          <w:color w:val="000000"/>
          <w:lang w:val="ru"/>
        </w:rPr>
        <w:t xml:space="preserve">Контроль за соблюдением </w:t>
      </w:r>
      <w:r>
        <w:rPr>
          <w:lang w:val="ru"/>
        </w:rPr>
        <w:t>данной процедуры</w:t>
      </w:r>
      <w:r>
        <w:rPr>
          <w:color w:val="000000"/>
          <w:lang w:val="ru"/>
        </w:rPr>
        <w:t xml:space="preserve"> и взаимодействие с </w:t>
      </w:r>
      <w:r>
        <w:rPr>
          <w:b/>
          <w:bCs/>
          <w:color w:val="000000"/>
          <w:lang w:val="ru"/>
        </w:rPr>
        <w:t xml:space="preserve">капитаном </w:t>
      </w:r>
      <w:r>
        <w:rPr>
          <w:color w:val="000000"/>
          <w:lang w:val="ru"/>
        </w:rPr>
        <w:t xml:space="preserve">с целью оказания ему всей необходимой практической помощи по выполнению </w:t>
      </w:r>
      <w:r>
        <w:rPr>
          <w:b/>
          <w:bCs/>
          <w:color w:val="000000"/>
          <w:lang w:val="ru"/>
        </w:rPr>
        <w:t xml:space="preserve">капитаном </w:t>
      </w:r>
      <w:r>
        <w:rPr>
          <w:color w:val="000000"/>
          <w:lang w:val="ru"/>
        </w:rPr>
        <w:t xml:space="preserve">своих обязанностей в связи с </w:t>
      </w:r>
      <w:r>
        <w:rPr>
          <w:lang w:val="ru"/>
        </w:rPr>
        <w:t>этой процедурой</w:t>
      </w:r>
      <w:r>
        <w:rPr>
          <w:color w:val="000000"/>
          <w:lang w:val="ru"/>
        </w:rPr>
        <w:t>.</w:t>
      </w:r>
    </w:p>
    <w:p w14:paraId="0721A3F7" w14:textId="77777777" w:rsidR="00E07E3F" w:rsidRPr="00FB74EF" w:rsidRDefault="00E07E3F" w:rsidP="003860C2">
      <w:pPr>
        <w:pStyle w:val="a"/>
        <w:numPr>
          <w:ilvl w:val="0"/>
          <w:numId w:val="25"/>
        </w:numPr>
        <w:autoSpaceDE w:val="0"/>
        <w:autoSpaceDN w:val="0"/>
        <w:adjustRightInd w:val="0"/>
        <w:jc w:val="both"/>
        <w:rPr>
          <w:color w:val="000000"/>
          <w:lang w:val="ru-RU"/>
        </w:rPr>
      </w:pPr>
      <w:r>
        <w:rPr>
          <w:color w:val="000000"/>
          <w:lang w:val="ru"/>
        </w:rPr>
        <w:t>Доведение требований и ожиданий в отношении навигации в районе офшорных объектов до сведения экипажа судов, которые находятся в его ведении, и их внедрение на борту таких судов.</w:t>
      </w:r>
    </w:p>
    <w:p w14:paraId="309BEDE9" w14:textId="77777777" w:rsidR="00554B15" w:rsidRPr="00FB74EF" w:rsidRDefault="00554B15" w:rsidP="00554B15">
      <w:pPr>
        <w:pStyle w:val="a"/>
        <w:numPr>
          <w:ilvl w:val="0"/>
          <w:numId w:val="0"/>
        </w:numPr>
        <w:contextualSpacing/>
        <w:jc w:val="both"/>
        <w:rPr>
          <w:rFonts w:eastAsia="Calibri"/>
          <w:lang w:val="ru-RU"/>
        </w:rPr>
      </w:pPr>
    </w:p>
    <w:p w14:paraId="6902C4F1" w14:textId="77777777" w:rsidR="00E76C76" w:rsidRPr="00FB74EF" w:rsidRDefault="00E76C76" w:rsidP="007460BA">
      <w:pPr>
        <w:rPr>
          <w:rFonts w:cs="Arial"/>
          <w:b/>
          <w:szCs w:val="20"/>
          <w:lang w:val="ru-RU"/>
        </w:rPr>
      </w:pPr>
    </w:p>
    <w:p w14:paraId="2A4A4A13" w14:textId="77777777" w:rsidR="005D0F49" w:rsidRPr="00FB74EF" w:rsidRDefault="005D0F49" w:rsidP="007460BA">
      <w:pPr>
        <w:rPr>
          <w:rFonts w:cs="Arial"/>
          <w:b/>
          <w:szCs w:val="20"/>
          <w:lang w:val="ru-RU"/>
        </w:rPr>
      </w:pPr>
    </w:p>
    <w:p w14:paraId="7F088813" w14:textId="77777777" w:rsidR="00A451B5" w:rsidRPr="00FB74EF" w:rsidRDefault="00A451B5" w:rsidP="00A451B5">
      <w:pPr>
        <w:rPr>
          <w:rFonts w:cs="Arial"/>
          <w:b/>
          <w:szCs w:val="20"/>
          <w:lang w:val="ru-RU"/>
        </w:rPr>
      </w:pPr>
      <w:bookmarkStart w:id="26" w:name="_Toc273083774"/>
      <w:bookmarkStart w:id="27" w:name="_Toc273083809"/>
      <w:bookmarkStart w:id="28" w:name="_Toc273083845"/>
      <w:bookmarkStart w:id="29" w:name="_Toc273083955"/>
      <w:bookmarkStart w:id="30" w:name="_Toc263340551"/>
    </w:p>
    <w:p w14:paraId="0559448E" w14:textId="77777777" w:rsidR="003652CB" w:rsidRDefault="00227231" w:rsidP="007460BA">
      <w:pPr>
        <w:pStyle w:val="1"/>
      </w:pPr>
      <w:r>
        <w:rPr>
          <w:b w:val="0"/>
          <w:bCs w:val="0"/>
          <w:lang w:val="ru"/>
        </w:rPr>
        <w:br w:type="page"/>
      </w:r>
      <w:bookmarkStart w:id="31" w:name="_Toc479683374"/>
      <w:r>
        <w:rPr>
          <w:lang w:val="ru"/>
        </w:rPr>
        <w:lastRenderedPageBreak/>
        <w:t>Описание</w:t>
      </w:r>
      <w:bookmarkEnd w:id="26"/>
      <w:bookmarkEnd w:id="27"/>
      <w:bookmarkEnd w:id="28"/>
      <w:bookmarkEnd w:id="29"/>
      <w:bookmarkEnd w:id="30"/>
      <w:bookmarkEnd w:id="31"/>
    </w:p>
    <w:p w14:paraId="4CA7B49B" w14:textId="77777777" w:rsidR="001C5B61" w:rsidRPr="008C1A2A" w:rsidRDefault="001C5B61" w:rsidP="001C5B61">
      <w:pPr>
        <w:pStyle w:val="2"/>
      </w:pPr>
      <w:bookmarkStart w:id="32" w:name="_Toc286215134"/>
      <w:bookmarkStart w:id="33" w:name="_Toc285218855"/>
      <w:bookmarkStart w:id="34" w:name="_Toc285189998"/>
      <w:bookmarkStart w:id="35" w:name="_Toc479683375"/>
      <w:r>
        <w:rPr>
          <w:iCs w:val="0"/>
          <w:lang w:val="ru"/>
        </w:rPr>
        <w:t>Работа на морских объектах</w:t>
      </w:r>
      <w:bookmarkEnd w:id="32"/>
      <w:bookmarkEnd w:id="33"/>
      <w:bookmarkEnd w:id="34"/>
      <w:bookmarkEnd w:id="35"/>
    </w:p>
    <w:p w14:paraId="58C880EA" w14:textId="77777777" w:rsidR="00E76C76" w:rsidRDefault="00E76C76" w:rsidP="00E76C76">
      <w:pPr>
        <w:pStyle w:val="3"/>
      </w:pPr>
      <w:bookmarkStart w:id="36" w:name="_Toc479683376"/>
      <w:r>
        <w:rPr>
          <w:lang w:val="ru"/>
        </w:rPr>
        <w:t>Подход к объекту</w:t>
      </w:r>
      <w:bookmarkEnd w:id="36"/>
    </w:p>
    <w:p w14:paraId="1F066C59" w14:textId="77777777" w:rsidR="001C5B61" w:rsidRPr="00FB74EF" w:rsidRDefault="00E76C76" w:rsidP="00C7729E">
      <w:pPr>
        <w:rPr>
          <w:lang w:val="ru-RU"/>
        </w:rPr>
      </w:pPr>
      <w:r>
        <w:rPr>
          <w:lang w:val="ru"/>
        </w:rPr>
        <w:t xml:space="preserve">При подходе к офшорному объекту </w:t>
      </w:r>
      <w:r>
        <w:rPr>
          <w:b/>
          <w:bCs/>
          <w:lang w:val="ru"/>
        </w:rPr>
        <w:t xml:space="preserve">капитан </w:t>
      </w:r>
      <w:r>
        <w:rPr>
          <w:lang w:val="ru"/>
        </w:rPr>
        <w:t xml:space="preserve">/ </w:t>
      </w:r>
      <w:r>
        <w:rPr>
          <w:b/>
          <w:bCs/>
          <w:lang w:val="ru"/>
        </w:rPr>
        <w:t xml:space="preserve">вахтенный офицер </w:t>
      </w:r>
      <w:r>
        <w:rPr>
          <w:i/>
          <w:iCs/>
          <w:lang w:val="ru"/>
        </w:rPr>
        <w:t xml:space="preserve">должны </w:t>
      </w:r>
      <w:r>
        <w:rPr>
          <w:lang w:val="ru"/>
        </w:rPr>
        <w:t>обеспечить следующее:</w:t>
      </w:r>
    </w:p>
    <w:p w14:paraId="547755EB" w14:textId="77777777" w:rsidR="001C5B61" w:rsidRPr="00FB74EF" w:rsidRDefault="001C5B61" w:rsidP="0069417C">
      <w:pPr>
        <w:pStyle w:val="a"/>
        <w:numPr>
          <w:ilvl w:val="0"/>
          <w:numId w:val="6"/>
        </w:numPr>
        <w:jc w:val="both"/>
        <w:rPr>
          <w:lang w:val="ru-RU"/>
        </w:rPr>
      </w:pPr>
      <w:r>
        <w:rPr>
          <w:lang w:val="ru"/>
        </w:rPr>
        <w:t>Идентификация установки происходит с помощью системы автоматической идентификации (AIS) и (или) иных средств;</w:t>
      </w:r>
    </w:p>
    <w:p w14:paraId="0127EC12" w14:textId="77777777" w:rsidR="001C5B61" w:rsidRPr="00892FD9" w:rsidRDefault="001C5B61" w:rsidP="000A061F">
      <w:pPr>
        <w:pStyle w:val="a"/>
        <w:numPr>
          <w:ilvl w:val="0"/>
          <w:numId w:val="6"/>
        </w:numPr>
        <w:jc w:val="both"/>
        <w:rPr>
          <w:lang w:val="ru"/>
        </w:rPr>
      </w:pPr>
      <w:r>
        <w:rPr>
          <w:lang w:val="ru"/>
        </w:rPr>
        <w:t>Устанавливаются и тестируются рабочие каналы связи, в том числе внутренняя система связи на судне;</w:t>
      </w:r>
    </w:p>
    <w:p w14:paraId="73981DE4" w14:textId="77777777" w:rsidR="001C5B61" w:rsidRPr="00892FD9" w:rsidRDefault="001C5B61" w:rsidP="000A061F">
      <w:pPr>
        <w:pStyle w:val="a"/>
        <w:numPr>
          <w:ilvl w:val="0"/>
          <w:numId w:val="6"/>
        </w:numPr>
        <w:jc w:val="both"/>
        <w:rPr>
          <w:lang w:val="ru"/>
        </w:rPr>
      </w:pPr>
      <w:r>
        <w:rPr>
          <w:lang w:val="ru"/>
        </w:rPr>
        <w:t xml:space="preserve">Связь с установкой </w:t>
      </w:r>
      <w:r w:rsidRPr="00892FD9">
        <w:rPr>
          <w:lang w:val="ru"/>
        </w:rPr>
        <w:t xml:space="preserve">должна </w:t>
      </w:r>
      <w:r>
        <w:rPr>
          <w:lang w:val="ru"/>
        </w:rPr>
        <w:t>поддерживаться все время в ходе выполнения работ;</w:t>
      </w:r>
    </w:p>
    <w:p w14:paraId="2DBFAC3E" w14:textId="77777777" w:rsidR="001C5B61" w:rsidRPr="00892FD9" w:rsidRDefault="00D23E32" w:rsidP="000A061F">
      <w:pPr>
        <w:pStyle w:val="a"/>
        <w:numPr>
          <w:ilvl w:val="0"/>
          <w:numId w:val="6"/>
        </w:numPr>
        <w:jc w:val="both"/>
        <w:rPr>
          <w:lang w:val="ru"/>
        </w:rPr>
      </w:pPr>
      <w:r w:rsidRPr="00892FD9">
        <w:rPr>
          <w:lang w:val="ru"/>
        </w:rPr>
        <w:t>Вахта в машинном отделении.</w:t>
      </w:r>
    </w:p>
    <w:p w14:paraId="2D3F81A5" w14:textId="77777777" w:rsidR="001C5B61" w:rsidRPr="00FB74EF" w:rsidRDefault="001C5B61" w:rsidP="000A061F">
      <w:pPr>
        <w:pStyle w:val="a"/>
        <w:numPr>
          <w:ilvl w:val="0"/>
          <w:numId w:val="6"/>
        </w:numPr>
        <w:jc w:val="both"/>
        <w:rPr>
          <w:lang w:val="ru-RU"/>
        </w:rPr>
      </w:pPr>
      <w:r>
        <w:rPr>
          <w:lang w:val="ru"/>
        </w:rPr>
        <w:t xml:space="preserve">Осуществляется тестирование </w:t>
      </w:r>
      <w:proofErr w:type="spellStart"/>
      <w:r>
        <w:rPr>
          <w:lang w:val="ru"/>
        </w:rPr>
        <w:t>пропульсивной</w:t>
      </w:r>
      <w:proofErr w:type="spellEnd"/>
      <w:r>
        <w:rPr>
          <w:lang w:val="ru"/>
        </w:rPr>
        <w:t>, подруливающей/рулевой и всех сопутствующих систем управления;</w:t>
      </w:r>
    </w:p>
    <w:p w14:paraId="785D567A" w14:textId="77777777" w:rsidR="001C5B61" w:rsidRPr="00FB74EF" w:rsidRDefault="001C5B61" w:rsidP="000A061F">
      <w:pPr>
        <w:pStyle w:val="a"/>
        <w:numPr>
          <w:ilvl w:val="0"/>
          <w:numId w:val="6"/>
        </w:numPr>
        <w:jc w:val="both"/>
        <w:rPr>
          <w:lang w:val="ru-RU"/>
        </w:rPr>
      </w:pPr>
      <w:r>
        <w:rPr>
          <w:lang w:val="ru"/>
        </w:rPr>
        <w:t>Подвергаются полной оценке состояние моря, течение, зыбь и ветровой режим;</w:t>
      </w:r>
    </w:p>
    <w:p w14:paraId="2FCB87B9" w14:textId="77777777" w:rsidR="001C5B61" w:rsidRPr="00FB74EF" w:rsidRDefault="001C5B61" w:rsidP="000A061F">
      <w:pPr>
        <w:pStyle w:val="a"/>
        <w:numPr>
          <w:ilvl w:val="0"/>
          <w:numId w:val="6"/>
        </w:numPr>
        <w:jc w:val="both"/>
        <w:rPr>
          <w:lang w:val="ru-RU"/>
        </w:rPr>
      </w:pPr>
      <w:r>
        <w:rPr>
          <w:lang w:val="ru"/>
        </w:rPr>
        <w:t>Получение судовым экипажем информации о судовых работах и важных предостережениях и нормативах;</w:t>
      </w:r>
    </w:p>
    <w:p w14:paraId="2E22925C" w14:textId="77777777" w:rsidR="001C5B61" w:rsidRPr="00FB74EF" w:rsidRDefault="001C5B61" w:rsidP="007460BA">
      <w:pPr>
        <w:numPr>
          <w:ilvl w:val="0"/>
          <w:numId w:val="6"/>
        </w:numPr>
        <w:rPr>
          <w:lang w:val="ru-RU"/>
        </w:rPr>
      </w:pPr>
      <w:r>
        <w:rPr>
          <w:lang w:val="ru"/>
        </w:rPr>
        <w:t xml:space="preserve">Судовой экипаж осведомлен, что каждый член судового экипажа несет обязанность и уполномочен на ОСТАНОВКУ РАБОТ, если существует какой-либо риск для безопасности персонала, имущества или окружающей среды. Ситуация </w:t>
      </w:r>
      <w:r>
        <w:rPr>
          <w:i/>
          <w:iCs/>
          <w:lang w:val="ru"/>
        </w:rPr>
        <w:t xml:space="preserve">должна </w:t>
      </w:r>
      <w:r>
        <w:rPr>
          <w:lang w:val="ru"/>
        </w:rPr>
        <w:t xml:space="preserve">быть рассмотрена </w:t>
      </w:r>
      <w:r>
        <w:rPr>
          <w:b/>
          <w:bCs/>
          <w:lang w:val="ru"/>
        </w:rPr>
        <w:t>капитаном / вахтенным офицером</w:t>
      </w:r>
      <w:r>
        <w:rPr>
          <w:lang w:val="ru"/>
        </w:rPr>
        <w:t xml:space="preserve">, и причины остановки работ должны быть направлены </w:t>
      </w:r>
      <w:r>
        <w:rPr>
          <w:b/>
          <w:bCs/>
          <w:lang w:val="ru"/>
        </w:rPr>
        <w:t xml:space="preserve">менеджеру офшорной установки </w:t>
      </w:r>
      <w:r>
        <w:rPr>
          <w:lang w:val="ru"/>
        </w:rPr>
        <w:t>(OIM</w:t>
      </w:r>
      <w:r>
        <w:rPr>
          <w:b/>
          <w:bCs/>
          <w:lang w:val="ru"/>
        </w:rPr>
        <w:t>)</w:t>
      </w:r>
      <w:r>
        <w:rPr>
          <w:lang w:val="ru"/>
        </w:rPr>
        <w:t>.</w:t>
      </w:r>
    </w:p>
    <w:p w14:paraId="7F559834" w14:textId="77777777" w:rsidR="00ED2D4B" w:rsidRDefault="00ED2D4B" w:rsidP="00ED2D4B">
      <w:pPr>
        <w:pStyle w:val="3"/>
      </w:pPr>
      <w:bookmarkStart w:id="37" w:name="_Toc286215136"/>
      <w:bookmarkStart w:id="38" w:name="_Toc285218857"/>
      <w:bookmarkStart w:id="39" w:name="_Toc285190000"/>
      <w:bookmarkStart w:id="40" w:name="_Toc479683377"/>
      <w:r>
        <w:rPr>
          <w:lang w:val="ru"/>
        </w:rPr>
        <w:t>Вхождение в 500-метровую зону</w:t>
      </w:r>
      <w:bookmarkEnd w:id="37"/>
      <w:bookmarkEnd w:id="38"/>
      <w:bookmarkEnd w:id="39"/>
      <w:bookmarkEnd w:id="40"/>
    </w:p>
    <w:p w14:paraId="11BCF95B" w14:textId="77777777" w:rsidR="00EC1702" w:rsidRPr="00FB74EF" w:rsidRDefault="00D23E32" w:rsidP="00C7729E">
      <w:pPr>
        <w:rPr>
          <w:b/>
          <w:strike/>
          <w:lang w:val="ru-RU"/>
        </w:rPr>
      </w:pPr>
      <w:r w:rsidRPr="00892FD9">
        <w:rPr>
          <w:b/>
          <w:bCs/>
          <w:lang w:val="ru"/>
        </w:rPr>
        <w:t>Состав вахты</w:t>
      </w:r>
      <w:r w:rsidR="00EC1702">
        <w:rPr>
          <w:b/>
          <w:bCs/>
          <w:lang w:val="ru"/>
        </w:rPr>
        <w:t xml:space="preserve">: Капитан и (или) вахтенный офицер, а также дополнительные члены командного и (или) рядового состава на усмотрение капитана и (или) вахтенного офицера. </w:t>
      </w:r>
    </w:p>
    <w:p w14:paraId="19B6D248" w14:textId="77777777" w:rsidR="00EC1702" w:rsidRPr="00FB74EF" w:rsidRDefault="00EC1702" w:rsidP="00C7729E">
      <w:pPr>
        <w:ind w:left="862"/>
        <w:rPr>
          <w:lang w:val="ru-RU"/>
        </w:rPr>
      </w:pPr>
    </w:p>
    <w:p w14:paraId="15ADCCCE" w14:textId="77777777" w:rsidR="00ED2D4B" w:rsidRPr="00FB74EF" w:rsidRDefault="00227231" w:rsidP="00E0174F">
      <w:pPr>
        <w:pStyle w:val="a"/>
        <w:numPr>
          <w:ilvl w:val="0"/>
          <w:numId w:val="9"/>
        </w:numPr>
        <w:jc w:val="both"/>
        <w:rPr>
          <w:lang w:val="ru-RU"/>
        </w:rPr>
      </w:pPr>
      <w:bookmarkStart w:id="41" w:name="_Toc286215138"/>
      <w:bookmarkStart w:id="42" w:name="_Toc286135204"/>
      <w:bookmarkStart w:id="43" w:name="_Toc285218926"/>
      <w:bookmarkStart w:id="44" w:name="_Toc285218859"/>
      <w:bookmarkStart w:id="45" w:name="_Toc285190002"/>
      <w:bookmarkStart w:id="46" w:name="_Toc285188137"/>
      <w:r>
        <w:rPr>
          <w:b/>
          <w:bCs/>
          <w:lang w:val="ru"/>
        </w:rPr>
        <w:t xml:space="preserve">Капитаны </w:t>
      </w:r>
      <w:r>
        <w:rPr>
          <w:lang w:val="ru"/>
        </w:rPr>
        <w:t xml:space="preserve">и </w:t>
      </w:r>
      <w:r>
        <w:rPr>
          <w:b/>
          <w:bCs/>
          <w:lang w:val="ru"/>
        </w:rPr>
        <w:t xml:space="preserve">вахтенные офицеры </w:t>
      </w:r>
      <w:r>
        <w:rPr>
          <w:i/>
          <w:iCs/>
          <w:lang w:val="ru"/>
        </w:rPr>
        <w:t xml:space="preserve">должны </w:t>
      </w:r>
      <w:r>
        <w:rPr>
          <w:lang w:val="ru"/>
        </w:rPr>
        <w:t xml:space="preserve">нести ответственность за эффективное применение данной процедуры. Несоблюдение процедуры является по закону уголовным преступлением, и </w:t>
      </w:r>
      <w:r>
        <w:rPr>
          <w:b/>
          <w:bCs/>
          <w:lang w:val="ru"/>
        </w:rPr>
        <w:t xml:space="preserve">капитаны </w:t>
      </w:r>
      <w:r>
        <w:rPr>
          <w:lang w:val="ru"/>
        </w:rPr>
        <w:t>могут повергнуться судебному преследованию</w:t>
      </w:r>
      <w:bookmarkEnd w:id="41"/>
      <w:bookmarkEnd w:id="42"/>
      <w:bookmarkEnd w:id="43"/>
      <w:bookmarkEnd w:id="44"/>
      <w:bookmarkEnd w:id="45"/>
      <w:bookmarkEnd w:id="46"/>
      <w:r>
        <w:rPr>
          <w:lang w:val="ru"/>
        </w:rPr>
        <w:t>;</w:t>
      </w:r>
    </w:p>
    <w:p w14:paraId="4796BA9A" w14:textId="77777777" w:rsidR="00ED2D4B" w:rsidRPr="00FB74EF" w:rsidRDefault="00ED2D4B" w:rsidP="00E0174F">
      <w:pPr>
        <w:pStyle w:val="a"/>
        <w:numPr>
          <w:ilvl w:val="0"/>
          <w:numId w:val="9"/>
        </w:numPr>
        <w:jc w:val="both"/>
        <w:rPr>
          <w:rFonts w:cs="Arial"/>
          <w:lang w:val="ru-RU"/>
        </w:rPr>
      </w:pPr>
      <w:r>
        <w:rPr>
          <w:lang w:val="ru"/>
        </w:rPr>
        <w:t>Следующая процедура применяется во ВСЕХ ситуациях, когда судну необходимо посетить, провести работы или выполнить какую-либо операцию в непосредственной близости от платформ, буровых вышек, плавучих установок нефтедобычи, установок хранения и выгрузки (FPSO), точечных причальных сооружений, устьев морской скважины и особых районов;</w:t>
      </w:r>
    </w:p>
    <w:p w14:paraId="7C816F86" w14:textId="77777777" w:rsidR="00ED2D4B" w:rsidRPr="00FB74EF" w:rsidRDefault="00ED2D4B" w:rsidP="00E0174F">
      <w:pPr>
        <w:pStyle w:val="a"/>
        <w:numPr>
          <w:ilvl w:val="0"/>
          <w:numId w:val="9"/>
        </w:numPr>
        <w:jc w:val="both"/>
        <w:rPr>
          <w:lang w:val="ru-RU"/>
        </w:rPr>
      </w:pPr>
      <w:r>
        <w:rPr>
          <w:lang w:val="ru"/>
        </w:rPr>
        <w:t>Привести судно к полной остановке в безопасном районе за пределами 500-метровой зоны;</w:t>
      </w:r>
    </w:p>
    <w:p w14:paraId="0CA04FC2" w14:textId="77777777" w:rsidR="00ED2D4B" w:rsidRPr="00FB74EF" w:rsidRDefault="00ED2D4B" w:rsidP="00E0174F">
      <w:pPr>
        <w:pStyle w:val="a"/>
        <w:numPr>
          <w:ilvl w:val="0"/>
          <w:numId w:val="9"/>
        </w:numPr>
        <w:jc w:val="both"/>
        <w:rPr>
          <w:lang w:val="ru-RU"/>
        </w:rPr>
      </w:pPr>
      <w:r>
        <w:rPr>
          <w:lang w:val="ru"/>
        </w:rPr>
        <w:t xml:space="preserve">Заполнить </w:t>
      </w:r>
      <w:r>
        <w:rPr>
          <w:i/>
          <w:iCs/>
          <w:u w:val="single"/>
          <w:lang w:val="ru"/>
        </w:rPr>
        <w:t>Проверочный лист перед вхождением в 500-метровую зону</w:t>
      </w:r>
      <w:r>
        <w:rPr>
          <w:lang w:val="ru"/>
        </w:rPr>
        <w:t xml:space="preserve"> и внести запись о заполнении такого листа в судовой журнал;</w:t>
      </w:r>
    </w:p>
    <w:p w14:paraId="7D20847D" w14:textId="77777777" w:rsidR="00ED2D4B" w:rsidRPr="00FB74EF" w:rsidRDefault="00ED2D4B" w:rsidP="00E0174F">
      <w:pPr>
        <w:pStyle w:val="a"/>
        <w:numPr>
          <w:ilvl w:val="0"/>
          <w:numId w:val="9"/>
        </w:numPr>
        <w:jc w:val="both"/>
        <w:rPr>
          <w:lang w:val="ru-RU"/>
        </w:rPr>
      </w:pPr>
      <w:r>
        <w:rPr>
          <w:lang w:val="ru"/>
        </w:rPr>
        <w:t>Провести полную оценку настоящего и ожидаемого течения, состояния моря, ветровой нагрузки и зыби;</w:t>
      </w:r>
    </w:p>
    <w:p w14:paraId="6387A665" w14:textId="77777777" w:rsidR="00ED2D4B" w:rsidRPr="00FB74EF" w:rsidRDefault="00ED2D4B" w:rsidP="00E0174F">
      <w:pPr>
        <w:pStyle w:val="a"/>
        <w:numPr>
          <w:ilvl w:val="0"/>
          <w:numId w:val="9"/>
        </w:numPr>
        <w:jc w:val="both"/>
        <w:rPr>
          <w:lang w:val="ru-RU"/>
        </w:rPr>
      </w:pPr>
      <w:r>
        <w:rPr>
          <w:lang w:val="ru"/>
        </w:rPr>
        <w:t>Связаться с установкой и подтвердить следующее:</w:t>
      </w:r>
    </w:p>
    <w:p w14:paraId="66075B9D" w14:textId="77777777" w:rsidR="00ED2D4B" w:rsidRPr="007A51BF" w:rsidRDefault="00ED2D4B" w:rsidP="00E0174F">
      <w:pPr>
        <w:pStyle w:val="a"/>
        <w:numPr>
          <w:ilvl w:val="0"/>
          <w:numId w:val="11"/>
        </w:numPr>
        <w:jc w:val="both"/>
      </w:pPr>
      <w:r>
        <w:rPr>
          <w:lang w:val="ru"/>
        </w:rPr>
        <w:t>Заполнение проверочного листа;</w:t>
      </w:r>
    </w:p>
    <w:p w14:paraId="43527798" w14:textId="77777777" w:rsidR="00ED2D4B" w:rsidRPr="00FB74EF" w:rsidRDefault="00ED2D4B" w:rsidP="00E0174F">
      <w:pPr>
        <w:pStyle w:val="a"/>
        <w:numPr>
          <w:ilvl w:val="0"/>
          <w:numId w:val="11"/>
        </w:numPr>
        <w:jc w:val="both"/>
        <w:rPr>
          <w:lang w:val="ru-RU"/>
        </w:rPr>
      </w:pPr>
      <w:r>
        <w:rPr>
          <w:lang w:val="ru"/>
        </w:rPr>
        <w:t xml:space="preserve">Информацию </w:t>
      </w:r>
      <w:proofErr w:type="gramStart"/>
      <w:r>
        <w:rPr>
          <w:lang w:val="ru"/>
        </w:rPr>
        <w:t>о плановых или предлагаемых работ</w:t>
      </w:r>
      <w:proofErr w:type="gramEnd"/>
      <w:r>
        <w:rPr>
          <w:lang w:val="ru"/>
        </w:rPr>
        <w:t>;</w:t>
      </w:r>
    </w:p>
    <w:p w14:paraId="4DC2C8BA" w14:textId="77777777" w:rsidR="00ED2D4B" w:rsidRPr="00FB74EF" w:rsidRDefault="00ED2D4B" w:rsidP="00E0174F">
      <w:pPr>
        <w:pStyle w:val="a"/>
        <w:numPr>
          <w:ilvl w:val="0"/>
          <w:numId w:val="11"/>
        </w:numPr>
        <w:jc w:val="both"/>
        <w:rPr>
          <w:lang w:val="ru-RU"/>
        </w:rPr>
      </w:pPr>
      <w:r>
        <w:rPr>
          <w:lang w:val="ru"/>
        </w:rPr>
        <w:t>Используемые в работах положение судна и кран;</w:t>
      </w:r>
    </w:p>
    <w:p w14:paraId="449B5E7D" w14:textId="77777777" w:rsidR="00ED2D4B" w:rsidRPr="00FB74EF" w:rsidRDefault="00ED2D4B" w:rsidP="00E0174F">
      <w:pPr>
        <w:pStyle w:val="a"/>
        <w:numPr>
          <w:ilvl w:val="0"/>
          <w:numId w:val="11"/>
        </w:numPr>
        <w:jc w:val="both"/>
        <w:rPr>
          <w:lang w:val="ru-RU"/>
        </w:rPr>
      </w:pPr>
      <w:r>
        <w:rPr>
          <w:lang w:val="ru"/>
        </w:rPr>
        <w:t>Особая информация, такая как: водолазные работы - телеуправляемые подводные аппараты (НТПА), работы за бортом судна - сжигание на факеле, сбросы (например, вентиляция сухих грузов и т.п.), которые могут воздействовать на безопасность судна и судового экипажа;</w:t>
      </w:r>
    </w:p>
    <w:p w14:paraId="1784AFDD" w14:textId="77777777" w:rsidR="00ED2D4B" w:rsidRPr="00FB74EF" w:rsidRDefault="00ED2D4B" w:rsidP="00E0174F">
      <w:pPr>
        <w:pStyle w:val="a"/>
        <w:numPr>
          <w:ilvl w:val="0"/>
          <w:numId w:val="11"/>
        </w:numPr>
        <w:jc w:val="both"/>
        <w:rPr>
          <w:lang w:val="ru-RU"/>
        </w:rPr>
      </w:pPr>
      <w:r>
        <w:rPr>
          <w:lang w:val="ru"/>
        </w:rPr>
        <w:t>Разрешение на вхождение в 500-метровую зону;</w:t>
      </w:r>
    </w:p>
    <w:p w14:paraId="585B6B94" w14:textId="77777777" w:rsidR="00ED2D4B" w:rsidRPr="00FB74EF" w:rsidRDefault="00ED2D4B" w:rsidP="00E0174F">
      <w:pPr>
        <w:pStyle w:val="a"/>
        <w:numPr>
          <w:ilvl w:val="0"/>
          <w:numId w:val="10"/>
        </w:numPr>
        <w:jc w:val="both"/>
        <w:rPr>
          <w:lang w:val="ru-RU"/>
        </w:rPr>
      </w:pPr>
      <w:r>
        <w:rPr>
          <w:lang w:val="ru"/>
        </w:rPr>
        <w:t>Вхождение в 500-метровую зону на безопасной скорости с использованием ручного управления рулевым устройством и гребной установкой;</w:t>
      </w:r>
    </w:p>
    <w:p w14:paraId="463AF2BE" w14:textId="77777777" w:rsidR="00ED2D4B" w:rsidRPr="00FB74EF" w:rsidRDefault="00543BE2" w:rsidP="00E0174F">
      <w:pPr>
        <w:pStyle w:val="a"/>
        <w:numPr>
          <w:ilvl w:val="0"/>
          <w:numId w:val="10"/>
        </w:numPr>
        <w:jc w:val="both"/>
        <w:rPr>
          <w:lang w:val="ru-RU"/>
        </w:rPr>
      </w:pPr>
      <w:r>
        <w:rPr>
          <w:lang w:val="ru"/>
        </w:rPr>
        <w:t xml:space="preserve">Вне зависимости от того, работает ли судно в режиме ручного управления или в динамического позиционирования (ДП), оно </w:t>
      </w:r>
      <w:r>
        <w:rPr>
          <w:i/>
          <w:iCs/>
          <w:lang w:val="ru"/>
        </w:rPr>
        <w:t xml:space="preserve">должно </w:t>
      </w:r>
      <w:r>
        <w:rPr>
          <w:lang w:val="ru"/>
        </w:rPr>
        <w:t>быть «установлено» не менее чем в 50 м от установки для оценки возможностей удержания судна в заданной точке;</w:t>
      </w:r>
    </w:p>
    <w:p w14:paraId="5E7F4507" w14:textId="77777777" w:rsidR="00ED2D4B" w:rsidRPr="003F45FF" w:rsidRDefault="00ED2D4B" w:rsidP="00E0174F">
      <w:pPr>
        <w:pStyle w:val="a"/>
        <w:numPr>
          <w:ilvl w:val="0"/>
          <w:numId w:val="10"/>
        </w:numPr>
        <w:jc w:val="both"/>
      </w:pPr>
      <w:r>
        <w:rPr>
          <w:lang w:val="ru"/>
        </w:rPr>
        <w:lastRenderedPageBreak/>
        <w:t>Удержание судна в заданной точке на период времени, который считается благоразумным с учетом условий окружающей среды для оценки приемлемого позиционирования и способности судового экипажа выполнять работу в безопасном режиме. Такую оценку следует проводить в течение не менее 10 минут в ручном режиме и 20 минут в режиме ДП. Информирование установки в отношении данной оценки гарантий безопасности.</w:t>
      </w:r>
    </w:p>
    <w:p w14:paraId="53880DDC" w14:textId="77777777" w:rsidR="00ED2D4B" w:rsidRPr="00FB74EF" w:rsidRDefault="00ED2D4B" w:rsidP="00E0174F">
      <w:pPr>
        <w:pStyle w:val="a"/>
        <w:numPr>
          <w:ilvl w:val="0"/>
          <w:numId w:val="10"/>
        </w:numPr>
        <w:jc w:val="both"/>
        <w:rPr>
          <w:lang w:val="ru-RU"/>
        </w:rPr>
      </w:pPr>
      <w:r>
        <w:rPr>
          <w:lang w:val="ru"/>
        </w:rPr>
        <w:t>Если установлено, что судно может управляться в безопасном режиме, необходимо медленно маневрировать в рабочее положение;</w:t>
      </w:r>
    </w:p>
    <w:p w14:paraId="2588957A" w14:textId="77777777" w:rsidR="00ED2D4B" w:rsidRPr="00FB74EF" w:rsidRDefault="00ED2D4B" w:rsidP="00E0174F">
      <w:pPr>
        <w:pStyle w:val="a"/>
        <w:numPr>
          <w:ilvl w:val="0"/>
          <w:numId w:val="10"/>
        </w:numPr>
        <w:jc w:val="both"/>
        <w:rPr>
          <w:lang w:val="ru-RU"/>
        </w:rPr>
      </w:pPr>
      <w:r>
        <w:rPr>
          <w:lang w:val="ru"/>
        </w:rPr>
        <w:t xml:space="preserve">Если судно устанавливается с наветренной стороны/вверх против течения, для оценки безопасности такой позиции судно должно быть не менее чем в 100 метрах от установки, так чтобы в случае аварии всей системы судно </w:t>
      </w:r>
      <w:r>
        <w:rPr>
          <w:i/>
          <w:iCs/>
          <w:lang w:val="ru"/>
        </w:rPr>
        <w:t xml:space="preserve">должно </w:t>
      </w:r>
      <w:r>
        <w:rPr>
          <w:lang w:val="ru"/>
        </w:rPr>
        <w:t>дрейфовать в сторону от установки;</w:t>
      </w:r>
    </w:p>
    <w:p w14:paraId="03DB3A06" w14:textId="77777777" w:rsidR="00ED2D4B" w:rsidRPr="003F45FF" w:rsidRDefault="00ED2D4B" w:rsidP="00E0174F">
      <w:pPr>
        <w:pStyle w:val="a"/>
        <w:numPr>
          <w:ilvl w:val="0"/>
          <w:numId w:val="10"/>
        </w:numPr>
        <w:jc w:val="both"/>
      </w:pPr>
      <w:r>
        <w:rPr>
          <w:lang w:val="ru"/>
        </w:rPr>
        <w:t xml:space="preserve">Запрещены любые сбросы с установки, которые могут представлять угрозу здоровью персонала или безопасной работе судна. </w:t>
      </w:r>
      <w:r>
        <w:rPr>
          <w:i/>
          <w:iCs/>
          <w:lang w:val="ru"/>
        </w:rPr>
        <w:t xml:space="preserve">Необходимо </w:t>
      </w:r>
      <w:r>
        <w:rPr>
          <w:lang w:val="ru"/>
        </w:rPr>
        <w:t>получить соответствующее подтверждение с установки до начала работ;</w:t>
      </w:r>
    </w:p>
    <w:p w14:paraId="0C4D9D59" w14:textId="77777777" w:rsidR="00ED2D4B" w:rsidRPr="00FB74EF" w:rsidRDefault="00ED2D4B" w:rsidP="00E0174F">
      <w:pPr>
        <w:pStyle w:val="a"/>
        <w:numPr>
          <w:ilvl w:val="0"/>
          <w:numId w:val="10"/>
        </w:numPr>
        <w:jc w:val="both"/>
        <w:rPr>
          <w:lang w:val="ru-RU"/>
        </w:rPr>
      </w:pPr>
      <w:r>
        <w:rPr>
          <w:lang w:val="ru"/>
        </w:rPr>
        <w:t xml:space="preserve">Если запланированы какие-либо сбросы, которые </w:t>
      </w:r>
      <w:r>
        <w:rPr>
          <w:i/>
          <w:iCs/>
          <w:lang w:val="ru"/>
        </w:rPr>
        <w:t xml:space="preserve">должны </w:t>
      </w:r>
      <w:r>
        <w:rPr>
          <w:lang w:val="ru"/>
        </w:rPr>
        <w:t xml:space="preserve">оказать воздействие на судно, </w:t>
      </w:r>
      <w:r>
        <w:rPr>
          <w:b/>
          <w:bCs/>
          <w:lang w:val="ru"/>
        </w:rPr>
        <w:t xml:space="preserve">капитан </w:t>
      </w:r>
      <w:r>
        <w:rPr>
          <w:lang w:val="ru"/>
        </w:rPr>
        <w:t xml:space="preserve">/ </w:t>
      </w:r>
      <w:r>
        <w:rPr>
          <w:b/>
          <w:bCs/>
          <w:lang w:val="ru"/>
        </w:rPr>
        <w:t xml:space="preserve">вахтенный офицер </w:t>
      </w:r>
      <w:r>
        <w:rPr>
          <w:i/>
          <w:iCs/>
          <w:lang w:val="ru"/>
        </w:rPr>
        <w:t xml:space="preserve">должны </w:t>
      </w:r>
      <w:r>
        <w:rPr>
          <w:lang w:val="ru"/>
        </w:rPr>
        <w:t>согласовать с установкой план обеспечения своевременного оповещения о данном событии, с тем чтобы судно могло прекратить работы и удалиться на безопасное расстояние, пока работы по сбросу не будут прекращены;</w:t>
      </w:r>
    </w:p>
    <w:p w14:paraId="189A1668" w14:textId="77777777" w:rsidR="00ED2D4B" w:rsidRPr="00FB74EF" w:rsidRDefault="00ED2D4B" w:rsidP="00E0174F">
      <w:pPr>
        <w:pStyle w:val="a"/>
        <w:numPr>
          <w:ilvl w:val="0"/>
          <w:numId w:val="10"/>
        </w:numPr>
        <w:jc w:val="both"/>
        <w:rPr>
          <w:lang w:val="ru-RU"/>
        </w:rPr>
      </w:pPr>
      <w:r>
        <w:rPr>
          <w:lang w:val="ru"/>
        </w:rPr>
        <w:t xml:space="preserve">При выполнении подхода или маневрирования всегда имейте в виду возможность потери энергоснабжения или технической неисправности. </w:t>
      </w:r>
    </w:p>
    <w:p w14:paraId="6A5A5AA9" w14:textId="77777777" w:rsidR="00ED2D4B" w:rsidRPr="00FB74EF" w:rsidRDefault="00ED2D4B" w:rsidP="00ED2D4B">
      <w:pPr>
        <w:rPr>
          <w:lang w:val="ru-RU"/>
        </w:rPr>
      </w:pPr>
    </w:p>
    <w:tbl>
      <w:tblPr>
        <w:tblW w:w="0" w:type="auto"/>
        <w:tblLayout w:type="fixed"/>
        <w:tblLook w:val="04A0" w:firstRow="1" w:lastRow="0" w:firstColumn="1" w:lastColumn="0" w:noHBand="0" w:noVBand="1"/>
      </w:tblPr>
      <w:tblGrid>
        <w:gridCol w:w="675"/>
        <w:gridCol w:w="9180"/>
      </w:tblGrid>
      <w:tr w:rsidR="00543BE2" w:rsidRPr="00D93208" w14:paraId="34ADEE27" w14:textId="77777777" w:rsidTr="00836403">
        <w:tc>
          <w:tcPr>
            <w:tcW w:w="675" w:type="dxa"/>
          </w:tcPr>
          <w:p w14:paraId="2754FF28" w14:textId="77777777" w:rsidR="00543BE2" w:rsidRPr="00D93208" w:rsidRDefault="007673B6" w:rsidP="00836403">
            <w:pPr>
              <w:autoSpaceDE w:val="0"/>
              <w:autoSpaceDN w:val="0"/>
              <w:adjustRightInd w:val="0"/>
              <w:jc w:val="center"/>
              <w:rPr>
                <w:rFonts w:cs="Arial"/>
                <w:color w:val="000000"/>
                <w:szCs w:val="20"/>
              </w:rPr>
            </w:pPr>
            <w:r>
              <w:rPr>
                <w:rFonts w:cs="Arial"/>
                <w:noProof/>
                <w:color w:val="000000"/>
                <w:szCs w:val="20"/>
                <w:lang w:val="en-US"/>
              </w:rPr>
              <w:drawing>
                <wp:inline distT="0" distB="0" distL="0" distR="0" wp14:anchorId="5F4B715F" wp14:editId="6C4937CE">
                  <wp:extent cx="285750" cy="285750"/>
                  <wp:effectExtent l="0" t="0" r="0" b="0"/>
                  <wp:docPr id="2" name="Picture 2"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900434750[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bottom"/>
          </w:tcPr>
          <w:p w14:paraId="02CD5B61" w14:textId="77777777" w:rsidR="00543BE2" w:rsidRPr="00B151FC" w:rsidRDefault="00543BE2" w:rsidP="00836403">
            <w:pPr>
              <w:autoSpaceDE w:val="0"/>
              <w:autoSpaceDN w:val="0"/>
              <w:adjustRightInd w:val="0"/>
              <w:rPr>
                <w:rFonts w:cs="Arial"/>
                <w:color w:val="000000"/>
                <w:szCs w:val="20"/>
              </w:rPr>
            </w:pPr>
            <w:r>
              <w:rPr>
                <w:b/>
                <w:bCs/>
                <w:color w:val="FF0000"/>
                <w:sz w:val="28"/>
                <w:szCs w:val="28"/>
                <w:lang w:val="ru"/>
              </w:rPr>
              <w:t>ВСЕГДА БУДЬТЕ ГОТОВЫ К НЕОЖИДАННОСТЯМ</w:t>
            </w:r>
          </w:p>
          <w:p w14:paraId="1B375469" w14:textId="77777777" w:rsidR="00543BE2" w:rsidRPr="00DC6901" w:rsidRDefault="00543BE2" w:rsidP="00836403">
            <w:pPr>
              <w:autoSpaceDE w:val="0"/>
              <w:autoSpaceDN w:val="0"/>
              <w:adjustRightInd w:val="0"/>
              <w:rPr>
                <w:rFonts w:cs="Arial"/>
                <w:color w:val="000000"/>
                <w:szCs w:val="20"/>
              </w:rPr>
            </w:pPr>
          </w:p>
        </w:tc>
      </w:tr>
    </w:tbl>
    <w:p w14:paraId="0F962CE1" w14:textId="77777777" w:rsidR="00E76C76" w:rsidRDefault="00ED2D4B" w:rsidP="00E76C76">
      <w:pPr>
        <w:pStyle w:val="3"/>
      </w:pPr>
      <w:bookmarkStart w:id="47" w:name="_Toc479683378"/>
      <w:r>
        <w:rPr>
          <w:lang w:val="ru"/>
        </w:rPr>
        <w:t>Работа на объекте</w:t>
      </w:r>
      <w:bookmarkEnd w:id="47"/>
    </w:p>
    <w:p w14:paraId="0F447DFF" w14:textId="77777777" w:rsidR="001C5B61" w:rsidRPr="00FB74EF" w:rsidRDefault="001C5B61" w:rsidP="00C7729E">
      <w:pPr>
        <w:rPr>
          <w:lang w:val="ru-RU"/>
        </w:rPr>
      </w:pPr>
      <w:r>
        <w:rPr>
          <w:lang w:val="ru"/>
        </w:rPr>
        <w:t xml:space="preserve">Вскоре после прихода </w:t>
      </w:r>
      <w:r>
        <w:rPr>
          <w:i/>
          <w:iCs/>
          <w:lang w:val="ru"/>
        </w:rPr>
        <w:t xml:space="preserve">должны </w:t>
      </w:r>
      <w:r>
        <w:rPr>
          <w:lang w:val="ru"/>
        </w:rPr>
        <w:t>быть обсуждены и согласованы объем и порядок работ, а именно:</w:t>
      </w:r>
    </w:p>
    <w:p w14:paraId="51A25356" w14:textId="77777777" w:rsidR="001C5B61" w:rsidRPr="00FB74EF" w:rsidRDefault="001C5B61" w:rsidP="00E0174F">
      <w:pPr>
        <w:pStyle w:val="a"/>
        <w:numPr>
          <w:ilvl w:val="0"/>
          <w:numId w:val="10"/>
        </w:numPr>
        <w:jc w:val="both"/>
        <w:rPr>
          <w:lang w:val="ru-RU"/>
        </w:rPr>
      </w:pPr>
      <w:r>
        <w:rPr>
          <w:lang w:val="ru"/>
        </w:rPr>
        <w:t>Разгрузка и (или) обратная погрузка палубного груза;</w:t>
      </w:r>
    </w:p>
    <w:p w14:paraId="5B63F0D1" w14:textId="77777777" w:rsidR="001C5B61" w:rsidRPr="00FB74EF" w:rsidRDefault="001C5B61" w:rsidP="00E0174F">
      <w:pPr>
        <w:pStyle w:val="a"/>
        <w:numPr>
          <w:ilvl w:val="0"/>
          <w:numId w:val="10"/>
        </w:numPr>
        <w:jc w:val="both"/>
        <w:rPr>
          <w:lang w:val="ru-RU"/>
        </w:rPr>
      </w:pPr>
      <w:r>
        <w:rPr>
          <w:lang w:val="ru"/>
        </w:rPr>
        <w:t>Жидкие нефтепродукты и (или) сыпучие материалы;</w:t>
      </w:r>
    </w:p>
    <w:p w14:paraId="241A7551" w14:textId="77777777" w:rsidR="001C5B61" w:rsidRPr="00FB74EF" w:rsidRDefault="001C5B61" w:rsidP="00E0174F">
      <w:pPr>
        <w:pStyle w:val="a"/>
        <w:numPr>
          <w:ilvl w:val="0"/>
          <w:numId w:val="10"/>
        </w:numPr>
        <w:jc w:val="both"/>
        <w:rPr>
          <w:lang w:val="ru-RU"/>
        </w:rPr>
      </w:pPr>
      <w:r>
        <w:rPr>
          <w:lang w:val="ru"/>
        </w:rPr>
        <w:t>Установка якорей и сопутствующего оборудования;</w:t>
      </w:r>
    </w:p>
    <w:p w14:paraId="261373C7" w14:textId="77777777" w:rsidR="001C5B61" w:rsidRPr="003F45FF" w:rsidRDefault="001C5B61" w:rsidP="00E0174F">
      <w:pPr>
        <w:pStyle w:val="a"/>
        <w:numPr>
          <w:ilvl w:val="0"/>
          <w:numId w:val="10"/>
        </w:numPr>
        <w:jc w:val="both"/>
      </w:pPr>
      <w:proofErr w:type="spellStart"/>
      <w:r>
        <w:rPr>
          <w:lang w:val="ru"/>
        </w:rPr>
        <w:t>Присоединеие</w:t>
      </w:r>
      <w:proofErr w:type="spellEnd"/>
      <w:r>
        <w:rPr>
          <w:lang w:val="ru"/>
        </w:rPr>
        <w:t>/отсоединение буксирного каната;</w:t>
      </w:r>
    </w:p>
    <w:p w14:paraId="534D5A7B" w14:textId="77777777" w:rsidR="001C5B61" w:rsidRPr="00FB74EF" w:rsidRDefault="001C5B61" w:rsidP="00E0174F">
      <w:pPr>
        <w:pStyle w:val="a"/>
        <w:numPr>
          <w:ilvl w:val="0"/>
          <w:numId w:val="8"/>
        </w:numPr>
        <w:jc w:val="both"/>
        <w:rPr>
          <w:lang w:val="ru-RU"/>
        </w:rPr>
      </w:pPr>
      <w:r>
        <w:rPr>
          <w:lang w:val="ru"/>
        </w:rPr>
        <w:t xml:space="preserve">Переда каждым заданием </w:t>
      </w:r>
      <w:r>
        <w:rPr>
          <w:i/>
          <w:iCs/>
          <w:lang w:val="ru"/>
        </w:rPr>
        <w:t xml:space="preserve">должен </w:t>
      </w:r>
      <w:r>
        <w:rPr>
          <w:lang w:val="ru"/>
        </w:rPr>
        <w:t>быть выполнен весь объем планирования мер техники безопасности с учетом ситуационных опасностей, таких как краны, выступы, факельные стрелы, вертолетные площадки, якорные тросы, поверхностные буи или движители офшорной установки;</w:t>
      </w:r>
    </w:p>
    <w:p w14:paraId="5994FB92" w14:textId="77777777" w:rsidR="001C5B61" w:rsidRPr="00FB74EF" w:rsidRDefault="001C5B61" w:rsidP="00E0174F">
      <w:pPr>
        <w:pStyle w:val="a"/>
        <w:numPr>
          <w:ilvl w:val="0"/>
          <w:numId w:val="8"/>
        </w:numPr>
        <w:jc w:val="both"/>
        <w:rPr>
          <w:lang w:val="ru-RU"/>
        </w:rPr>
      </w:pPr>
      <w:r>
        <w:rPr>
          <w:lang w:val="ru"/>
        </w:rPr>
        <w:t xml:space="preserve">Судно </w:t>
      </w:r>
      <w:r>
        <w:rPr>
          <w:i/>
          <w:iCs/>
          <w:lang w:val="ru"/>
        </w:rPr>
        <w:t xml:space="preserve">должно </w:t>
      </w:r>
      <w:r>
        <w:rPr>
          <w:lang w:val="ru"/>
        </w:rPr>
        <w:t>быть надлежащим образом «установлено» и стабилизировано. Необходимо уделить должное внимание позиции судна с учетом погодных условий, течения и зыби для сведения к минимуму избыточного движения и волн, обрушивающихся на палубу;</w:t>
      </w:r>
    </w:p>
    <w:p w14:paraId="4383F68B" w14:textId="77777777" w:rsidR="001C5B61" w:rsidRPr="00FB74EF" w:rsidRDefault="001C5B61" w:rsidP="00E0174F">
      <w:pPr>
        <w:pStyle w:val="a"/>
        <w:numPr>
          <w:ilvl w:val="0"/>
          <w:numId w:val="8"/>
        </w:numPr>
        <w:jc w:val="both"/>
        <w:rPr>
          <w:lang w:val="ru-RU"/>
        </w:rPr>
      </w:pPr>
      <w:r>
        <w:rPr>
          <w:lang w:val="ru"/>
        </w:rPr>
        <w:t>При перемещении с одной рабочей стороны на другую данный маневр должен быть спланирован с учетом погодных условий и течения, а также любых новых опасностей, которые могут возникнуть;</w:t>
      </w:r>
    </w:p>
    <w:p w14:paraId="3895F88E" w14:textId="77777777" w:rsidR="001C5B61" w:rsidRPr="00FB74EF" w:rsidRDefault="001C5B61" w:rsidP="00E0174F">
      <w:pPr>
        <w:pStyle w:val="a"/>
        <w:numPr>
          <w:ilvl w:val="0"/>
          <w:numId w:val="8"/>
        </w:numPr>
        <w:jc w:val="both"/>
        <w:rPr>
          <w:lang w:val="ru-RU"/>
        </w:rPr>
      </w:pPr>
      <w:r>
        <w:rPr>
          <w:lang w:val="ru"/>
        </w:rPr>
        <w:t>Требования процедуры в отношении средств индивидуальной защиты (СИЗ) должны постоянно соблюдаться;</w:t>
      </w:r>
    </w:p>
    <w:p w14:paraId="6C6D330E" w14:textId="77777777" w:rsidR="001C5B61" w:rsidRPr="00FB74EF" w:rsidRDefault="001C5B61" w:rsidP="00E0174F">
      <w:pPr>
        <w:pStyle w:val="a"/>
        <w:numPr>
          <w:ilvl w:val="0"/>
          <w:numId w:val="8"/>
        </w:numPr>
        <w:jc w:val="both"/>
        <w:rPr>
          <w:lang w:val="ru-RU"/>
        </w:rPr>
      </w:pPr>
      <w:r>
        <w:rPr>
          <w:lang w:val="ru"/>
        </w:rPr>
        <w:t>Рыбалка ЗАПРЕЩЕНА в непосредственной близости от установок;</w:t>
      </w:r>
    </w:p>
    <w:p w14:paraId="344C8743" w14:textId="77777777" w:rsidR="001C5B61" w:rsidRPr="00FB74EF" w:rsidRDefault="001C5B61" w:rsidP="00E0174F">
      <w:pPr>
        <w:pStyle w:val="a"/>
        <w:numPr>
          <w:ilvl w:val="0"/>
          <w:numId w:val="8"/>
        </w:numPr>
        <w:jc w:val="both"/>
        <w:rPr>
          <w:lang w:val="ru-RU"/>
        </w:rPr>
      </w:pPr>
      <w:r>
        <w:rPr>
          <w:lang w:val="ru"/>
        </w:rPr>
        <w:t>Курение ЗАПРЕЩЕНО на палубе при нахождении судна в пределах 500-метровой зоны;</w:t>
      </w:r>
    </w:p>
    <w:p w14:paraId="76EDF3D2" w14:textId="77777777" w:rsidR="001C5B61" w:rsidRPr="00FB74EF" w:rsidRDefault="001C5B61" w:rsidP="00E0174F">
      <w:pPr>
        <w:pStyle w:val="a"/>
        <w:numPr>
          <w:ilvl w:val="0"/>
          <w:numId w:val="8"/>
        </w:numPr>
        <w:jc w:val="both"/>
        <w:rPr>
          <w:lang w:val="ru-RU"/>
        </w:rPr>
      </w:pPr>
      <w:r>
        <w:rPr>
          <w:i/>
          <w:iCs/>
          <w:lang w:val="ru"/>
        </w:rPr>
        <w:t xml:space="preserve">Запрещается </w:t>
      </w:r>
      <w:r>
        <w:rPr>
          <w:lang w:val="ru"/>
        </w:rPr>
        <w:t>использование мобильных телефонов на палубе в пределах 500-метровой зоны;</w:t>
      </w:r>
    </w:p>
    <w:p w14:paraId="21AFC15E" w14:textId="77777777" w:rsidR="00E76C76" w:rsidRPr="00FB74EF" w:rsidRDefault="00E76C76" w:rsidP="00E0174F">
      <w:pPr>
        <w:pStyle w:val="a"/>
        <w:numPr>
          <w:ilvl w:val="0"/>
          <w:numId w:val="8"/>
        </w:numPr>
        <w:jc w:val="both"/>
        <w:rPr>
          <w:lang w:val="ru-RU"/>
        </w:rPr>
      </w:pPr>
      <w:r>
        <w:rPr>
          <w:lang w:val="ru"/>
        </w:rPr>
        <w:t>В случае необходимости оформления наряда-допуска (НД) должно быть получено одобрение менеджера офшорной установки до начала работ.</w:t>
      </w:r>
    </w:p>
    <w:p w14:paraId="6E99F336" w14:textId="77777777" w:rsidR="00E76C76" w:rsidRPr="003F45FF" w:rsidRDefault="001C5B61" w:rsidP="00227231">
      <w:pPr>
        <w:pStyle w:val="3"/>
      </w:pPr>
      <w:bookmarkStart w:id="48" w:name="_Toc479683379"/>
      <w:r>
        <w:rPr>
          <w:lang w:val="ru"/>
        </w:rPr>
        <w:t>Перед отходом</w:t>
      </w:r>
      <w:bookmarkEnd w:id="48"/>
      <w:r>
        <w:rPr>
          <w:b w:val="0"/>
          <w:bCs w:val="0"/>
          <w:lang w:val="ru"/>
        </w:rPr>
        <w:t xml:space="preserve"> </w:t>
      </w:r>
    </w:p>
    <w:p w14:paraId="23144412" w14:textId="77777777" w:rsidR="001C5B61" w:rsidRPr="00FB74EF" w:rsidRDefault="00E76C76" w:rsidP="001C5B61">
      <w:pPr>
        <w:rPr>
          <w:lang w:val="ru-RU"/>
        </w:rPr>
      </w:pPr>
      <w:r>
        <w:rPr>
          <w:lang w:val="ru"/>
        </w:rPr>
        <w:t xml:space="preserve">Перед отходом </w:t>
      </w:r>
      <w:r>
        <w:rPr>
          <w:i/>
          <w:iCs/>
          <w:lang w:val="ru"/>
        </w:rPr>
        <w:t xml:space="preserve">должны </w:t>
      </w:r>
      <w:r>
        <w:rPr>
          <w:lang w:val="ru"/>
        </w:rPr>
        <w:t>быть выполнены следующие требования:</w:t>
      </w:r>
    </w:p>
    <w:p w14:paraId="5B843E47" w14:textId="77777777" w:rsidR="001C5B61" w:rsidRPr="003F45FF" w:rsidRDefault="001C5B61" w:rsidP="000A061F">
      <w:pPr>
        <w:pStyle w:val="a"/>
        <w:numPr>
          <w:ilvl w:val="0"/>
          <w:numId w:val="2"/>
        </w:numPr>
        <w:jc w:val="both"/>
      </w:pPr>
      <w:r>
        <w:rPr>
          <w:lang w:val="ru"/>
        </w:rPr>
        <w:t>Подготовка плана перехода судна;</w:t>
      </w:r>
    </w:p>
    <w:p w14:paraId="7B561E87" w14:textId="77777777" w:rsidR="001C5B61" w:rsidRPr="00FB74EF" w:rsidRDefault="001C5B61" w:rsidP="000A061F">
      <w:pPr>
        <w:pStyle w:val="a"/>
        <w:numPr>
          <w:ilvl w:val="0"/>
          <w:numId w:val="2"/>
        </w:numPr>
        <w:jc w:val="both"/>
        <w:rPr>
          <w:lang w:val="ru-RU"/>
        </w:rPr>
      </w:pPr>
      <w:r>
        <w:rPr>
          <w:lang w:val="ru"/>
        </w:rPr>
        <w:t xml:space="preserve">Весь торговый груз и возвратный груз </w:t>
      </w:r>
      <w:r>
        <w:rPr>
          <w:i/>
          <w:iCs/>
          <w:lang w:val="ru"/>
        </w:rPr>
        <w:t xml:space="preserve">должен </w:t>
      </w:r>
      <w:r>
        <w:rPr>
          <w:lang w:val="ru"/>
        </w:rPr>
        <w:t>быть закреплен и должен контролироваться во время последующего перехода;</w:t>
      </w:r>
    </w:p>
    <w:p w14:paraId="31DE2119" w14:textId="77777777" w:rsidR="00DC4BAE" w:rsidRPr="00FB74EF" w:rsidRDefault="00DC4BAE" w:rsidP="00DC4BAE">
      <w:pPr>
        <w:pStyle w:val="a"/>
        <w:numPr>
          <w:ilvl w:val="0"/>
          <w:numId w:val="2"/>
        </w:numPr>
        <w:jc w:val="both"/>
        <w:rPr>
          <w:lang w:val="ru-RU"/>
        </w:rPr>
      </w:pPr>
      <w:r>
        <w:rPr>
          <w:lang w:val="ru"/>
        </w:rPr>
        <w:t>Необходимо принимать во внимание особенности любого опасного груза и организовывать соответствующие вахты;</w:t>
      </w:r>
    </w:p>
    <w:p w14:paraId="31A87FE5" w14:textId="77777777" w:rsidR="001C5B61" w:rsidRPr="00FB74EF" w:rsidRDefault="001C5B61" w:rsidP="000A061F">
      <w:pPr>
        <w:pStyle w:val="a"/>
        <w:numPr>
          <w:ilvl w:val="0"/>
          <w:numId w:val="2"/>
        </w:numPr>
        <w:jc w:val="both"/>
        <w:rPr>
          <w:lang w:val="ru-RU"/>
        </w:rPr>
      </w:pPr>
      <w:r>
        <w:rPr>
          <w:lang w:val="ru"/>
        </w:rPr>
        <w:lastRenderedPageBreak/>
        <w:t>Должны быть определены ожидаемые и преобладающие погодные условия, и должен осуществляться мониторинг соответствующих отчетов;</w:t>
      </w:r>
    </w:p>
    <w:p w14:paraId="283F366E" w14:textId="77777777" w:rsidR="001C5B61" w:rsidRPr="00FB74EF" w:rsidRDefault="001C5B61" w:rsidP="000A061F">
      <w:pPr>
        <w:pStyle w:val="a"/>
        <w:numPr>
          <w:ilvl w:val="0"/>
          <w:numId w:val="2"/>
        </w:numPr>
        <w:jc w:val="both"/>
        <w:rPr>
          <w:lang w:val="ru-RU"/>
        </w:rPr>
      </w:pPr>
      <w:r>
        <w:rPr>
          <w:lang w:val="ru"/>
        </w:rPr>
        <w:t xml:space="preserve">При отплытии от установки </w:t>
      </w:r>
      <w:r>
        <w:rPr>
          <w:b/>
          <w:bCs/>
          <w:lang w:val="ru"/>
        </w:rPr>
        <w:t xml:space="preserve">координатору платформы / месторождения </w:t>
      </w:r>
      <w:r>
        <w:rPr>
          <w:i/>
          <w:iCs/>
          <w:lang w:val="ru"/>
        </w:rPr>
        <w:t xml:space="preserve">должно </w:t>
      </w:r>
      <w:r>
        <w:rPr>
          <w:lang w:val="ru"/>
        </w:rPr>
        <w:t>быть сообщено время отбытия от установки / из 500-метровой зоны, следующий пункт назначения и расчетное время прихода (ETA);</w:t>
      </w:r>
    </w:p>
    <w:p w14:paraId="1C17E351" w14:textId="77777777" w:rsidR="001C5B61" w:rsidRPr="00FB74EF" w:rsidRDefault="001C5B61" w:rsidP="000A061F">
      <w:pPr>
        <w:pStyle w:val="a"/>
        <w:numPr>
          <w:ilvl w:val="0"/>
          <w:numId w:val="7"/>
        </w:numPr>
        <w:jc w:val="both"/>
        <w:rPr>
          <w:lang w:val="ru-RU"/>
        </w:rPr>
      </w:pPr>
      <w:r>
        <w:rPr>
          <w:lang w:val="ru"/>
        </w:rPr>
        <w:t xml:space="preserve">При работе на офшорных объектах </w:t>
      </w:r>
      <w:r>
        <w:rPr>
          <w:b/>
          <w:bCs/>
          <w:lang w:val="ru"/>
        </w:rPr>
        <w:t xml:space="preserve">вахтенный механик </w:t>
      </w:r>
      <w:r>
        <w:rPr>
          <w:lang w:val="ru"/>
        </w:rPr>
        <w:t>отвечает за следующее:</w:t>
      </w:r>
    </w:p>
    <w:p w14:paraId="5B786D98" w14:textId="77777777" w:rsidR="001C5B61" w:rsidRPr="00FB74EF" w:rsidRDefault="001C5B61" w:rsidP="00E0174F">
      <w:pPr>
        <w:pStyle w:val="a"/>
        <w:numPr>
          <w:ilvl w:val="1"/>
          <w:numId w:val="12"/>
        </w:numPr>
        <w:ind w:left="1134"/>
        <w:jc w:val="both"/>
        <w:rPr>
          <w:lang w:val="ru-RU"/>
        </w:rPr>
      </w:pPr>
      <w:r>
        <w:rPr>
          <w:lang w:val="ru"/>
        </w:rPr>
        <w:t>Обеспечение осведомленности вахтенных механиков о характере текущих заданий на судне;</w:t>
      </w:r>
    </w:p>
    <w:p w14:paraId="361151E3" w14:textId="77777777" w:rsidR="001C5B61" w:rsidRPr="00FB74EF" w:rsidRDefault="00AD7515" w:rsidP="00E0174F">
      <w:pPr>
        <w:pStyle w:val="a"/>
        <w:numPr>
          <w:ilvl w:val="1"/>
          <w:numId w:val="12"/>
        </w:numPr>
        <w:ind w:left="1134"/>
        <w:jc w:val="both"/>
        <w:rPr>
          <w:lang w:val="ru-RU"/>
        </w:rPr>
      </w:pPr>
      <w:r>
        <w:rPr>
          <w:lang w:val="ru"/>
        </w:rPr>
        <w:t>Обеспечение незамедлительного ответа командованию судна;</w:t>
      </w:r>
    </w:p>
    <w:p w14:paraId="517F39FF" w14:textId="77777777" w:rsidR="001C5B61" w:rsidRPr="00FB74EF" w:rsidRDefault="001C5B61" w:rsidP="00E0174F">
      <w:pPr>
        <w:pStyle w:val="a"/>
        <w:numPr>
          <w:ilvl w:val="1"/>
          <w:numId w:val="12"/>
        </w:numPr>
        <w:ind w:left="1134"/>
        <w:jc w:val="both"/>
        <w:rPr>
          <w:lang w:val="ru-RU"/>
        </w:rPr>
      </w:pPr>
      <w:r>
        <w:rPr>
          <w:lang w:val="ru"/>
        </w:rPr>
        <w:t>Постоянное поддержание максимально эффективной работы механического оборудования;</w:t>
      </w:r>
    </w:p>
    <w:p w14:paraId="18E0BEE2" w14:textId="77777777" w:rsidR="001C5B61" w:rsidRPr="00407E70" w:rsidRDefault="001C5B61" w:rsidP="00E0174F">
      <w:pPr>
        <w:pStyle w:val="a"/>
        <w:numPr>
          <w:ilvl w:val="1"/>
          <w:numId w:val="12"/>
        </w:numPr>
        <w:ind w:left="1134"/>
        <w:jc w:val="both"/>
      </w:pPr>
      <w:r>
        <w:rPr>
          <w:lang w:val="ru"/>
        </w:rPr>
        <w:t>Развитие безопасной рабочей атмосферы;</w:t>
      </w:r>
    </w:p>
    <w:p w14:paraId="0107B661" w14:textId="77777777" w:rsidR="001C5B61" w:rsidRPr="00FB74EF" w:rsidRDefault="001C5B61" w:rsidP="00E0174F">
      <w:pPr>
        <w:pStyle w:val="a"/>
        <w:numPr>
          <w:ilvl w:val="1"/>
          <w:numId w:val="12"/>
        </w:numPr>
        <w:ind w:left="1134"/>
        <w:jc w:val="both"/>
        <w:rPr>
          <w:lang w:val="ru-RU"/>
        </w:rPr>
      </w:pPr>
      <w:r>
        <w:rPr>
          <w:lang w:val="ru"/>
        </w:rPr>
        <w:t>Обеспечение немедленного реагирования на чрезвычайные ситуации (пожар, затопление, столкновение, неисправность механического оборудования, неисправность рулевого механизма);</w:t>
      </w:r>
    </w:p>
    <w:p w14:paraId="1FEC4549" w14:textId="77777777" w:rsidR="001C5B61" w:rsidRPr="00FB74EF" w:rsidRDefault="001C5B61" w:rsidP="00E0174F">
      <w:pPr>
        <w:pStyle w:val="a"/>
        <w:numPr>
          <w:ilvl w:val="1"/>
          <w:numId w:val="12"/>
        </w:numPr>
        <w:ind w:left="1134"/>
        <w:jc w:val="both"/>
        <w:rPr>
          <w:lang w:val="ru-RU"/>
        </w:rPr>
      </w:pPr>
      <w:r>
        <w:rPr>
          <w:lang w:val="ru"/>
        </w:rPr>
        <w:t>Обеспечение постоянного давления воздуха для звуковых сигналов;</w:t>
      </w:r>
    </w:p>
    <w:p w14:paraId="462AD524" w14:textId="77777777" w:rsidR="001C5B61" w:rsidRPr="00FB74EF" w:rsidRDefault="001C5B61" w:rsidP="00E0174F">
      <w:pPr>
        <w:pStyle w:val="a"/>
        <w:numPr>
          <w:ilvl w:val="1"/>
          <w:numId w:val="12"/>
        </w:numPr>
        <w:ind w:left="1134"/>
        <w:jc w:val="both"/>
        <w:rPr>
          <w:lang w:val="ru-RU"/>
        </w:rPr>
      </w:pPr>
      <w:r>
        <w:rPr>
          <w:lang w:val="ru"/>
        </w:rPr>
        <w:t>Обеспечение моментальной готовности резервного механического оборудования по требованию;</w:t>
      </w:r>
    </w:p>
    <w:p w14:paraId="743FA054" w14:textId="77777777" w:rsidR="001C5B61" w:rsidRPr="00FB74EF" w:rsidRDefault="001C5B61" w:rsidP="00E0174F">
      <w:pPr>
        <w:pStyle w:val="a"/>
        <w:numPr>
          <w:ilvl w:val="1"/>
          <w:numId w:val="12"/>
        </w:numPr>
        <w:ind w:left="1134"/>
        <w:jc w:val="both"/>
        <w:rPr>
          <w:lang w:val="ru-RU"/>
        </w:rPr>
      </w:pPr>
      <w:r>
        <w:rPr>
          <w:lang w:val="ru"/>
        </w:rPr>
        <w:t>Обеспечение готовности запасного рулевого управления к немедленной работе;</w:t>
      </w:r>
    </w:p>
    <w:p w14:paraId="47F69B5E" w14:textId="77777777" w:rsidR="001C5B61" w:rsidRPr="00407E70" w:rsidRDefault="001C5B61" w:rsidP="00E0174F">
      <w:pPr>
        <w:pStyle w:val="a"/>
        <w:numPr>
          <w:ilvl w:val="1"/>
          <w:numId w:val="12"/>
        </w:numPr>
        <w:ind w:left="1134"/>
        <w:jc w:val="both"/>
      </w:pPr>
      <w:r>
        <w:rPr>
          <w:lang w:val="ru"/>
        </w:rPr>
        <w:t>При установке местных органов управления обеспечение незамедлительной доступности местного управления механическим оборудованием и рулевым оборудованием с предоставлением соответствующего квалифицированного и опытного персонала. (Могут понадобиться дополнительные вахтенные);</w:t>
      </w:r>
    </w:p>
    <w:p w14:paraId="5AB351DE" w14:textId="77777777" w:rsidR="001C5B61" w:rsidRPr="00FB74EF" w:rsidRDefault="001C5B61" w:rsidP="00E0174F">
      <w:pPr>
        <w:pStyle w:val="a"/>
        <w:numPr>
          <w:ilvl w:val="1"/>
          <w:numId w:val="12"/>
        </w:numPr>
        <w:ind w:left="1134"/>
        <w:jc w:val="both"/>
        <w:rPr>
          <w:lang w:val="ru-RU"/>
        </w:rPr>
      </w:pPr>
      <w:r>
        <w:rPr>
          <w:lang w:val="ru"/>
        </w:rPr>
        <w:t>Обеспечение моментальной готовности всего пожарного насосного оборудования по требованию</w:t>
      </w:r>
      <w:bookmarkStart w:id="49" w:name="_Toc285218856"/>
      <w:bookmarkStart w:id="50" w:name="_Toc286215135"/>
      <w:bookmarkStart w:id="51" w:name="_Toc285189999"/>
      <w:r>
        <w:rPr>
          <w:lang w:val="ru"/>
        </w:rPr>
        <w:t>.</w:t>
      </w:r>
    </w:p>
    <w:p w14:paraId="2C58A0FE" w14:textId="77777777" w:rsidR="001C5B61" w:rsidRPr="00057BE3" w:rsidRDefault="00CE4183" w:rsidP="00227231">
      <w:pPr>
        <w:pStyle w:val="3"/>
        <w:rPr>
          <w:lang w:val="ru-RU"/>
        </w:rPr>
      </w:pPr>
      <w:bookmarkStart w:id="52" w:name="_Toc479683380"/>
      <w:r w:rsidRPr="00892FD9">
        <w:rPr>
          <w:lang w:val="ru"/>
        </w:rPr>
        <w:t>Режим дежурства</w:t>
      </w:r>
      <w:r>
        <w:rPr>
          <w:color w:val="FF0000"/>
          <w:lang w:val="ru"/>
        </w:rPr>
        <w:t xml:space="preserve"> </w:t>
      </w:r>
      <w:r w:rsidR="001C5B61">
        <w:rPr>
          <w:lang w:val="ru"/>
        </w:rPr>
        <w:t>у офшорных объектов</w:t>
      </w:r>
      <w:bookmarkEnd w:id="49"/>
      <w:bookmarkEnd w:id="50"/>
      <w:bookmarkEnd w:id="51"/>
      <w:bookmarkEnd w:id="52"/>
    </w:p>
    <w:p w14:paraId="5F2506F7" w14:textId="77777777" w:rsidR="00EC1702" w:rsidRPr="00FB74EF" w:rsidRDefault="00DA2691" w:rsidP="00EC1702">
      <w:pPr>
        <w:rPr>
          <w:b/>
          <w:lang w:val="ru-RU"/>
        </w:rPr>
      </w:pPr>
      <w:r w:rsidRPr="00892FD9">
        <w:rPr>
          <w:b/>
          <w:bCs/>
          <w:lang w:val="ru"/>
        </w:rPr>
        <w:t>Состав вахты</w:t>
      </w:r>
      <w:r w:rsidR="00227231">
        <w:rPr>
          <w:b/>
          <w:bCs/>
          <w:lang w:val="ru"/>
        </w:rPr>
        <w:t xml:space="preserve">: Капитан и (или) вахтенный офицер, а также один дополнительный член командного и (или) рядового состава; и дополнительные члены командного и (или) рядового состава на усмотрение капитана и (или) вахтенного офицера. </w:t>
      </w:r>
    </w:p>
    <w:p w14:paraId="2A8911A4" w14:textId="77777777" w:rsidR="00DC4BAE" w:rsidRPr="00FB74EF" w:rsidRDefault="00DC4BAE" w:rsidP="00EC1702">
      <w:pPr>
        <w:rPr>
          <w:lang w:val="ru-RU"/>
        </w:rPr>
      </w:pPr>
    </w:p>
    <w:p w14:paraId="6776873C" w14:textId="77777777" w:rsidR="001C5B61" w:rsidRPr="00FB74EF" w:rsidRDefault="001C5B61" w:rsidP="001C5B61">
      <w:pPr>
        <w:rPr>
          <w:lang w:val="ru-RU"/>
        </w:rPr>
      </w:pPr>
      <w:r>
        <w:rPr>
          <w:b/>
          <w:bCs/>
          <w:lang w:val="ru"/>
        </w:rPr>
        <w:t xml:space="preserve">Капитан </w:t>
      </w:r>
      <w:r>
        <w:rPr>
          <w:lang w:val="ru"/>
        </w:rPr>
        <w:t>отвечает за обеспечение постоянно действующих инструкций касательно позиции судна и использования двигателя во время периодов отстоя.</w:t>
      </w:r>
    </w:p>
    <w:p w14:paraId="492EEDA6" w14:textId="77777777" w:rsidR="001C5B61" w:rsidRPr="00FB74EF" w:rsidRDefault="001C5B61" w:rsidP="001C5B61">
      <w:pPr>
        <w:rPr>
          <w:lang w:val="ru-RU"/>
        </w:rPr>
      </w:pPr>
    </w:p>
    <w:p w14:paraId="285FE5E1" w14:textId="77777777" w:rsidR="001C5B61" w:rsidRPr="00FB74EF" w:rsidRDefault="00057BE3" w:rsidP="001C5B61">
      <w:pPr>
        <w:rPr>
          <w:lang w:val="ru-RU"/>
        </w:rPr>
      </w:pPr>
      <w:r w:rsidRPr="00892FD9">
        <w:rPr>
          <w:lang w:val="ru"/>
        </w:rPr>
        <w:t xml:space="preserve">В режиме дежурства </w:t>
      </w:r>
      <w:r w:rsidR="001C5B61">
        <w:rPr>
          <w:lang w:val="ru"/>
        </w:rPr>
        <w:t xml:space="preserve">у офшорного объекта и в непосредственной близости от офшорной установки </w:t>
      </w:r>
      <w:r w:rsidR="001C5B61">
        <w:rPr>
          <w:i/>
          <w:iCs/>
          <w:lang w:val="ru"/>
        </w:rPr>
        <w:t xml:space="preserve">должно </w:t>
      </w:r>
      <w:r w:rsidR="001C5B61">
        <w:rPr>
          <w:lang w:val="ru"/>
        </w:rPr>
        <w:t>быть учтено следующее:</w:t>
      </w:r>
    </w:p>
    <w:p w14:paraId="0202A3C9" w14:textId="77777777" w:rsidR="001C5B61" w:rsidRPr="00FB74EF" w:rsidRDefault="001C5B61" w:rsidP="000A061F">
      <w:pPr>
        <w:pStyle w:val="a"/>
        <w:numPr>
          <w:ilvl w:val="0"/>
          <w:numId w:val="3"/>
        </w:numPr>
        <w:ind w:left="709"/>
        <w:jc w:val="both"/>
        <w:rPr>
          <w:lang w:val="ru-RU"/>
        </w:rPr>
      </w:pPr>
      <w:r>
        <w:rPr>
          <w:lang w:val="ru"/>
        </w:rPr>
        <w:t xml:space="preserve">Безопасный район для отстоя </w:t>
      </w:r>
      <w:r>
        <w:rPr>
          <w:i/>
          <w:iCs/>
          <w:lang w:val="ru"/>
        </w:rPr>
        <w:t xml:space="preserve">должен </w:t>
      </w:r>
      <w:r>
        <w:rPr>
          <w:lang w:val="ru"/>
        </w:rPr>
        <w:t>быть далеко за пределами 500-метровой зоны установки;</w:t>
      </w:r>
    </w:p>
    <w:p w14:paraId="3A520E97" w14:textId="77777777" w:rsidR="001C5B61" w:rsidRPr="00FB74EF" w:rsidRDefault="001C5B61" w:rsidP="000A061F">
      <w:pPr>
        <w:pStyle w:val="a"/>
        <w:numPr>
          <w:ilvl w:val="0"/>
          <w:numId w:val="3"/>
        </w:numPr>
        <w:ind w:left="709"/>
        <w:jc w:val="both"/>
        <w:rPr>
          <w:lang w:val="ru-RU"/>
        </w:rPr>
      </w:pPr>
      <w:r>
        <w:rPr>
          <w:lang w:val="ru"/>
        </w:rPr>
        <w:t xml:space="preserve">Безопасные места расположения </w:t>
      </w:r>
      <w:r>
        <w:rPr>
          <w:i/>
          <w:iCs/>
          <w:lang w:val="ru"/>
        </w:rPr>
        <w:t xml:space="preserve">должны </w:t>
      </w:r>
      <w:r>
        <w:rPr>
          <w:lang w:val="ru"/>
        </w:rPr>
        <w:t>всегда быть с подветренной стороны (по ветру, по течению) от любой установки с учетом преобладающего дрейфа;</w:t>
      </w:r>
    </w:p>
    <w:p w14:paraId="79069603" w14:textId="77777777" w:rsidR="001C5B61" w:rsidRPr="00FB74EF" w:rsidRDefault="001C5B61" w:rsidP="000A061F">
      <w:pPr>
        <w:pStyle w:val="a"/>
        <w:numPr>
          <w:ilvl w:val="0"/>
          <w:numId w:val="3"/>
        </w:numPr>
        <w:ind w:left="709"/>
        <w:jc w:val="both"/>
        <w:rPr>
          <w:lang w:val="ru-RU"/>
        </w:rPr>
      </w:pPr>
      <w:r>
        <w:rPr>
          <w:lang w:val="ru"/>
        </w:rPr>
        <w:t xml:space="preserve">Без выдачи надлежащего разрешения </w:t>
      </w:r>
      <w:r>
        <w:rPr>
          <w:i/>
          <w:iCs/>
          <w:lang w:val="ru"/>
        </w:rPr>
        <w:t xml:space="preserve">не допускается </w:t>
      </w:r>
      <w:r>
        <w:rPr>
          <w:lang w:val="ru"/>
        </w:rPr>
        <w:t>никакого вхождения в 500-метровую зону какой-либо установки;</w:t>
      </w:r>
    </w:p>
    <w:p w14:paraId="0CB5FC29" w14:textId="77777777" w:rsidR="001C5B61" w:rsidRPr="00FB74EF" w:rsidRDefault="001C5B61" w:rsidP="000A061F">
      <w:pPr>
        <w:pStyle w:val="a"/>
        <w:numPr>
          <w:ilvl w:val="0"/>
          <w:numId w:val="3"/>
        </w:numPr>
        <w:ind w:left="709"/>
        <w:jc w:val="both"/>
        <w:rPr>
          <w:lang w:val="ru-RU"/>
        </w:rPr>
      </w:pPr>
      <w:r>
        <w:rPr>
          <w:lang w:val="ru"/>
        </w:rPr>
        <w:t xml:space="preserve">Если обстоятельства это позволяют, и если это </w:t>
      </w:r>
      <w:r>
        <w:rPr>
          <w:i/>
          <w:iCs/>
          <w:lang w:val="ru"/>
        </w:rPr>
        <w:t xml:space="preserve">не подвергает </w:t>
      </w:r>
      <w:r>
        <w:rPr>
          <w:lang w:val="ru"/>
        </w:rPr>
        <w:t xml:space="preserve">судно опасности, </w:t>
      </w:r>
      <w:r>
        <w:rPr>
          <w:i/>
          <w:iCs/>
          <w:lang w:val="ru"/>
        </w:rPr>
        <w:t xml:space="preserve">следует </w:t>
      </w:r>
      <w:r>
        <w:rPr>
          <w:lang w:val="ru"/>
        </w:rPr>
        <w:t>выключить двигатель (двигатели) и генераторную установку (установки) для экономии топлива и уменьшения выбросов загрязняющих веществ в атмосферу;</w:t>
      </w:r>
    </w:p>
    <w:p w14:paraId="3C97692B" w14:textId="77777777" w:rsidR="001C5B61" w:rsidRPr="00FB74EF" w:rsidRDefault="001C5B61" w:rsidP="000A061F">
      <w:pPr>
        <w:pStyle w:val="a"/>
        <w:numPr>
          <w:ilvl w:val="0"/>
          <w:numId w:val="3"/>
        </w:numPr>
        <w:ind w:left="709"/>
        <w:jc w:val="both"/>
        <w:rPr>
          <w:lang w:val="ru-RU"/>
        </w:rPr>
      </w:pPr>
      <w:r>
        <w:rPr>
          <w:lang w:val="ru"/>
        </w:rPr>
        <w:t xml:space="preserve">При стоянке судна наготове по просьбе клиента для осуществления грузовых и иных офшорных работ, </w:t>
      </w:r>
      <w:r>
        <w:rPr>
          <w:i/>
          <w:iCs/>
          <w:lang w:val="ru"/>
        </w:rPr>
        <w:t xml:space="preserve">должно </w:t>
      </w:r>
      <w:r>
        <w:rPr>
          <w:lang w:val="ru"/>
        </w:rPr>
        <w:t xml:space="preserve">быть запрошено одобрение клиента или менеджера офшорной установки для выключения двигателей и генераторных установок.  </w:t>
      </w:r>
    </w:p>
    <w:p w14:paraId="17AA59E9" w14:textId="77777777" w:rsidR="001C5B61" w:rsidRPr="00FB74EF" w:rsidRDefault="006D60F3" w:rsidP="00E76C76">
      <w:pPr>
        <w:pStyle w:val="3"/>
        <w:rPr>
          <w:lang w:val="ru-RU"/>
        </w:rPr>
      </w:pPr>
      <w:bookmarkStart w:id="53" w:name="_Toc286215139"/>
      <w:bookmarkStart w:id="54" w:name="_Toc285218860"/>
      <w:bookmarkStart w:id="55" w:name="_Toc285190003"/>
      <w:bookmarkStart w:id="56" w:name="_Toc479683381"/>
      <w:r>
        <w:rPr>
          <w:lang w:val="ru"/>
        </w:rPr>
        <w:t>Работы на наветренной стороне/против течения</w:t>
      </w:r>
      <w:bookmarkEnd w:id="53"/>
      <w:bookmarkEnd w:id="54"/>
      <w:bookmarkEnd w:id="55"/>
      <w:bookmarkEnd w:id="56"/>
    </w:p>
    <w:p w14:paraId="7D47F776" w14:textId="77777777" w:rsidR="001C5B61" w:rsidRPr="00FB74EF" w:rsidRDefault="001C5B61" w:rsidP="005703CE">
      <w:pPr>
        <w:rPr>
          <w:lang w:val="ru-RU"/>
        </w:rPr>
      </w:pPr>
      <w:r>
        <w:rPr>
          <w:lang w:val="ru"/>
        </w:rPr>
        <w:t>Данная процедура применима при работах на наветренной стороне/вверх против течения от любой офшорной установки. Во избежание возможных аварийных ситуаций важно строго выполнять требования данной процедуры.</w:t>
      </w:r>
    </w:p>
    <w:p w14:paraId="4CED766F" w14:textId="77777777" w:rsidR="001C5B61" w:rsidRPr="00FB74EF" w:rsidRDefault="001C5B61" w:rsidP="005703CE">
      <w:pPr>
        <w:rPr>
          <w:lang w:val="ru-RU"/>
        </w:rPr>
      </w:pPr>
    </w:p>
    <w:p w14:paraId="4CE550DF" w14:textId="77777777" w:rsidR="001C5B61" w:rsidRPr="00FB74EF" w:rsidRDefault="00227231" w:rsidP="005703CE">
      <w:pPr>
        <w:rPr>
          <w:b/>
          <w:szCs w:val="20"/>
          <w:lang w:val="ru-RU"/>
        </w:rPr>
      </w:pPr>
      <w:bookmarkStart w:id="57" w:name="_Toc286215140"/>
      <w:bookmarkStart w:id="58" w:name="_Toc286135206"/>
      <w:bookmarkStart w:id="59" w:name="_Toc285218928"/>
      <w:bookmarkStart w:id="60" w:name="_Toc285218861"/>
      <w:bookmarkStart w:id="61" w:name="_Toc285190004"/>
      <w:r>
        <w:rPr>
          <w:b/>
          <w:bCs/>
          <w:szCs w:val="20"/>
          <w:lang w:val="ru"/>
        </w:rPr>
        <w:t xml:space="preserve">Капитаны </w:t>
      </w:r>
      <w:r>
        <w:rPr>
          <w:szCs w:val="20"/>
          <w:lang w:val="ru"/>
        </w:rPr>
        <w:t>несут ответственность за эффективное применение данной процедуры.</w:t>
      </w:r>
      <w:bookmarkEnd w:id="57"/>
      <w:bookmarkEnd w:id="58"/>
      <w:bookmarkEnd w:id="59"/>
      <w:bookmarkEnd w:id="60"/>
      <w:bookmarkEnd w:id="61"/>
      <w:r>
        <w:rPr>
          <w:szCs w:val="20"/>
          <w:lang w:val="ru"/>
        </w:rPr>
        <w:t xml:space="preserve"> </w:t>
      </w:r>
    </w:p>
    <w:p w14:paraId="145C5EF8" w14:textId="77777777" w:rsidR="001C5B61" w:rsidRPr="00FB74EF" w:rsidRDefault="001C5B61" w:rsidP="005703CE">
      <w:pPr>
        <w:rPr>
          <w:lang w:val="ru-RU"/>
        </w:rPr>
      </w:pPr>
    </w:p>
    <w:p w14:paraId="36B40F69" w14:textId="77777777" w:rsidR="001C5B61" w:rsidRPr="00FB74EF" w:rsidRDefault="001C5B61" w:rsidP="005703CE">
      <w:pPr>
        <w:rPr>
          <w:color w:val="000000"/>
          <w:lang w:val="ru-RU"/>
        </w:rPr>
      </w:pPr>
      <w:r>
        <w:rPr>
          <w:color w:val="000000"/>
          <w:lang w:val="ru"/>
        </w:rPr>
        <w:lastRenderedPageBreak/>
        <w:t xml:space="preserve">При подготовке к работе на наветренной стороне или на стороне установки против течения, </w:t>
      </w:r>
      <w:r>
        <w:rPr>
          <w:i/>
          <w:iCs/>
          <w:color w:val="000000"/>
          <w:lang w:val="ru"/>
        </w:rPr>
        <w:t xml:space="preserve">должно </w:t>
      </w:r>
      <w:r>
        <w:rPr>
          <w:color w:val="000000"/>
          <w:lang w:val="ru"/>
        </w:rPr>
        <w:t>соблюдаться следующее:</w:t>
      </w:r>
    </w:p>
    <w:p w14:paraId="34BFF547" w14:textId="77777777" w:rsidR="001C5B61" w:rsidRPr="00FB74EF" w:rsidRDefault="001C5B61" w:rsidP="000A061F">
      <w:pPr>
        <w:pStyle w:val="a"/>
        <w:numPr>
          <w:ilvl w:val="0"/>
          <w:numId w:val="4"/>
        </w:numPr>
        <w:ind w:left="709"/>
        <w:jc w:val="both"/>
        <w:rPr>
          <w:lang w:val="ru-RU"/>
        </w:rPr>
      </w:pPr>
      <w:r>
        <w:rPr>
          <w:i/>
          <w:iCs/>
          <w:lang w:val="ru"/>
        </w:rPr>
        <w:t xml:space="preserve">Должны </w:t>
      </w:r>
      <w:r>
        <w:rPr>
          <w:lang w:val="ru"/>
        </w:rPr>
        <w:t>быть оценены погодные условия, в том числе течение, для определения того, насколько они соответствуют техническим характеристикам судна;</w:t>
      </w:r>
    </w:p>
    <w:p w14:paraId="43317F3B" w14:textId="77777777" w:rsidR="001C5B61" w:rsidRPr="00FB74EF" w:rsidRDefault="001C5B61" w:rsidP="000A061F">
      <w:pPr>
        <w:pStyle w:val="a"/>
        <w:numPr>
          <w:ilvl w:val="0"/>
          <w:numId w:val="4"/>
        </w:numPr>
        <w:ind w:left="709"/>
        <w:jc w:val="both"/>
        <w:rPr>
          <w:lang w:val="ru-RU"/>
        </w:rPr>
      </w:pPr>
      <w:r>
        <w:rPr>
          <w:i/>
          <w:iCs/>
          <w:lang w:val="ru"/>
        </w:rPr>
        <w:t xml:space="preserve">Должны </w:t>
      </w:r>
      <w:r>
        <w:rPr>
          <w:lang w:val="ru"/>
        </w:rPr>
        <w:t xml:space="preserve">быть установлены и особые эксплуатационные ограничения, и, по возможности, </w:t>
      </w:r>
      <w:r>
        <w:rPr>
          <w:i/>
          <w:iCs/>
          <w:lang w:val="ru"/>
        </w:rPr>
        <w:t xml:space="preserve">должны </w:t>
      </w:r>
      <w:r>
        <w:rPr>
          <w:lang w:val="ru"/>
        </w:rPr>
        <w:t>быть применены рекомендации для района северо-западной Европы (NWEA).</w:t>
      </w:r>
    </w:p>
    <w:p w14:paraId="5CEADD7D" w14:textId="77777777" w:rsidR="001C5B61" w:rsidRPr="00FB74EF" w:rsidRDefault="001C5B61" w:rsidP="000A061F">
      <w:pPr>
        <w:pStyle w:val="a"/>
        <w:numPr>
          <w:ilvl w:val="0"/>
          <w:numId w:val="4"/>
        </w:numPr>
        <w:ind w:left="709"/>
        <w:jc w:val="both"/>
        <w:rPr>
          <w:lang w:val="ru-RU"/>
        </w:rPr>
      </w:pPr>
      <w:r>
        <w:rPr>
          <w:lang w:val="ru"/>
        </w:rPr>
        <w:t xml:space="preserve">«Установочное» положение судна </w:t>
      </w:r>
      <w:r>
        <w:rPr>
          <w:i/>
          <w:iCs/>
          <w:lang w:val="ru"/>
        </w:rPr>
        <w:t xml:space="preserve">должно </w:t>
      </w:r>
      <w:r>
        <w:rPr>
          <w:lang w:val="ru"/>
        </w:rPr>
        <w:t xml:space="preserve">быть выбрано, исходя из отмеченного на карте дрейфа, в случае поломки или неисправности движительной системы, чтобы судно могло дрейфовать в сторону от установки без риска столкновения с ней;  </w:t>
      </w:r>
    </w:p>
    <w:p w14:paraId="393FE332" w14:textId="77777777" w:rsidR="001C5B61" w:rsidRPr="00FB74EF" w:rsidRDefault="001C5B61" w:rsidP="000A061F">
      <w:pPr>
        <w:pStyle w:val="a"/>
        <w:numPr>
          <w:ilvl w:val="0"/>
          <w:numId w:val="4"/>
        </w:numPr>
        <w:ind w:left="709"/>
        <w:jc w:val="both"/>
        <w:rPr>
          <w:lang w:val="ru-RU"/>
        </w:rPr>
      </w:pPr>
      <w:r>
        <w:rPr>
          <w:lang w:val="ru"/>
        </w:rPr>
        <w:t xml:space="preserve">Судно </w:t>
      </w:r>
      <w:r>
        <w:rPr>
          <w:i/>
          <w:iCs/>
          <w:lang w:val="ru"/>
        </w:rPr>
        <w:t xml:space="preserve">должно </w:t>
      </w:r>
      <w:r>
        <w:rPr>
          <w:lang w:val="ru"/>
        </w:rPr>
        <w:t>быть «установлено» в позицию на минимальном безопасном расстоянии 100 м от установки и в стороне от сооружения;</w:t>
      </w:r>
    </w:p>
    <w:p w14:paraId="62FBC662" w14:textId="77777777" w:rsidR="001C5B61" w:rsidRPr="00FB74EF" w:rsidRDefault="001C5B61" w:rsidP="000A061F">
      <w:pPr>
        <w:pStyle w:val="a"/>
        <w:numPr>
          <w:ilvl w:val="0"/>
          <w:numId w:val="4"/>
        </w:numPr>
        <w:ind w:left="709"/>
        <w:jc w:val="both"/>
        <w:rPr>
          <w:lang w:val="ru-RU"/>
        </w:rPr>
      </w:pPr>
      <w:r>
        <w:rPr>
          <w:lang w:val="ru"/>
        </w:rPr>
        <w:t xml:space="preserve">Судно </w:t>
      </w:r>
      <w:r>
        <w:rPr>
          <w:i/>
          <w:iCs/>
          <w:lang w:val="ru"/>
        </w:rPr>
        <w:t xml:space="preserve">должно </w:t>
      </w:r>
      <w:r>
        <w:rPr>
          <w:lang w:val="ru"/>
        </w:rPr>
        <w:t>быть «установлено» по курсу к месту ожидаемых работ;</w:t>
      </w:r>
    </w:p>
    <w:p w14:paraId="6FF699E8" w14:textId="77777777" w:rsidR="001C5B61" w:rsidRPr="00FB74EF" w:rsidRDefault="001C5B61" w:rsidP="000A061F">
      <w:pPr>
        <w:pStyle w:val="a"/>
        <w:numPr>
          <w:ilvl w:val="0"/>
          <w:numId w:val="4"/>
        </w:numPr>
        <w:ind w:left="709"/>
        <w:jc w:val="both"/>
        <w:rPr>
          <w:lang w:val="ru-RU"/>
        </w:rPr>
      </w:pPr>
      <w:r>
        <w:rPr>
          <w:lang w:val="ru"/>
        </w:rPr>
        <w:t xml:space="preserve">Удержание судна в заданной точке </w:t>
      </w:r>
      <w:r>
        <w:rPr>
          <w:i/>
          <w:iCs/>
          <w:lang w:val="ru"/>
        </w:rPr>
        <w:t xml:space="preserve">должно </w:t>
      </w:r>
      <w:r>
        <w:rPr>
          <w:lang w:val="ru"/>
        </w:rPr>
        <w:t>проводиться в «установочной» позиции в течение не менее 15 минут (30 минут в режиме ДП) для оценки возможности удержания позиции;</w:t>
      </w:r>
    </w:p>
    <w:p w14:paraId="627B403B" w14:textId="77777777" w:rsidR="001C5B61" w:rsidRPr="00FB74EF" w:rsidRDefault="001C5B61" w:rsidP="000A061F">
      <w:pPr>
        <w:pStyle w:val="a"/>
        <w:numPr>
          <w:ilvl w:val="0"/>
          <w:numId w:val="4"/>
        </w:numPr>
        <w:ind w:left="709"/>
        <w:jc w:val="both"/>
        <w:rPr>
          <w:lang w:val="ru-RU"/>
        </w:rPr>
      </w:pPr>
      <w:r>
        <w:rPr>
          <w:lang w:val="ru"/>
        </w:rPr>
        <w:t xml:space="preserve">По завершении проверки возможностей удержания судна в заданной точке судно </w:t>
      </w:r>
      <w:r>
        <w:rPr>
          <w:i/>
          <w:iCs/>
          <w:lang w:val="ru"/>
        </w:rPr>
        <w:t xml:space="preserve">должно </w:t>
      </w:r>
      <w:r>
        <w:rPr>
          <w:lang w:val="ru"/>
        </w:rPr>
        <w:t>медленно переместиться в рабочее положение;</w:t>
      </w:r>
    </w:p>
    <w:p w14:paraId="2D5C0774" w14:textId="77777777" w:rsidR="001C5B61" w:rsidRPr="00FB74EF" w:rsidRDefault="001C5B61" w:rsidP="000A061F">
      <w:pPr>
        <w:pStyle w:val="a"/>
        <w:numPr>
          <w:ilvl w:val="0"/>
          <w:numId w:val="4"/>
        </w:numPr>
        <w:ind w:left="709"/>
        <w:jc w:val="both"/>
        <w:rPr>
          <w:lang w:val="ru-RU"/>
        </w:rPr>
      </w:pPr>
      <w:r>
        <w:rPr>
          <w:lang w:val="ru"/>
        </w:rPr>
        <w:t xml:space="preserve">Как только судно окажется в рабочем положении, </w:t>
      </w:r>
      <w:r>
        <w:rPr>
          <w:i/>
          <w:iCs/>
          <w:lang w:val="ru"/>
        </w:rPr>
        <w:t xml:space="preserve">должна </w:t>
      </w:r>
      <w:r>
        <w:rPr>
          <w:lang w:val="ru"/>
        </w:rPr>
        <w:t>произойти повторная проверка способности удержания судна в заданной точке в течение еще 15 минут (30 минут в режиме ДП) перед началом любых крановых работ (включая спуск шлангов и др.);</w:t>
      </w:r>
    </w:p>
    <w:p w14:paraId="3E96B5D2" w14:textId="77777777" w:rsidR="001C5B61" w:rsidRPr="00FB74EF" w:rsidRDefault="001C5B61" w:rsidP="000A061F">
      <w:pPr>
        <w:pStyle w:val="a"/>
        <w:numPr>
          <w:ilvl w:val="0"/>
          <w:numId w:val="4"/>
        </w:numPr>
        <w:ind w:left="709"/>
        <w:jc w:val="both"/>
        <w:rPr>
          <w:lang w:val="ru-RU"/>
        </w:rPr>
      </w:pPr>
      <w:r>
        <w:rPr>
          <w:lang w:val="ru"/>
        </w:rPr>
        <w:t xml:space="preserve">Установка </w:t>
      </w:r>
      <w:r>
        <w:rPr>
          <w:i/>
          <w:iCs/>
          <w:lang w:val="ru"/>
        </w:rPr>
        <w:t xml:space="preserve">должна </w:t>
      </w:r>
      <w:r>
        <w:rPr>
          <w:lang w:val="ru"/>
        </w:rPr>
        <w:t xml:space="preserve">быть заранее уведомлена о том, что </w:t>
      </w:r>
      <w:r>
        <w:rPr>
          <w:i/>
          <w:iCs/>
          <w:lang w:val="ru"/>
        </w:rPr>
        <w:t xml:space="preserve">будут </w:t>
      </w:r>
      <w:r>
        <w:rPr>
          <w:lang w:val="ru"/>
        </w:rPr>
        <w:t>приняты данные меры по обеспечению безопасности.</w:t>
      </w:r>
    </w:p>
    <w:p w14:paraId="36CA1A79" w14:textId="77777777" w:rsidR="00EC48CD" w:rsidRPr="00FB74EF" w:rsidRDefault="00EC48CD" w:rsidP="00EC48CD">
      <w:pPr>
        <w:pStyle w:val="a"/>
        <w:numPr>
          <w:ilvl w:val="0"/>
          <w:numId w:val="0"/>
        </w:numPr>
        <w:ind w:left="720" w:hanging="360"/>
        <w:jc w:val="both"/>
        <w:rPr>
          <w:lang w:val="ru-RU"/>
        </w:rPr>
      </w:pPr>
    </w:p>
    <w:p w14:paraId="02665DFE" w14:textId="77777777" w:rsidR="001C5B61" w:rsidRPr="0052440B" w:rsidRDefault="001C5B61" w:rsidP="001C5B61">
      <w:pPr>
        <w:pStyle w:val="2"/>
      </w:pPr>
      <w:bookmarkStart w:id="62" w:name="_Toc479683382"/>
      <w:bookmarkStart w:id="63" w:name="_Toc286215145"/>
      <w:bookmarkStart w:id="64" w:name="_Toc285218863"/>
      <w:bookmarkStart w:id="65" w:name="_Toc285190006"/>
      <w:r>
        <w:rPr>
          <w:iCs w:val="0"/>
          <w:lang w:val="ru"/>
        </w:rPr>
        <w:t>Маневрирование</w:t>
      </w:r>
      <w:bookmarkEnd w:id="62"/>
      <w:r>
        <w:rPr>
          <w:b w:val="0"/>
          <w:bCs w:val="0"/>
          <w:iCs w:val="0"/>
          <w:lang w:val="ru"/>
        </w:rPr>
        <w:t xml:space="preserve"> </w:t>
      </w:r>
      <w:bookmarkEnd w:id="63"/>
      <w:bookmarkEnd w:id="64"/>
      <w:bookmarkEnd w:id="65"/>
    </w:p>
    <w:p w14:paraId="2C307812" w14:textId="77777777" w:rsidR="001C5B61" w:rsidRPr="00FB74EF" w:rsidRDefault="001C5B61" w:rsidP="005703CE">
      <w:pPr>
        <w:rPr>
          <w:lang w:val="ru-RU"/>
        </w:rPr>
      </w:pPr>
      <w:r>
        <w:rPr>
          <w:lang w:val="ru"/>
        </w:rPr>
        <w:t xml:space="preserve">До прихода на какой-либо объект и прежде чем приближаться к офшорной установке </w:t>
      </w:r>
      <w:r>
        <w:rPr>
          <w:i/>
          <w:iCs/>
          <w:lang w:val="ru"/>
        </w:rPr>
        <w:t xml:space="preserve">должен быть </w:t>
      </w:r>
      <w:r>
        <w:rPr>
          <w:lang w:val="ru"/>
        </w:rPr>
        <w:t xml:space="preserve">заблаговременно заполнен </w:t>
      </w:r>
      <w:r>
        <w:rPr>
          <w:i/>
          <w:iCs/>
          <w:u w:val="single"/>
          <w:lang w:val="ru"/>
        </w:rPr>
        <w:t xml:space="preserve">проверочный лист перед приходом </w:t>
      </w:r>
      <w:r>
        <w:rPr>
          <w:lang w:val="ru"/>
        </w:rPr>
        <w:t xml:space="preserve">для навигационного мостика и машинного отделения. </w:t>
      </w:r>
      <w:r>
        <w:rPr>
          <w:i/>
          <w:iCs/>
          <w:lang w:val="ru"/>
        </w:rPr>
        <w:t xml:space="preserve">Должны </w:t>
      </w:r>
      <w:r>
        <w:rPr>
          <w:lang w:val="ru"/>
        </w:rPr>
        <w:t>быть проверены все системы; движительная и рулевая системы; подруливающие устройства; связь на навигационном мостике и в машинном отделении, а также резервные системы.</w:t>
      </w:r>
    </w:p>
    <w:p w14:paraId="5A7B171E" w14:textId="77777777" w:rsidR="001C5B61" w:rsidRPr="00FB74EF" w:rsidRDefault="001C5B61" w:rsidP="005703CE">
      <w:pPr>
        <w:rPr>
          <w:rFonts w:cs="Arial"/>
          <w:lang w:val="ru-RU"/>
        </w:rPr>
      </w:pPr>
    </w:p>
    <w:p w14:paraId="3F32BCCE" w14:textId="77777777" w:rsidR="001C5B61" w:rsidRPr="00FB74EF" w:rsidRDefault="001C5B61" w:rsidP="005703CE">
      <w:pPr>
        <w:rPr>
          <w:lang w:val="ru-RU"/>
        </w:rPr>
      </w:pPr>
      <w:r>
        <w:rPr>
          <w:lang w:val="ru"/>
        </w:rPr>
        <w:t xml:space="preserve">Все системы управления и командования </w:t>
      </w:r>
      <w:r>
        <w:rPr>
          <w:i/>
          <w:iCs/>
          <w:lang w:val="ru"/>
        </w:rPr>
        <w:t xml:space="preserve">должны </w:t>
      </w:r>
      <w:r>
        <w:rPr>
          <w:lang w:val="ru"/>
        </w:rPr>
        <w:t xml:space="preserve">быть проверены и протестированы под руководством </w:t>
      </w:r>
      <w:r>
        <w:rPr>
          <w:b/>
          <w:bCs/>
          <w:lang w:val="ru"/>
        </w:rPr>
        <w:t>вахтенного офицера / вахтенного механика</w:t>
      </w:r>
      <w:r>
        <w:rPr>
          <w:lang w:val="ru"/>
        </w:rPr>
        <w:t xml:space="preserve">, сообразно обстоятельствам. </w:t>
      </w:r>
    </w:p>
    <w:p w14:paraId="1881FBB0" w14:textId="77777777" w:rsidR="001C5B61" w:rsidRPr="00FB74EF" w:rsidRDefault="001C5B61" w:rsidP="005703CE">
      <w:pPr>
        <w:rPr>
          <w:lang w:val="ru-RU"/>
        </w:rPr>
      </w:pPr>
    </w:p>
    <w:p w14:paraId="4DA1420A" w14:textId="77777777" w:rsidR="001C5B61" w:rsidRPr="00FB74EF" w:rsidRDefault="001C5B61" w:rsidP="005703CE">
      <w:pPr>
        <w:rPr>
          <w:lang w:val="ru-RU"/>
        </w:rPr>
      </w:pPr>
      <w:r>
        <w:rPr>
          <w:lang w:val="ru"/>
        </w:rPr>
        <w:t xml:space="preserve">Проверка перед отплытием </w:t>
      </w:r>
      <w:r>
        <w:rPr>
          <w:i/>
          <w:iCs/>
          <w:lang w:val="ru"/>
        </w:rPr>
        <w:t xml:space="preserve">должна </w:t>
      </w:r>
      <w:r>
        <w:rPr>
          <w:lang w:val="ru"/>
        </w:rPr>
        <w:t xml:space="preserve">быть отмечена в </w:t>
      </w:r>
      <w:r>
        <w:rPr>
          <w:i/>
          <w:iCs/>
          <w:u w:val="single"/>
          <w:lang w:val="ru"/>
        </w:rPr>
        <w:t xml:space="preserve">проверочном листе перед отходом </w:t>
      </w:r>
      <w:r>
        <w:rPr>
          <w:lang w:val="ru"/>
        </w:rPr>
        <w:t xml:space="preserve">для навигационного мостика или машинного отделения, соответственно. </w:t>
      </w:r>
    </w:p>
    <w:p w14:paraId="3E6F4ED4" w14:textId="77777777" w:rsidR="001C5B61" w:rsidRPr="00FB74EF" w:rsidRDefault="001C5B61" w:rsidP="005703CE">
      <w:pPr>
        <w:rPr>
          <w:lang w:val="ru-RU"/>
        </w:rPr>
      </w:pPr>
    </w:p>
    <w:p w14:paraId="4F2FE2A5" w14:textId="77777777" w:rsidR="001C5B61" w:rsidRPr="00FB74EF" w:rsidRDefault="001C5B61" w:rsidP="005703CE">
      <w:pPr>
        <w:rPr>
          <w:lang w:val="ru-RU"/>
        </w:rPr>
      </w:pPr>
      <w:r>
        <w:rPr>
          <w:i/>
          <w:iCs/>
          <w:lang w:val="ru"/>
        </w:rPr>
        <w:t xml:space="preserve">Должна </w:t>
      </w:r>
      <w:r>
        <w:rPr>
          <w:lang w:val="ru"/>
        </w:rPr>
        <w:t xml:space="preserve">быть протестирована связь между навигационным мостиком и машинным отделением, а также резервным рулевым приводом. </w:t>
      </w:r>
    </w:p>
    <w:p w14:paraId="7B16C6A7" w14:textId="77777777" w:rsidR="001C5B61" w:rsidRPr="00FB74EF" w:rsidRDefault="001C5B61" w:rsidP="005703CE">
      <w:pPr>
        <w:rPr>
          <w:lang w:val="ru-RU"/>
        </w:rPr>
      </w:pPr>
    </w:p>
    <w:p w14:paraId="33CFF865" w14:textId="77777777" w:rsidR="001C5B61" w:rsidRPr="00FB74EF" w:rsidRDefault="001C5B61" w:rsidP="005703CE">
      <w:pPr>
        <w:rPr>
          <w:lang w:val="ru-RU"/>
        </w:rPr>
      </w:pPr>
      <w:r>
        <w:rPr>
          <w:lang w:val="ru"/>
        </w:rPr>
        <w:t xml:space="preserve">Процедуры действий в аварийных ситуациях для использования местного рулевого управления </w:t>
      </w:r>
      <w:r>
        <w:rPr>
          <w:i/>
          <w:iCs/>
          <w:lang w:val="ru"/>
        </w:rPr>
        <w:t xml:space="preserve">должны </w:t>
      </w:r>
      <w:r>
        <w:rPr>
          <w:lang w:val="ru"/>
        </w:rPr>
        <w:t xml:space="preserve">быть вывешены рядом с основным рулевым механизмом в рулевой рубке или там, где это применимо. </w:t>
      </w:r>
    </w:p>
    <w:p w14:paraId="4C78FAC1" w14:textId="77777777" w:rsidR="001C5B61" w:rsidRDefault="006D60F3" w:rsidP="00E76C76">
      <w:pPr>
        <w:pStyle w:val="3"/>
      </w:pPr>
      <w:bookmarkStart w:id="66" w:name="_Toc286215146"/>
      <w:bookmarkStart w:id="67" w:name="_Toc285218864"/>
      <w:bookmarkStart w:id="68" w:name="_Toc285190007"/>
      <w:bookmarkStart w:id="69" w:name="_Toc479683383"/>
      <w:r>
        <w:rPr>
          <w:lang w:val="ru"/>
        </w:rPr>
        <w:t>Передача управления маневрами</w:t>
      </w:r>
      <w:bookmarkEnd w:id="66"/>
      <w:bookmarkEnd w:id="67"/>
      <w:bookmarkEnd w:id="68"/>
      <w:bookmarkEnd w:id="69"/>
    </w:p>
    <w:p w14:paraId="5838A391" w14:textId="77777777" w:rsidR="001C5B61" w:rsidRPr="00FB74EF" w:rsidRDefault="001C5B61" w:rsidP="001C5B61">
      <w:pPr>
        <w:rPr>
          <w:lang w:val="ru-RU"/>
        </w:rPr>
      </w:pPr>
      <w:r>
        <w:rPr>
          <w:lang w:val="ru"/>
        </w:rPr>
        <w:t xml:space="preserve">Перевод судовых средств управления маневрами из одного режима в другой или с одного рабочего объекта на другой (например, с поста положения управления судном на носу судна посту управления судном на корме) </w:t>
      </w:r>
      <w:r>
        <w:rPr>
          <w:i/>
          <w:iCs/>
          <w:lang w:val="ru"/>
        </w:rPr>
        <w:t xml:space="preserve">должен </w:t>
      </w:r>
      <w:r>
        <w:rPr>
          <w:lang w:val="ru"/>
        </w:rPr>
        <w:t>осуществляться исключительно в соответствии с данной процедурой. Строгое соблюдение важно для предотвращения возможных аварийных ситуаций.</w:t>
      </w:r>
    </w:p>
    <w:p w14:paraId="0FE7C945" w14:textId="77777777" w:rsidR="001C5B61" w:rsidRPr="00FB74EF" w:rsidRDefault="001C5B61" w:rsidP="001C5B61">
      <w:pPr>
        <w:rPr>
          <w:lang w:val="ru-RU"/>
        </w:rPr>
      </w:pPr>
    </w:p>
    <w:p w14:paraId="4A211C81" w14:textId="77777777" w:rsidR="001C5B61" w:rsidRPr="00FB74EF" w:rsidRDefault="00227231" w:rsidP="001C5B61">
      <w:pPr>
        <w:rPr>
          <w:lang w:val="ru-RU"/>
        </w:rPr>
      </w:pPr>
      <w:r>
        <w:rPr>
          <w:b/>
          <w:bCs/>
          <w:lang w:val="ru"/>
        </w:rPr>
        <w:t xml:space="preserve">Капитаны </w:t>
      </w:r>
      <w:r>
        <w:rPr>
          <w:i/>
          <w:iCs/>
          <w:lang w:val="ru"/>
        </w:rPr>
        <w:t xml:space="preserve">должны </w:t>
      </w:r>
      <w:r>
        <w:rPr>
          <w:lang w:val="ru"/>
        </w:rPr>
        <w:t xml:space="preserve">нести ответственность за эффективное применение следующей процедуры: </w:t>
      </w:r>
    </w:p>
    <w:p w14:paraId="734F62CB" w14:textId="77777777" w:rsidR="001C5B61" w:rsidRPr="00FB74EF" w:rsidRDefault="001C5B61" w:rsidP="000A061F">
      <w:pPr>
        <w:pStyle w:val="a"/>
        <w:numPr>
          <w:ilvl w:val="0"/>
          <w:numId w:val="5"/>
        </w:numPr>
        <w:ind w:left="709"/>
        <w:jc w:val="both"/>
        <w:rPr>
          <w:lang w:val="ru-RU"/>
        </w:rPr>
      </w:pPr>
      <w:r>
        <w:rPr>
          <w:lang w:val="ru"/>
        </w:rPr>
        <w:t>Проверить нахождение всех элементов управления в надлежащем/нейтральном положении;</w:t>
      </w:r>
    </w:p>
    <w:p w14:paraId="478DEF18" w14:textId="77777777" w:rsidR="001C5B61" w:rsidRPr="00FB74EF" w:rsidRDefault="001C5B61" w:rsidP="000A061F">
      <w:pPr>
        <w:pStyle w:val="a"/>
        <w:numPr>
          <w:ilvl w:val="0"/>
          <w:numId w:val="5"/>
        </w:numPr>
        <w:ind w:left="709"/>
        <w:jc w:val="both"/>
        <w:rPr>
          <w:lang w:val="ru-RU"/>
        </w:rPr>
      </w:pPr>
      <w:r>
        <w:rPr>
          <w:lang w:val="ru"/>
        </w:rPr>
        <w:t>Обеспечить полный расчет движения судна и его воздействия на окружающую среду;</w:t>
      </w:r>
    </w:p>
    <w:p w14:paraId="2B1A548C" w14:textId="77777777" w:rsidR="001C5B61" w:rsidRPr="00FB74EF" w:rsidRDefault="001C5B61" w:rsidP="000A061F">
      <w:pPr>
        <w:pStyle w:val="a"/>
        <w:numPr>
          <w:ilvl w:val="0"/>
          <w:numId w:val="5"/>
        </w:numPr>
        <w:ind w:left="709"/>
        <w:jc w:val="both"/>
        <w:rPr>
          <w:lang w:val="ru-RU"/>
        </w:rPr>
      </w:pPr>
      <w:r>
        <w:rPr>
          <w:lang w:val="ru"/>
        </w:rPr>
        <w:t>Проверить установку на нулевой отметке элементов управления двигателями;</w:t>
      </w:r>
    </w:p>
    <w:p w14:paraId="2C2A36C2" w14:textId="77777777" w:rsidR="001C5B61" w:rsidRPr="00FB74EF" w:rsidRDefault="001C5B61" w:rsidP="000A061F">
      <w:pPr>
        <w:pStyle w:val="a"/>
        <w:numPr>
          <w:ilvl w:val="0"/>
          <w:numId w:val="5"/>
        </w:numPr>
        <w:ind w:left="709"/>
        <w:jc w:val="both"/>
        <w:rPr>
          <w:lang w:val="ru-RU"/>
        </w:rPr>
      </w:pPr>
      <w:r>
        <w:rPr>
          <w:lang w:val="ru"/>
        </w:rPr>
        <w:t>Убедиться, что элементы рулевого управления установлены в положение «прямо руля»;</w:t>
      </w:r>
    </w:p>
    <w:p w14:paraId="6A837748" w14:textId="77777777" w:rsidR="001C5B61" w:rsidRPr="00FB74EF" w:rsidRDefault="001C5B61" w:rsidP="000A061F">
      <w:pPr>
        <w:pStyle w:val="a"/>
        <w:numPr>
          <w:ilvl w:val="0"/>
          <w:numId w:val="5"/>
        </w:numPr>
        <w:ind w:left="709"/>
        <w:jc w:val="both"/>
        <w:rPr>
          <w:lang w:val="ru-RU"/>
        </w:rPr>
      </w:pPr>
      <w:r>
        <w:rPr>
          <w:lang w:val="ru"/>
        </w:rPr>
        <w:lastRenderedPageBreak/>
        <w:t>Проверить приведение всех элементов управления в надлежащее положение и их готовность к корректному использованию;</w:t>
      </w:r>
    </w:p>
    <w:p w14:paraId="5083F7F2" w14:textId="77777777" w:rsidR="001C5B61" w:rsidRPr="00FB74EF" w:rsidRDefault="001C5B61" w:rsidP="000A061F">
      <w:pPr>
        <w:pStyle w:val="a"/>
        <w:numPr>
          <w:ilvl w:val="0"/>
          <w:numId w:val="5"/>
        </w:numPr>
        <w:ind w:left="709"/>
        <w:jc w:val="both"/>
        <w:rPr>
          <w:lang w:val="ru-RU"/>
        </w:rPr>
      </w:pPr>
      <w:r>
        <w:rPr>
          <w:lang w:val="ru"/>
        </w:rPr>
        <w:t>При переводе управления с капитанского мостика в машинное отделение, проверит</w:t>
      </w:r>
      <w:r w:rsidR="003A7A6B">
        <w:rPr>
          <w:lang w:val="ru"/>
        </w:rPr>
        <w:t>ь</w:t>
      </w:r>
      <w:r>
        <w:rPr>
          <w:lang w:val="ru"/>
        </w:rPr>
        <w:t xml:space="preserve"> установку элементов управления на нуль перед передачей управления и (или) перед признанием факта передачи;</w:t>
      </w:r>
    </w:p>
    <w:p w14:paraId="71CBE33E" w14:textId="77777777" w:rsidR="001C5B61" w:rsidRPr="00FB74EF" w:rsidRDefault="001C5B61" w:rsidP="002F2966">
      <w:pPr>
        <w:pStyle w:val="a"/>
        <w:numPr>
          <w:ilvl w:val="0"/>
          <w:numId w:val="5"/>
        </w:numPr>
        <w:ind w:left="709"/>
        <w:jc w:val="both"/>
        <w:rPr>
          <w:lang w:val="ru-RU"/>
        </w:rPr>
      </w:pPr>
      <w:r>
        <w:rPr>
          <w:lang w:val="ru"/>
        </w:rPr>
        <w:t>При переводе с «ручного» управления на управление «джойстиком» и (или) обратно в режим «ручного» управления, убедиться, что судно находится на безопасном расстоянии от установки, и что времени и места достаточно для возврата к ручному управлению, если потребуется.</w:t>
      </w:r>
    </w:p>
    <w:p w14:paraId="35D9A3AE" w14:textId="77777777" w:rsidR="001C5B61" w:rsidRDefault="001C5B61" w:rsidP="007327EC">
      <w:pPr>
        <w:pStyle w:val="1"/>
      </w:pPr>
      <w:bookmarkStart w:id="70" w:name="_Toc479683384"/>
      <w:r>
        <w:rPr>
          <w:lang w:val="ru"/>
        </w:rPr>
        <w:t>Учетная документация</w:t>
      </w:r>
      <w:bookmarkStart w:id="71" w:name="_Toc273083779"/>
      <w:bookmarkStart w:id="72" w:name="_Toc273083813"/>
      <w:bookmarkStart w:id="73" w:name="_Toc273083849"/>
      <w:bookmarkStart w:id="74" w:name="_Toc273083960"/>
      <w:bookmarkStart w:id="75" w:name="_Toc263340553"/>
      <w:bookmarkEnd w:id="70"/>
    </w:p>
    <w:tbl>
      <w:tblPr>
        <w:tblW w:w="7885" w:type="dxa"/>
        <w:tblInd w:w="108" w:type="dxa"/>
        <w:tblLook w:val="04A0" w:firstRow="1" w:lastRow="0" w:firstColumn="1" w:lastColumn="0" w:noHBand="0" w:noVBand="1"/>
      </w:tblPr>
      <w:tblGrid>
        <w:gridCol w:w="4253"/>
        <w:gridCol w:w="3632"/>
      </w:tblGrid>
      <w:tr w:rsidR="000B11EA" w:rsidRPr="00A37C12" w14:paraId="191886DC" w14:textId="77777777" w:rsidTr="0063689D">
        <w:trPr>
          <w:trHeight w:val="300"/>
        </w:trPr>
        <w:tc>
          <w:tcPr>
            <w:tcW w:w="4253" w:type="dxa"/>
            <w:tcBorders>
              <w:top w:val="nil"/>
              <w:left w:val="nil"/>
              <w:bottom w:val="nil"/>
              <w:right w:val="nil"/>
            </w:tcBorders>
            <w:shd w:val="clear" w:color="auto" w:fill="auto"/>
            <w:noWrap/>
            <w:vAlign w:val="bottom"/>
          </w:tcPr>
          <w:p w14:paraId="79692240" w14:textId="77777777" w:rsidR="000B11EA" w:rsidRPr="000B11EA" w:rsidRDefault="000B11EA" w:rsidP="000B11EA">
            <w:pPr>
              <w:pStyle w:val="a"/>
              <w:numPr>
                <w:ilvl w:val="0"/>
                <w:numId w:val="26"/>
              </w:numPr>
            </w:pPr>
            <w:r>
              <w:rPr>
                <w:lang w:val="ru"/>
              </w:rPr>
              <w:t xml:space="preserve">Судовой журнал </w:t>
            </w:r>
          </w:p>
        </w:tc>
        <w:tc>
          <w:tcPr>
            <w:tcW w:w="3632" w:type="dxa"/>
            <w:tcBorders>
              <w:top w:val="nil"/>
              <w:left w:val="nil"/>
              <w:bottom w:val="nil"/>
              <w:right w:val="nil"/>
            </w:tcBorders>
            <w:shd w:val="clear" w:color="auto" w:fill="auto"/>
            <w:noWrap/>
            <w:vAlign w:val="bottom"/>
          </w:tcPr>
          <w:p w14:paraId="5153DB7F" w14:textId="77777777" w:rsidR="000B11EA" w:rsidRDefault="000B11EA" w:rsidP="0063689D">
            <w:pPr>
              <w:jc w:val="left"/>
              <w:rPr>
                <w:rFonts w:cs="Arial"/>
                <w:color w:val="000000"/>
                <w:szCs w:val="20"/>
              </w:rPr>
            </w:pPr>
          </w:p>
        </w:tc>
      </w:tr>
      <w:tr w:rsidR="000B11EA" w:rsidRPr="00A37C12" w14:paraId="05043BB2" w14:textId="77777777" w:rsidTr="0063689D">
        <w:trPr>
          <w:trHeight w:val="300"/>
        </w:trPr>
        <w:tc>
          <w:tcPr>
            <w:tcW w:w="4253" w:type="dxa"/>
            <w:tcBorders>
              <w:top w:val="nil"/>
              <w:left w:val="nil"/>
              <w:bottom w:val="nil"/>
              <w:right w:val="nil"/>
            </w:tcBorders>
            <w:shd w:val="clear" w:color="auto" w:fill="auto"/>
            <w:noWrap/>
            <w:vAlign w:val="bottom"/>
          </w:tcPr>
          <w:p w14:paraId="5CFA52BA" w14:textId="77777777" w:rsidR="000B11EA" w:rsidRPr="00FB74EF" w:rsidRDefault="000B11EA" w:rsidP="000B11EA">
            <w:pPr>
              <w:pStyle w:val="a"/>
              <w:numPr>
                <w:ilvl w:val="0"/>
                <w:numId w:val="26"/>
              </w:numPr>
              <w:rPr>
                <w:rFonts w:cs="Arial"/>
                <w:color w:val="000000"/>
                <w:szCs w:val="20"/>
                <w:lang w:val="ru-RU"/>
              </w:rPr>
            </w:pPr>
            <w:r>
              <w:rPr>
                <w:lang w:val="ru"/>
              </w:rPr>
              <w:t>Проверочный лист перед вхождением в 500-метровую зону</w:t>
            </w:r>
          </w:p>
        </w:tc>
        <w:tc>
          <w:tcPr>
            <w:tcW w:w="3632" w:type="dxa"/>
            <w:tcBorders>
              <w:top w:val="nil"/>
              <w:left w:val="nil"/>
              <w:bottom w:val="nil"/>
              <w:right w:val="nil"/>
            </w:tcBorders>
            <w:shd w:val="clear" w:color="auto" w:fill="auto"/>
            <w:noWrap/>
            <w:vAlign w:val="bottom"/>
          </w:tcPr>
          <w:p w14:paraId="0A449B3D" w14:textId="77777777" w:rsidR="000B11EA" w:rsidRPr="000B11EA" w:rsidRDefault="000B11EA" w:rsidP="000B11EA">
            <w:pPr>
              <w:ind w:left="66"/>
            </w:pPr>
            <w:r>
              <w:rPr>
                <w:lang w:val="ru"/>
              </w:rPr>
              <w:t xml:space="preserve">FRM-VSL-05-6003-001 </w:t>
            </w:r>
          </w:p>
        </w:tc>
      </w:tr>
      <w:tr w:rsidR="000B11EA" w:rsidRPr="00A37C12" w14:paraId="488E5DC3" w14:textId="77777777" w:rsidTr="0063689D">
        <w:trPr>
          <w:trHeight w:val="300"/>
        </w:trPr>
        <w:tc>
          <w:tcPr>
            <w:tcW w:w="4253" w:type="dxa"/>
            <w:tcBorders>
              <w:top w:val="nil"/>
              <w:left w:val="nil"/>
              <w:bottom w:val="nil"/>
              <w:right w:val="nil"/>
            </w:tcBorders>
            <w:shd w:val="clear" w:color="auto" w:fill="auto"/>
            <w:noWrap/>
            <w:vAlign w:val="bottom"/>
          </w:tcPr>
          <w:p w14:paraId="0E72C88D" w14:textId="77777777" w:rsidR="000B11EA" w:rsidRPr="00A37C12" w:rsidRDefault="000B11EA" w:rsidP="0063689D">
            <w:pPr>
              <w:jc w:val="left"/>
              <w:rPr>
                <w:rFonts w:cs="Arial"/>
                <w:color w:val="000000"/>
                <w:szCs w:val="20"/>
              </w:rPr>
            </w:pPr>
          </w:p>
        </w:tc>
        <w:tc>
          <w:tcPr>
            <w:tcW w:w="3632" w:type="dxa"/>
            <w:tcBorders>
              <w:top w:val="nil"/>
              <w:left w:val="nil"/>
              <w:bottom w:val="nil"/>
              <w:right w:val="nil"/>
            </w:tcBorders>
            <w:shd w:val="clear" w:color="auto" w:fill="auto"/>
            <w:noWrap/>
            <w:vAlign w:val="bottom"/>
          </w:tcPr>
          <w:p w14:paraId="64847521" w14:textId="77777777" w:rsidR="000B11EA" w:rsidRPr="00A37C12" w:rsidRDefault="000B11EA" w:rsidP="0063689D">
            <w:pPr>
              <w:jc w:val="left"/>
              <w:rPr>
                <w:rFonts w:cs="Arial"/>
                <w:color w:val="000000"/>
                <w:szCs w:val="20"/>
              </w:rPr>
            </w:pPr>
          </w:p>
        </w:tc>
      </w:tr>
    </w:tbl>
    <w:p w14:paraId="18AFD576" w14:textId="77777777" w:rsidR="003652CB" w:rsidRDefault="000B11EA" w:rsidP="005C77A5">
      <w:pPr>
        <w:pStyle w:val="1"/>
      </w:pPr>
      <w:bookmarkStart w:id="76" w:name="_Toc479683385"/>
      <w:r>
        <w:rPr>
          <w:lang w:val="ru"/>
        </w:rPr>
        <w:t>Приложения и прочие сопутствующие документы</w:t>
      </w:r>
      <w:bookmarkEnd w:id="71"/>
      <w:bookmarkEnd w:id="72"/>
      <w:bookmarkEnd w:id="73"/>
      <w:bookmarkEnd w:id="74"/>
      <w:bookmarkEnd w:id="75"/>
      <w:bookmarkEnd w:id="76"/>
    </w:p>
    <w:tbl>
      <w:tblPr>
        <w:tblW w:w="7885" w:type="dxa"/>
        <w:tblInd w:w="108" w:type="dxa"/>
        <w:tblLook w:val="04A0" w:firstRow="1" w:lastRow="0" w:firstColumn="1" w:lastColumn="0" w:noHBand="0" w:noVBand="1"/>
      </w:tblPr>
      <w:tblGrid>
        <w:gridCol w:w="4253"/>
        <w:gridCol w:w="3632"/>
      </w:tblGrid>
      <w:tr w:rsidR="000B11EA" w:rsidRPr="00A37C12" w14:paraId="5BE8752B" w14:textId="77777777" w:rsidTr="0063689D">
        <w:trPr>
          <w:trHeight w:val="300"/>
        </w:trPr>
        <w:tc>
          <w:tcPr>
            <w:tcW w:w="4253" w:type="dxa"/>
            <w:tcBorders>
              <w:top w:val="nil"/>
              <w:left w:val="nil"/>
              <w:bottom w:val="nil"/>
              <w:right w:val="nil"/>
            </w:tcBorders>
            <w:shd w:val="clear" w:color="auto" w:fill="auto"/>
            <w:noWrap/>
            <w:vAlign w:val="bottom"/>
          </w:tcPr>
          <w:p w14:paraId="2C9CDE9E" w14:textId="77777777" w:rsidR="000B11EA" w:rsidRPr="000B11EA" w:rsidRDefault="000B11EA" w:rsidP="000B11EA">
            <w:pPr>
              <w:pStyle w:val="a"/>
              <w:numPr>
                <w:ilvl w:val="0"/>
                <w:numId w:val="27"/>
              </w:numPr>
            </w:pPr>
            <w:r>
              <w:rPr>
                <w:lang w:val="ru"/>
              </w:rPr>
              <w:t>NWEA</w:t>
            </w:r>
          </w:p>
        </w:tc>
        <w:tc>
          <w:tcPr>
            <w:tcW w:w="3632" w:type="dxa"/>
            <w:tcBorders>
              <w:top w:val="nil"/>
              <w:left w:val="nil"/>
              <w:bottom w:val="nil"/>
              <w:right w:val="nil"/>
            </w:tcBorders>
            <w:shd w:val="clear" w:color="auto" w:fill="auto"/>
            <w:noWrap/>
            <w:vAlign w:val="bottom"/>
          </w:tcPr>
          <w:p w14:paraId="19152992" w14:textId="77777777" w:rsidR="000B11EA" w:rsidRDefault="000B11EA" w:rsidP="0063689D">
            <w:pPr>
              <w:jc w:val="left"/>
              <w:rPr>
                <w:rFonts w:cs="Arial"/>
                <w:color w:val="000000"/>
                <w:szCs w:val="20"/>
              </w:rPr>
            </w:pPr>
          </w:p>
        </w:tc>
      </w:tr>
      <w:tr w:rsidR="000B11EA" w:rsidRPr="00A37C12" w14:paraId="59288F7E" w14:textId="77777777" w:rsidTr="0063689D">
        <w:trPr>
          <w:trHeight w:val="300"/>
        </w:trPr>
        <w:tc>
          <w:tcPr>
            <w:tcW w:w="4253" w:type="dxa"/>
            <w:tcBorders>
              <w:top w:val="nil"/>
              <w:left w:val="nil"/>
              <w:bottom w:val="nil"/>
              <w:right w:val="nil"/>
            </w:tcBorders>
            <w:shd w:val="clear" w:color="auto" w:fill="auto"/>
            <w:noWrap/>
            <w:vAlign w:val="bottom"/>
          </w:tcPr>
          <w:p w14:paraId="7FE3D61F" w14:textId="77777777" w:rsidR="000B11EA" w:rsidRPr="000B11EA" w:rsidRDefault="000B11EA" w:rsidP="000B11EA">
            <w:pPr>
              <w:pStyle w:val="a"/>
              <w:numPr>
                <w:ilvl w:val="0"/>
                <w:numId w:val="27"/>
              </w:numPr>
            </w:pPr>
            <w:r>
              <w:rPr>
                <w:lang w:val="ru"/>
              </w:rPr>
              <w:t xml:space="preserve">Кодекс МКУБ  </w:t>
            </w:r>
          </w:p>
        </w:tc>
        <w:tc>
          <w:tcPr>
            <w:tcW w:w="3632" w:type="dxa"/>
            <w:tcBorders>
              <w:top w:val="nil"/>
              <w:left w:val="nil"/>
              <w:bottom w:val="nil"/>
              <w:right w:val="nil"/>
            </w:tcBorders>
            <w:shd w:val="clear" w:color="auto" w:fill="auto"/>
            <w:noWrap/>
            <w:vAlign w:val="bottom"/>
          </w:tcPr>
          <w:p w14:paraId="629A6BDB" w14:textId="77777777" w:rsidR="000B11EA" w:rsidRPr="00A37C12" w:rsidRDefault="000B11EA" w:rsidP="0063689D">
            <w:pPr>
              <w:jc w:val="left"/>
              <w:rPr>
                <w:rFonts w:cs="Arial"/>
                <w:color w:val="000000"/>
                <w:szCs w:val="20"/>
              </w:rPr>
            </w:pPr>
          </w:p>
        </w:tc>
      </w:tr>
      <w:tr w:rsidR="000B11EA" w:rsidRPr="00A37C12" w14:paraId="7A6EED61" w14:textId="77777777" w:rsidTr="0063689D">
        <w:trPr>
          <w:trHeight w:val="300"/>
        </w:trPr>
        <w:tc>
          <w:tcPr>
            <w:tcW w:w="4253" w:type="dxa"/>
            <w:tcBorders>
              <w:top w:val="nil"/>
              <w:left w:val="nil"/>
              <w:bottom w:val="nil"/>
              <w:right w:val="nil"/>
            </w:tcBorders>
            <w:shd w:val="clear" w:color="auto" w:fill="auto"/>
            <w:noWrap/>
            <w:vAlign w:val="bottom"/>
          </w:tcPr>
          <w:p w14:paraId="0415B3F0" w14:textId="77777777" w:rsidR="000B11EA" w:rsidRPr="000B11EA" w:rsidRDefault="000B11EA" w:rsidP="000B11EA">
            <w:pPr>
              <w:pStyle w:val="a"/>
              <w:numPr>
                <w:ilvl w:val="0"/>
                <w:numId w:val="27"/>
              </w:numPr>
              <w:rPr>
                <w:rFonts w:cs="Arial"/>
                <w:color w:val="000000"/>
                <w:szCs w:val="20"/>
              </w:rPr>
            </w:pPr>
            <w:r>
              <w:rPr>
                <w:lang w:val="ru"/>
              </w:rPr>
              <w:t>Постоянно действующие приказы</w:t>
            </w:r>
          </w:p>
        </w:tc>
        <w:tc>
          <w:tcPr>
            <w:tcW w:w="3632" w:type="dxa"/>
            <w:tcBorders>
              <w:top w:val="nil"/>
              <w:left w:val="nil"/>
              <w:bottom w:val="nil"/>
              <w:right w:val="nil"/>
            </w:tcBorders>
            <w:shd w:val="clear" w:color="auto" w:fill="auto"/>
            <w:noWrap/>
            <w:vAlign w:val="bottom"/>
          </w:tcPr>
          <w:p w14:paraId="4FA4A586" w14:textId="77777777" w:rsidR="000B11EA" w:rsidRPr="000B11EA" w:rsidRDefault="000B11EA" w:rsidP="000B11EA">
            <w:pPr>
              <w:ind w:left="66"/>
            </w:pPr>
            <w:r>
              <w:rPr>
                <w:lang w:val="ru"/>
              </w:rPr>
              <w:t xml:space="preserve">PRC-ВУС-05-1001 </w:t>
            </w:r>
          </w:p>
        </w:tc>
      </w:tr>
      <w:tr w:rsidR="000B11EA" w:rsidRPr="00A37C12" w14:paraId="31BF5695" w14:textId="77777777" w:rsidTr="0063689D">
        <w:trPr>
          <w:trHeight w:val="300"/>
        </w:trPr>
        <w:tc>
          <w:tcPr>
            <w:tcW w:w="4253" w:type="dxa"/>
            <w:tcBorders>
              <w:top w:val="nil"/>
              <w:left w:val="nil"/>
              <w:bottom w:val="nil"/>
              <w:right w:val="nil"/>
            </w:tcBorders>
            <w:shd w:val="clear" w:color="auto" w:fill="auto"/>
            <w:noWrap/>
            <w:vAlign w:val="bottom"/>
          </w:tcPr>
          <w:p w14:paraId="0C958B11" w14:textId="77777777" w:rsidR="000B11EA" w:rsidRPr="000B11EA" w:rsidRDefault="000B11EA" w:rsidP="000B11EA">
            <w:pPr>
              <w:pStyle w:val="a"/>
              <w:numPr>
                <w:ilvl w:val="0"/>
                <w:numId w:val="27"/>
              </w:numPr>
              <w:rPr>
                <w:rFonts w:cs="Arial"/>
                <w:color w:val="000000"/>
                <w:szCs w:val="20"/>
              </w:rPr>
            </w:pPr>
            <w:r>
              <w:rPr>
                <w:lang w:val="ru"/>
              </w:rPr>
              <w:t>Навигация и несение вахты</w:t>
            </w:r>
          </w:p>
        </w:tc>
        <w:tc>
          <w:tcPr>
            <w:tcW w:w="3632" w:type="dxa"/>
            <w:tcBorders>
              <w:top w:val="nil"/>
              <w:left w:val="nil"/>
              <w:bottom w:val="nil"/>
              <w:right w:val="nil"/>
            </w:tcBorders>
            <w:shd w:val="clear" w:color="auto" w:fill="auto"/>
            <w:noWrap/>
            <w:vAlign w:val="bottom"/>
          </w:tcPr>
          <w:p w14:paraId="6004C325" w14:textId="77777777" w:rsidR="000B11EA" w:rsidRPr="000B11EA" w:rsidRDefault="000B11EA" w:rsidP="000B11EA">
            <w:pPr>
              <w:ind w:left="66"/>
            </w:pPr>
            <w:r>
              <w:rPr>
                <w:lang w:val="ru"/>
              </w:rPr>
              <w:t xml:space="preserve">PRC-VSL-05-6001 </w:t>
            </w:r>
          </w:p>
        </w:tc>
      </w:tr>
      <w:tr w:rsidR="000B11EA" w:rsidRPr="00A37C12" w14:paraId="4AFBA02D" w14:textId="77777777" w:rsidTr="0063689D">
        <w:trPr>
          <w:trHeight w:val="300"/>
        </w:trPr>
        <w:tc>
          <w:tcPr>
            <w:tcW w:w="4253" w:type="dxa"/>
            <w:tcBorders>
              <w:top w:val="nil"/>
              <w:left w:val="nil"/>
              <w:bottom w:val="nil"/>
              <w:right w:val="nil"/>
            </w:tcBorders>
            <w:shd w:val="clear" w:color="auto" w:fill="auto"/>
            <w:noWrap/>
            <w:vAlign w:val="bottom"/>
          </w:tcPr>
          <w:p w14:paraId="14695A70" w14:textId="77777777" w:rsidR="000B11EA" w:rsidRDefault="000B11EA" w:rsidP="000B11EA">
            <w:pPr>
              <w:pStyle w:val="a"/>
              <w:numPr>
                <w:ilvl w:val="0"/>
                <w:numId w:val="27"/>
              </w:numPr>
            </w:pPr>
            <w:r>
              <w:rPr>
                <w:lang w:val="ru"/>
              </w:rPr>
              <w:t>Планирование перехода судна</w:t>
            </w:r>
          </w:p>
        </w:tc>
        <w:tc>
          <w:tcPr>
            <w:tcW w:w="3632" w:type="dxa"/>
            <w:tcBorders>
              <w:top w:val="nil"/>
              <w:left w:val="nil"/>
              <w:bottom w:val="nil"/>
              <w:right w:val="nil"/>
            </w:tcBorders>
            <w:shd w:val="clear" w:color="auto" w:fill="auto"/>
            <w:noWrap/>
            <w:vAlign w:val="bottom"/>
          </w:tcPr>
          <w:p w14:paraId="28BF3908" w14:textId="77777777" w:rsidR="000B11EA" w:rsidRDefault="000B11EA" w:rsidP="000B11EA">
            <w:pPr>
              <w:ind w:left="66"/>
            </w:pPr>
            <w:r>
              <w:rPr>
                <w:lang w:val="ru"/>
              </w:rPr>
              <w:t>PRC-VSL-05-6002</w:t>
            </w:r>
          </w:p>
        </w:tc>
      </w:tr>
    </w:tbl>
    <w:p w14:paraId="323CC7FF" w14:textId="77777777" w:rsidR="000B11EA" w:rsidRDefault="000B11EA" w:rsidP="000B11EA">
      <w:pPr>
        <w:ind w:left="66"/>
      </w:pPr>
    </w:p>
    <w:p w14:paraId="60D15FD2" w14:textId="77777777" w:rsidR="00726669" w:rsidRDefault="00726669" w:rsidP="000B11EA">
      <w:pPr>
        <w:ind w:left="66"/>
      </w:pPr>
      <w:r>
        <w:rPr>
          <w:lang w:val="ru"/>
        </w:rPr>
        <w:tab/>
      </w:r>
    </w:p>
    <w:p w14:paraId="5B55E17D" w14:textId="77777777" w:rsidR="00E812C1" w:rsidRPr="003A1D8F" w:rsidRDefault="00E812C1" w:rsidP="00726669">
      <w:pPr>
        <w:pStyle w:val="a"/>
        <w:numPr>
          <w:ilvl w:val="0"/>
          <w:numId w:val="0"/>
        </w:numPr>
        <w:ind w:left="66"/>
        <w:jc w:val="both"/>
      </w:pPr>
    </w:p>
    <w:p w14:paraId="08B86F53" w14:textId="77777777" w:rsidR="00FB4EAB" w:rsidRPr="00B151FC" w:rsidRDefault="00E812C1" w:rsidP="00FA6B57">
      <w:pPr>
        <w:pStyle w:val="1"/>
      </w:pPr>
      <w:bookmarkStart w:id="77" w:name="_Toc273083961"/>
      <w:bookmarkStart w:id="78" w:name="_Toc273083850"/>
      <w:bookmarkStart w:id="79" w:name="_Toc273083814"/>
      <w:bookmarkStart w:id="80" w:name="_Toc273083780"/>
      <w:bookmarkStart w:id="81" w:name="_Toc263340554"/>
      <w:r>
        <w:rPr>
          <w:b w:val="0"/>
          <w:bCs w:val="0"/>
          <w:lang w:val="ru"/>
        </w:rPr>
        <w:br w:type="page"/>
      </w:r>
      <w:bookmarkStart w:id="82" w:name="_Toc479683386"/>
      <w:r>
        <w:rPr>
          <w:lang w:val="ru"/>
        </w:rPr>
        <w:lastRenderedPageBreak/>
        <w:t>Термины и определения</w:t>
      </w:r>
      <w:bookmarkEnd w:id="77"/>
      <w:bookmarkEnd w:id="78"/>
      <w:bookmarkEnd w:id="79"/>
      <w:bookmarkEnd w:id="80"/>
      <w:bookmarkEnd w:id="81"/>
      <w:bookmarkEnd w:id="82"/>
    </w:p>
    <w:p w14:paraId="269380BF" w14:textId="77777777" w:rsidR="007460BA" w:rsidRPr="000946D7" w:rsidRDefault="007460BA" w:rsidP="007460BA">
      <w:pPr>
        <w:jc w:val="left"/>
        <w:rPr>
          <w:b/>
        </w:rPr>
      </w:pPr>
      <w:bookmarkStart w:id="83" w:name="_Toc263340555"/>
      <w:bookmarkStart w:id="84" w:name="_Toc273083781"/>
      <w:bookmarkStart w:id="85" w:name="_Toc273083815"/>
      <w:bookmarkStart w:id="86" w:name="_Toc273083851"/>
      <w:bookmarkStart w:id="87" w:name="_Toc273083962"/>
      <w:r>
        <w:rPr>
          <w:b/>
          <w:bCs/>
          <w:lang w:val="ru"/>
        </w:rPr>
        <w:t>AIS</w:t>
      </w:r>
    </w:p>
    <w:p w14:paraId="03BEDEB5" w14:textId="77777777" w:rsidR="00D10134" w:rsidRPr="007C49F0" w:rsidRDefault="00365890" w:rsidP="00D10134">
      <w:pPr>
        <w:jc w:val="left"/>
      </w:pPr>
      <w:r>
        <w:rPr>
          <w:lang w:val="ru"/>
        </w:rPr>
        <w:t>Система автоматической идентификации</w:t>
      </w:r>
    </w:p>
    <w:p w14:paraId="4C726586" w14:textId="77777777" w:rsidR="00365890" w:rsidRPr="007C49F0" w:rsidRDefault="00365890" w:rsidP="00D10134">
      <w:pPr>
        <w:jc w:val="left"/>
      </w:pPr>
    </w:p>
    <w:p w14:paraId="5BADA01E" w14:textId="77777777" w:rsidR="00D10134" w:rsidRPr="007C49F0" w:rsidRDefault="00D10134" w:rsidP="00D10134">
      <w:pPr>
        <w:jc w:val="left"/>
        <w:rPr>
          <w:b/>
        </w:rPr>
      </w:pPr>
      <w:r>
        <w:rPr>
          <w:b/>
          <w:bCs/>
          <w:lang w:val="ru"/>
        </w:rPr>
        <w:t>ДП</w:t>
      </w:r>
    </w:p>
    <w:p w14:paraId="2EE481F4" w14:textId="77777777" w:rsidR="00D10134" w:rsidRPr="007C49F0" w:rsidRDefault="00D10134" w:rsidP="00D10134">
      <w:pPr>
        <w:jc w:val="left"/>
      </w:pPr>
      <w:r>
        <w:rPr>
          <w:lang w:val="ru"/>
        </w:rPr>
        <w:t>Динамическое позиционирование</w:t>
      </w:r>
    </w:p>
    <w:p w14:paraId="0F5A4C6E" w14:textId="77777777" w:rsidR="00D10134" w:rsidRPr="007C49F0" w:rsidRDefault="00D10134" w:rsidP="00D10134">
      <w:pPr>
        <w:jc w:val="left"/>
      </w:pPr>
    </w:p>
    <w:p w14:paraId="1632C2D3" w14:textId="77777777" w:rsidR="00D10134" w:rsidRPr="000946D7" w:rsidRDefault="00D10134" w:rsidP="00D10134">
      <w:pPr>
        <w:rPr>
          <w:b/>
        </w:rPr>
      </w:pPr>
      <w:r>
        <w:rPr>
          <w:b/>
          <w:bCs/>
          <w:lang w:val="ru"/>
        </w:rPr>
        <w:t xml:space="preserve">Кодекс МКУБ  </w:t>
      </w:r>
    </w:p>
    <w:p w14:paraId="3468C83C" w14:textId="77777777" w:rsidR="00D10134" w:rsidRPr="00EC48CD" w:rsidRDefault="00D10134" w:rsidP="00D10134">
      <w:r>
        <w:rPr>
          <w:lang w:val="ru"/>
        </w:rPr>
        <w:t>Международный кодекс по управлению безопасностью</w:t>
      </w:r>
    </w:p>
    <w:p w14:paraId="32D66663" w14:textId="77777777" w:rsidR="00D10134" w:rsidRPr="000946D7" w:rsidRDefault="00D10134" w:rsidP="00D10134"/>
    <w:p w14:paraId="6622AD78" w14:textId="77777777" w:rsidR="00D10134" w:rsidRPr="000946D7" w:rsidRDefault="00D10134" w:rsidP="00D10134">
      <w:pPr>
        <w:rPr>
          <w:b/>
        </w:rPr>
      </w:pPr>
      <w:r>
        <w:rPr>
          <w:b/>
          <w:bCs/>
          <w:lang w:val="ru"/>
        </w:rPr>
        <w:t>OIM</w:t>
      </w:r>
    </w:p>
    <w:p w14:paraId="5B65B5B3" w14:textId="77777777" w:rsidR="00D10134" w:rsidRPr="000946D7" w:rsidRDefault="00D10134" w:rsidP="00D10134">
      <w:r>
        <w:rPr>
          <w:lang w:val="ru"/>
        </w:rPr>
        <w:t>Менеджер офшорной установки</w:t>
      </w:r>
    </w:p>
    <w:p w14:paraId="67F87D73" w14:textId="77777777" w:rsidR="00D10134" w:rsidRPr="000946D7" w:rsidRDefault="00D10134" w:rsidP="00D10134"/>
    <w:p w14:paraId="42F1946C" w14:textId="77777777" w:rsidR="007460BA" w:rsidRPr="000946D7" w:rsidRDefault="007460BA" w:rsidP="007460BA">
      <w:pPr>
        <w:jc w:val="left"/>
        <w:rPr>
          <w:b/>
        </w:rPr>
      </w:pPr>
      <w:r>
        <w:rPr>
          <w:b/>
          <w:bCs/>
          <w:lang w:val="ru"/>
        </w:rPr>
        <w:t>OSM</w:t>
      </w:r>
    </w:p>
    <w:p w14:paraId="48D7BF70" w14:textId="77777777" w:rsidR="007460BA" w:rsidRPr="000946D7" w:rsidRDefault="007460BA" w:rsidP="007460BA">
      <w:pPr>
        <w:jc w:val="left"/>
      </w:pPr>
      <w:r>
        <w:rPr>
          <w:lang w:val="ru"/>
        </w:rPr>
        <w:t>Управление эксплуатационной безопасностью</w:t>
      </w:r>
    </w:p>
    <w:p w14:paraId="17D7FB1D" w14:textId="77777777" w:rsidR="007460BA" w:rsidRPr="000946D7" w:rsidRDefault="007460BA" w:rsidP="00D10134"/>
    <w:p w14:paraId="53C94FB1" w14:textId="77777777" w:rsidR="00D10134" w:rsidRPr="000946D7" w:rsidRDefault="00D10134" w:rsidP="00D10134">
      <w:pPr>
        <w:rPr>
          <w:b/>
        </w:rPr>
      </w:pPr>
      <w:r>
        <w:rPr>
          <w:b/>
          <w:bCs/>
          <w:lang w:val="ru"/>
        </w:rPr>
        <w:t>СИЗ</w:t>
      </w:r>
    </w:p>
    <w:p w14:paraId="6D031011" w14:textId="77777777" w:rsidR="00D10134" w:rsidRPr="000946D7" w:rsidRDefault="00D10134" w:rsidP="00D10134">
      <w:r>
        <w:rPr>
          <w:lang w:val="ru"/>
        </w:rPr>
        <w:t>Средства индивидуальной защиты</w:t>
      </w:r>
    </w:p>
    <w:p w14:paraId="298C430E" w14:textId="77777777" w:rsidR="00D10134" w:rsidRPr="000946D7" w:rsidRDefault="00D10134">
      <w:pPr>
        <w:jc w:val="left"/>
      </w:pPr>
    </w:p>
    <w:p w14:paraId="04F532B3" w14:textId="77777777" w:rsidR="00D10134" w:rsidRPr="000946D7" w:rsidRDefault="00D10134" w:rsidP="00D10134">
      <w:pPr>
        <w:rPr>
          <w:b/>
        </w:rPr>
      </w:pPr>
      <w:r>
        <w:rPr>
          <w:b/>
          <w:bCs/>
          <w:lang w:val="ru"/>
        </w:rPr>
        <w:t xml:space="preserve">НД </w:t>
      </w:r>
    </w:p>
    <w:p w14:paraId="4DA6C2DC" w14:textId="77777777" w:rsidR="00D10134" w:rsidRPr="000946D7" w:rsidRDefault="00D10134" w:rsidP="00D10134">
      <w:r>
        <w:rPr>
          <w:lang w:val="ru"/>
        </w:rPr>
        <w:t>Наряд-допуск</w:t>
      </w:r>
    </w:p>
    <w:p w14:paraId="118E56DA" w14:textId="77777777" w:rsidR="00D10134" w:rsidRPr="000946D7" w:rsidRDefault="00D10134" w:rsidP="00D10134"/>
    <w:p w14:paraId="1CA6B660" w14:textId="77777777" w:rsidR="00D10134" w:rsidRPr="000946D7" w:rsidRDefault="00D10134" w:rsidP="00D10134">
      <w:pPr>
        <w:rPr>
          <w:b/>
        </w:rPr>
      </w:pPr>
      <w:r>
        <w:rPr>
          <w:b/>
          <w:bCs/>
          <w:lang w:val="ru"/>
        </w:rPr>
        <w:t>ROV</w:t>
      </w:r>
    </w:p>
    <w:p w14:paraId="42AF37CC" w14:textId="77777777" w:rsidR="00D10134" w:rsidRPr="000946D7" w:rsidRDefault="00E71C95">
      <w:pPr>
        <w:jc w:val="left"/>
        <w:rPr>
          <w:rFonts w:cs="Arial"/>
          <w:szCs w:val="20"/>
        </w:rPr>
      </w:pPr>
      <w:r>
        <w:rPr>
          <w:rFonts w:cs="Arial"/>
          <w:szCs w:val="20"/>
          <w:lang w:val="ru"/>
        </w:rPr>
        <w:t>Телеуправляемый подводный аппарат</w:t>
      </w:r>
    </w:p>
    <w:p w14:paraId="56FC6C6B" w14:textId="77777777" w:rsidR="00E71C95" w:rsidRPr="000946D7" w:rsidRDefault="00E71C95">
      <w:pPr>
        <w:jc w:val="left"/>
      </w:pPr>
    </w:p>
    <w:p w14:paraId="2CD82083" w14:textId="77777777" w:rsidR="00D10134" w:rsidRPr="00FB74EF" w:rsidRDefault="00D10134" w:rsidP="00D10134">
      <w:pPr>
        <w:rPr>
          <w:b/>
          <w:lang w:val="ru-RU"/>
        </w:rPr>
      </w:pPr>
      <w:r>
        <w:rPr>
          <w:b/>
          <w:bCs/>
          <w:lang w:val="ru"/>
        </w:rPr>
        <w:t xml:space="preserve">TBT (инструктаж </w:t>
      </w:r>
      <w:r w:rsidR="00083D95">
        <w:rPr>
          <w:b/>
          <w:bCs/>
          <w:lang w:val="ru"/>
        </w:rPr>
        <w:t>по ТБ</w:t>
      </w:r>
      <w:r>
        <w:rPr>
          <w:b/>
          <w:bCs/>
          <w:lang w:val="ru"/>
        </w:rPr>
        <w:t>)</w:t>
      </w:r>
    </w:p>
    <w:p w14:paraId="7A63FAAF" w14:textId="77777777" w:rsidR="00CD2393" w:rsidRDefault="00083D95" w:rsidP="00060E4E">
      <w:pPr>
        <w:rPr>
          <w:rFonts w:cs="Arial"/>
          <w:szCs w:val="20"/>
        </w:rPr>
      </w:pPr>
      <w:r>
        <w:rPr>
          <w:lang w:val="ru"/>
        </w:rPr>
        <w:t>И</w:t>
      </w:r>
      <w:r w:rsidR="00D10134">
        <w:rPr>
          <w:lang w:val="ru"/>
        </w:rPr>
        <w:t xml:space="preserve">нструктаж </w:t>
      </w:r>
      <w:bookmarkEnd w:id="83"/>
      <w:bookmarkEnd w:id="84"/>
      <w:bookmarkEnd w:id="85"/>
      <w:bookmarkEnd w:id="86"/>
      <w:bookmarkEnd w:id="87"/>
      <w:r>
        <w:rPr>
          <w:szCs w:val="20"/>
          <w:lang w:val="ru"/>
        </w:rPr>
        <w:t>по ТБ</w:t>
      </w:r>
    </w:p>
    <w:p w14:paraId="6894F525" w14:textId="77777777" w:rsidR="003860C2" w:rsidRDefault="003860C2" w:rsidP="00060E4E">
      <w:pPr>
        <w:rPr>
          <w:rFonts w:cs="Arial"/>
          <w:szCs w:val="20"/>
        </w:rPr>
      </w:pPr>
    </w:p>
    <w:p w14:paraId="358D8A19" w14:textId="77777777" w:rsidR="003860C2" w:rsidRPr="001E2AF5" w:rsidRDefault="003860C2" w:rsidP="003860C2">
      <w:pPr>
        <w:pStyle w:val="1"/>
      </w:pPr>
      <w:bookmarkStart w:id="88" w:name="_Toc444159181"/>
      <w:bookmarkStart w:id="89" w:name="_Toc444158959"/>
      <w:bookmarkStart w:id="90" w:name="_Toc439927506"/>
      <w:bookmarkStart w:id="91" w:name="_Toc444090462"/>
      <w:bookmarkStart w:id="92" w:name="_Toc479683387"/>
      <w:r>
        <w:rPr>
          <w:lang w:val="ru"/>
        </w:rPr>
        <w:t>Таблица изменений</w:t>
      </w:r>
      <w:bookmarkEnd w:id="88"/>
      <w:bookmarkEnd w:id="89"/>
      <w:bookmarkEnd w:id="90"/>
      <w:bookmarkEnd w:id="91"/>
      <w:bookmarkEnd w:id="92"/>
    </w:p>
    <w:tbl>
      <w:tblPr>
        <w:tblStyle w:val="a8"/>
        <w:tblW w:w="0" w:type="auto"/>
        <w:tblLook w:val="04A0" w:firstRow="1" w:lastRow="0" w:firstColumn="1" w:lastColumn="0" w:noHBand="0" w:noVBand="1"/>
      </w:tblPr>
      <w:tblGrid>
        <w:gridCol w:w="1162"/>
        <w:gridCol w:w="8467"/>
      </w:tblGrid>
      <w:tr w:rsidR="003860C2" w:rsidRPr="001E2AF5" w14:paraId="2FAE3BEE" w14:textId="77777777" w:rsidTr="003860C2">
        <w:tc>
          <w:tcPr>
            <w:tcW w:w="1050" w:type="dxa"/>
            <w:tcBorders>
              <w:top w:val="single" w:sz="4" w:space="0" w:color="auto"/>
              <w:left w:val="single" w:sz="4" w:space="0" w:color="auto"/>
              <w:bottom w:val="single" w:sz="4" w:space="0" w:color="auto"/>
              <w:right w:val="single" w:sz="4" w:space="0" w:color="auto"/>
            </w:tcBorders>
            <w:hideMark/>
          </w:tcPr>
          <w:p w14:paraId="11F7AC03" w14:textId="77777777" w:rsidR="003860C2" w:rsidRPr="001E2AF5" w:rsidRDefault="003860C2" w:rsidP="0063689D">
            <w:pPr>
              <w:jc w:val="left"/>
              <w:rPr>
                <w:rFonts w:cs="Arial"/>
                <w:b/>
                <w:bCs/>
                <w:szCs w:val="20"/>
              </w:rPr>
            </w:pPr>
            <w:r>
              <w:rPr>
                <w:rFonts w:cs="Arial"/>
                <w:b/>
                <w:bCs/>
                <w:szCs w:val="20"/>
                <w:lang w:val="ru"/>
              </w:rPr>
              <w:t>Редакция №</w:t>
            </w:r>
          </w:p>
        </w:tc>
        <w:tc>
          <w:tcPr>
            <w:tcW w:w="8579" w:type="dxa"/>
            <w:tcBorders>
              <w:top w:val="single" w:sz="4" w:space="0" w:color="auto"/>
              <w:left w:val="single" w:sz="4" w:space="0" w:color="auto"/>
              <w:bottom w:val="single" w:sz="4" w:space="0" w:color="auto"/>
              <w:right w:val="single" w:sz="4" w:space="0" w:color="auto"/>
            </w:tcBorders>
            <w:hideMark/>
          </w:tcPr>
          <w:p w14:paraId="658EBB24" w14:textId="77777777" w:rsidR="003860C2" w:rsidRPr="001E2AF5" w:rsidRDefault="003860C2" w:rsidP="0063689D">
            <w:pPr>
              <w:jc w:val="left"/>
              <w:rPr>
                <w:rFonts w:cs="Arial"/>
                <w:szCs w:val="20"/>
              </w:rPr>
            </w:pPr>
            <w:r>
              <w:rPr>
                <w:rFonts w:cs="Arial"/>
                <w:szCs w:val="20"/>
                <w:lang w:val="ru"/>
              </w:rPr>
              <w:t>Изменение</w:t>
            </w:r>
          </w:p>
        </w:tc>
      </w:tr>
      <w:tr w:rsidR="003860C2" w:rsidRPr="00E3097A" w14:paraId="1DE34F1C" w14:textId="77777777" w:rsidTr="003860C2">
        <w:tc>
          <w:tcPr>
            <w:tcW w:w="1050" w:type="dxa"/>
            <w:tcBorders>
              <w:top w:val="single" w:sz="4" w:space="0" w:color="auto"/>
              <w:left w:val="single" w:sz="4" w:space="0" w:color="auto"/>
              <w:bottom w:val="single" w:sz="4" w:space="0" w:color="auto"/>
              <w:right w:val="single" w:sz="4" w:space="0" w:color="auto"/>
            </w:tcBorders>
            <w:hideMark/>
          </w:tcPr>
          <w:p w14:paraId="4A3DE9DC" w14:textId="77777777" w:rsidR="003860C2" w:rsidRPr="001E2AF5" w:rsidRDefault="003860C2" w:rsidP="0063689D">
            <w:pPr>
              <w:jc w:val="center"/>
              <w:rPr>
                <w:rFonts w:cs="Arial"/>
                <w:szCs w:val="20"/>
              </w:rPr>
            </w:pPr>
            <w:r>
              <w:rPr>
                <w:rFonts w:cs="Arial"/>
                <w:szCs w:val="20"/>
                <w:lang w:val="ru"/>
              </w:rPr>
              <w:t>2</w:t>
            </w:r>
          </w:p>
        </w:tc>
        <w:tc>
          <w:tcPr>
            <w:tcW w:w="8579" w:type="dxa"/>
            <w:tcBorders>
              <w:top w:val="single" w:sz="4" w:space="0" w:color="auto"/>
              <w:left w:val="single" w:sz="4" w:space="0" w:color="auto"/>
              <w:bottom w:val="single" w:sz="4" w:space="0" w:color="auto"/>
              <w:right w:val="single" w:sz="4" w:space="0" w:color="auto"/>
            </w:tcBorders>
            <w:hideMark/>
          </w:tcPr>
          <w:p w14:paraId="444172F1" w14:textId="77777777" w:rsidR="003860C2" w:rsidRPr="00FB74EF" w:rsidRDefault="003860C2" w:rsidP="0063689D">
            <w:pPr>
              <w:jc w:val="left"/>
              <w:rPr>
                <w:rFonts w:cs="Arial"/>
                <w:szCs w:val="20"/>
                <w:lang w:val="ru-RU"/>
              </w:rPr>
            </w:pPr>
            <w:r>
              <w:rPr>
                <w:rFonts w:cs="Arial"/>
                <w:szCs w:val="20"/>
                <w:lang w:val="ru"/>
              </w:rPr>
              <w:t>Изменения в главе 3 в связи с SL 2.0.</w:t>
            </w:r>
          </w:p>
        </w:tc>
      </w:tr>
      <w:tr w:rsidR="003860C2" w:rsidRPr="00E3097A" w14:paraId="6063D114" w14:textId="77777777" w:rsidTr="003860C2">
        <w:tc>
          <w:tcPr>
            <w:tcW w:w="1050" w:type="dxa"/>
            <w:tcBorders>
              <w:top w:val="single" w:sz="4" w:space="0" w:color="auto"/>
              <w:left w:val="single" w:sz="4" w:space="0" w:color="auto"/>
              <w:bottom w:val="single" w:sz="4" w:space="0" w:color="auto"/>
              <w:right w:val="single" w:sz="4" w:space="0" w:color="auto"/>
            </w:tcBorders>
            <w:hideMark/>
          </w:tcPr>
          <w:p w14:paraId="345EAA8E" w14:textId="77777777" w:rsidR="003860C2" w:rsidRPr="001E2AF5" w:rsidRDefault="003860C2" w:rsidP="0063689D">
            <w:pPr>
              <w:jc w:val="center"/>
              <w:rPr>
                <w:rFonts w:cs="Arial"/>
                <w:szCs w:val="20"/>
              </w:rPr>
            </w:pPr>
            <w:r>
              <w:rPr>
                <w:rFonts w:cs="Arial"/>
                <w:szCs w:val="20"/>
                <w:lang w:val="ru"/>
              </w:rPr>
              <w:t>2</w:t>
            </w:r>
          </w:p>
        </w:tc>
        <w:tc>
          <w:tcPr>
            <w:tcW w:w="8579" w:type="dxa"/>
            <w:tcBorders>
              <w:top w:val="single" w:sz="4" w:space="0" w:color="auto"/>
              <w:left w:val="single" w:sz="4" w:space="0" w:color="auto"/>
              <w:bottom w:val="single" w:sz="4" w:space="0" w:color="auto"/>
              <w:right w:val="single" w:sz="4" w:space="0" w:color="auto"/>
            </w:tcBorders>
            <w:hideMark/>
          </w:tcPr>
          <w:p w14:paraId="2EC1EB12" w14:textId="77777777" w:rsidR="003860C2" w:rsidRPr="00FB74EF" w:rsidRDefault="003860C2" w:rsidP="0063689D">
            <w:pPr>
              <w:jc w:val="left"/>
              <w:rPr>
                <w:rFonts w:cs="Arial"/>
                <w:szCs w:val="20"/>
                <w:lang w:val="ru-RU"/>
              </w:rPr>
            </w:pPr>
            <w:r>
              <w:rPr>
                <w:rFonts w:cs="Arial"/>
                <w:szCs w:val="20"/>
                <w:lang w:val="ru"/>
              </w:rPr>
              <w:t>4.2.1 Удален раздел «Передача средств управления маневрированием»</w:t>
            </w:r>
          </w:p>
        </w:tc>
      </w:tr>
      <w:tr w:rsidR="003860C2" w:rsidRPr="001E2AF5" w14:paraId="4F55A579" w14:textId="77777777" w:rsidTr="003860C2">
        <w:tc>
          <w:tcPr>
            <w:tcW w:w="1050" w:type="dxa"/>
            <w:tcBorders>
              <w:top w:val="single" w:sz="4" w:space="0" w:color="auto"/>
              <w:left w:val="single" w:sz="4" w:space="0" w:color="auto"/>
              <w:bottom w:val="single" w:sz="4" w:space="0" w:color="auto"/>
              <w:right w:val="single" w:sz="4" w:space="0" w:color="auto"/>
            </w:tcBorders>
          </w:tcPr>
          <w:p w14:paraId="7058C74D" w14:textId="77777777" w:rsidR="003860C2" w:rsidRPr="001E2AF5" w:rsidRDefault="003860C2" w:rsidP="0063689D">
            <w:pPr>
              <w:jc w:val="center"/>
              <w:rPr>
                <w:rFonts w:cs="Arial"/>
                <w:szCs w:val="20"/>
              </w:rPr>
            </w:pPr>
            <w:r>
              <w:rPr>
                <w:rFonts w:cs="Arial"/>
                <w:szCs w:val="20"/>
                <w:lang w:val="ru"/>
              </w:rPr>
              <w:t>2</w:t>
            </w:r>
          </w:p>
        </w:tc>
        <w:tc>
          <w:tcPr>
            <w:tcW w:w="8579" w:type="dxa"/>
            <w:tcBorders>
              <w:top w:val="single" w:sz="4" w:space="0" w:color="auto"/>
              <w:left w:val="single" w:sz="4" w:space="0" w:color="auto"/>
              <w:bottom w:val="single" w:sz="4" w:space="0" w:color="auto"/>
              <w:right w:val="single" w:sz="4" w:space="0" w:color="auto"/>
            </w:tcBorders>
          </w:tcPr>
          <w:p w14:paraId="18E2C96A" w14:textId="77777777" w:rsidR="003860C2" w:rsidRPr="001E2AF5" w:rsidRDefault="003860C2" w:rsidP="00592A18">
            <w:pPr>
              <w:jc w:val="left"/>
              <w:rPr>
                <w:rFonts w:cs="Arial"/>
                <w:szCs w:val="20"/>
              </w:rPr>
            </w:pPr>
            <w:r>
              <w:rPr>
                <w:rFonts w:cs="Arial"/>
                <w:szCs w:val="20"/>
                <w:lang w:val="ru"/>
              </w:rPr>
              <w:t xml:space="preserve">8 </w:t>
            </w:r>
            <w:r w:rsidR="00592A18">
              <w:rPr>
                <w:rFonts w:cs="Arial"/>
                <w:szCs w:val="20"/>
                <w:lang w:val="ru-RU"/>
              </w:rPr>
              <w:t>Добавлена т</w:t>
            </w:r>
            <w:proofErr w:type="spellStart"/>
            <w:r>
              <w:rPr>
                <w:rFonts w:cs="Arial"/>
                <w:szCs w:val="20"/>
                <w:lang w:val="ru"/>
              </w:rPr>
              <w:t>аблица</w:t>
            </w:r>
            <w:proofErr w:type="spellEnd"/>
            <w:r>
              <w:rPr>
                <w:rFonts w:cs="Arial"/>
                <w:szCs w:val="20"/>
                <w:lang w:val="ru"/>
              </w:rPr>
              <w:t xml:space="preserve"> изменений </w:t>
            </w:r>
            <w:r w:rsidR="00592A18">
              <w:rPr>
                <w:rFonts w:cs="Arial"/>
                <w:szCs w:val="20"/>
                <w:lang w:val="ru"/>
              </w:rPr>
              <w:t xml:space="preserve"> </w:t>
            </w:r>
          </w:p>
        </w:tc>
      </w:tr>
      <w:tr w:rsidR="003860C2" w:rsidRPr="001E2AF5" w14:paraId="1F5DFEE9" w14:textId="77777777" w:rsidTr="003860C2">
        <w:tc>
          <w:tcPr>
            <w:tcW w:w="1050" w:type="dxa"/>
            <w:tcBorders>
              <w:top w:val="single" w:sz="4" w:space="0" w:color="auto"/>
              <w:left w:val="single" w:sz="4" w:space="0" w:color="auto"/>
              <w:bottom w:val="single" w:sz="4" w:space="0" w:color="auto"/>
              <w:right w:val="single" w:sz="4" w:space="0" w:color="auto"/>
            </w:tcBorders>
          </w:tcPr>
          <w:p w14:paraId="23B9F51D" w14:textId="77777777" w:rsidR="003860C2" w:rsidRPr="001E2AF5" w:rsidRDefault="003860C2" w:rsidP="0063689D">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tcPr>
          <w:p w14:paraId="2FFD316D" w14:textId="77777777" w:rsidR="003860C2" w:rsidRPr="001E2AF5" w:rsidRDefault="003860C2" w:rsidP="0063689D">
            <w:pPr>
              <w:jc w:val="left"/>
              <w:rPr>
                <w:rFonts w:cs="Arial"/>
                <w:szCs w:val="20"/>
              </w:rPr>
            </w:pPr>
          </w:p>
        </w:tc>
      </w:tr>
      <w:tr w:rsidR="003860C2" w:rsidRPr="001E2AF5" w14:paraId="1D6100A2" w14:textId="77777777" w:rsidTr="003860C2">
        <w:tc>
          <w:tcPr>
            <w:tcW w:w="1050" w:type="dxa"/>
            <w:tcBorders>
              <w:top w:val="single" w:sz="4" w:space="0" w:color="auto"/>
              <w:left w:val="single" w:sz="4" w:space="0" w:color="auto"/>
              <w:bottom w:val="single" w:sz="4" w:space="0" w:color="auto"/>
              <w:right w:val="single" w:sz="4" w:space="0" w:color="auto"/>
            </w:tcBorders>
          </w:tcPr>
          <w:p w14:paraId="74090217" w14:textId="77777777" w:rsidR="003860C2" w:rsidRPr="001E2AF5" w:rsidRDefault="003860C2" w:rsidP="0063689D">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tcPr>
          <w:p w14:paraId="18A21735" w14:textId="77777777" w:rsidR="003860C2" w:rsidRDefault="003860C2" w:rsidP="0063689D">
            <w:pPr>
              <w:jc w:val="left"/>
              <w:rPr>
                <w:rFonts w:cs="Arial"/>
                <w:szCs w:val="20"/>
              </w:rPr>
            </w:pPr>
          </w:p>
        </w:tc>
      </w:tr>
      <w:tr w:rsidR="003860C2" w:rsidRPr="001E2AF5" w14:paraId="639114AF" w14:textId="77777777" w:rsidTr="003860C2">
        <w:tc>
          <w:tcPr>
            <w:tcW w:w="1050" w:type="dxa"/>
            <w:tcBorders>
              <w:top w:val="single" w:sz="4" w:space="0" w:color="auto"/>
              <w:left w:val="single" w:sz="4" w:space="0" w:color="auto"/>
              <w:bottom w:val="single" w:sz="4" w:space="0" w:color="auto"/>
              <w:right w:val="single" w:sz="4" w:space="0" w:color="auto"/>
            </w:tcBorders>
            <w:hideMark/>
          </w:tcPr>
          <w:p w14:paraId="2D61F90E" w14:textId="77777777" w:rsidR="003860C2" w:rsidRPr="001E2AF5" w:rsidRDefault="003860C2" w:rsidP="0063689D">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hideMark/>
          </w:tcPr>
          <w:p w14:paraId="229C5C63" w14:textId="77777777" w:rsidR="003860C2" w:rsidRPr="001E2AF5" w:rsidRDefault="003860C2" w:rsidP="0063689D">
            <w:pPr>
              <w:jc w:val="left"/>
              <w:rPr>
                <w:rFonts w:cs="Arial"/>
                <w:szCs w:val="20"/>
              </w:rPr>
            </w:pPr>
          </w:p>
        </w:tc>
      </w:tr>
      <w:tr w:rsidR="003860C2" w:rsidRPr="001E2AF5" w14:paraId="7F33F35B" w14:textId="77777777" w:rsidTr="003860C2">
        <w:tc>
          <w:tcPr>
            <w:tcW w:w="1050" w:type="dxa"/>
            <w:tcBorders>
              <w:top w:val="single" w:sz="4" w:space="0" w:color="auto"/>
              <w:left w:val="single" w:sz="4" w:space="0" w:color="auto"/>
              <w:bottom w:val="single" w:sz="4" w:space="0" w:color="auto"/>
              <w:right w:val="single" w:sz="4" w:space="0" w:color="auto"/>
            </w:tcBorders>
          </w:tcPr>
          <w:p w14:paraId="4FD36BCB" w14:textId="77777777" w:rsidR="003860C2" w:rsidRPr="001E2AF5" w:rsidRDefault="003860C2" w:rsidP="0063689D">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tcPr>
          <w:p w14:paraId="7CDB2C00" w14:textId="77777777" w:rsidR="003860C2" w:rsidRPr="001E2AF5" w:rsidRDefault="003860C2" w:rsidP="0063689D">
            <w:pPr>
              <w:jc w:val="left"/>
              <w:rPr>
                <w:rFonts w:cs="Arial"/>
                <w:szCs w:val="20"/>
              </w:rPr>
            </w:pPr>
          </w:p>
        </w:tc>
      </w:tr>
      <w:tr w:rsidR="003860C2" w:rsidRPr="001E2AF5" w14:paraId="27321A74" w14:textId="77777777" w:rsidTr="003860C2">
        <w:tc>
          <w:tcPr>
            <w:tcW w:w="1050" w:type="dxa"/>
            <w:tcBorders>
              <w:top w:val="single" w:sz="4" w:space="0" w:color="auto"/>
              <w:left w:val="single" w:sz="4" w:space="0" w:color="auto"/>
              <w:bottom w:val="single" w:sz="4" w:space="0" w:color="auto"/>
              <w:right w:val="single" w:sz="4" w:space="0" w:color="auto"/>
            </w:tcBorders>
          </w:tcPr>
          <w:p w14:paraId="070BF7E7" w14:textId="77777777" w:rsidR="003860C2" w:rsidRPr="001E2AF5" w:rsidRDefault="003860C2" w:rsidP="0063689D">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tcPr>
          <w:p w14:paraId="7132068C" w14:textId="77777777" w:rsidR="003860C2" w:rsidRPr="001E2AF5" w:rsidRDefault="003860C2" w:rsidP="0063689D">
            <w:pPr>
              <w:jc w:val="left"/>
              <w:rPr>
                <w:rFonts w:cs="Arial"/>
                <w:szCs w:val="20"/>
              </w:rPr>
            </w:pPr>
          </w:p>
        </w:tc>
      </w:tr>
    </w:tbl>
    <w:p w14:paraId="482D95B4" w14:textId="77777777" w:rsidR="003860C2" w:rsidRPr="00060E4E" w:rsidRDefault="003860C2" w:rsidP="00060E4E"/>
    <w:sectPr w:rsidR="003860C2" w:rsidRPr="00060E4E" w:rsidSect="00B70526">
      <w:headerReference w:type="even" r:id="rId20"/>
      <w:headerReference w:type="default" r:id="rId21"/>
      <w:footerReference w:type="even" r:id="rId22"/>
      <w:footerReference w:type="default" r:id="rId23"/>
      <w:headerReference w:type="first" r:id="rId24"/>
      <w:footerReference w:type="first" r:id="rId25"/>
      <w:pgSz w:w="11907" w:h="16840" w:code="9"/>
      <w:pgMar w:top="1701" w:right="1134" w:bottom="1134" w:left="1134" w:header="567" w:footer="5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Vitaliy Tolokonikov" w:date="2024-10-14T20:55:00Z" w:initials="VT">
    <w:p w14:paraId="6C8D710F" w14:textId="77777777" w:rsidR="00E3097A" w:rsidRPr="00E3097A" w:rsidRDefault="00E3097A">
      <w:pPr>
        <w:pStyle w:val="af2"/>
        <w:rPr>
          <w:lang w:val="ru-RU"/>
        </w:rPr>
      </w:pPr>
      <w:r>
        <w:rPr>
          <w:rStyle w:val="af1"/>
        </w:rPr>
        <w:annotationRef/>
      </w:r>
      <w:r>
        <w:rPr>
          <w:lang w:val="ru-RU"/>
        </w:rPr>
        <w:t xml:space="preserve">Процедура </w:t>
      </w:r>
      <w:proofErr w:type="spellStart"/>
      <w:r>
        <w:rPr>
          <w:lang w:val="ru-RU"/>
        </w:rPr>
        <w:t>оринтирована</w:t>
      </w:r>
      <w:proofErr w:type="spellEnd"/>
      <w:r>
        <w:rPr>
          <w:lang w:val="ru-RU"/>
        </w:rPr>
        <w:t xml:space="preserve"> на работу с вышками </w:t>
      </w:r>
      <w:proofErr w:type="spellStart"/>
      <w:r>
        <w:rPr>
          <w:lang w:val="ru-RU"/>
        </w:rPr>
        <w:t>нефте</w:t>
      </w:r>
      <w:proofErr w:type="spellEnd"/>
      <w:r>
        <w:rPr>
          <w:lang w:val="ru-RU"/>
        </w:rPr>
        <w:t xml:space="preserve">-газодобычи. Не применима в компании </w:t>
      </w:r>
      <w:proofErr w:type="spellStart"/>
      <w:r>
        <w:rPr>
          <w:lang w:val="ru-RU"/>
        </w:rPr>
        <w:t>Боллард</w:t>
      </w:r>
      <w:proofErr w:type="spellEnd"/>
      <w:r>
        <w:rPr>
          <w:lang w:val="ru-RU"/>
        </w:rPr>
        <w:t xml:space="preserve">. При необходимости будет создана процедура </w:t>
      </w:r>
      <w:r>
        <w:rPr>
          <w:lang w:val="en-US"/>
        </w:rPr>
        <w:t>c</w:t>
      </w:r>
      <w:r w:rsidRPr="00E3097A">
        <w:rPr>
          <w:lang w:val="ru-RU"/>
        </w:rPr>
        <w:t xml:space="preserve"> </w:t>
      </w:r>
      <w:proofErr w:type="spellStart"/>
      <w:r>
        <w:rPr>
          <w:lang w:val="ru-RU"/>
        </w:rPr>
        <w:t>напрвлением</w:t>
      </w:r>
      <w:proofErr w:type="spellEnd"/>
      <w:r>
        <w:rPr>
          <w:lang w:val="ru-RU"/>
        </w:rPr>
        <w:t xml:space="preserve"> на </w:t>
      </w:r>
      <w:r>
        <w:rPr>
          <w:lang w:val="en-US"/>
        </w:rPr>
        <w:t>ship</w:t>
      </w:r>
      <w:r w:rsidRPr="00E3097A">
        <w:rPr>
          <w:lang w:val="ru-RU"/>
        </w:rPr>
        <w:t>-</w:t>
      </w:r>
      <w:r>
        <w:rPr>
          <w:lang w:val="en-US"/>
        </w:rPr>
        <w:t>to</w:t>
      </w:r>
      <w:r w:rsidRPr="00E3097A">
        <w:rPr>
          <w:lang w:val="ru-RU"/>
        </w:rPr>
        <w:t>-</w:t>
      </w:r>
      <w:r>
        <w:rPr>
          <w:lang w:val="en-US"/>
        </w:rPr>
        <w:t>ship</w:t>
      </w:r>
      <w:r w:rsidRPr="00E3097A">
        <w:rPr>
          <w:lang w:val="ru-RU"/>
        </w:rPr>
        <w:t xml:space="preserve"> </w:t>
      </w:r>
      <w:r>
        <w:rPr>
          <w:lang w:val="ru-RU"/>
        </w:rPr>
        <w:t>операции (или иные в рамках вероятного расширения спектра деятельности). Данная редакция не подлежит использованию.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C8D71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C8D710F" w16cid:durableId="2AB803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574DCA" w14:textId="77777777" w:rsidR="00CB05E5" w:rsidRDefault="00CB05E5" w:rsidP="001363BC">
      <w:r>
        <w:separator/>
      </w:r>
    </w:p>
  </w:endnote>
  <w:endnote w:type="continuationSeparator" w:id="0">
    <w:p w14:paraId="47FC7822" w14:textId="77777777" w:rsidR="00CB05E5" w:rsidRDefault="00CB05E5" w:rsidP="001363BC">
      <w:r>
        <w:continuationSeparator/>
      </w:r>
    </w:p>
  </w:endnote>
  <w:endnote w:type="continuationNotice" w:id="1">
    <w:p w14:paraId="0D685F31" w14:textId="77777777" w:rsidR="00CB05E5" w:rsidRDefault="00CB05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7E933" w14:textId="77777777" w:rsidR="0063689D" w:rsidRDefault="0063689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22" w:type="dxa"/>
      <w:jc w:val="center"/>
      <w:tblLook w:val="01E0" w:firstRow="1" w:lastRow="1" w:firstColumn="1" w:lastColumn="1" w:noHBand="0" w:noVBand="0"/>
    </w:tblPr>
    <w:tblGrid>
      <w:gridCol w:w="1560"/>
      <w:gridCol w:w="5994"/>
      <w:gridCol w:w="1868"/>
    </w:tblGrid>
    <w:tr w:rsidR="0063689D" w:rsidRPr="00CA54D1" w14:paraId="642BD411" w14:textId="77777777" w:rsidTr="0063689D">
      <w:trPr>
        <w:trHeight w:val="146"/>
        <w:jc w:val="center"/>
      </w:trPr>
      <w:sdt>
        <w:sdtPr>
          <w:rPr>
            <w:rFonts w:eastAsia="Calibri" w:cs="Arial"/>
            <w:sz w:val="12"/>
            <w:szCs w:val="12"/>
            <w:lang w:val="en-US"/>
          </w:rPr>
          <w:alias w:val="Document Owner"/>
          <w:tag w:val="DocumentOwner"/>
          <w:id w:val="834649211"/>
          <w:placeholder>
            <w:docPart w:val="C0174040853B4E3D9070FB1BF9B6F37A"/>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5270CE6E-C729-4C95-BAE1-DC15FCBB1FCF}"/>
          <w:dropDownList w:lastValue="GOM">
            <w:listItem w:value="[Document Owner]"/>
          </w:dropDownList>
        </w:sdtPr>
        <w:sdtEndPr/>
        <w:sdtContent>
          <w:tc>
            <w:tcPr>
              <w:tcW w:w="1560" w:type="dxa"/>
              <w:vAlign w:val="center"/>
            </w:tcPr>
            <w:p w14:paraId="589A3416" w14:textId="77777777" w:rsidR="0063689D" w:rsidRPr="00CA54D1" w:rsidRDefault="0063689D" w:rsidP="0063689D">
              <w:pPr>
                <w:jc w:val="left"/>
                <w:rPr>
                  <w:rFonts w:eastAsia="Calibri" w:cs="Arial"/>
                  <w:sz w:val="12"/>
                  <w:szCs w:val="12"/>
                </w:rPr>
              </w:pPr>
              <w:r>
                <w:rPr>
                  <w:rFonts w:eastAsia="Calibri" w:cs="Arial"/>
                  <w:sz w:val="12"/>
                  <w:szCs w:val="12"/>
                  <w:lang w:val="ru"/>
                </w:rPr>
                <w:t>GOM</w:t>
              </w:r>
            </w:p>
          </w:tc>
        </w:sdtContent>
      </w:sdt>
      <w:sdt>
        <w:sdtPr>
          <w:rPr>
            <w:rFonts w:cs="Arial"/>
            <w:sz w:val="12"/>
            <w:szCs w:val="12"/>
          </w:rPr>
          <w:alias w:val="Issue Date"/>
          <w:tag w:val="IssueDate"/>
          <w:id w:val="-927109408"/>
          <w:placeholder>
            <w:docPart w:val="9304FB95B14F4DE5AB2C46D29EF91412"/>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5270CE6E-C729-4C95-BAE1-DC15FCBB1FCF}"/>
          <w:date w:fullDate="2016-05-01T01:00:00Z">
            <w:dateFormat w:val="M/d/yyyy"/>
            <w:lid w:val="nl-NL"/>
            <w:storeMappedDataAs w:val="dateTime"/>
            <w:calendar w:val="gregorian"/>
          </w:date>
        </w:sdtPr>
        <w:sdtEndPr/>
        <w:sdtContent>
          <w:tc>
            <w:tcPr>
              <w:tcW w:w="5994" w:type="dxa"/>
            </w:tcPr>
            <w:p w14:paraId="2ECD0C9B" w14:textId="77777777" w:rsidR="0063689D" w:rsidRPr="00CA54D1" w:rsidRDefault="0063689D" w:rsidP="0063689D">
              <w:pPr>
                <w:jc w:val="left"/>
                <w:rPr>
                  <w:rFonts w:cs="Arial"/>
                  <w:sz w:val="12"/>
                  <w:szCs w:val="12"/>
                </w:rPr>
              </w:pPr>
              <w:r>
                <w:rPr>
                  <w:rFonts w:cs="Arial"/>
                  <w:sz w:val="12"/>
                  <w:szCs w:val="12"/>
                  <w:lang w:val="ru"/>
                </w:rPr>
                <w:t>5/1/2016</w:t>
              </w:r>
            </w:p>
          </w:tc>
        </w:sdtContent>
      </w:sdt>
      <w:tc>
        <w:tcPr>
          <w:tcW w:w="1868" w:type="dxa"/>
          <w:vAlign w:val="center"/>
        </w:tcPr>
        <w:p w14:paraId="0B695D45" w14:textId="77777777" w:rsidR="0063689D" w:rsidRPr="00CA54D1" w:rsidRDefault="0063689D" w:rsidP="0063689D">
          <w:pPr>
            <w:jc w:val="right"/>
            <w:rPr>
              <w:rFonts w:cs="Arial"/>
              <w:sz w:val="12"/>
              <w:szCs w:val="12"/>
            </w:rPr>
          </w:pPr>
          <w:r>
            <w:rPr>
              <w:rFonts w:cs="Arial"/>
              <w:sz w:val="12"/>
              <w:szCs w:val="12"/>
              <w:lang w:val="ru"/>
            </w:rPr>
            <w:fldChar w:fldCharType="begin"/>
          </w:r>
          <w:r>
            <w:rPr>
              <w:rFonts w:cs="Arial"/>
              <w:sz w:val="12"/>
              <w:szCs w:val="12"/>
              <w:lang w:val="ru"/>
            </w:rPr>
            <w:instrText xml:space="preserve"> PAGE </w:instrText>
          </w:r>
          <w:r>
            <w:rPr>
              <w:rFonts w:cs="Arial"/>
              <w:sz w:val="12"/>
              <w:szCs w:val="12"/>
              <w:lang w:val="ru"/>
            </w:rPr>
            <w:fldChar w:fldCharType="separate"/>
          </w:r>
          <w:r w:rsidR="003A7A6B">
            <w:rPr>
              <w:rFonts w:cs="Arial"/>
              <w:noProof/>
              <w:sz w:val="12"/>
              <w:szCs w:val="12"/>
              <w:lang w:val="ru"/>
            </w:rPr>
            <w:t>7</w:t>
          </w:r>
          <w:r>
            <w:rPr>
              <w:rFonts w:cs="Arial"/>
              <w:sz w:val="12"/>
              <w:szCs w:val="12"/>
              <w:lang w:val="ru"/>
            </w:rPr>
            <w:fldChar w:fldCharType="end"/>
          </w:r>
          <w:r>
            <w:rPr>
              <w:rFonts w:cs="Arial"/>
              <w:sz w:val="12"/>
              <w:szCs w:val="12"/>
              <w:lang w:val="ru"/>
            </w:rPr>
            <w:t xml:space="preserve"> / </w:t>
          </w:r>
          <w:r>
            <w:rPr>
              <w:rFonts w:cs="Arial"/>
              <w:sz w:val="12"/>
              <w:szCs w:val="12"/>
              <w:lang w:val="ru"/>
            </w:rPr>
            <w:fldChar w:fldCharType="begin"/>
          </w:r>
          <w:r>
            <w:rPr>
              <w:rFonts w:cs="Arial"/>
              <w:sz w:val="12"/>
              <w:szCs w:val="12"/>
              <w:lang w:val="ru"/>
            </w:rPr>
            <w:instrText xml:space="preserve"> NUMPAGES </w:instrText>
          </w:r>
          <w:r>
            <w:rPr>
              <w:rFonts w:cs="Arial"/>
              <w:sz w:val="12"/>
              <w:szCs w:val="12"/>
              <w:lang w:val="ru"/>
            </w:rPr>
            <w:fldChar w:fldCharType="separate"/>
          </w:r>
          <w:r w:rsidR="003A7A6B">
            <w:rPr>
              <w:rFonts w:cs="Arial"/>
              <w:noProof/>
              <w:sz w:val="12"/>
              <w:szCs w:val="12"/>
              <w:lang w:val="ru"/>
            </w:rPr>
            <w:t>8</w:t>
          </w:r>
          <w:r>
            <w:rPr>
              <w:rFonts w:cs="Arial"/>
              <w:sz w:val="12"/>
              <w:szCs w:val="12"/>
              <w:lang w:val="ru"/>
            </w:rPr>
            <w:fldChar w:fldCharType="end"/>
          </w:r>
        </w:p>
      </w:tc>
    </w:tr>
    <w:tr w:rsidR="0063689D" w:rsidRPr="00CA54D1" w14:paraId="7EF426BB" w14:textId="77777777" w:rsidTr="0063689D">
      <w:trPr>
        <w:trHeight w:val="146"/>
        <w:jc w:val="center"/>
      </w:trPr>
      <w:sdt>
        <w:sdtPr>
          <w:rPr>
            <w:rFonts w:cs="Arial"/>
            <w:sz w:val="12"/>
            <w:szCs w:val="12"/>
          </w:rPr>
          <w:alias w:val="Label"/>
          <w:tag w:val="DLCPolicyLabelValue"/>
          <w:id w:val="-550850038"/>
          <w:lock w:val="contentLocked"/>
          <w:placeholder>
            <w:docPart w:val="BE43F356EFA04DA2BE753D9B3D6AD320"/>
          </w:placeholder>
          <w:dataBinding w:prefixMappings="xmlns:ns0='http://schemas.microsoft.com/office/2006/metadata/properties' xmlns:ns1='http://www.w3.org/2001/XMLSchema-instance' xmlns:ns2='http://schemas.microsoft.com/office/infopath/2007/PartnerControls' xmlns:ns3='387b7e62-d6f7-4046-b121-beaa376de823' xmlns:ns4='78fc6c61-5c65-4bfb-b2b3-d1a4cf670044' xmlns:ns5='1f9dd273-80c6-4aed-baad-2e8d365ff91c' " w:xpath="/ns0:properties[1]/documentManagement[1]/ns5:DLCPolicyLabelValue[1]" w:storeItemID="{5270CE6E-C729-4C95-BAE1-DC15FCBB1FCF}"/>
          <w:text w:multiLine="1"/>
        </w:sdtPr>
        <w:sdtEndPr/>
        <w:sdtContent>
          <w:tc>
            <w:tcPr>
              <w:tcW w:w="7554" w:type="dxa"/>
              <w:gridSpan w:val="2"/>
              <w:vAlign w:val="center"/>
            </w:tcPr>
            <w:p w14:paraId="00736C44" w14:textId="77777777" w:rsidR="0063689D" w:rsidRPr="00CA54D1" w:rsidRDefault="00FB74EF" w:rsidP="0063689D">
              <w:pPr>
                <w:jc w:val="left"/>
                <w:rPr>
                  <w:rFonts w:cs="Arial"/>
                  <w:sz w:val="12"/>
                  <w:szCs w:val="12"/>
                </w:rPr>
              </w:pPr>
              <w:r>
                <w:rPr>
                  <w:rFonts w:cs="Arial"/>
                  <w:sz w:val="12"/>
                  <w:szCs w:val="12"/>
                </w:rPr>
                <w:t>DOC. UNCONTROLLED WHEN PRINTED Version{_UIVersionString}</w:t>
              </w:r>
            </w:p>
          </w:tc>
        </w:sdtContent>
      </w:sdt>
      <w:tc>
        <w:tcPr>
          <w:tcW w:w="1868" w:type="dxa"/>
          <w:vAlign w:val="center"/>
        </w:tcPr>
        <w:p w14:paraId="670D293E" w14:textId="77777777" w:rsidR="0063689D" w:rsidRPr="00CA54D1" w:rsidRDefault="0063689D" w:rsidP="0063689D">
          <w:pPr>
            <w:jc w:val="left"/>
            <w:rPr>
              <w:rFonts w:cs="Arial"/>
              <w:sz w:val="12"/>
              <w:szCs w:val="12"/>
            </w:rPr>
          </w:pPr>
        </w:p>
      </w:tc>
    </w:tr>
  </w:tbl>
  <w:p w14:paraId="777EDF39" w14:textId="77777777" w:rsidR="0063689D" w:rsidRDefault="0063689D">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A8D0FA" w14:textId="77777777" w:rsidR="0063689D" w:rsidRDefault="0063689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3FCE8A" w14:textId="77777777" w:rsidR="00CB05E5" w:rsidRDefault="00CB05E5" w:rsidP="001363BC">
      <w:r>
        <w:separator/>
      </w:r>
    </w:p>
  </w:footnote>
  <w:footnote w:type="continuationSeparator" w:id="0">
    <w:p w14:paraId="0DD853CC" w14:textId="77777777" w:rsidR="00CB05E5" w:rsidRDefault="00CB05E5" w:rsidP="001363BC">
      <w:r>
        <w:continuationSeparator/>
      </w:r>
    </w:p>
  </w:footnote>
  <w:footnote w:type="continuationNotice" w:id="1">
    <w:p w14:paraId="684A9BE0" w14:textId="77777777" w:rsidR="00CB05E5" w:rsidRDefault="00CB05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D7F9D2" w14:textId="77777777" w:rsidR="0063689D" w:rsidRDefault="0063689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1E0" w:firstRow="1" w:lastRow="1" w:firstColumn="1" w:lastColumn="1" w:noHBand="0" w:noVBand="0"/>
    </w:tblPr>
    <w:tblGrid>
      <w:gridCol w:w="2946"/>
      <w:gridCol w:w="6693"/>
    </w:tblGrid>
    <w:tr w:rsidR="0063689D" w:rsidRPr="00E3097A" w14:paraId="5DE3F72F" w14:textId="77777777" w:rsidTr="003D01FE">
      <w:tc>
        <w:tcPr>
          <w:tcW w:w="2376" w:type="dxa"/>
        </w:tcPr>
        <w:p w14:paraId="0840945B" w14:textId="77777777" w:rsidR="0063689D" w:rsidRPr="00917590" w:rsidRDefault="0063689D" w:rsidP="003D01FE">
          <w:pPr>
            <w:pStyle w:val="a4"/>
            <w:rPr>
              <w:rFonts w:cs="Arial"/>
              <w:color w:val="000000"/>
              <w:sz w:val="16"/>
              <w:szCs w:val="16"/>
            </w:rPr>
          </w:pPr>
          <w:r>
            <w:rPr>
              <w:rFonts w:cs="Arial"/>
              <w:smallCaps/>
              <w:noProof/>
              <w:lang w:val="en-US"/>
            </w:rPr>
            <w:drawing>
              <wp:inline distT="0" distB="0" distL="0" distR="0" wp14:anchorId="3F106B3D" wp14:editId="73EEDFD8">
                <wp:extent cx="1724025" cy="733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33425"/>
                        </a:xfrm>
                        <a:prstGeom prst="rect">
                          <a:avLst/>
                        </a:prstGeom>
                        <a:noFill/>
                        <a:ln>
                          <a:noFill/>
                        </a:ln>
                      </pic:spPr>
                    </pic:pic>
                  </a:graphicData>
                </a:graphic>
              </wp:inline>
            </w:drawing>
          </w:r>
        </w:p>
      </w:tc>
      <w:tc>
        <w:tcPr>
          <w:tcW w:w="7479" w:type="dxa"/>
        </w:tcPr>
        <w:p w14:paraId="30880FBF" w14:textId="77777777" w:rsidR="0063689D" w:rsidRPr="00FB74EF" w:rsidRDefault="0063689D" w:rsidP="003D01FE">
          <w:pPr>
            <w:pStyle w:val="a4"/>
            <w:jc w:val="right"/>
            <w:rPr>
              <w:rFonts w:cs="Arial"/>
              <w:b/>
              <w:sz w:val="32"/>
              <w:szCs w:val="32"/>
              <w:lang w:val="ru-RU"/>
            </w:rPr>
          </w:pPr>
          <w:r>
            <w:rPr>
              <w:rFonts w:cs="Arial"/>
              <w:b/>
              <w:bCs/>
              <w:sz w:val="32"/>
              <w:szCs w:val="32"/>
              <w:lang w:val="ru"/>
            </w:rPr>
            <w:t>Навигация на офшорных объектах</w:t>
          </w:r>
        </w:p>
        <w:p w14:paraId="6ED0DE10" w14:textId="77777777" w:rsidR="0063689D" w:rsidRPr="00FB74EF" w:rsidRDefault="0063689D" w:rsidP="003D01FE">
          <w:pPr>
            <w:pStyle w:val="a4"/>
            <w:jc w:val="right"/>
            <w:rPr>
              <w:rFonts w:cs="Arial"/>
              <w:lang w:val="ru-RU"/>
            </w:rPr>
          </w:pPr>
          <w:r>
            <w:rPr>
              <w:rFonts w:cs="Arial"/>
              <w:sz w:val="24"/>
              <w:lang w:val="ru"/>
            </w:rPr>
            <w:t>PRC-VSL-05-6003</w:t>
          </w:r>
        </w:p>
      </w:tc>
    </w:tr>
  </w:tbl>
  <w:p w14:paraId="0D8EAB28" w14:textId="77777777" w:rsidR="0063689D" w:rsidRPr="00FB74EF" w:rsidRDefault="0063689D">
    <w:pPr>
      <w:pStyle w:val="a4"/>
      <w:rPr>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C0B1F" w14:textId="77777777" w:rsidR="0063689D" w:rsidRDefault="0063689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059B4"/>
    <w:multiLevelType w:val="hybridMultilevel"/>
    <w:tmpl w:val="19B0F06A"/>
    <w:lvl w:ilvl="0" w:tplc="08090001">
      <w:start w:val="1"/>
      <w:numFmt w:val="bullet"/>
      <w:lvlText w:val=""/>
      <w:lvlJc w:val="left"/>
      <w:pPr>
        <w:ind w:left="720" w:hanging="360"/>
      </w:pPr>
      <w:rPr>
        <w:rFonts w:ascii="Symbol" w:hAnsi="Symbol" w:hint="default"/>
      </w:rPr>
    </w:lvl>
    <w:lvl w:ilvl="1" w:tplc="C53E6A12">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42666E"/>
    <w:multiLevelType w:val="hybridMultilevel"/>
    <w:tmpl w:val="BDD294BE"/>
    <w:lvl w:ilvl="0" w:tplc="2C868A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17CDC"/>
    <w:multiLevelType w:val="hybridMultilevel"/>
    <w:tmpl w:val="BDD294BE"/>
    <w:lvl w:ilvl="0" w:tplc="2C868A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6234C1"/>
    <w:multiLevelType w:val="hybridMultilevel"/>
    <w:tmpl w:val="10F85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C14642"/>
    <w:multiLevelType w:val="hybridMultilevel"/>
    <w:tmpl w:val="5428E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2F2681"/>
    <w:multiLevelType w:val="hybridMultilevel"/>
    <w:tmpl w:val="C450E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439B4"/>
    <w:multiLevelType w:val="hybridMultilevel"/>
    <w:tmpl w:val="CDA6F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84870"/>
    <w:multiLevelType w:val="hybridMultilevel"/>
    <w:tmpl w:val="6504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306478"/>
    <w:multiLevelType w:val="hybridMultilevel"/>
    <w:tmpl w:val="562C48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2F4E0E95"/>
    <w:multiLevelType w:val="hybridMultilevel"/>
    <w:tmpl w:val="5F969C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D149F0"/>
    <w:multiLevelType w:val="hybridMultilevel"/>
    <w:tmpl w:val="752C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420D6"/>
    <w:multiLevelType w:val="hybridMultilevel"/>
    <w:tmpl w:val="BDD294BE"/>
    <w:lvl w:ilvl="0" w:tplc="2C868A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6E772A"/>
    <w:multiLevelType w:val="hybridMultilevel"/>
    <w:tmpl w:val="7EB2CECE"/>
    <w:lvl w:ilvl="0" w:tplc="08090001">
      <w:start w:val="1"/>
      <w:numFmt w:val="bullet"/>
      <w:pStyle w:val="a"/>
      <w:lvlText w:val=""/>
      <w:lvlJc w:val="left"/>
      <w:pPr>
        <w:ind w:left="720" w:hanging="360"/>
      </w:pPr>
      <w:rPr>
        <w:rFonts w:ascii="Symbol" w:hAnsi="Symbol" w:hint="default"/>
      </w:rPr>
    </w:lvl>
    <w:lvl w:ilvl="1" w:tplc="ED6CF5F6"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B26B73"/>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F7B646C"/>
    <w:multiLevelType w:val="hybridMultilevel"/>
    <w:tmpl w:val="37866758"/>
    <w:lvl w:ilvl="0" w:tplc="0C324646">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7" w15:restartNumberingAfterBreak="0">
    <w:nsid w:val="53E42C0B"/>
    <w:multiLevelType w:val="hybridMultilevel"/>
    <w:tmpl w:val="3B9412DE"/>
    <w:lvl w:ilvl="0" w:tplc="08090001">
      <w:start w:val="1"/>
      <w:numFmt w:val="bullet"/>
      <w:lvlText w:val=""/>
      <w:lvlJc w:val="left"/>
      <w:pPr>
        <w:ind w:left="722" w:hanging="360"/>
      </w:pPr>
      <w:rPr>
        <w:rFonts w:ascii="Symbol" w:hAnsi="Symbol" w:hint="default"/>
      </w:rPr>
    </w:lvl>
    <w:lvl w:ilvl="1" w:tplc="08090003" w:tentative="1">
      <w:start w:val="1"/>
      <w:numFmt w:val="bullet"/>
      <w:lvlText w:val="o"/>
      <w:lvlJc w:val="left"/>
      <w:pPr>
        <w:ind w:left="1442" w:hanging="360"/>
      </w:pPr>
      <w:rPr>
        <w:rFonts w:ascii="Courier New" w:hAnsi="Courier New" w:cs="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cs="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cs="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18"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5BEB1883"/>
    <w:multiLevelType w:val="hybridMultilevel"/>
    <w:tmpl w:val="10B0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FF145E"/>
    <w:multiLevelType w:val="hybridMultilevel"/>
    <w:tmpl w:val="336C1968"/>
    <w:lvl w:ilvl="0" w:tplc="04090017">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3"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4"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6DFD60E6"/>
    <w:multiLevelType w:val="hybridMultilevel"/>
    <w:tmpl w:val="385ED14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num w:numId="1">
    <w:abstractNumId w:val="24"/>
  </w:num>
  <w:num w:numId="2">
    <w:abstractNumId w:val="8"/>
  </w:num>
  <w:num w:numId="3">
    <w:abstractNumId w:val="3"/>
  </w:num>
  <w:num w:numId="4">
    <w:abstractNumId w:val="25"/>
  </w:num>
  <w:num w:numId="5">
    <w:abstractNumId w:val="17"/>
  </w:num>
  <w:num w:numId="6">
    <w:abstractNumId w:val="4"/>
  </w:num>
  <w:num w:numId="7">
    <w:abstractNumId w:val="10"/>
  </w:num>
  <w:num w:numId="8">
    <w:abstractNumId w:val="11"/>
  </w:num>
  <w:num w:numId="9">
    <w:abstractNumId w:val="7"/>
  </w:num>
  <w:num w:numId="10">
    <w:abstractNumId w:val="5"/>
  </w:num>
  <w:num w:numId="11">
    <w:abstractNumId w:val="20"/>
  </w:num>
  <w:num w:numId="12">
    <w:abstractNumId w:val="0"/>
  </w:num>
  <w:num w:numId="13">
    <w:abstractNumId w:val="1"/>
  </w:num>
  <w:num w:numId="14">
    <w:abstractNumId w:val="2"/>
  </w:num>
  <w:num w:numId="15">
    <w:abstractNumId w:val="23"/>
  </w:num>
  <w:num w:numId="16">
    <w:abstractNumId w:val="18"/>
  </w:num>
  <w:num w:numId="17">
    <w:abstractNumId w:val="26"/>
  </w:num>
  <w:num w:numId="18">
    <w:abstractNumId w:val="21"/>
  </w:num>
  <w:num w:numId="19">
    <w:abstractNumId w:val="9"/>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12"/>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19"/>
  </w:num>
  <w:num w:numId="27">
    <w:abstractNumId w:val="6"/>
  </w:num>
  <w:num w:numId="28">
    <w:abstractNumId w:val="13"/>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italiy Tolokonikov">
    <w15:presenceInfo w15:providerId="AD" w15:userId="S-1-5-21-2941801195-3191893362-4079173992-24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B5F"/>
    <w:rsid w:val="0001497D"/>
    <w:rsid w:val="000173B1"/>
    <w:rsid w:val="0001751B"/>
    <w:rsid w:val="0001765E"/>
    <w:rsid w:val="00021B11"/>
    <w:rsid w:val="00024CF7"/>
    <w:rsid w:val="00026535"/>
    <w:rsid w:val="000332D3"/>
    <w:rsid w:val="00034492"/>
    <w:rsid w:val="0003773E"/>
    <w:rsid w:val="00040B73"/>
    <w:rsid w:val="00041927"/>
    <w:rsid w:val="0004216B"/>
    <w:rsid w:val="000445BF"/>
    <w:rsid w:val="00044A6A"/>
    <w:rsid w:val="00045F76"/>
    <w:rsid w:val="00047641"/>
    <w:rsid w:val="00050F06"/>
    <w:rsid w:val="00053208"/>
    <w:rsid w:val="00055FFE"/>
    <w:rsid w:val="00057BE3"/>
    <w:rsid w:val="00060E4E"/>
    <w:rsid w:val="00061B19"/>
    <w:rsid w:val="00061BE0"/>
    <w:rsid w:val="000627BB"/>
    <w:rsid w:val="000652CD"/>
    <w:rsid w:val="00065BAC"/>
    <w:rsid w:val="00066EBE"/>
    <w:rsid w:val="00070670"/>
    <w:rsid w:val="00072349"/>
    <w:rsid w:val="000746C1"/>
    <w:rsid w:val="000763FB"/>
    <w:rsid w:val="000836C2"/>
    <w:rsid w:val="00083D95"/>
    <w:rsid w:val="000860CD"/>
    <w:rsid w:val="00087086"/>
    <w:rsid w:val="00087545"/>
    <w:rsid w:val="0009277B"/>
    <w:rsid w:val="00093793"/>
    <w:rsid w:val="00093958"/>
    <w:rsid w:val="000946D7"/>
    <w:rsid w:val="00096B64"/>
    <w:rsid w:val="000A04E4"/>
    <w:rsid w:val="000A061F"/>
    <w:rsid w:val="000A3596"/>
    <w:rsid w:val="000A6030"/>
    <w:rsid w:val="000A65F0"/>
    <w:rsid w:val="000A6718"/>
    <w:rsid w:val="000B0FDD"/>
    <w:rsid w:val="000B11EA"/>
    <w:rsid w:val="000B5547"/>
    <w:rsid w:val="000C1479"/>
    <w:rsid w:val="000C5BBB"/>
    <w:rsid w:val="000C6E0E"/>
    <w:rsid w:val="000C7B48"/>
    <w:rsid w:val="000D0790"/>
    <w:rsid w:val="000D145A"/>
    <w:rsid w:val="000D1747"/>
    <w:rsid w:val="000D2403"/>
    <w:rsid w:val="000D261D"/>
    <w:rsid w:val="000D2635"/>
    <w:rsid w:val="000D293B"/>
    <w:rsid w:val="000D4343"/>
    <w:rsid w:val="000D4F7F"/>
    <w:rsid w:val="000D5038"/>
    <w:rsid w:val="000E23F1"/>
    <w:rsid w:val="000E54A2"/>
    <w:rsid w:val="000F15AA"/>
    <w:rsid w:val="000F35D8"/>
    <w:rsid w:val="000F5541"/>
    <w:rsid w:val="000F71E3"/>
    <w:rsid w:val="00100C65"/>
    <w:rsid w:val="00101659"/>
    <w:rsid w:val="001043CF"/>
    <w:rsid w:val="00104B7D"/>
    <w:rsid w:val="0010713F"/>
    <w:rsid w:val="00107EFD"/>
    <w:rsid w:val="001164DA"/>
    <w:rsid w:val="0011697B"/>
    <w:rsid w:val="00120BC6"/>
    <w:rsid w:val="00120CF2"/>
    <w:rsid w:val="001215A2"/>
    <w:rsid w:val="00121CE6"/>
    <w:rsid w:val="001221F1"/>
    <w:rsid w:val="00122B33"/>
    <w:rsid w:val="00123145"/>
    <w:rsid w:val="0012470A"/>
    <w:rsid w:val="00125269"/>
    <w:rsid w:val="00125F86"/>
    <w:rsid w:val="00133426"/>
    <w:rsid w:val="00136324"/>
    <w:rsid w:val="001363BC"/>
    <w:rsid w:val="00141070"/>
    <w:rsid w:val="00141C45"/>
    <w:rsid w:val="00141DAB"/>
    <w:rsid w:val="001423EE"/>
    <w:rsid w:val="00142DD0"/>
    <w:rsid w:val="0015041B"/>
    <w:rsid w:val="0015085B"/>
    <w:rsid w:val="0015527F"/>
    <w:rsid w:val="0015583F"/>
    <w:rsid w:val="00157918"/>
    <w:rsid w:val="00161469"/>
    <w:rsid w:val="00161507"/>
    <w:rsid w:val="00165087"/>
    <w:rsid w:val="00165472"/>
    <w:rsid w:val="00166B5A"/>
    <w:rsid w:val="00167399"/>
    <w:rsid w:val="00167B26"/>
    <w:rsid w:val="00167CEE"/>
    <w:rsid w:val="00167EDC"/>
    <w:rsid w:val="00170F2F"/>
    <w:rsid w:val="00174CF1"/>
    <w:rsid w:val="001751F0"/>
    <w:rsid w:val="00175304"/>
    <w:rsid w:val="0017659D"/>
    <w:rsid w:val="001768CD"/>
    <w:rsid w:val="00181A6F"/>
    <w:rsid w:val="0018212C"/>
    <w:rsid w:val="00182BB1"/>
    <w:rsid w:val="001837F2"/>
    <w:rsid w:val="00185298"/>
    <w:rsid w:val="00185517"/>
    <w:rsid w:val="00193B7E"/>
    <w:rsid w:val="00194023"/>
    <w:rsid w:val="0019612F"/>
    <w:rsid w:val="00197191"/>
    <w:rsid w:val="001A31B0"/>
    <w:rsid w:val="001B13A1"/>
    <w:rsid w:val="001B1D0E"/>
    <w:rsid w:val="001B56DC"/>
    <w:rsid w:val="001C3A8F"/>
    <w:rsid w:val="001C3AFE"/>
    <w:rsid w:val="001C5B61"/>
    <w:rsid w:val="001C6B89"/>
    <w:rsid w:val="001C6C04"/>
    <w:rsid w:val="001C787F"/>
    <w:rsid w:val="001C7987"/>
    <w:rsid w:val="001D3901"/>
    <w:rsid w:val="001D3D54"/>
    <w:rsid w:val="001D42A2"/>
    <w:rsid w:val="001D7F31"/>
    <w:rsid w:val="001E3D10"/>
    <w:rsid w:val="001E4052"/>
    <w:rsid w:val="001E4C09"/>
    <w:rsid w:val="001E4E8F"/>
    <w:rsid w:val="001E6D15"/>
    <w:rsid w:val="001E7F27"/>
    <w:rsid w:val="001F338A"/>
    <w:rsid w:val="0020048B"/>
    <w:rsid w:val="00203425"/>
    <w:rsid w:val="00217719"/>
    <w:rsid w:val="00220A48"/>
    <w:rsid w:val="00223992"/>
    <w:rsid w:val="0022568C"/>
    <w:rsid w:val="00225893"/>
    <w:rsid w:val="00227231"/>
    <w:rsid w:val="00231001"/>
    <w:rsid w:val="00232FDC"/>
    <w:rsid w:val="0024050B"/>
    <w:rsid w:val="00240A53"/>
    <w:rsid w:val="00240A91"/>
    <w:rsid w:val="00243AA3"/>
    <w:rsid w:val="002456BC"/>
    <w:rsid w:val="00245BDC"/>
    <w:rsid w:val="00246AAD"/>
    <w:rsid w:val="002470C0"/>
    <w:rsid w:val="00250BB2"/>
    <w:rsid w:val="002543FC"/>
    <w:rsid w:val="00255327"/>
    <w:rsid w:val="00255F10"/>
    <w:rsid w:val="0025601A"/>
    <w:rsid w:val="002609DD"/>
    <w:rsid w:val="002623B1"/>
    <w:rsid w:val="00263564"/>
    <w:rsid w:val="00265F1D"/>
    <w:rsid w:val="002704FC"/>
    <w:rsid w:val="00272EEB"/>
    <w:rsid w:val="002739AC"/>
    <w:rsid w:val="00282BF3"/>
    <w:rsid w:val="00285B25"/>
    <w:rsid w:val="002911FE"/>
    <w:rsid w:val="00294788"/>
    <w:rsid w:val="00294844"/>
    <w:rsid w:val="00296D4B"/>
    <w:rsid w:val="002A163F"/>
    <w:rsid w:val="002A2408"/>
    <w:rsid w:val="002A34CB"/>
    <w:rsid w:val="002A3E64"/>
    <w:rsid w:val="002A6370"/>
    <w:rsid w:val="002B10DB"/>
    <w:rsid w:val="002B26AE"/>
    <w:rsid w:val="002B74C7"/>
    <w:rsid w:val="002C1F5C"/>
    <w:rsid w:val="002C3236"/>
    <w:rsid w:val="002C4033"/>
    <w:rsid w:val="002D0847"/>
    <w:rsid w:val="002D0B36"/>
    <w:rsid w:val="002D0F6F"/>
    <w:rsid w:val="002D254F"/>
    <w:rsid w:val="002D4D25"/>
    <w:rsid w:val="002D6ACF"/>
    <w:rsid w:val="002E0FC4"/>
    <w:rsid w:val="002E4E8A"/>
    <w:rsid w:val="002E5771"/>
    <w:rsid w:val="002F2966"/>
    <w:rsid w:val="00304020"/>
    <w:rsid w:val="0030429D"/>
    <w:rsid w:val="003117D9"/>
    <w:rsid w:val="00315385"/>
    <w:rsid w:val="00316C0B"/>
    <w:rsid w:val="003177DB"/>
    <w:rsid w:val="00321B5E"/>
    <w:rsid w:val="00322F57"/>
    <w:rsid w:val="00323FE6"/>
    <w:rsid w:val="00330C01"/>
    <w:rsid w:val="003347CE"/>
    <w:rsid w:val="00334891"/>
    <w:rsid w:val="00336FDE"/>
    <w:rsid w:val="00341871"/>
    <w:rsid w:val="00347FE9"/>
    <w:rsid w:val="003526EA"/>
    <w:rsid w:val="00354C90"/>
    <w:rsid w:val="0035779D"/>
    <w:rsid w:val="003652CB"/>
    <w:rsid w:val="00365890"/>
    <w:rsid w:val="003661C6"/>
    <w:rsid w:val="00367865"/>
    <w:rsid w:val="00372B91"/>
    <w:rsid w:val="00374D1A"/>
    <w:rsid w:val="00375FC6"/>
    <w:rsid w:val="00376C16"/>
    <w:rsid w:val="003810B3"/>
    <w:rsid w:val="00382BD0"/>
    <w:rsid w:val="00383C4F"/>
    <w:rsid w:val="003860C2"/>
    <w:rsid w:val="00387DA7"/>
    <w:rsid w:val="00387FBB"/>
    <w:rsid w:val="00392282"/>
    <w:rsid w:val="003924F0"/>
    <w:rsid w:val="00393340"/>
    <w:rsid w:val="00397338"/>
    <w:rsid w:val="003A1D8F"/>
    <w:rsid w:val="003A313A"/>
    <w:rsid w:val="003A38F4"/>
    <w:rsid w:val="003A50A2"/>
    <w:rsid w:val="003A7A6B"/>
    <w:rsid w:val="003B08F3"/>
    <w:rsid w:val="003B11B3"/>
    <w:rsid w:val="003B2321"/>
    <w:rsid w:val="003B59ED"/>
    <w:rsid w:val="003B5C5E"/>
    <w:rsid w:val="003B6DA6"/>
    <w:rsid w:val="003C104A"/>
    <w:rsid w:val="003C14D6"/>
    <w:rsid w:val="003C51D9"/>
    <w:rsid w:val="003C61E9"/>
    <w:rsid w:val="003C752A"/>
    <w:rsid w:val="003C75CF"/>
    <w:rsid w:val="003D01FE"/>
    <w:rsid w:val="003D78F5"/>
    <w:rsid w:val="003E322D"/>
    <w:rsid w:val="003F0FFE"/>
    <w:rsid w:val="003F1658"/>
    <w:rsid w:val="003F3010"/>
    <w:rsid w:val="003F45FF"/>
    <w:rsid w:val="00400F46"/>
    <w:rsid w:val="00403C3C"/>
    <w:rsid w:val="004048EE"/>
    <w:rsid w:val="00412B42"/>
    <w:rsid w:val="00412CCD"/>
    <w:rsid w:val="00413E90"/>
    <w:rsid w:val="004174B4"/>
    <w:rsid w:val="004204D8"/>
    <w:rsid w:val="00421E4B"/>
    <w:rsid w:val="00430F57"/>
    <w:rsid w:val="0044056B"/>
    <w:rsid w:val="00441CB0"/>
    <w:rsid w:val="00441F95"/>
    <w:rsid w:val="00445EAF"/>
    <w:rsid w:val="004475DC"/>
    <w:rsid w:val="00452A13"/>
    <w:rsid w:val="0045749D"/>
    <w:rsid w:val="00460B34"/>
    <w:rsid w:val="00460C9B"/>
    <w:rsid w:val="00463AF3"/>
    <w:rsid w:val="00464A18"/>
    <w:rsid w:val="00464B99"/>
    <w:rsid w:val="00467943"/>
    <w:rsid w:val="0047230E"/>
    <w:rsid w:val="00472C49"/>
    <w:rsid w:val="00473099"/>
    <w:rsid w:val="00473B0F"/>
    <w:rsid w:val="00477C4B"/>
    <w:rsid w:val="00480510"/>
    <w:rsid w:val="004818F2"/>
    <w:rsid w:val="00481A1C"/>
    <w:rsid w:val="00486416"/>
    <w:rsid w:val="00490430"/>
    <w:rsid w:val="0049068B"/>
    <w:rsid w:val="00491563"/>
    <w:rsid w:val="00493866"/>
    <w:rsid w:val="0049493E"/>
    <w:rsid w:val="004A4FC7"/>
    <w:rsid w:val="004A6A2D"/>
    <w:rsid w:val="004A7761"/>
    <w:rsid w:val="004B03F6"/>
    <w:rsid w:val="004B194E"/>
    <w:rsid w:val="004B1BB5"/>
    <w:rsid w:val="004B2117"/>
    <w:rsid w:val="004B4A83"/>
    <w:rsid w:val="004B6815"/>
    <w:rsid w:val="004C001E"/>
    <w:rsid w:val="004C2FA1"/>
    <w:rsid w:val="004C2FC4"/>
    <w:rsid w:val="004C58CA"/>
    <w:rsid w:val="004C59AB"/>
    <w:rsid w:val="004C6BD7"/>
    <w:rsid w:val="004D452B"/>
    <w:rsid w:val="004D456C"/>
    <w:rsid w:val="004D48D2"/>
    <w:rsid w:val="004E3A9C"/>
    <w:rsid w:val="004F4308"/>
    <w:rsid w:val="004F634E"/>
    <w:rsid w:val="00501DFF"/>
    <w:rsid w:val="00502647"/>
    <w:rsid w:val="00503E8B"/>
    <w:rsid w:val="00504082"/>
    <w:rsid w:val="005075F8"/>
    <w:rsid w:val="00513103"/>
    <w:rsid w:val="00513F67"/>
    <w:rsid w:val="0052127A"/>
    <w:rsid w:val="00522372"/>
    <w:rsid w:val="00524CEA"/>
    <w:rsid w:val="005254F2"/>
    <w:rsid w:val="00530CC1"/>
    <w:rsid w:val="00531D3D"/>
    <w:rsid w:val="005324FF"/>
    <w:rsid w:val="00537B47"/>
    <w:rsid w:val="00543BE2"/>
    <w:rsid w:val="00543BEA"/>
    <w:rsid w:val="005524FC"/>
    <w:rsid w:val="00554AB1"/>
    <w:rsid w:val="00554B15"/>
    <w:rsid w:val="00560324"/>
    <w:rsid w:val="00562179"/>
    <w:rsid w:val="00564DF5"/>
    <w:rsid w:val="00567038"/>
    <w:rsid w:val="005672B0"/>
    <w:rsid w:val="005703CE"/>
    <w:rsid w:val="005729BC"/>
    <w:rsid w:val="00572F2E"/>
    <w:rsid w:val="005738BB"/>
    <w:rsid w:val="00573E05"/>
    <w:rsid w:val="0057582C"/>
    <w:rsid w:val="00577C1F"/>
    <w:rsid w:val="00580082"/>
    <w:rsid w:val="00581C4A"/>
    <w:rsid w:val="00581EC3"/>
    <w:rsid w:val="005846FD"/>
    <w:rsid w:val="00584B4D"/>
    <w:rsid w:val="00586305"/>
    <w:rsid w:val="00590759"/>
    <w:rsid w:val="005909E6"/>
    <w:rsid w:val="00592A18"/>
    <w:rsid w:val="005944D9"/>
    <w:rsid w:val="0059655C"/>
    <w:rsid w:val="0059739B"/>
    <w:rsid w:val="005A11E5"/>
    <w:rsid w:val="005A2BF9"/>
    <w:rsid w:val="005A2F56"/>
    <w:rsid w:val="005A50DE"/>
    <w:rsid w:val="005A5CD2"/>
    <w:rsid w:val="005A6F45"/>
    <w:rsid w:val="005B0B72"/>
    <w:rsid w:val="005B229A"/>
    <w:rsid w:val="005B3EC0"/>
    <w:rsid w:val="005B496F"/>
    <w:rsid w:val="005C77A5"/>
    <w:rsid w:val="005C77DB"/>
    <w:rsid w:val="005D0F49"/>
    <w:rsid w:val="005D15F6"/>
    <w:rsid w:val="005D2A46"/>
    <w:rsid w:val="005D2AB5"/>
    <w:rsid w:val="005D4839"/>
    <w:rsid w:val="005D753C"/>
    <w:rsid w:val="005E1006"/>
    <w:rsid w:val="005E2B78"/>
    <w:rsid w:val="005E3A48"/>
    <w:rsid w:val="005E4E14"/>
    <w:rsid w:val="005E74E4"/>
    <w:rsid w:val="005E7E86"/>
    <w:rsid w:val="005F0687"/>
    <w:rsid w:val="005F180A"/>
    <w:rsid w:val="005F445E"/>
    <w:rsid w:val="005F50C6"/>
    <w:rsid w:val="005F5796"/>
    <w:rsid w:val="005F5E74"/>
    <w:rsid w:val="005F5FBC"/>
    <w:rsid w:val="00600501"/>
    <w:rsid w:val="00601D80"/>
    <w:rsid w:val="0060550F"/>
    <w:rsid w:val="0060664F"/>
    <w:rsid w:val="00613C95"/>
    <w:rsid w:val="00614BD1"/>
    <w:rsid w:val="006260C6"/>
    <w:rsid w:val="006338F8"/>
    <w:rsid w:val="00633D46"/>
    <w:rsid w:val="00635824"/>
    <w:rsid w:val="0063689D"/>
    <w:rsid w:val="00640828"/>
    <w:rsid w:val="00642F94"/>
    <w:rsid w:val="00644566"/>
    <w:rsid w:val="00652A75"/>
    <w:rsid w:val="00653105"/>
    <w:rsid w:val="00654988"/>
    <w:rsid w:val="0066016A"/>
    <w:rsid w:val="00660BD6"/>
    <w:rsid w:val="00664175"/>
    <w:rsid w:val="00666D27"/>
    <w:rsid w:val="00670C1F"/>
    <w:rsid w:val="00670D0A"/>
    <w:rsid w:val="006740B4"/>
    <w:rsid w:val="006750BD"/>
    <w:rsid w:val="00676097"/>
    <w:rsid w:val="006774FE"/>
    <w:rsid w:val="00680BA2"/>
    <w:rsid w:val="00686C87"/>
    <w:rsid w:val="006927E8"/>
    <w:rsid w:val="0069417C"/>
    <w:rsid w:val="00694B92"/>
    <w:rsid w:val="006968F0"/>
    <w:rsid w:val="00697EB0"/>
    <w:rsid w:val="006A5521"/>
    <w:rsid w:val="006A719F"/>
    <w:rsid w:val="006A7F70"/>
    <w:rsid w:val="006B2C6A"/>
    <w:rsid w:val="006B5D86"/>
    <w:rsid w:val="006C0217"/>
    <w:rsid w:val="006C1701"/>
    <w:rsid w:val="006C26FF"/>
    <w:rsid w:val="006C737C"/>
    <w:rsid w:val="006C7AAB"/>
    <w:rsid w:val="006D3E61"/>
    <w:rsid w:val="006D60F3"/>
    <w:rsid w:val="006D7B53"/>
    <w:rsid w:val="006D7E99"/>
    <w:rsid w:val="006E545D"/>
    <w:rsid w:val="006F24FE"/>
    <w:rsid w:val="006F2E1B"/>
    <w:rsid w:val="006F41AB"/>
    <w:rsid w:val="006F434E"/>
    <w:rsid w:val="006F4F2F"/>
    <w:rsid w:val="006F5BE7"/>
    <w:rsid w:val="006F68F9"/>
    <w:rsid w:val="0070068D"/>
    <w:rsid w:val="007025E8"/>
    <w:rsid w:val="0070579A"/>
    <w:rsid w:val="00716635"/>
    <w:rsid w:val="007238DA"/>
    <w:rsid w:val="00725552"/>
    <w:rsid w:val="00725AE9"/>
    <w:rsid w:val="00726669"/>
    <w:rsid w:val="007327EC"/>
    <w:rsid w:val="00733E44"/>
    <w:rsid w:val="00736A58"/>
    <w:rsid w:val="00743D40"/>
    <w:rsid w:val="007457ED"/>
    <w:rsid w:val="007460BA"/>
    <w:rsid w:val="00746DA4"/>
    <w:rsid w:val="00747113"/>
    <w:rsid w:val="007504B3"/>
    <w:rsid w:val="00753EF0"/>
    <w:rsid w:val="0075769C"/>
    <w:rsid w:val="00757AF3"/>
    <w:rsid w:val="00757B5F"/>
    <w:rsid w:val="00761818"/>
    <w:rsid w:val="0076243E"/>
    <w:rsid w:val="007649A7"/>
    <w:rsid w:val="00764AD5"/>
    <w:rsid w:val="007659F2"/>
    <w:rsid w:val="0076617D"/>
    <w:rsid w:val="007661F2"/>
    <w:rsid w:val="00766608"/>
    <w:rsid w:val="007673B6"/>
    <w:rsid w:val="0077293C"/>
    <w:rsid w:val="007740C8"/>
    <w:rsid w:val="00776965"/>
    <w:rsid w:val="007801A7"/>
    <w:rsid w:val="00780F7A"/>
    <w:rsid w:val="00784402"/>
    <w:rsid w:val="00784BAE"/>
    <w:rsid w:val="0078516C"/>
    <w:rsid w:val="00786349"/>
    <w:rsid w:val="00786F75"/>
    <w:rsid w:val="00790504"/>
    <w:rsid w:val="00790CCF"/>
    <w:rsid w:val="00791A6F"/>
    <w:rsid w:val="00796C6E"/>
    <w:rsid w:val="007A03B9"/>
    <w:rsid w:val="007A1BEA"/>
    <w:rsid w:val="007A39A0"/>
    <w:rsid w:val="007A68B8"/>
    <w:rsid w:val="007A768A"/>
    <w:rsid w:val="007A76AF"/>
    <w:rsid w:val="007B1B20"/>
    <w:rsid w:val="007B3F2B"/>
    <w:rsid w:val="007B4091"/>
    <w:rsid w:val="007B7814"/>
    <w:rsid w:val="007B795B"/>
    <w:rsid w:val="007C023E"/>
    <w:rsid w:val="007C0C92"/>
    <w:rsid w:val="007C18F5"/>
    <w:rsid w:val="007C1AD9"/>
    <w:rsid w:val="007C3A52"/>
    <w:rsid w:val="007C49F0"/>
    <w:rsid w:val="007C7376"/>
    <w:rsid w:val="007D0188"/>
    <w:rsid w:val="007D0405"/>
    <w:rsid w:val="007D08B9"/>
    <w:rsid w:val="007D37D3"/>
    <w:rsid w:val="007D4DC3"/>
    <w:rsid w:val="007D5142"/>
    <w:rsid w:val="007D6660"/>
    <w:rsid w:val="007E0F3A"/>
    <w:rsid w:val="007E14ED"/>
    <w:rsid w:val="007E3045"/>
    <w:rsid w:val="007E579E"/>
    <w:rsid w:val="007E588B"/>
    <w:rsid w:val="007E7032"/>
    <w:rsid w:val="007E7918"/>
    <w:rsid w:val="007F299F"/>
    <w:rsid w:val="007F2A06"/>
    <w:rsid w:val="007F50D8"/>
    <w:rsid w:val="007F5949"/>
    <w:rsid w:val="007F6AA8"/>
    <w:rsid w:val="008006AB"/>
    <w:rsid w:val="008009B8"/>
    <w:rsid w:val="00801DC5"/>
    <w:rsid w:val="0080319B"/>
    <w:rsid w:val="00804041"/>
    <w:rsid w:val="008108DF"/>
    <w:rsid w:val="008137F3"/>
    <w:rsid w:val="008157DC"/>
    <w:rsid w:val="008210B4"/>
    <w:rsid w:val="00821971"/>
    <w:rsid w:val="008228DB"/>
    <w:rsid w:val="008311AC"/>
    <w:rsid w:val="00831BA3"/>
    <w:rsid w:val="008336C3"/>
    <w:rsid w:val="00834350"/>
    <w:rsid w:val="00836403"/>
    <w:rsid w:val="00836DA4"/>
    <w:rsid w:val="00836F8B"/>
    <w:rsid w:val="0083754B"/>
    <w:rsid w:val="00837601"/>
    <w:rsid w:val="008420E1"/>
    <w:rsid w:val="00843EFD"/>
    <w:rsid w:val="008440F1"/>
    <w:rsid w:val="00852354"/>
    <w:rsid w:val="00854696"/>
    <w:rsid w:val="00855D1D"/>
    <w:rsid w:val="0085786F"/>
    <w:rsid w:val="00857F62"/>
    <w:rsid w:val="00860310"/>
    <w:rsid w:val="00861086"/>
    <w:rsid w:val="00863474"/>
    <w:rsid w:val="008648FD"/>
    <w:rsid w:val="00866603"/>
    <w:rsid w:val="00870808"/>
    <w:rsid w:val="00874B10"/>
    <w:rsid w:val="00874D20"/>
    <w:rsid w:val="00877B47"/>
    <w:rsid w:val="00884E00"/>
    <w:rsid w:val="00885A7F"/>
    <w:rsid w:val="0089107C"/>
    <w:rsid w:val="00892FD9"/>
    <w:rsid w:val="008A18C3"/>
    <w:rsid w:val="008A34CF"/>
    <w:rsid w:val="008A44C5"/>
    <w:rsid w:val="008A5821"/>
    <w:rsid w:val="008B066D"/>
    <w:rsid w:val="008B2440"/>
    <w:rsid w:val="008B3D38"/>
    <w:rsid w:val="008B664D"/>
    <w:rsid w:val="008C1587"/>
    <w:rsid w:val="008C2B9E"/>
    <w:rsid w:val="008C3272"/>
    <w:rsid w:val="008D3622"/>
    <w:rsid w:val="008D3D03"/>
    <w:rsid w:val="008D4861"/>
    <w:rsid w:val="008D5706"/>
    <w:rsid w:val="008E3A99"/>
    <w:rsid w:val="008E4B30"/>
    <w:rsid w:val="008F2DC1"/>
    <w:rsid w:val="008F7734"/>
    <w:rsid w:val="00900630"/>
    <w:rsid w:val="00904CFF"/>
    <w:rsid w:val="00906034"/>
    <w:rsid w:val="0091099C"/>
    <w:rsid w:val="00911D84"/>
    <w:rsid w:val="009120A1"/>
    <w:rsid w:val="00912B29"/>
    <w:rsid w:val="00913D96"/>
    <w:rsid w:val="00914E54"/>
    <w:rsid w:val="00924C21"/>
    <w:rsid w:val="0092737F"/>
    <w:rsid w:val="00930D0D"/>
    <w:rsid w:val="0093290A"/>
    <w:rsid w:val="00936F83"/>
    <w:rsid w:val="009377A9"/>
    <w:rsid w:val="009405E7"/>
    <w:rsid w:val="00941555"/>
    <w:rsid w:val="00941BF1"/>
    <w:rsid w:val="009446C1"/>
    <w:rsid w:val="00946D23"/>
    <w:rsid w:val="00947739"/>
    <w:rsid w:val="009500B8"/>
    <w:rsid w:val="009506F7"/>
    <w:rsid w:val="0095166F"/>
    <w:rsid w:val="0095412E"/>
    <w:rsid w:val="00955146"/>
    <w:rsid w:val="00955A36"/>
    <w:rsid w:val="00960A22"/>
    <w:rsid w:val="00960DD2"/>
    <w:rsid w:val="00960F60"/>
    <w:rsid w:val="009610A8"/>
    <w:rsid w:val="009627BA"/>
    <w:rsid w:val="009631E7"/>
    <w:rsid w:val="009649AD"/>
    <w:rsid w:val="00970DFC"/>
    <w:rsid w:val="00972452"/>
    <w:rsid w:val="009728E5"/>
    <w:rsid w:val="00977A0C"/>
    <w:rsid w:val="00982993"/>
    <w:rsid w:val="009834C5"/>
    <w:rsid w:val="009856EB"/>
    <w:rsid w:val="009910D4"/>
    <w:rsid w:val="00993521"/>
    <w:rsid w:val="0099481F"/>
    <w:rsid w:val="009A2C92"/>
    <w:rsid w:val="009A4010"/>
    <w:rsid w:val="009A63D8"/>
    <w:rsid w:val="009B1BAB"/>
    <w:rsid w:val="009B1DBE"/>
    <w:rsid w:val="009B1E8E"/>
    <w:rsid w:val="009B3976"/>
    <w:rsid w:val="009B563A"/>
    <w:rsid w:val="009B5984"/>
    <w:rsid w:val="009C1C21"/>
    <w:rsid w:val="009C6EA5"/>
    <w:rsid w:val="009D21D8"/>
    <w:rsid w:val="009D55C2"/>
    <w:rsid w:val="009D5647"/>
    <w:rsid w:val="009D5CC5"/>
    <w:rsid w:val="009D67F8"/>
    <w:rsid w:val="009E1B0A"/>
    <w:rsid w:val="009E36B0"/>
    <w:rsid w:val="009E4CA8"/>
    <w:rsid w:val="009E5264"/>
    <w:rsid w:val="009E5291"/>
    <w:rsid w:val="009E73DB"/>
    <w:rsid w:val="009E7A0A"/>
    <w:rsid w:val="009F2425"/>
    <w:rsid w:val="009F3303"/>
    <w:rsid w:val="00A00725"/>
    <w:rsid w:val="00A01F5F"/>
    <w:rsid w:val="00A0364A"/>
    <w:rsid w:val="00A053DD"/>
    <w:rsid w:val="00A05F0F"/>
    <w:rsid w:val="00A12C58"/>
    <w:rsid w:val="00A219C1"/>
    <w:rsid w:val="00A23CC7"/>
    <w:rsid w:val="00A24F16"/>
    <w:rsid w:val="00A31842"/>
    <w:rsid w:val="00A41BA8"/>
    <w:rsid w:val="00A422C9"/>
    <w:rsid w:val="00A451B5"/>
    <w:rsid w:val="00A4562B"/>
    <w:rsid w:val="00A55407"/>
    <w:rsid w:val="00A57205"/>
    <w:rsid w:val="00A63321"/>
    <w:rsid w:val="00A663C8"/>
    <w:rsid w:val="00A70D79"/>
    <w:rsid w:val="00A71B0E"/>
    <w:rsid w:val="00A73FCD"/>
    <w:rsid w:val="00A824E7"/>
    <w:rsid w:val="00A831C3"/>
    <w:rsid w:val="00A8409D"/>
    <w:rsid w:val="00A8648F"/>
    <w:rsid w:val="00A9001E"/>
    <w:rsid w:val="00A95E7A"/>
    <w:rsid w:val="00AA0FD2"/>
    <w:rsid w:val="00AA170D"/>
    <w:rsid w:val="00AA4F42"/>
    <w:rsid w:val="00AA6051"/>
    <w:rsid w:val="00AB0070"/>
    <w:rsid w:val="00AB1973"/>
    <w:rsid w:val="00AB496D"/>
    <w:rsid w:val="00AC0FF3"/>
    <w:rsid w:val="00AC2962"/>
    <w:rsid w:val="00AD04C1"/>
    <w:rsid w:val="00AD1C56"/>
    <w:rsid w:val="00AD341F"/>
    <w:rsid w:val="00AD3484"/>
    <w:rsid w:val="00AD7515"/>
    <w:rsid w:val="00AD7A56"/>
    <w:rsid w:val="00AD7E50"/>
    <w:rsid w:val="00AE1470"/>
    <w:rsid w:val="00AE32F0"/>
    <w:rsid w:val="00AE34E1"/>
    <w:rsid w:val="00AE3F1E"/>
    <w:rsid w:val="00AE485C"/>
    <w:rsid w:val="00AE53F4"/>
    <w:rsid w:val="00AE5AB9"/>
    <w:rsid w:val="00AE6FF1"/>
    <w:rsid w:val="00AE7F09"/>
    <w:rsid w:val="00AF1D6B"/>
    <w:rsid w:val="00AF2B4B"/>
    <w:rsid w:val="00AF4F69"/>
    <w:rsid w:val="00B02950"/>
    <w:rsid w:val="00B053CF"/>
    <w:rsid w:val="00B1099A"/>
    <w:rsid w:val="00B11EB5"/>
    <w:rsid w:val="00B120F8"/>
    <w:rsid w:val="00B12D8A"/>
    <w:rsid w:val="00B13E08"/>
    <w:rsid w:val="00B149E2"/>
    <w:rsid w:val="00B151FC"/>
    <w:rsid w:val="00B15CFC"/>
    <w:rsid w:val="00B1652A"/>
    <w:rsid w:val="00B204AF"/>
    <w:rsid w:val="00B23CF0"/>
    <w:rsid w:val="00B25722"/>
    <w:rsid w:val="00B308E4"/>
    <w:rsid w:val="00B31333"/>
    <w:rsid w:val="00B3222C"/>
    <w:rsid w:val="00B33DDE"/>
    <w:rsid w:val="00B40590"/>
    <w:rsid w:val="00B419E8"/>
    <w:rsid w:val="00B46E66"/>
    <w:rsid w:val="00B509C3"/>
    <w:rsid w:val="00B51A61"/>
    <w:rsid w:val="00B51E13"/>
    <w:rsid w:val="00B54B3C"/>
    <w:rsid w:val="00B56689"/>
    <w:rsid w:val="00B60B4E"/>
    <w:rsid w:val="00B61116"/>
    <w:rsid w:val="00B63EFC"/>
    <w:rsid w:val="00B64A00"/>
    <w:rsid w:val="00B65182"/>
    <w:rsid w:val="00B65EA8"/>
    <w:rsid w:val="00B70526"/>
    <w:rsid w:val="00B70805"/>
    <w:rsid w:val="00B73F31"/>
    <w:rsid w:val="00B8070C"/>
    <w:rsid w:val="00B87233"/>
    <w:rsid w:val="00B914DD"/>
    <w:rsid w:val="00B944A0"/>
    <w:rsid w:val="00B94D17"/>
    <w:rsid w:val="00B96ACD"/>
    <w:rsid w:val="00B96BD2"/>
    <w:rsid w:val="00BA16F7"/>
    <w:rsid w:val="00BA2F8A"/>
    <w:rsid w:val="00BA44D8"/>
    <w:rsid w:val="00BA488F"/>
    <w:rsid w:val="00BA69E5"/>
    <w:rsid w:val="00BB46B8"/>
    <w:rsid w:val="00BB4B40"/>
    <w:rsid w:val="00BB7625"/>
    <w:rsid w:val="00BC442C"/>
    <w:rsid w:val="00BC57E0"/>
    <w:rsid w:val="00BD08A8"/>
    <w:rsid w:val="00BD27EA"/>
    <w:rsid w:val="00BD5226"/>
    <w:rsid w:val="00BD6309"/>
    <w:rsid w:val="00BD75F0"/>
    <w:rsid w:val="00BE0A47"/>
    <w:rsid w:val="00BE214D"/>
    <w:rsid w:val="00BE2E6C"/>
    <w:rsid w:val="00BE3FF1"/>
    <w:rsid w:val="00BE424C"/>
    <w:rsid w:val="00BE705E"/>
    <w:rsid w:val="00BE71D7"/>
    <w:rsid w:val="00BE7FCB"/>
    <w:rsid w:val="00BF223B"/>
    <w:rsid w:val="00BF4A8D"/>
    <w:rsid w:val="00C000A0"/>
    <w:rsid w:val="00C05656"/>
    <w:rsid w:val="00C14E4A"/>
    <w:rsid w:val="00C158BF"/>
    <w:rsid w:val="00C15E0A"/>
    <w:rsid w:val="00C16A8C"/>
    <w:rsid w:val="00C17A19"/>
    <w:rsid w:val="00C233FB"/>
    <w:rsid w:val="00C23903"/>
    <w:rsid w:val="00C30988"/>
    <w:rsid w:val="00C32ED0"/>
    <w:rsid w:val="00C345E4"/>
    <w:rsid w:val="00C377D6"/>
    <w:rsid w:val="00C415AB"/>
    <w:rsid w:val="00C52183"/>
    <w:rsid w:val="00C57B99"/>
    <w:rsid w:val="00C66A42"/>
    <w:rsid w:val="00C66C95"/>
    <w:rsid w:val="00C67928"/>
    <w:rsid w:val="00C71898"/>
    <w:rsid w:val="00C746A6"/>
    <w:rsid w:val="00C7729E"/>
    <w:rsid w:val="00C77AE6"/>
    <w:rsid w:val="00C81FF6"/>
    <w:rsid w:val="00C84D33"/>
    <w:rsid w:val="00C921ED"/>
    <w:rsid w:val="00C92790"/>
    <w:rsid w:val="00C93EB1"/>
    <w:rsid w:val="00CA0030"/>
    <w:rsid w:val="00CA3AA2"/>
    <w:rsid w:val="00CB05E5"/>
    <w:rsid w:val="00CB116C"/>
    <w:rsid w:val="00CB13DB"/>
    <w:rsid w:val="00CB3417"/>
    <w:rsid w:val="00CB487B"/>
    <w:rsid w:val="00CB589A"/>
    <w:rsid w:val="00CC2D72"/>
    <w:rsid w:val="00CC44D3"/>
    <w:rsid w:val="00CC5F95"/>
    <w:rsid w:val="00CC7362"/>
    <w:rsid w:val="00CD18F9"/>
    <w:rsid w:val="00CD1FE8"/>
    <w:rsid w:val="00CD2355"/>
    <w:rsid w:val="00CD2393"/>
    <w:rsid w:val="00CD6BE9"/>
    <w:rsid w:val="00CE17F5"/>
    <w:rsid w:val="00CE1EDC"/>
    <w:rsid w:val="00CE2305"/>
    <w:rsid w:val="00CE2379"/>
    <w:rsid w:val="00CE4183"/>
    <w:rsid w:val="00CE4258"/>
    <w:rsid w:val="00CE5E4F"/>
    <w:rsid w:val="00CE7351"/>
    <w:rsid w:val="00D016B2"/>
    <w:rsid w:val="00D03430"/>
    <w:rsid w:val="00D055F1"/>
    <w:rsid w:val="00D05DCB"/>
    <w:rsid w:val="00D077DF"/>
    <w:rsid w:val="00D10134"/>
    <w:rsid w:val="00D15FD6"/>
    <w:rsid w:val="00D20233"/>
    <w:rsid w:val="00D20518"/>
    <w:rsid w:val="00D20F86"/>
    <w:rsid w:val="00D23E32"/>
    <w:rsid w:val="00D251CD"/>
    <w:rsid w:val="00D260FA"/>
    <w:rsid w:val="00D31C4C"/>
    <w:rsid w:val="00D3275B"/>
    <w:rsid w:val="00D33845"/>
    <w:rsid w:val="00D36866"/>
    <w:rsid w:val="00D379E0"/>
    <w:rsid w:val="00D42674"/>
    <w:rsid w:val="00D43C07"/>
    <w:rsid w:val="00D46240"/>
    <w:rsid w:val="00D47181"/>
    <w:rsid w:val="00D4789D"/>
    <w:rsid w:val="00D55C55"/>
    <w:rsid w:val="00D612D0"/>
    <w:rsid w:val="00D620E3"/>
    <w:rsid w:val="00D634D1"/>
    <w:rsid w:val="00D6381F"/>
    <w:rsid w:val="00D6461B"/>
    <w:rsid w:val="00D71C5D"/>
    <w:rsid w:val="00D71CFB"/>
    <w:rsid w:val="00D71DD1"/>
    <w:rsid w:val="00D73BD3"/>
    <w:rsid w:val="00D76C40"/>
    <w:rsid w:val="00D90319"/>
    <w:rsid w:val="00D911E6"/>
    <w:rsid w:val="00D92395"/>
    <w:rsid w:val="00D9298F"/>
    <w:rsid w:val="00DA2691"/>
    <w:rsid w:val="00DA2970"/>
    <w:rsid w:val="00DA38D0"/>
    <w:rsid w:val="00DB0077"/>
    <w:rsid w:val="00DB4588"/>
    <w:rsid w:val="00DC270A"/>
    <w:rsid w:val="00DC4B5C"/>
    <w:rsid w:val="00DC4BAE"/>
    <w:rsid w:val="00DC7E9B"/>
    <w:rsid w:val="00DD31AF"/>
    <w:rsid w:val="00DD39D7"/>
    <w:rsid w:val="00DD416D"/>
    <w:rsid w:val="00DE2C48"/>
    <w:rsid w:val="00DE43A5"/>
    <w:rsid w:val="00DE578B"/>
    <w:rsid w:val="00DF1A62"/>
    <w:rsid w:val="00DF52CF"/>
    <w:rsid w:val="00DF6B13"/>
    <w:rsid w:val="00E0174F"/>
    <w:rsid w:val="00E03168"/>
    <w:rsid w:val="00E04DFF"/>
    <w:rsid w:val="00E07E3F"/>
    <w:rsid w:val="00E07E63"/>
    <w:rsid w:val="00E102F9"/>
    <w:rsid w:val="00E20064"/>
    <w:rsid w:val="00E2275B"/>
    <w:rsid w:val="00E23308"/>
    <w:rsid w:val="00E24439"/>
    <w:rsid w:val="00E24EA5"/>
    <w:rsid w:val="00E24EC1"/>
    <w:rsid w:val="00E250C7"/>
    <w:rsid w:val="00E27032"/>
    <w:rsid w:val="00E3097A"/>
    <w:rsid w:val="00E30E56"/>
    <w:rsid w:val="00E32EF3"/>
    <w:rsid w:val="00E33BE3"/>
    <w:rsid w:val="00E33CEA"/>
    <w:rsid w:val="00E33E75"/>
    <w:rsid w:val="00E34DE6"/>
    <w:rsid w:val="00E40AA0"/>
    <w:rsid w:val="00E424CB"/>
    <w:rsid w:val="00E44283"/>
    <w:rsid w:val="00E45403"/>
    <w:rsid w:val="00E4575C"/>
    <w:rsid w:val="00E47491"/>
    <w:rsid w:val="00E47F62"/>
    <w:rsid w:val="00E71C95"/>
    <w:rsid w:val="00E762A4"/>
    <w:rsid w:val="00E76C76"/>
    <w:rsid w:val="00E8077B"/>
    <w:rsid w:val="00E80CE0"/>
    <w:rsid w:val="00E812C1"/>
    <w:rsid w:val="00E85BDE"/>
    <w:rsid w:val="00E866DE"/>
    <w:rsid w:val="00E901F6"/>
    <w:rsid w:val="00E94C9B"/>
    <w:rsid w:val="00E956E9"/>
    <w:rsid w:val="00E97786"/>
    <w:rsid w:val="00EA0150"/>
    <w:rsid w:val="00EA050B"/>
    <w:rsid w:val="00EA06AF"/>
    <w:rsid w:val="00EA1649"/>
    <w:rsid w:val="00EA21B8"/>
    <w:rsid w:val="00EA5B43"/>
    <w:rsid w:val="00EB3C84"/>
    <w:rsid w:val="00EB631B"/>
    <w:rsid w:val="00EC0D74"/>
    <w:rsid w:val="00EC1702"/>
    <w:rsid w:val="00EC26DD"/>
    <w:rsid w:val="00EC48CD"/>
    <w:rsid w:val="00EC4F74"/>
    <w:rsid w:val="00ED2D4B"/>
    <w:rsid w:val="00ED2DB0"/>
    <w:rsid w:val="00ED611E"/>
    <w:rsid w:val="00ED6DC0"/>
    <w:rsid w:val="00EE3B47"/>
    <w:rsid w:val="00EE439A"/>
    <w:rsid w:val="00EF0D0B"/>
    <w:rsid w:val="00EF1836"/>
    <w:rsid w:val="00EF2A09"/>
    <w:rsid w:val="00EF69D2"/>
    <w:rsid w:val="00F1377F"/>
    <w:rsid w:val="00F25ACE"/>
    <w:rsid w:val="00F2710E"/>
    <w:rsid w:val="00F30D55"/>
    <w:rsid w:val="00F32E98"/>
    <w:rsid w:val="00F32EEB"/>
    <w:rsid w:val="00F37E88"/>
    <w:rsid w:val="00F40C48"/>
    <w:rsid w:val="00F410D5"/>
    <w:rsid w:val="00F415E4"/>
    <w:rsid w:val="00F4717B"/>
    <w:rsid w:val="00F52A86"/>
    <w:rsid w:val="00F52B17"/>
    <w:rsid w:val="00F55A76"/>
    <w:rsid w:val="00F565A1"/>
    <w:rsid w:val="00F569A6"/>
    <w:rsid w:val="00F60AAF"/>
    <w:rsid w:val="00F61EC7"/>
    <w:rsid w:val="00F64D6C"/>
    <w:rsid w:val="00F660B1"/>
    <w:rsid w:val="00F70336"/>
    <w:rsid w:val="00F75065"/>
    <w:rsid w:val="00F75383"/>
    <w:rsid w:val="00F76473"/>
    <w:rsid w:val="00F77E81"/>
    <w:rsid w:val="00F80419"/>
    <w:rsid w:val="00F84075"/>
    <w:rsid w:val="00F85E9A"/>
    <w:rsid w:val="00F860BD"/>
    <w:rsid w:val="00F905A2"/>
    <w:rsid w:val="00F91A45"/>
    <w:rsid w:val="00F929A0"/>
    <w:rsid w:val="00F95871"/>
    <w:rsid w:val="00F95AC2"/>
    <w:rsid w:val="00F96D92"/>
    <w:rsid w:val="00FA0B4B"/>
    <w:rsid w:val="00FA252A"/>
    <w:rsid w:val="00FA298D"/>
    <w:rsid w:val="00FA4C35"/>
    <w:rsid w:val="00FA6B57"/>
    <w:rsid w:val="00FA7A24"/>
    <w:rsid w:val="00FB195E"/>
    <w:rsid w:val="00FB3FF8"/>
    <w:rsid w:val="00FB41E8"/>
    <w:rsid w:val="00FB4D3B"/>
    <w:rsid w:val="00FB4EAB"/>
    <w:rsid w:val="00FB5C7F"/>
    <w:rsid w:val="00FB74EF"/>
    <w:rsid w:val="00FC67A1"/>
    <w:rsid w:val="00FD160F"/>
    <w:rsid w:val="00FD1AEB"/>
    <w:rsid w:val="00FD1B34"/>
    <w:rsid w:val="00FD1C2B"/>
    <w:rsid w:val="00FD36DB"/>
    <w:rsid w:val="00FD7AC0"/>
    <w:rsid w:val="00FE335D"/>
    <w:rsid w:val="00FF182D"/>
    <w:rsid w:val="00FF78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D91FFAB"/>
  <w15:docId w15:val="{51476A3D-06D8-4A96-A61E-3AF9B6426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E24439"/>
    <w:pPr>
      <w:jc w:val="both"/>
    </w:pPr>
    <w:rPr>
      <w:rFonts w:ascii="Arial" w:hAnsi="Arial"/>
      <w:szCs w:val="24"/>
      <w:lang w:val="en-GB"/>
    </w:rPr>
  </w:style>
  <w:style w:type="paragraph" w:styleId="1">
    <w:name w:val="heading 1"/>
    <w:basedOn w:val="a0"/>
    <w:next w:val="a0"/>
    <w:link w:val="10"/>
    <w:autoRedefine/>
    <w:qFormat/>
    <w:rsid w:val="00E24439"/>
    <w:pPr>
      <w:keepNext/>
      <w:numPr>
        <w:numId w:val="1"/>
      </w:numPr>
      <w:spacing w:before="360" w:after="240"/>
      <w:ind w:left="431" w:hanging="431"/>
      <w:outlineLvl w:val="0"/>
    </w:pPr>
    <w:rPr>
      <w:rFonts w:cs="Arial"/>
      <w:b/>
      <w:bCs/>
      <w:kern w:val="32"/>
      <w:sz w:val="32"/>
      <w:szCs w:val="32"/>
    </w:rPr>
  </w:style>
  <w:style w:type="paragraph" w:styleId="2">
    <w:name w:val="heading 2"/>
    <w:basedOn w:val="a0"/>
    <w:next w:val="a0"/>
    <w:link w:val="20"/>
    <w:autoRedefine/>
    <w:qFormat/>
    <w:rsid w:val="00E24439"/>
    <w:pPr>
      <w:keepNext/>
      <w:numPr>
        <w:ilvl w:val="1"/>
        <w:numId w:val="1"/>
      </w:numPr>
      <w:spacing w:before="360" w:after="240"/>
      <w:ind w:left="578" w:hanging="578"/>
      <w:outlineLvl w:val="1"/>
    </w:pPr>
    <w:rPr>
      <w:rFonts w:cs="Arial"/>
      <w:b/>
      <w:bCs/>
      <w:iCs/>
      <w:sz w:val="28"/>
      <w:szCs w:val="28"/>
    </w:rPr>
  </w:style>
  <w:style w:type="paragraph" w:styleId="3">
    <w:name w:val="heading 3"/>
    <w:basedOn w:val="a0"/>
    <w:next w:val="a0"/>
    <w:link w:val="30"/>
    <w:autoRedefine/>
    <w:qFormat/>
    <w:rsid w:val="00E24439"/>
    <w:pPr>
      <w:keepNext/>
      <w:numPr>
        <w:ilvl w:val="2"/>
        <w:numId w:val="1"/>
      </w:numPr>
      <w:spacing w:before="360" w:after="240"/>
      <w:outlineLvl w:val="2"/>
    </w:pPr>
    <w:rPr>
      <w:rFonts w:cs="Arial"/>
      <w:b/>
      <w:bCs/>
      <w:sz w:val="24"/>
      <w:szCs w:val="26"/>
    </w:rPr>
  </w:style>
  <w:style w:type="paragraph" w:styleId="4">
    <w:name w:val="heading 4"/>
    <w:basedOn w:val="a0"/>
    <w:next w:val="a0"/>
    <w:autoRedefine/>
    <w:qFormat/>
    <w:rsid w:val="00E24439"/>
    <w:pPr>
      <w:keepNext/>
      <w:numPr>
        <w:ilvl w:val="3"/>
        <w:numId w:val="1"/>
      </w:numPr>
      <w:spacing w:before="360" w:after="240"/>
      <w:ind w:left="862" w:hanging="862"/>
      <w:outlineLvl w:val="3"/>
    </w:pPr>
    <w:rPr>
      <w:b/>
      <w:bCs/>
      <w:i/>
      <w:sz w:val="22"/>
      <w:szCs w:val="28"/>
    </w:rPr>
  </w:style>
  <w:style w:type="paragraph" w:styleId="5">
    <w:name w:val="heading 5"/>
    <w:basedOn w:val="a0"/>
    <w:next w:val="a0"/>
    <w:autoRedefine/>
    <w:qFormat/>
    <w:rsid w:val="00E24439"/>
    <w:pPr>
      <w:numPr>
        <w:ilvl w:val="4"/>
        <w:numId w:val="1"/>
      </w:numPr>
      <w:spacing w:before="240" w:after="60"/>
      <w:outlineLvl w:val="4"/>
    </w:pPr>
    <w:rPr>
      <w:bCs/>
      <w:i/>
      <w:iCs/>
      <w:szCs w:val="26"/>
      <w:u w:val="single"/>
    </w:rPr>
  </w:style>
  <w:style w:type="paragraph" w:styleId="6">
    <w:name w:val="heading 6"/>
    <w:basedOn w:val="a0"/>
    <w:next w:val="a0"/>
    <w:qFormat/>
    <w:rsid w:val="00E24439"/>
    <w:pPr>
      <w:numPr>
        <w:ilvl w:val="5"/>
        <w:numId w:val="1"/>
      </w:numPr>
      <w:spacing w:before="240" w:after="60"/>
      <w:outlineLvl w:val="5"/>
    </w:pPr>
    <w:rPr>
      <w:rFonts w:ascii="Times New Roman" w:hAnsi="Times New Roman"/>
      <w:b/>
      <w:bCs/>
      <w:szCs w:val="22"/>
    </w:rPr>
  </w:style>
  <w:style w:type="paragraph" w:styleId="7">
    <w:name w:val="heading 7"/>
    <w:basedOn w:val="a0"/>
    <w:next w:val="a0"/>
    <w:qFormat/>
    <w:rsid w:val="00E24439"/>
    <w:pPr>
      <w:numPr>
        <w:ilvl w:val="6"/>
        <w:numId w:val="1"/>
      </w:numPr>
      <w:spacing w:before="240" w:after="60"/>
      <w:outlineLvl w:val="6"/>
    </w:pPr>
    <w:rPr>
      <w:rFonts w:ascii="Times New Roman" w:hAnsi="Times New Roman"/>
      <w:sz w:val="24"/>
    </w:rPr>
  </w:style>
  <w:style w:type="paragraph" w:styleId="8">
    <w:name w:val="heading 8"/>
    <w:basedOn w:val="a0"/>
    <w:next w:val="a0"/>
    <w:qFormat/>
    <w:rsid w:val="00E24439"/>
    <w:pPr>
      <w:numPr>
        <w:ilvl w:val="7"/>
        <w:numId w:val="1"/>
      </w:numPr>
      <w:spacing w:before="240" w:after="60"/>
      <w:outlineLvl w:val="7"/>
    </w:pPr>
    <w:rPr>
      <w:rFonts w:ascii="Times New Roman" w:hAnsi="Times New Roman"/>
      <w:i/>
      <w:iCs/>
      <w:sz w:val="24"/>
    </w:rPr>
  </w:style>
  <w:style w:type="paragraph" w:styleId="9">
    <w:name w:val="heading 9"/>
    <w:basedOn w:val="a0"/>
    <w:next w:val="a0"/>
    <w:qFormat/>
    <w:rsid w:val="00E24439"/>
    <w:pPr>
      <w:numPr>
        <w:ilvl w:val="8"/>
        <w:numId w:val="1"/>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rsid w:val="00E24439"/>
    <w:pPr>
      <w:tabs>
        <w:tab w:val="center" w:pos="4320"/>
        <w:tab w:val="right" w:pos="8640"/>
      </w:tabs>
    </w:pPr>
  </w:style>
  <w:style w:type="paragraph" w:styleId="a6">
    <w:name w:val="footer"/>
    <w:basedOn w:val="a0"/>
    <w:link w:val="a7"/>
    <w:rsid w:val="00E24439"/>
    <w:pPr>
      <w:tabs>
        <w:tab w:val="center" w:pos="4320"/>
        <w:tab w:val="right" w:pos="8640"/>
      </w:tabs>
    </w:pPr>
  </w:style>
  <w:style w:type="table" w:styleId="a8">
    <w:name w:val="Table Grid"/>
    <w:basedOn w:val="a2"/>
    <w:rsid w:val="00E244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E24439"/>
  </w:style>
  <w:style w:type="paragraph" w:styleId="aa">
    <w:name w:val="Balloon Text"/>
    <w:basedOn w:val="a0"/>
    <w:semiHidden/>
    <w:rsid w:val="00E24439"/>
    <w:rPr>
      <w:rFonts w:ascii="Tahoma" w:hAnsi="Tahoma" w:cs="Tahoma"/>
      <w:sz w:val="16"/>
      <w:szCs w:val="16"/>
    </w:rPr>
  </w:style>
  <w:style w:type="paragraph" w:styleId="11">
    <w:name w:val="toc 1"/>
    <w:basedOn w:val="a0"/>
    <w:next w:val="a0"/>
    <w:autoRedefine/>
    <w:uiPriority w:val="39"/>
    <w:qFormat/>
    <w:rsid w:val="00E24439"/>
    <w:pPr>
      <w:tabs>
        <w:tab w:val="left" w:pos="440"/>
        <w:tab w:val="right" w:leader="dot" w:pos="9639"/>
      </w:tabs>
      <w:spacing w:before="240"/>
    </w:pPr>
    <w:rPr>
      <w:b/>
      <w:noProof/>
    </w:rPr>
  </w:style>
  <w:style w:type="character" w:styleId="ab">
    <w:name w:val="Hyperlink"/>
    <w:uiPriority w:val="99"/>
    <w:rsid w:val="00E24439"/>
    <w:rPr>
      <w:color w:val="0000FF"/>
      <w:u w:val="single"/>
    </w:rPr>
  </w:style>
  <w:style w:type="paragraph" w:styleId="21">
    <w:name w:val="toc 2"/>
    <w:basedOn w:val="a0"/>
    <w:next w:val="a0"/>
    <w:autoRedefine/>
    <w:uiPriority w:val="39"/>
    <w:qFormat/>
    <w:rsid w:val="00E24439"/>
    <w:pPr>
      <w:tabs>
        <w:tab w:val="left" w:pos="960"/>
        <w:tab w:val="right" w:leader="dot" w:pos="9639"/>
      </w:tabs>
      <w:spacing w:before="120"/>
      <w:ind w:left="221"/>
    </w:pPr>
  </w:style>
  <w:style w:type="paragraph" w:styleId="31">
    <w:name w:val="toc 3"/>
    <w:basedOn w:val="a0"/>
    <w:next w:val="a0"/>
    <w:autoRedefine/>
    <w:uiPriority w:val="39"/>
    <w:qFormat/>
    <w:rsid w:val="00E24439"/>
    <w:pPr>
      <w:tabs>
        <w:tab w:val="left" w:pos="1320"/>
        <w:tab w:val="right" w:leader="dot" w:pos="9639"/>
      </w:tabs>
      <w:spacing w:before="60"/>
      <w:ind w:left="442"/>
    </w:pPr>
  </w:style>
  <w:style w:type="paragraph" w:styleId="22">
    <w:name w:val="Body Text 2"/>
    <w:basedOn w:val="a0"/>
    <w:rsid w:val="00E24439"/>
    <w:pPr>
      <w:spacing w:before="240"/>
    </w:pPr>
    <w:rPr>
      <w:rFonts w:ascii="Times New Roman" w:hAnsi="Times New Roman"/>
      <w:sz w:val="24"/>
      <w:szCs w:val="20"/>
      <w:lang w:val="fr-FR" w:eastAsia="fr-FR"/>
    </w:rPr>
  </w:style>
  <w:style w:type="paragraph" w:styleId="40">
    <w:name w:val="toc 4"/>
    <w:basedOn w:val="a0"/>
    <w:next w:val="a0"/>
    <w:autoRedefine/>
    <w:uiPriority w:val="39"/>
    <w:rsid w:val="00E24439"/>
    <w:pPr>
      <w:tabs>
        <w:tab w:val="left" w:pos="1540"/>
        <w:tab w:val="right" w:leader="dot" w:pos="9072"/>
      </w:tabs>
      <w:ind w:left="600"/>
    </w:pPr>
  </w:style>
  <w:style w:type="paragraph" w:styleId="50">
    <w:name w:val="toc 5"/>
    <w:basedOn w:val="a0"/>
    <w:next w:val="a0"/>
    <w:autoRedefine/>
    <w:uiPriority w:val="39"/>
    <w:rsid w:val="00E24439"/>
    <w:pPr>
      <w:ind w:left="800"/>
    </w:pPr>
  </w:style>
  <w:style w:type="paragraph" w:styleId="ac">
    <w:name w:val="TOC Heading"/>
    <w:basedOn w:val="1"/>
    <w:next w:val="a0"/>
    <w:uiPriority w:val="39"/>
    <w:semiHidden/>
    <w:unhideWhenUsed/>
    <w:qFormat/>
    <w:rsid w:val="00E24439"/>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
    <w:name w:val="List Paragraph"/>
    <w:basedOn w:val="a0"/>
    <w:uiPriority w:val="34"/>
    <w:qFormat/>
    <w:rsid w:val="001C5B61"/>
    <w:pPr>
      <w:numPr>
        <w:numId w:val="21"/>
      </w:numPr>
      <w:jc w:val="left"/>
    </w:pPr>
    <w:rPr>
      <w:lang w:val="en-US"/>
    </w:rPr>
  </w:style>
  <w:style w:type="paragraph" w:customStyle="1" w:styleId="StyleArialBlackJustified">
    <w:name w:val="Style Arial Black Justified"/>
    <w:basedOn w:val="a0"/>
    <w:rsid w:val="001C5B61"/>
    <w:pPr>
      <w:overflowPunct w:val="0"/>
      <w:autoSpaceDE w:val="0"/>
      <w:autoSpaceDN w:val="0"/>
      <w:adjustRightInd w:val="0"/>
      <w:spacing w:before="240" w:after="60"/>
      <w:ind w:left="431" w:hanging="431"/>
      <w:textAlignment w:val="baseline"/>
    </w:pPr>
    <w:rPr>
      <w:bCs/>
      <w:color w:val="000000"/>
      <w:szCs w:val="20"/>
    </w:rPr>
  </w:style>
  <w:style w:type="paragraph" w:styleId="ad">
    <w:name w:val="Body Text"/>
    <w:basedOn w:val="a0"/>
    <w:link w:val="ae"/>
    <w:rsid w:val="001C5B61"/>
    <w:pPr>
      <w:spacing w:after="120"/>
    </w:pPr>
  </w:style>
  <w:style w:type="character" w:customStyle="1" w:styleId="ae">
    <w:name w:val="Основной текст Знак"/>
    <w:link w:val="ad"/>
    <w:rsid w:val="001C5B61"/>
    <w:rPr>
      <w:rFonts w:ascii="Arial" w:hAnsi="Arial"/>
      <w:szCs w:val="24"/>
      <w:lang w:val="en-GB"/>
    </w:rPr>
  </w:style>
  <w:style w:type="character" w:customStyle="1" w:styleId="a7">
    <w:name w:val="Нижний колонтитул Знак"/>
    <w:link w:val="a6"/>
    <w:rsid w:val="00243AA3"/>
    <w:rPr>
      <w:rFonts w:ascii="Arial" w:hAnsi="Arial"/>
      <w:szCs w:val="24"/>
      <w:lang w:val="en-GB"/>
    </w:rPr>
  </w:style>
  <w:style w:type="paragraph" w:customStyle="1" w:styleId="Listealphabtique">
    <w:name w:val="Liste alphabétique"/>
    <w:basedOn w:val="a0"/>
    <w:link w:val="ListealphabtiqueCar"/>
    <w:autoRedefine/>
    <w:qFormat/>
    <w:rsid w:val="00E24439"/>
    <w:pPr>
      <w:numPr>
        <w:numId w:val="18"/>
      </w:numPr>
      <w:spacing w:before="60"/>
      <w:ind w:left="714" w:hanging="357"/>
    </w:pPr>
    <w:rPr>
      <w:rFonts w:cs="Arial"/>
      <w:szCs w:val="20"/>
    </w:rPr>
  </w:style>
  <w:style w:type="numbering" w:customStyle="1" w:styleId="Style1">
    <w:name w:val="Style1"/>
    <w:uiPriority w:val="99"/>
    <w:rsid w:val="00E24439"/>
    <w:pPr>
      <w:numPr>
        <w:numId w:val="16"/>
      </w:numPr>
    </w:pPr>
  </w:style>
  <w:style w:type="character" w:customStyle="1" w:styleId="ListealphabtiqueCar">
    <w:name w:val="Liste alphabétique Car"/>
    <w:link w:val="Listealphabtique"/>
    <w:rsid w:val="00E24439"/>
    <w:rPr>
      <w:rFonts w:ascii="Arial" w:hAnsi="Arial" w:cs="Arial"/>
      <w:lang w:val="en-GB"/>
    </w:rPr>
  </w:style>
  <w:style w:type="paragraph" w:customStyle="1" w:styleId="Jobtitle">
    <w:name w:val="Job title"/>
    <w:basedOn w:val="a0"/>
    <w:link w:val="JobtitleCar"/>
    <w:autoRedefine/>
    <w:qFormat/>
    <w:rsid w:val="00E24439"/>
    <w:rPr>
      <w:rFonts w:cs="Arial"/>
      <w:b/>
      <w:szCs w:val="20"/>
    </w:rPr>
  </w:style>
  <w:style w:type="paragraph" w:customStyle="1" w:styleId="ListepuceNiveau1">
    <w:name w:val="Liste à puce Niveau1"/>
    <w:basedOn w:val="a0"/>
    <w:link w:val="ListepuceNiveau1Car"/>
    <w:qFormat/>
    <w:rsid w:val="00E24439"/>
    <w:pPr>
      <w:numPr>
        <w:numId w:val="15"/>
      </w:numPr>
      <w:spacing w:before="60"/>
      <w:ind w:left="788" w:hanging="357"/>
    </w:pPr>
    <w:rPr>
      <w:lang w:val="en-US"/>
    </w:rPr>
  </w:style>
  <w:style w:type="character" w:customStyle="1" w:styleId="JobtitleCar">
    <w:name w:val="Job title Car"/>
    <w:link w:val="Jobtitle"/>
    <w:rsid w:val="00E24439"/>
    <w:rPr>
      <w:rFonts w:ascii="Arial" w:hAnsi="Arial" w:cs="Arial"/>
      <w:b/>
      <w:lang w:val="en-GB"/>
    </w:rPr>
  </w:style>
  <w:style w:type="paragraph" w:customStyle="1" w:styleId="ListepucesNiveau2">
    <w:name w:val="Liste à puces Niveau2"/>
    <w:basedOn w:val="a0"/>
    <w:link w:val="ListepucesNiveau2Car"/>
    <w:autoRedefine/>
    <w:qFormat/>
    <w:rsid w:val="00E24439"/>
    <w:pPr>
      <w:numPr>
        <w:numId w:val="17"/>
      </w:numPr>
      <w:ind w:left="1145" w:hanging="357"/>
    </w:pPr>
  </w:style>
  <w:style w:type="character" w:customStyle="1" w:styleId="ListepuceNiveau1Car">
    <w:name w:val="Liste à puce Niveau1 Car"/>
    <w:link w:val="ListepuceNiveau1"/>
    <w:rsid w:val="00E24439"/>
    <w:rPr>
      <w:rFonts w:ascii="Arial" w:hAnsi="Arial"/>
      <w:szCs w:val="24"/>
    </w:rPr>
  </w:style>
  <w:style w:type="character" w:customStyle="1" w:styleId="10">
    <w:name w:val="Заголовок 1 Знак"/>
    <w:link w:val="1"/>
    <w:rsid w:val="00E24439"/>
    <w:rPr>
      <w:rFonts w:ascii="Arial" w:hAnsi="Arial" w:cs="Arial"/>
      <w:b/>
      <w:bCs/>
      <w:kern w:val="32"/>
      <w:sz w:val="32"/>
      <w:szCs w:val="32"/>
      <w:lang w:val="en-GB"/>
    </w:rPr>
  </w:style>
  <w:style w:type="character" w:customStyle="1" w:styleId="ListepucesNiveau2Car">
    <w:name w:val="Liste à puces Niveau2 Car"/>
    <w:link w:val="ListepucesNiveau2"/>
    <w:rsid w:val="00E24439"/>
    <w:rPr>
      <w:rFonts w:ascii="Arial" w:hAnsi="Arial"/>
      <w:szCs w:val="24"/>
      <w:lang w:val="en-GB"/>
    </w:rPr>
  </w:style>
  <w:style w:type="character" w:customStyle="1" w:styleId="20">
    <w:name w:val="Заголовок 2 Знак"/>
    <w:link w:val="2"/>
    <w:rsid w:val="00E24439"/>
    <w:rPr>
      <w:rFonts w:ascii="Arial" w:hAnsi="Arial" w:cs="Arial"/>
      <w:b/>
      <w:bCs/>
      <w:iCs/>
      <w:sz w:val="28"/>
      <w:szCs w:val="28"/>
      <w:lang w:val="en-GB"/>
    </w:rPr>
  </w:style>
  <w:style w:type="character" w:customStyle="1" w:styleId="30">
    <w:name w:val="Заголовок 3 Знак"/>
    <w:link w:val="3"/>
    <w:rsid w:val="00E24439"/>
    <w:rPr>
      <w:rFonts w:ascii="Arial" w:hAnsi="Arial" w:cs="Arial"/>
      <w:b/>
      <w:bCs/>
      <w:sz w:val="24"/>
      <w:szCs w:val="26"/>
      <w:lang w:val="en-GB"/>
    </w:rPr>
  </w:style>
  <w:style w:type="numbering" w:customStyle="1" w:styleId="listealpha2">
    <w:name w:val="listealpha2"/>
    <w:basedOn w:val="a3"/>
    <w:uiPriority w:val="99"/>
    <w:rsid w:val="00E24439"/>
    <w:pPr>
      <w:numPr>
        <w:numId w:val="19"/>
      </w:numPr>
    </w:pPr>
  </w:style>
  <w:style w:type="paragraph" w:customStyle="1" w:styleId="TitreTdM">
    <w:name w:val="Titre TdM"/>
    <w:basedOn w:val="a0"/>
    <w:link w:val="TitreTdMCar"/>
    <w:autoRedefine/>
    <w:qFormat/>
    <w:rsid w:val="00E24439"/>
    <w:rPr>
      <w:rFonts w:cs="Arial"/>
      <w:b/>
      <w:sz w:val="32"/>
      <w:szCs w:val="32"/>
    </w:rPr>
  </w:style>
  <w:style w:type="character" w:customStyle="1" w:styleId="TitreTdMCar">
    <w:name w:val="Titre TdM Car"/>
    <w:link w:val="TitreTdM"/>
    <w:rsid w:val="00E24439"/>
    <w:rPr>
      <w:rFonts w:ascii="Arial" w:hAnsi="Arial" w:cs="Arial"/>
      <w:b/>
      <w:sz w:val="32"/>
      <w:szCs w:val="32"/>
      <w:lang w:val="en-GB"/>
    </w:rPr>
  </w:style>
  <w:style w:type="character" w:customStyle="1" w:styleId="googqs-tidbit1">
    <w:name w:val="goog_qs-tidbit1"/>
    <w:rsid w:val="00A451B5"/>
    <w:rPr>
      <w:vanish w:val="0"/>
      <w:webHidden w:val="0"/>
      <w:specVanish w:val="0"/>
    </w:rPr>
  </w:style>
  <w:style w:type="character" w:customStyle="1" w:styleId="a5">
    <w:name w:val="Верхний колонтитул Знак"/>
    <w:aliases w:val="Header Title Знак"/>
    <w:basedOn w:val="a1"/>
    <w:link w:val="a4"/>
    <w:rsid w:val="003D01FE"/>
    <w:rPr>
      <w:rFonts w:ascii="Arial" w:hAnsi="Arial"/>
      <w:szCs w:val="24"/>
      <w:lang w:val="en-GB"/>
    </w:rPr>
  </w:style>
  <w:style w:type="paragraph" w:styleId="af">
    <w:name w:val="Title"/>
    <w:basedOn w:val="a0"/>
    <w:next w:val="a0"/>
    <w:link w:val="af0"/>
    <w:uiPriority w:val="10"/>
    <w:qFormat/>
    <w:rsid w:val="003D01FE"/>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0">
    <w:name w:val="Заголовок Знак"/>
    <w:basedOn w:val="a1"/>
    <w:link w:val="af"/>
    <w:uiPriority w:val="10"/>
    <w:rsid w:val="003D01FE"/>
    <w:rPr>
      <w:rFonts w:asciiTheme="majorHAnsi" w:eastAsiaTheme="majorEastAsia" w:hAnsiTheme="majorHAnsi" w:cstheme="majorBidi"/>
      <w:color w:val="17365D" w:themeColor="text2" w:themeShade="BF"/>
      <w:spacing w:val="5"/>
      <w:kern w:val="28"/>
      <w:sz w:val="52"/>
      <w:szCs w:val="52"/>
    </w:rPr>
  </w:style>
  <w:style w:type="character" w:styleId="af1">
    <w:name w:val="annotation reference"/>
    <w:basedOn w:val="a1"/>
    <w:semiHidden/>
    <w:unhideWhenUsed/>
    <w:rsid w:val="00733E44"/>
    <w:rPr>
      <w:sz w:val="16"/>
      <w:szCs w:val="16"/>
    </w:rPr>
  </w:style>
  <w:style w:type="paragraph" w:styleId="af2">
    <w:name w:val="annotation text"/>
    <w:basedOn w:val="a0"/>
    <w:link w:val="af3"/>
    <w:semiHidden/>
    <w:unhideWhenUsed/>
    <w:rsid w:val="00733E44"/>
    <w:rPr>
      <w:szCs w:val="20"/>
    </w:rPr>
  </w:style>
  <w:style w:type="character" w:customStyle="1" w:styleId="af3">
    <w:name w:val="Текст примечания Знак"/>
    <w:basedOn w:val="a1"/>
    <w:link w:val="af2"/>
    <w:semiHidden/>
    <w:rsid w:val="00733E44"/>
    <w:rPr>
      <w:rFonts w:ascii="Arial" w:hAnsi="Arial"/>
      <w:lang w:val="en-GB"/>
    </w:rPr>
  </w:style>
  <w:style w:type="paragraph" w:styleId="af4">
    <w:name w:val="annotation subject"/>
    <w:basedOn w:val="af2"/>
    <w:next w:val="af2"/>
    <w:link w:val="af5"/>
    <w:semiHidden/>
    <w:unhideWhenUsed/>
    <w:rsid w:val="00733E44"/>
    <w:rPr>
      <w:b/>
      <w:bCs/>
    </w:rPr>
  </w:style>
  <w:style w:type="character" w:customStyle="1" w:styleId="af5">
    <w:name w:val="Тема примечания Знак"/>
    <w:basedOn w:val="af3"/>
    <w:link w:val="af4"/>
    <w:semiHidden/>
    <w:rsid w:val="00733E44"/>
    <w:rPr>
      <w:rFonts w:ascii="Arial" w:hAnsi="Arial"/>
      <w:b/>
      <w:bCs/>
      <w:lang w:val="en-GB"/>
    </w:rPr>
  </w:style>
  <w:style w:type="character" w:styleId="af6">
    <w:name w:val="Placeholder Text"/>
    <w:basedOn w:val="a1"/>
    <w:uiPriority w:val="99"/>
    <w:semiHidden/>
    <w:rsid w:val="00040B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619665">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81395987">
      <w:bodyDiv w:val="1"/>
      <w:marLeft w:val="0"/>
      <w:marRight w:val="0"/>
      <w:marTop w:val="0"/>
      <w:marBottom w:val="0"/>
      <w:divBdr>
        <w:top w:val="none" w:sz="0" w:space="0" w:color="auto"/>
        <w:left w:val="none" w:sz="0" w:space="0" w:color="auto"/>
        <w:bottom w:val="none" w:sz="0" w:space="0" w:color="auto"/>
        <w:right w:val="none" w:sz="0" w:space="0" w:color="auto"/>
      </w:divBdr>
    </w:div>
    <w:div w:id="92688695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976637305">
      <w:bodyDiv w:val="1"/>
      <w:marLeft w:val="0"/>
      <w:marRight w:val="0"/>
      <w:marTop w:val="0"/>
      <w:marBottom w:val="0"/>
      <w:divBdr>
        <w:top w:val="none" w:sz="0" w:space="0" w:color="auto"/>
        <w:left w:val="none" w:sz="0" w:space="0" w:color="auto"/>
        <w:bottom w:val="none" w:sz="0" w:space="0" w:color="auto"/>
        <w:right w:val="none" w:sz="0" w:space="0" w:color="auto"/>
      </w:divBdr>
    </w:div>
    <w:div w:id="1981569821">
      <w:bodyDiv w:val="1"/>
      <w:marLeft w:val="0"/>
      <w:marRight w:val="0"/>
      <w:marTop w:val="0"/>
      <w:marBottom w:val="0"/>
      <w:divBdr>
        <w:top w:val="none" w:sz="0" w:space="0" w:color="auto"/>
        <w:left w:val="none" w:sz="0" w:space="0" w:color="auto"/>
        <w:bottom w:val="none" w:sz="0" w:space="0" w:color="auto"/>
        <w:right w:val="none" w:sz="0" w:space="0" w:color="auto"/>
      </w:divBdr>
    </w:div>
    <w:div w:id="207481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commentsExtended" Target="commentsExtended.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2.xml"/><Relationship Id="rId28"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1.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0174040853B4E3D9070FB1BF9B6F37A"/>
        <w:category>
          <w:name w:val="General"/>
          <w:gallery w:val="placeholder"/>
        </w:category>
        <w:types>
          <w:type w:val="bbPlcHdr"/>
        </w:types>
        <w:behaviors>
          <w:behavior w:val="content"/>
        </w:behaviors>
        <w:guid w:val="{22C69044-3095-4AC4-A4A6-0251D44FDAD4}"/>
      </w:docPartPr>
      <w:docPartBody>
        <w:p w:rsidR="00726853" w:rsidRDefault="00CA015F" w:rsidP="00CA015F">
          <w:pPr>
            <w:pStyle w:val="C0174040853B4E3D9070FB1BF9B6F37A"/>
          </w:pPr>
          <w:r w:rsidRPr="008C2386">
            <w:rPr>
              <w:rStyle w:val="a3"/>
            </w:rPr>
            <w:t>[Document Owner]</w:t>
          </w:r>
        </w:p>
      </w:docPartBody>
    </w:docPart>
    <w:docPart>
      <w:docPartPr>
        <w:name w:val="9304FB95B14F4DE5AB2C46D29EF91412"/>
        <w:category>
          <w:name w:val="General"/>
          <w:gallery w:val="placeholder"/>
        </w:category>
        <w:types>
          <w:type w:val="bbPlcHdr"/>
        </w:types>
        <w:behaviors>
          <w:behavior w:val="content"/>
        </w:behaviors>
        <w:guid w:val="{0FB905EB-60D5-4BD4-B2C5-CE86A8E3E8B9}"/>
      </w:docPartPr>
      <w:docPartBody>
        <w:p w:rsidR="00726853" w:rsidRDefault="00CA015F" w:rsidP="00CA015F">
          <w:pPr>
            <w:pStyle w:val="9304FB95B14F4DE5AB2C46D29EF91412"/>
          </w:pPr>
          <w:r w:rsidRPr="008C2386">
            <w:rPr>
              <w:rStyle w:val="a3"/>
            </w:rPr>
            <w:t>[Issue Date]</w:t>
          </w:r>
        </w:p>
      </w:docPartBody>
    </w:docPart>
    <w:docPart>
      <w:docPartPr>
        <w:name w:val="BE43F356EFA04DA2BE753D9B3D6AD320"/>
        <w:category>
          <w:name w:val="General"/>
          <w:gallery w:val="placeholder"/>
        </w:category>
        <w:types>
          <w:type w:val="bbPlcHdr"/>
        </w:types>
        <w:behaviors>
          <w:behavior w:val="content"/>
        </w:behaviors>
        <w:guid w:val="{2DC2A718-E650-46DC-AF0D-73032FA894E8}"/>
      </w:docPartPr>
      <w:docPartBody>
        <w:p w:rsidR="00726853" w:rsidRDefault="00726853">
          <w:r w:rsidRPr="0005689E">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15F"/>
    <w:rsid w:val="001C0108"/>
    <w:rsid w:val="00240181"/>
    <w:rsid w:val="00520C43"/>
    <w:rsid w:val="00560672"/>
    <w:rsid w:val="00726853"/>
    <w:rsid w:val="00AB0AA4"/>
    <w:rsid w:val="00AB7431"/>
    <w:rsid w:val="00CA01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26853"/>
    <w:rPr>
      <w:color w:val="808080"/>
    </w:rPr>
  </w:style>
  <w:style w:type="paragraph" w:customStyle="1" w:styleId="C0174040853B4E3D9070FB1BF9B6F37A">
    <w:name w:val="C0174040853B4E3D9070FB1BF9B6F37A"/>
    <w:rsid w:val="00CA015F"/>
  </w:style>
  <w:style w:type="paragraph" w:customStyle="1" w:styleId="9304FB95B14F4DE5AB2C46D29EF91412">
    <w:name w:val="9304FB95B14F4DE5AB2C46D29EF91412"/>
    <w:rsid w:val="00CA015F"/>
  </w:style>
  <w:style w:type="paragraph" w:customStyle="1" w:styleId="7CDB83F374624B608E9F204B46F8C764">
    <w:name w:val="7CDB83F374624B608E9F204B46F8C764"/>
    <w:rsid w:val="00CA01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GOM</DocumentOwner>
    <IssueDate xmlns="78fc6c61-5c65-4bfb-b2b3-d1a4cf670044">2016-04-30T22:00:00+00:00</IssueDate>
    <DLCPolicyLabelValue xmlns="1f9dd273-80c6-4aed-baad-2e8d365ff91c">DOC. UNCONTROLLED WHEN PRINTED Version{_UIVersionString}</DLCPolicyLabelValue>
    <DocumentDepartment xmlns="78fc6c61-5c65-4bfb-b2b3-d1a4cf670044">6000 Operations</DocumentDepartment>
    <DocumentLocation xmlns="78fc6c61-5c65-4bfb-b2b3-d1a4cf670044">VSL</DocumentLocation>
    <ProcedureNumber xmlns="78fc6c61-5c65-4bfb-b2b3-d1a4cf670044">PRC-VSL-05-6003</ProcedureNumber>
    <Remarks xmlns="1f9dd273-80c6-4aed-baad-2e8d365ff91c" xsi:nil="true"/>
    <OVMSAElement xmlns="78fc6c61-5c65-4bfb-b2b3-d1a4cf670044">05</OVMSAElement>
    <_DCDateModified xmlns="http://schemas.microsoft.com/sharepoint/v3/fields"/>
    <DocumentType xmlns="78fc6c61-5c65-4bfb-b2b3-d1a4cf670044">PRC</DocumentType>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4C908B-D1DB-4D40-87AA-C60E2611EA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70CE6E-C729-4C95-BAE1-DC15FCBB1FCF}">
  <ds:schemaRefs>
    <ds:schemaRef ds:uri="http://purl.org/dc/terms/"/>
    <ds:schemaRef ds:uri="http://schemas.openxmlformats.org/package/2006/metadata/core-properties"/>
    <ds:schemaRef ds:uri="http://schemas.microsoft.com/office/2006/documentManagement/types"/>
    <ds:schemaRef ds:uri="http://purl.org/dc/elements/1.1/"/>
    <ds:schemaRef ds:uri="http://purl.org/dc/dcmitype/"/>
    <ds:schemaRef ds:uri="http://schemas.microsoft.com/office/infopath/2007/PartnerControls"/>
    <ds:schemaRef ds:uri="http://schemas.microsoft.com/office/2006/metadata/properties"/>
    <ds:schemaRef ds:uri="78fc6c61-5c65-4bfb-b2b3-d1a4cf670044"/>
    <ds:schemaRef ds:uri="http://www.w3.org/XML/1998/namespace"/>
    <ds:schemaRef ds:uri="http://schemas.microsoft.com/sharepoint/v3/fields"/>
    <ds:schemaRef ds:uri="387b7e62-d6f7-4046-b121-beaa376de823"/>
    <ds:schemaRef ds:uri="1f9dd273-80c6-4aed-baad-2e8d365ff91c"/>
  </ds:schemaRefs>
</ds:datastoreItem>
</file>

<file path=customXml/itemProps3.xml><?xml version="1.0" encoding="utf-8"?>
<ds:datastoreItem xmlns:ds="http://schemas.openxmlformats.org/officeDocument/2006/customXml" ds:itemID="{DCCC52D9-850B-45F1-AC95-B35EBCC201E1}">
  <ds:schemaRefs>
    <ds:schemaRef ds:uri="http://schemas.microsoft.com/office/2006/metadata/longProperties"/>
  </ds:schemaRefs>
</ds:datastoreItem>
</file>

<file path=customXml/itemProps4.xml><?xml version="1.0" encoding="utf-8"?>
<ds:datastoreItem xmlns:ds="http://schemas.openxmlformats.org/officeDocument/2006/customXml" ds:itemID="{99A2A7B2-A1F7-45CD-8FF5-C75A1BBD8611}">
  <ds:schemaRefs>
    <ds:schemaRef ds:uri="http://schemas.microsoft.com/sharepoint/v3/contenttype/forms"/>
  </ds:schemaRefs>
</ds:datastoreItem>
</file>

<file path=customXml/itemProps5.xml><?xml version="1.0" encoding="utf-8"?>
<ds:datastoreItem xmlns:ds="http://schemas.openxmlformats.org/officeDocument/2006/customXml" ds:itemID="{285E3B36-FFF4-4E9A-B2B8-0DDE06C79AE2}">
  <ds:schemaRefs>
    <ds:schemaRef ds:uri="office.server.policy"/>
  </ds:schemaRefs>
</ds:datastoreItem>
</file>

<file path=customXml/itemProps6.xml><?xml version="1.0" encoding="utf-8"?>
<ds:datastoreItem xmlns:ds="http://schemas.openxmlformats.org/officeDocument/2006/customXml" ds:itemID="{FAB0CEDA-A47A-498C-A035-1214E7636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Template>
  <TotalTime>24</TotalTime>
  <Pages>9</Pages>
  <Words>2190</Words>
  <Characters>15914</Characters>
  <Application>Microsoft Office Word</Application>
  <DocSecurity>0</DocSecurity>
  <Lines>132</Lines>
  <Paragraphs>36</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PRC-VSL-05-6003 - Navigation at Offshore Locations</vt:lpstr>
      <vt:lpstr>PRC-VSL-05-6003 - Navigation at Offshore Locations</vt:lpstr>
      <vt:lpstr> Navigation at Offshore Locations</vt:lpstr>
    </vt:vector>
  </TitlesOfParts>
  <Manager>VKrichun@bollard-marine.group</Manager>
  <Company>ООО "БОЛЛАРД"</Company>
  <LinksUpToDate>false</LinksUpToDate>
  <CharactersWithSpaces>18068</CharactersWithSpaces>
  <SharedDoc>false</SharedDoc>
  <HLinks>
    <vt:vector size="96" baseType="variant">
      <vt:variant>
        <vt:i4>1376307</vt:i4>
      </vt:variant>
      <vt:variant>
        <vt:i4>92</vt:i4>
      </vt:variant>
      <vt:variant>
        <vt:i4>0</vt:i4>
      </vt:variant>
      <vt:variant>
        <vt:i4>5</vt:i4>
      </vt:variant>
      <vt:variant>
        <vt:lpwstr/>
      </vt:variant>
      <vt:variant>
        <vt:lpwstr>_Toc352770501</vt:lpwstr>
      </vt:variant>
      <vt:variant>
        <vt:i4>1376307</vt:i4>
      </vt:variant>
      <vt:variant>
        <vt:i4>86</vt:i4>
      </vt:variant>
      <vt:variant>
        <vt:i4>0</vt:i4>
      </vt:variant>
      <vt:variant>
        <vt:i4>5</vt:i4>
      </vt:variant>
      <vt:variant>
        <vt:lpwstr/>
      </vt:variant>
      <vt:variant>
        <vt:lpwstr>_Toc352770500</vt:lpwstr>
      </vt:variant>
      <vt:variant>
        <vt:i4>1835058</vt:i4>
      </vt:variant>
      <vt:variant>
        <vt:i4>80</vt:i4>
      </vt:variant>
      <vt:variant>
        <vt:i4>0</vt:i4>
      </vt:variant>
      <vt:variant>
        <vt:i4>5</vt:i4>
      </vt:variant>
      <vt:variant>
        <vt:lpwstr/>
      </vt:variant>
      <vt:variant>
        <vt:lpwstr>_Toc352770499</vt:lpwstr>
      </vt:variant>
      <vt:variant>
        <vt:i4>1835058</vt:i4>
      </vt:variant>
      <vt:variant>
        <vt:i4>74</vt:i4>
      </vt:variant>
      <vt:variant>
        <vt:i4>0</vt:i4>
      </vt:variant>
      <vt:variant>
        <vt:i4>5</vt:i4>
      </vt:variant>
      <vt:variant>
        <vt:lpwstr/>
      </vt:variant>
      <vt:variant>
        <vt:lpwstr>_Toc352770498</vt:lpwstr>
      </vt:variant>
      <vt:variant>
        <vt:i4>1835058</vt:i4>
      </vt:variant>
      <vt:variant>
        <vt:i4>68</vt:i4>
      </vt:variant>
      <vt:variant>
        <vt:i4>0</vt:i4>
      </vt:variant>
      <vt:variant>
        <vt:i4>5</vt:i4>
      </vt:variant>
      <vt:variant>
        <vt:lpwstr/>
      </vt:variant>
      <vt:variant>
        <vt:lpwstr>_Toc352770497</vt:lpwstr>
      </vt:variant>
      <vt:variant>
        <vt:i4>1835058</vt:i4>
      </vt:variant>
      <vt:variant>
        <vt:i4>62</vt:i4>
      </vt:variant>
      <vt:variant>
        <vt:i4>0</vt:i4>
      </vt:variant>
      <vt:variant>
        <vt:i4>5</vt:i4>
      </vt:variant>
      <vt:variant>
        <vt:lpwstr/>
      </vt:variant>
      <vt:variant>
        <vt:lpwstr>_Toc352770496</vt:lpwstr>
      </vt:variant>
      <vt:variant>
        <vt:i4>1835058</vt:i4>
      </vt:variant>
      <vt:variant>
        <vt:i4>56</vt:i4>
      </vt:variant>
      <vt:variant>
        <vt:i4>0</vt:i4>
      </vt:variant>
      <vt:variant>
        <vt:i4>5</vt:i4>
      </vt:variant>
      <vt:variant>
        <vt:lpwstr/>
      </vt:variant>
      <vt:variant>
        <vt:lpwstr>_Toc352770495</vt:lpwstr>
      </vt:variant>
      <vt:variant>
        <vt:i4>1835058</vt:i4>
      </vt:variant>
      <vt:variant>
        <vt:i4>50</vt:i4>
      </vt:variant>
      <vt:variant>
        <vt:i4>0</vt:i4>
      </vt:variant>
      <vt:variant>
        <vt:i4>5</vt:i4>
      </vt:variant>
      <vt:variant>
        <vt:lpwstr/>
      </vt:variant>
      <vt:variant>
        <vt:lpwstr>_Toc352770494</vt:lpwstr>
      </vt:variant>
      <vt:variant>
        <vt:i4>1835058</vt:i4>
      </vt:variant>
      <vt:variant>
        <vt:i4>44</vt:i4>
      </vt:variant>
      <vt:variant>
        <vt:i4>0</vt:i4>
      </vt:variant>
      <vt:variant>
        <vt:i4>5</vt:i4>
      </vt:variant>
      <vt:variant>
        <vt:lpwstr/>
      </vt:variant>
      <vt:variant>
        <vt:lpwstr>_Toc352770493</vt:lpwstr>
      </vt:variant>
      <vt:variant>
        <vt:i4>1835058</vt:i4>
      </vt:variant>
      <vt:variant>
        <vt:i4>38</vt:i4>
      </vt:variant>
      <vt:variant>
        <vt:i4>0</vt:i4>
      </vt:variant>
      <vt:variant>
        <vt:i4>5</vt:i4>
      </vt:variant>
      <vt:variant>
        <vt:lpwstr/>
      </vt:variant>
      <vt:variant>
        <vt:lpwstr>_Toc352770492</vt:lpwstr>
      </vt:variant>
      <vt:variant>
        <vt:i4>1835058</vt:i4>
      </vt:variant>
      <vt:variant>
        <vt:i4>32</vt:i4>
      </vt:variant>
      <vt:variant>
        <vt:i4>0</vt:i4>
      </vt:variant>
      <vt:variant>
        <vt:i4>5</vt:i4>
      </vt:variant>
      <vt:variant>
        <vt:lpwstr/>
      </vt:variant>
      <vt:variant>
        <vt:lpwstr>_Toc352770491</vt:lpwstr>
      </vt:variant>
      <vt:variant>
        <vt:i4>1835058</vt:i4>
      </vt:variant>
      <vt:variant>
        <vt:i4>26</vt:i4>
      </vt:variant>
      <vt:variant>
        <vt:i4>0</vt:i4>
      </vt:variant>
      <vt:variant>
        <vt:i4>5</vt:i4>
      </vt:variant>
      <vt:variant>
        <vt:lpwstr/>
      </vt:variant>
      <vt:variant>
        <vt:lpwstr>_Toc352770490</vt:lpwstr>
      </vt:variant>
      <vt:variant>
        <vt:i4>1900594</vt:i4>
      </vt:variant>
      <vt:variant>
        <vt:i4>20</vt:i4>
      </vt:variant>
      <vt:variant>
        <vt:i4>0</vt:i4>
      </vt:variant>
      <vt:variant>
        <vt:i4>5</vt:i4>
      </vt:variant>
      <vt:variant>
        <vt:lpwstr/>
      </vt:variant>
      <vt:variant>
        <vt:lpwstr>_Toc352770489</vt:lpwstr>
      </vt:variant>
      <vt:variant>
        <vt:i4>1900594</vt:i4>
      </vt:variant>
      <vt:variant>
        <vt:i4>14</vt:i4>
      </vt:variant>
      <vt:variant>
        <vt:i4>0</vt:i4>
      </vt:variant>
      <vt:variant>
        <vt:i4>5</vt:i4>
      </vt:variant>
      <vt:variant>
        <vt:lpwstr/>
      </vt:variant>
      <vt:variant>
        <vt:lpwstr>_Toc352770488</vt:lpwstr>
      </vt:variant>
      <vt:variant>
        <vt:i4>1900594</vt:i4>
      </vt:variant>
      <vt:variant>
        <vt:i4>8</vt:i4>
      </vt:variant>
      <vt:variant>
        <vt:i4>0</vt:i4>
      </vt:variant>
      <vt:variant>
        <vt:i4>5</vt:i4>
      </vt:variant>
      <vt:variant>
        <vt:lpwstr/>
      </vt:variant>
      <vt:variant>
        <vt:lpwstr>_Toc352770487</vt:lpwstr>
      </vt:variant>
      <vt:variant>
        <vt:i4>1900594</vt:i4>
      </vt:variant>
      <vt:variant>
        <vt:i4>2</vt:i4>
      </vt:variant>
      <vt:variant>
        <vt:i4>0</vt:i4>
      </vt:variant>
      <vt:variant>
        <vt:i4>5</vt:i4>
      </vt:variant>
      <vt:variant>
        <vt:lpwstr/>
      </vt:variant>
      <vt:variant>
        <vt:lpwstr>_Toc352770486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2014-02-26T09:22:00Z</cp:lastPrinted>
  <dcterms:created xsi:type="dcterms:W3CDTF">2016-02-26T11:01:00Z</dcterms:created>
  <dcterms:modified xsi:type="dcterms:W3CDTF">2024-10-14T18:01:00Z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6000 Operations</vt:lpwstr>
  </property>
  <property fmtid="{D5CDD505-2E9C-101B-9397-08002B2CF9AE}" pid="7" name="DocumentLocation">
    <vt:lpwstr>VSL</vt:lpwstr>
  </property>
  <property fmtid="{D5CDD505-2E9C-101B-9397-08002B2CF9AE}" pid="8" name="ProcedureNumber">
    <vt:lpwstr>PRC-VSL-05-6003</vt:lpwstr>
  </property>
  <property fmtid="{D5CDD505-2E9C-101B-9397-08002B2CF9AE}" pid="9" name="OVMSAElement">
    <vt:lpwstr>05</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5</vt:lpwstr>
  </property>
</Properties>
</file>