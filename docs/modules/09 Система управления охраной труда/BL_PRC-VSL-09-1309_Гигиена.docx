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5E313" w14:textId="77777777" w:rsidR="0037336A" w:rsidRPr="00845D74" w:rsidRDefault="0037336A" w:rsidP="0037336A">
      <w:pPr>
        <w:rPr>
          <w:rFonts w:ascii="Proxima Nova Rg" w:hAnsi="Proxima Nova Rg"/>
          <w:noProof/>
        </w:rPr>
      </w:pPr>
      <w:r w:rsidRPr="00845D74">
        <w:rPr>
          <w:rFonts w:ascii="Proxima Nova Rg" w:hAnsi="Proxima Nova Rg"/>
          <w:noProof/>
          <w:lang w:val="ru"/>
        </w:rPr>
        <w:t xml:space="preserve"> </w:t>
      </w:r>
    </w:p>
    <w:sdt>
      <w:sdtPr>
        <w:rPr>
          <w:rFonts w:ascii="Proxima Nova Rg" w:hAnsi="Proxima Nova Rg"/>
          <w:noProof/>
          <w:lang w:val="en-US"/>
        </w:rPr>
        <w:id w:val="1195738784"/>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bookmarkStart w:id="2" w:name="_Hlk184990831" w:displacedByCustomXml="prev"/>
        <w:p w14:paraId="3563D5FD" w14:textId="651D75F1" w:rsidR="0037336A" w:rsidRPr="0053110B" w:rsidRDefault="00C5542B" w:rsidP="0053110B">
          <w:pPr>
            <w:rPr>
              <w:rFonts w:ascii="Proxima Nova Rg" w:hAnsi="Proxima Nova Rg"/>
              <w:lang w:val="ru-RU"/>
            </w:rPr>
          </w:pPr>
          <w:r w:rsidRPr="00845D74">
            <w:rPr>
              <w:rFonts w:ascii="Proxima Nova Rg" w:hAnsi="Proxima Nova Rg"/>
              <w:noProof/>
            </w:rPr>
            <w:drawing>
              <wp:anchor distT="0" distB="0" distL="114300" distR="114300" simplePos="0" relativeHeight="251660288" behindDoc="0" locked="0" layoutInCell="1" allowOverlap="1" wp14:anchorId="0EF2DA83" wp14:editId="6E31B4F3">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Pr="00845D74">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6EFD3500" wp14:editId="11246762">
                    <wp:simplePos x="0" y="0"/>
                    <wp:positionH relativeFrom="margin">
                      <wp:align>center</wp:align>
                    </wp:positionH>
                    <wp:positionV relativeFrom="margin">
                      <wp:align>center</wp:align>
                    </wp:positionV>
                    <wp:extent cx="2787015" cy="1404620"/>
                    <wp:effectExtent l="0" t="0" r="0" b="254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1404620"/>
                            </a:xfrm>
                            <a:prstGeom prst="rect">
                              <a:avLst/>
                            </a:prstGeom>
                            <a:solidFill>
                              <a:srgbClr val="FFFFFF"/>
                            </a:solidFill>
                            <a:ln w="9525">
                              <a:noFill/>
                              <a:miter lim="800000"/>
                              <a:headEnd/>
                              <a:tailEnd/>
                            </a:ln>
                          </wps:spPr>
                          <wps:txbx>
                            <w:txbxContent>
                              <w:p w14:paraId="1F93CE87" w14:textId="77777777" w:rsidR="00C5542B" w:rsidRDefault="00C5542B" w:rsidP="00C5542B">
                                <w:pPr>
                                  <w:jc w:val="center"/>
                                  <w:rPr>
                                    <w:rFonts w:ascii="Proxima Nova Rg" w:hAnsi="Proxima Nova Rg" w:cs="Arial"/>
                                    <w:b/>
                                    <w:bCs/>
                                    <w:noProof/>
                                    <w:sz w:val="40"/>
                                    <w:szCs w:val="28"/>
                                    <w:lang w:val="ru"/>
                                  </w:rPr>
                                </w:pPr>
                                <w:r w:rsidRPr="00C5542B">
                                  <w:rPr>
                                    <w:rFonts w:ascii="Proxima Nova Rg" w:hAnsi="Proxima Nova Rg" w:cs="Arial"/>
                                    <w:b/>
                                    <w:bCs/>
                                    <w:noProof/>
                                    <w:sz w:val="40"/>
                                    <w:szCs w:val="28"/>
                                    <w:lang w:val="ru"/>
                                  </w:rPr>
                                  <w:t>Гигиена</w:t>
                                </w:r>
                              </w:p>
                              <w:p w14:paraId="0466D382" w14:textId="77777777" w:rsidR="00C5542B" w:rsidRPr="00E325D8" w:rsidRDefault="00C5542B" w:rsidP="00C5542B">
                                <w:pPr>
                                  <w:jc w:val="center"/>
                                  <w:rPr>
                                    <w:sz w:val="28"/>
                                    <w:lang w:val="en-US"/>
                                  </w:rPr>
                                </w:pPr>
                                <w:r w:rsidRPr="00C5542B">
                                  <w:rPr>
                                    <w:rFonts w:ascii="Proxima Nova Rg" w:hAnsi="Proxima Nova Rg" w:cs="Arial"/>
                                    <w:noProof/>
                                    <w:sz w:val="28"/>
                                    <w:szCs w:val="20"/>
                                    <w:lang w:val="en-US"/>
                                  </w:rPr>
                                  <w:t>BL_PRC-VSL-09-1309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FD3500" id="_x0000_t202" coordsize="21600,21600" o:spt="202" path="m,l,21600r21600,l21600,xe">
                    <v:stroke joinstyle="miter"/>
                    <v:path gradientshapeok="t" o:connecttype="rect"/>
                  </v:shapetype>
                  <v:shape id="Надпись 2" o:spid="_x0000_s1026" type="#_x0000_t202" style="position:absolute;left:0;text-align:left;margin-left:0;margin-top:0;width:219.4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" stroked="f">
                    <v:textbox style="mso-fit-shape-to-text:t">
                      <w:txbxContent>
                        <w:p w14:paraId="1F93CE87" w14:textId="77777777" w:rsidR="00C5542B" w:rsidRDefault="00C5542B" w:rsidP="00C5542B">
                          <w:pPr>
                            <w:jc w:val="center"/>
                            <w:rPr>
                              <w:rFonts w:ascii="Proxima Nova Rg" w:hAnsi="Proxima Nova Rg" w:cs="Arial"/>
                              <w:b/>
                              <w:bCs/>
                              <w:noProof/>
                              <w:sz w:val="40"/>
                              <w:szCs w:val="28"/>
                              <w:lang w:val="ru"/>
                            </w:rPr>
                          </w:pPr>
                          <w:r w:rsidRPr="00C5542B">
                            <w:rPr>
                              <w:rFonts w:ascii="Proxima Nova Rg" w:hAnsi="Proxima Nova Rg" w:cs="Arial"/>
                              <w:b/>
                              <w:bCs/>
                              <w:noProof/>
                              <w:sz w:val="40"/>
                              <w:szCs w:val="28"/>
                              <w:lang w:val="ru"/>
                            </w:rPr>
                            <w:t>Гигиена</w:t>
                          </w:r>
                        </w:p>
                        <w:p w14:paraId="0466D382" w14:textId="77777777" w:rsidR="00C5542B" w:rsidRPr="00E325D8" w:rsidRDefault="00C5542B" w:rsidP="00C5542B">
                          <w:pPr>
                            <w:jc w:val="center"/>
                            <w:rPr>
                              <w:sz w:val="28"/>
                              <w:lang w:val="en-US"/>
                            </w:rPr>
                          </w:pPr>
                          <w:r w:rsidRPr="00C5542B">
                            <w:rPr>
                              <w:rFonts w:ascii="Proxima Nova Rg" w:hAnsi="Proxima Nova Rg" w:cs="Arial"/>
                              <w:noProof/>
                              <w:sz w:val="28"/>
                              <w:szCs w:val="20"/>
                              <w:lang w:val="en-US"/>
                            </w:rPr>
                            <w:t>BL_PRC-VSL-09-1309</w:t>
                          </w:r>
                        </w:p>
                      </w:txbxContent>
                    </v:textbox>
                    <w10:wrap type="square" anchorx="margin" anchory="margin"/>
                  </v:shape>
                </w:pict>
              </mc:Fallback>
            </mc:AlternateContent>
          </w:r>
          <w:bookmarkEnd w:id="2"/>
          <w:bookmarkEnd w:id="0"/>
        </w:p>
        <w:p w14:paraId="52151218" w14:textId="77777777" w:rsidR="0037336A" w:rsidRPr="00845D74" w:rsidRDefault="0037336A" w:rsidP="0037336A">
          <w:pPr>
            <w:jc w:val="left"/>
            <w:rPr>
              <w:rFonts w:ascii="Proxima Nova Rg" w:hAnsi="Proxima Nova Rg" w:cs="Arial"/>
              <w:b/>
              <w:noProof/>
              <w:sz w:val="32"/>
              <w:szCs w:val="32"/>
            </w:rPr>
          </w:pPr>
          <w:r w:rsidRPr="00845D74">
            <w:rPr>
              <w:rFonts w:ascii="Proxima Nova Rg" w:hAnsi="Proxima Nova Rg" w:cs="Arial"/>
              <w:b/>
              <w:bCs/>
              <w:noProof/>
              <w:sz w:val="32"/>
              <w:szCs w:val="32"/>
              <w:lang w:val="ru"/>
            </w:rPr>
            <w:br w:type="page"/>
          </w:r>
        </w:p>
      </w:sdtContent>
    </w:sdt>
    <w:p w14:paraId="0D63F717" w14:textId="77777777" w:rsidR="0037336A" w:rsidRPr="00845D74" w:rsidRDefault="0037336A" w:rsidP="0037336A">
      <w:pPr>
        <w:rPr>
          <w:rFonts w:ascii="Proxima Nova Rg" w:hAnsi="Proxima Nova Rg" w:cs="Arial"/>
          <w:b/>
          <w:noProof/>
          <w:sz w:val="32"/>
          <w:szCs w:val="32"/>
        </w:rPr>
      </w:pPr>
      <w:r w:rsidRPr="00845D74">
        <w:rPr>
          <w:rFonts w:ascii="Proxima Nova Rg" w:hAnsi="Proxima Nova Rg" w:cs="Arial"/>
          <w:b/>
          <w:bCs/>
          <w:noProof/>
          <w:sz w:val="32"/>
          <w:szCs w:val="32"/>
          <w:lang w:val="ru"/>
        </w:rPr>
        <w:lastRenderedPageBreak/>
        <w:t>Содержание</w:t>
      </w:r>
    </w:p>
    <w:p w14:paraId="4F0AF510" w14:textId="77777777" w:rsidR="0037336A" w:rsidRPr="00845D74" w:rsidRDefault="0037336A" w:rsidP="0037336A">
      <w:pPr>
        <w:rPr>
          <w:rFonts w:ascii="Proxima Nova Rg" w:hAnsi="Proxima Nova Rg" w:cs="Arial"/>
          <w:noProof/>
          <w:szCs w:val="32"/>
        </w:rPr>
      </w:pPr>
    </w:p>
    <w:bookmarkStart w:id="3" w:name="TOCPosition"/>
    <w:p w14:paraId="72683A21" w14:textId="77777777" w:rsidR="004A3D34" w:rsidRPr="00845D74" w:rsidRDefault="0037336A">
      <w:pPr>
        <w:pStyle w:val="11"/>
        <w:rPr>
          <w:rFonts w:ascii="Proxima Nova Rg" w:eastAsiaTheme="minorEastAsia" w:hAnsi="Proxima Nova Rg" w:cstheme="minorBidi"/>
          <w:b w:val="0"/>
          <w:sz w:val="22"/>
          <w:szCs w:val="22"/>
          <w:lang w:val="en-US"/>
        </w:rPr>
      </w:pPr>
      <w:r w:rsidRPr="00845D74">
        <w:rPr>
          <w:rFonts w:ascii="Proxima Nova Rg" w:hAnsi="Proxima Nova Rg" w:cs="Arial"/>
          <w:bCs/>
          <w:szCs w:val="32"/>
          <w:lang w:val="ru"/>
        </w:rPr>
        <w:fldChar w:fldCharType="begin"/>
      </w:r>
      <w:r w:rsidRPr="00845D74">
        <w:rPr>
          <w:rFonts w:ascii="Proxima Nova Rg" w:hAnsi="Proxima Nova Rg" w:cs="Arial"/>
          <w:szCs w:val="32"/>
        </w:rPr>
        <w:instrText xml:space="preserve"> TOC \o "1-4" \h \z \u </w:instrText>
      </w:r>
      <w:r w:rsidRPr="00845D74">
        <w:rPr>
          <w:rFonts w:ascii="Proxima Nova Rg" w:hAnsi="Proxima Nova Rg" w:cs="Arial"/>
          <w:szCs w:val="32"/>
        </w:rPr>
        <w:fldChar w:fldCharType="separate"/>
      </w:r>
      <w:hyperlink w:anchor="_Toc182493061" w:history="1">
        <w:r w:rsidR="004A3D34" w:rsidRPr="00845D74">
          <w:rPr>
            <w:rStyle w:val="ab"/>
            <w:rFonts w:ascii="Proxima Nova Rg" w:hAnsi="Proxima Nova Rg"/>
          </w:rPr>
          <w:t>1</w:t>
        </w:r>
        <w:r w:rsidR="004A3D34" w:rsidRPr="00845D74">
          <w:rPr>
            <w:rFonts w:ascii="Proxima Nova Rg" w:eastAsiaTheme="minorEastAsia" w:hAnsi="Proxima Nova Rg" w:cstheme="minorBidi"/>
            <w:b w:val="0"/>
            <w:sz w:val="22"/>
            <w:szCs w:val="22"/>
            <w:lang w:val="en-US"/>
          </w:rPr>
          <w:tab/>
        </w:r>
        <w:r w:rsidR="004A3D34" w:rsidRPr="00845D74">
          <w:rPr>
            <w:rStyle w:val="ab"/>
            <w:rFonts w:ascii="Proxima Nova Rg" w:hAnsi="Proxima Nova Rg"/>
            <w:lang w:val="ru"/>
          </w:rPr>
          <w:t>Назначение</w:t>
        </w:r>
        <w:r w:rsidR="004A3D34" w:rsidRPr="00845D74">
          <w:rPr>
            <w:rFonts w:ascii="Proxima Nova Rg" w:hAnsi="Proxima Nova Rg"/>
            <w:webHidden/>
          </w:rPr>
          <w:tab/>
        </w:r>
        <w:r w:rsidR="004A3D34" w:rsidRPr="00845D74">
          <w:rPr>
            <w:rFonts w:ascii="Proxima Nova Rg" w:hAnsi="Proxima Nova Rg"/>
            <w:webHidden/>
          </w:rPr>
          <w:fldChar w:fldCharType="begin"/>
        </w:r>
        <w:r w:rsidR="004A3D34" w:rsidRPr="00845D74">
          <w:rPr>
            <w:rFonts w:ascii="Proxima Nova Rg" w:hAnsi="Proxima Nova Rg"/>
            <w:webHidden/>
          </w:rPr>
          <w:instrText xml:space="preserve"> PAGEREF _Toc182493061 \h </w:instrText>
        </w:r>
        <w:r w:rsidR="004A3D34" w:rsidRPr="00845D74">
          <w:rPr>
            <w:rFonts w:ascii="Proxima Nova Rg" w:hAnsi="Proxima Nova Rg"/>
            <w:webHidden/>
          </w:rPr>
        </w:r>
        <w:r w:rsidR="004A3D34" w:rsidRPr="00845D74">
          <w:rPr>
            <w:rFonts w:ascii="Proxima Nova Rg" w:hAnsi="Proxima Nova Rg"/>
            <w:webHidden/>
          </w:rPr>
          <w:fldChar w:fldCharType="separate"/>
        </w:r>
        <w:r w:rsidR="004A3D34" w:rsidRPr="00845D74">
          <w:rPr>
            <w:rFonts w:ascii="Proxima Nova Rg" w:hAnsi="Proxima Nova Rg"/>
            <w:webHidden/>
          </w:rPr>
          <w:t>2</w:t>
        </w:r>
        <w:r w:rsidR="004A3D34" w:rsidRPr="00845D74">
          <w:rPr>
            <w:rFonts w:ascii="Proxima Nova Rg" w:hAnsi="Proxima Nova Rg"/>
            <w:webHidden/>
          </w:rPr>
          <w:fldChar w:fldCharType="end"/>
        </w:r>
      </w:hyperlink>
    </w:p>
    <w:p w14:paraId="238B0398" w14:textId="77777777" w:rsidR="004A3D34" w:rsidRPr="00845D74" w:rsidRDefault="004A3D34">
      <w:pPr>
        <w:pStyle w:val="11"/>
        <w:rPr>
          <w:rFonts w:ascii="Proxima Nova Rg" w:eastAsiaTheme="minorEastAsia" w:hAnsi="Proxima Nova Rg" w:cstheme="minorBidi"/>
          <w:b w:val="0"/>
          <w:sz w:val="22"/>
          <w:szCs w:val="22"/>
          <w:lang w:val="en-US"/>
        </w:rPr>
      </w:pPr>
      <w:hyperlink w:anchor="_Toc182493062" w:history="1">
        <w:r w:rsidRPr="00845D74">
          <w:rPr>
            <w:rStyle w:val="ab"/>
            <w:rFonts w:ascii="Proxima Nova Rg" w:hAnsi="Proxima Nova Rg"/>
          </w:rPr>
          <w:t>2</w:t>
        </w:r>
        <w:r w:rsidRPr="00845D74">
          <w:rPr>
            <w:rFonts w:ascii="Proxima Nova Rg" w:eastAsiaTheme="minorEastAsia" w:hAnsi="Proxima Nova Rg" w:cstheme="minorBidi"/>
            <w:b w:val="0"/>
            <w:sz w:val="22"/>
            <w:szCs w:val="22"/>
            <w:lang w:val="en-US"/>
          </w:rPr>
          <w:tab/>
        </w:r>
        <w:r w:rsidRPr="00845D74">
          <w:rPr>
            <w:rStyle w:val="ab"/>
            <w:rFonts w:ascii="Proxima Nova Rg" w:hAnsi="Proxima Nova Rg"/>
            <w:lang w:val="ru"/>
          </w:rPr>
          <w:t>Область применения документа</w:t>
        </w:r>
        <w:r w:rsidRPr="00845D74">
          <w:rPr>
            <w:rFonts w:ascii="Proxima Nova Rg" w:hAnsi="Proxima Nova Rg"/>
            <w:webHidden/>
          </w:rPr>
          <w:tab/>
        </w:r>
        <w:r w:rsidRPr="00845D74">
          <w:rPr>
            <w:rFonts w:ascii="Proxima Nova Rg" w:hAnsi="Proxima Nova Rg"/>
            <w:webHidden/>
          </w:rPr>
          <w:fldChar w:fldCharType="begin"/>
        </w:r>
        <w:r w:rsidRPr="00845D74">
          <w:rPr>
            <w:rFonts w:ascii="Proxima Nova Rg" w:hAnsi="Proxima Nova Rg"/>
            <w:webHidden/>
          </w:rPr>
          <w:instrText xml:space="preserve"> PAGEREF _Toc182493062 \h </w:instrText>
        </w:r>
        <w:r w:rsidRPr="00845D74">
          <w:rPr>
            <w:rFonts w:ascii="Proxima Nova Rg" w:hAnsi="Proxima Nova Rg"/>
            <w:webHidden/>
          </w:rPr>
        </w:r>
        <w:r w:rsidRPr="00845D74">
          <w:rPr>
            <w:rFonts w:ascii="Proxima Nova Rg" w:hAnsi="Proxima Nova Rg"/>
            <w:webHidden/>
          </w:rPr>
          <w:fldChar w:fldCharType="separate"/>
        </w:r>
        <w:r w:rsidRPr="00845D74">
          <w:rPr>
            <w:rFonts w:ascii="Proxima Nova Rg" w:hAnsi="Proxima Nova Rg"/>
            <w:webHidden/>
          </w:rPr>
          <w:t>2</w:t>
        </w:r>
        <w:r w:rsidRPr="00845D74">
          <w:rPr>
            <w:rFonts w:ascii="Proxima Nova Rg" w:hAnsi="Proxima Nova Rg"/>
            <w:webHidden/>
          </w:rPr>
          <w:fldChar w:fldCharType="end"/>
        </w:r>
      </w:hyperlink>
    </w:p>
    <w:p w14:paraId="27159E96" w14:textId="77777777" w:rsidR="004A3D34" w:rsidRPr="00845D74" w:rsidRDefault="004A3D34">
      <w:pPr>
        <w:pStyle w:val="11"/>
        <w:rPr>
          <w:rFonts w:ascii="Proxima Nova Rg" w:eastAsiaTheme="minorEastAsia" w:hAnsi="Proxima Nova Rg" w:cstheme="minorBidi"/>
          <w:b w:val="0"/>
          <w:sz w:val="22"/>
          <w:szCs w:val="22"/>
          <w:lang w:val="en-US"/>
        </w:rPr>
      </w:pPr>
      <w:hyperlink w:anchor="_Toc182493063" w:history="1">
        <w:r w:rsidRPr="00845D74">
          <w:rPr>
            <w:rStyle w:val="ab"/>
            <w:rFonts w:ascii="Proxima Nova Rg" w:hAnsi="Proxima Nova Rg"/>
          </w:rPr>
          <w:t>3</w:t>
        </w:r>
        <w:r w:rsidRPr="00845D74">
          <w:rPr>
            <w:rFonts w:ascii="Proxima Nova Rg" w:eastAsiaTheme="minorEastAsia" w:hAnsi="Proxima Nova Rg" w:cstheme="minorBidi"/>
            <w:b w:val="0"/>
            <w:sz w:val="22"/>
            <w:szCs w:val="22"/>
            <w:lang w:val="en-US"/>
          </w:rPr>
          <w:tab/>
        </w:r>
        <w:r w:rsidRPr="00845D74">
          <w:rPr>
            <w:rStyle w:val="ab"/>
            <w:rFonts w:ascii="Proxima Nova Rg" w:hAnsi="Proxima Nova Rg"/>
            <w:lang w:val="ru"/>
          </w:rPr>
          <w:t>Ответственность, полномочия и подотчетность</w:t>
        </w:r>
        <w:r w:rsidRPr="00845D74">
          <w:rPr>
            <w:rFonts w:ascii="Proxima Nova Rg" w:hAnsi="Proxima Nova Rg"/>
            <w:webHidden/>
          </w:rPr>
          <w:tab/>
        </w:r>
        <w:r w:rsidRPr="00845D74">
          <w:rPr>
            <w:rFonts w:ascii="Proxima Nova Rg" w:hAnsi="Proxima Nova Rg"/>
            <w:webHidden/>
          </w:rPr>
          <w:fldChar w:fldCharType="begin"/>
        </w:r>
        <w:r w:rsidRPr="00845D74">
          <w:rPr>
            <w:rFonts w:ascii="Proxima Nova Rg" w:hAnsi="Proxima Nova Rg"/>
            <w:webHidden/>
          </w:rPr>
          <w:instrText xml:space="preserve"> PAGEREF _Toc182493063 \h </w:instrText>
        </w:r>
        <w:r w:rsidRPr="00845D74">
          <w:rPr>
            <w:rFonts w:ascii="Proxima Nova Rg" w:hAnsi="Proxima Nova Rg"/>
            <w:webHidden/>
          </w:rPr>
        </w:r>
        <w:r w:rsidRPr="00845D74">
          <w:rPr>
            <w:rFonts w:ascii="Proxima Nova Rg" w:hAnsi="Proxima Nova Rg"/>
            <w:webHidden/>
          </w:rPr>
          <w:fldChar w:fldCharType="separate"/>
        </w:r>
        <w:r w:rsidRPr="00845D74">
          <w:rPr>
            <w:rFonts w:ascii="Proxima Nova Rg" w:hAnsi="Proxima Nova Rg"/>
            <w:webHidden/>
          </w:rPr>
          <w:t>2</w:t>
        </w:r>
        <w:r w:rsidRPr="00845D74">
          <w:rPr>
            <w:rFonts w:ascii="Proxima Nova Rg" w:hAnsi="Proxima Nova Rg"/>
            <w:webHidden/>
          </w:rPr>
          <w:fldChar w:fldCharType="end"/>
        </w:r>
      </w:hyperlink>
    </w:p>
    <w:p w14:paraId="03719519" w14:textId="77777777" w:rsidR="004A3D34" w:rsidRPr="00845D74" w:rsidRDefault="004A3D34">
      <w:pPr>
        <w:pStyle w:val="11"/>
        <w:rPr>
          <w:rFonts w:ascii="Proxima Nova Rg" w:eastAsiaTheme="minorEastAsia" w:hAnsi="Proxima Nova Rg" w:cstheme="minorBidi"/>
          <w:b w:val="0"/>
          <w:sz w:val="22"/>
          <w:szCs w:val="22"/>
          <w:lang w:val="en-US"/>
        </w:rPr>
      </w:pPr>
      <w:hyperlink w:anchor="_Toc182493064" w:history="1">
        <w:r w:rsidRPr="00845D74">
          <w:rPr>
            <w:rStyle w:val="ab"/>
            <w:rFonts w:ascii="Proxima Nova Rg" w:hAnsi="Proxima Nova Rg"/>
          </w:rPr>
          <w:t>4</w:t>
        </w:r>
        <w:r w:rsidRPr="00845D74">
          <w:rPr>
            <w:rFonts w:ascii="Proxima Nova Rg" w:eastAsiaTheme="minorEastAsia" w:hAnsi="Proxima Nova Rg" w:cstheme="minorBidi"/>
            <w:b w:val="0"/>
            <w:sz w:val="22"/>
            <w:szCs w:val="22"/>
            <w:lang w:val="en-US"/>
          </w:rPr>
          <w:tab/>
        </w:r>
        <w:r w:rsidRPr="00845D74">
          <w:rPr>
            <w:rStyle w:val="ab"/>
            <w:rFonts w:ascii="Proxima Nova Rg" w:hAnsi="Proxima Nova Rg"/>
            <w:lang w:val="ru"/>
          </w:rPr>
          <w:t>Описание</w:t>
        </w:r>
        <w:r w:rsidRPr="00845D74">
          <w:rPr>
            <w:rFonts w:ascii="Proxima Nova Rg" w:hAnsi="Proxima Nova Rg"/>
            <w:webHidden/>
          </w:rPr>
          <w:tab/>
        </w:r>
        <w:r w:rsidRPr="00845D74">
          <w:rPr>
            <w:rFonts w:ascii="Proxima Nova Rg" w:hAnsi="Proxima Nova Rg"/>
            <w:webHidden/>
          </w:rPr>
          <w:fldChar w:fldCharType="begin"/>
        </w:r>
        <w:r w:rsidRPr="00845D74">
          <w:rPr>
            <w:rFonts w:ascii="Proxima Nova Rg" w:hAnsi="Proxima Nova Rg"/>
            <w:webHidden/>
          </w:rPr>
          <w:instrText xml:space="preserve"> PAGEREF _Toc182493064 \h </w:instrText>
        </w:r>
        <w:r w:rsidRPr="00845D74">
          <w:rPr>
            <w:rFonts w:ascii="Proxima Nova Rg" w:hAnsi="Proxima Nova Rg"/>
            <w:webHidden/>
          </w:rPr>
        </w:r>
        <w:r w:rsidRPr="00845D74">
          <w:rPr>
            <w:rFonts w:ascii="Proxima Nova Rg" w:hAnsi="Proxima Nova Rg"/>
            <w:webHidden/>
          </w:rPr>
          <w:fldChar w:fldCharType="separate"/>
        </w:r>
        <w:r w:rsidRPr="00845D74">
          <w:rPr>
            <w:rFonts w:ascii="Proxima Nova Rg" w:hAnsi="Proxima Nova Rg"/>
            <w:webHidden/>
          </w:rPr>
          <w:t>3</w:t>
        </w:r>
        <w:r w:rsidRPr="00845D74">
          <w:rPr>
            <w:rFonts w:ascii="Proxima Nova Rg" w:hAnsi="Proxima Nova Rg"/>
            <w:webHidden/>
          </w:rPr>
          <w:fldChar w:fldCharType="end"/>
        </w:r>
      </w:hyperlink>
    </w:p>
    <w:p w14:paraId="377180D4"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65" w:history="1">
        <w:r w:rsidRPr="00845D74">
          <w:rPr>
            <w:rStyle w:val="ab"/>
            <w:rFonts w:ascii="Proxima Nova Rg" w:hAnsi="Proxima Nova Rg"/>
            <w:noProof/>
            <w:lang w:val="ru-RU"/>
          </w:rPr>
          <w:t>4.1</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Работа на камбузе, в кладовых и прочих местах хранения и приема пищи</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_Toc182493065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3</w:t>
        </w:r>
        <w:r w:rsidRPr="00845D74">
          <w:rPr>
            <w:rFonts w:ascii="Proxima Nova Rg" w:hAnsi="Proxima Nova Rg"/>
            <w:noProof/>
            <w:webHidden/>
          </w:rPr>
          <w:fldChar w:fldCharType="end"/>
        </w:r>
      </w:hyperlink>
    </w:p>
    <w:p w14:paraId="186806F5" w14:textId="77777777" w:rsidR="004A3D34" w:rsidRPr="00845D74" w:rsidRDefault="004A3D34">
      <w:pPr>
        <w:pStyle w:val="31"/>
        <w:rPr>
          <w:rFonts w:ascii="Proxima Nova Rg" w:eastAsiaTheme="minorEastAsia" w:hAnsi="Proxima Nova Rg" w:cstheme="minorBidi"/>
          <w:noProof/>
          <w:sz w:val="22"/>
          <w:szCs w:val="22"/>
          <w:lang w:val="en-US"/>
        </w:rPr>
      </w:pPr>
      <w:hyperlink w:anchor="_Toc182493066" w:history="1">
        <w:r w:rsidRPr="00845D74">
          <w:rPr>
            <w:rStyle w:val="ab"/>
            <w:rFonts w:ascii="Proxima Nova Rg" w:hAnsi="Proxima Nova Rg"/>
            <w:noProof/>
          </w:rPr>
          <w:t>4.1.1</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Пожароопасность на камбузе</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_Toc182493066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4</w:t>
        </w:r>
        <w:r w:rsidRPr="00845D74">
          <w:rPr>
            <w:rFonts w:ascii="Proxima Nova Rg" w:hAnsi="Proxima Nova Rg"/>
            <w:noProof/>
            <w:webHidden/>
          </w:rPr>
          <w:fldChar w:fldCharType="end"/>
        </w:r>
      </w:hyperlink>
    </w:p>
    <w:p w14:paraId="69DF927C"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67" w:history="1">
        <w:r w:rsidRPr="00845D74">
          <w:rPr>
            <w:rStyle w:val="ab"/>
            <w:rFonts w:ascii="Proxima Nova Rg" w:hAnsi="Proxima Nova Rg"/>
            <w:noProof/>
            <w:lang w:val="ru-RU"/>
          </w:rPr>
          <w:t>4.2</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Зоны приготовления и хранения пищевых продуктов</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_Toc182493067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4</w:t>
        </w:r>
        <w:r w:rsidRPr="00845D74">
          <w:rPr>
            <w:rFonts w:ascii="Proxima Nova Rg" w:hAnsi="Proxima Nova Rg"/>
            <w:noProof/>
            <w:webHidden/>
          </w:rPr>
          <w:fldChar w:fldCharType="end"/>
        </w:r>
      </w:hyperlink>
    </w:p>
    <w:p w14:paraId="410382B4"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68" w:history="1">
        <w:r w:rsidRPr="00845D74">
          <w:rPr>
            <w:rStyle w:val="ab"/>
            <w:rFonts w:ascii="Proxima Nova Rg" w:hAnsi="Proxima Nova Rg"/>
            <w:noProof/>
          </w:rPr>
          <w:t>4.3</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Холодильные камеры и кладовые</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_Toc182493068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4</w:t>
        </w:r>
        <w:r w:rsidRPr="00845D74">
          <w:rPr>
            <w:rFonts w:ascii="Proxima Nova Rg" w:hAnsi="Proxima Nova Rg"/>
            <w:noProof/>
            <w:webHidden/>
          </w:rPr>
          <w:fldChar w:fldCharType="end"/>
        </w:r>
      </w:hyperlink>
    </w:p>
    <w:p w14:paraId="3EB9FD32"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69" w:history="1">
        <w:r w:rsidRPr="00845D74">
          <w:rPr>
            <w:rStyle w:val="ab"/>
            <w:rFonts w:ascii="Proxima Nova Rg" w:hAnsi="Proxima Nova Rg"/>
            <w:noProof/>
          </w:rPr>
          <w:t>4.4</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Жилые помещения</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_Toc182493069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5</w:t>
        </w:r>
        <w:r w:rsidRPr="00845D74">
          <w:rPr>
            <w:rFonts w:ascii="Proxima Nova Rg" w:hAnsi="Proxima Nova Rg"/>
            <w:noProof/>
            <w:webHidden/>
          </w:rPr>
          <w:fldChar w:fldCharType="end"/>
        </w:r>
      </w:hyperlink>
    </w:p>
    <w:p w14:paraId="00333DC9"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70" w:history="1">
        <w:r w:rsidRPr="00845D74">
          <w:rPr>
            <w:rStyle w:val="ab"/>
            <w:rFonts w:ascii="Proxima Nova Rg" w:hAnsi="Proxima Nova Rg"/>
            <w:noProof/>
          </w:rPr>
          <w:t>4.5</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Прачечная и просушка одежды</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_Toc182493070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5</w:t>
        </w:r>
        <w:r w:rsidRPr="00845D74">
          <w:rPr>
            <w:rFonts w:ascii="Proxima Nova Rg" w:hAnsi="Proxima Nova Rg"/>
            <w:noProof/>
            <w:webHidden/>
          </w:rPr>
          <w:fldChar w:fldCharType="end"/>
        </w:r>
      </w:hyperlink>
    </w:p>
    <w:p w14:paraId="48D5FA99"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71" w:history="1">
        <w:r w:rsidRPr="00845D74">
          <w:rPr>
            <w:rStyle w:val="ab"/>
            <w:rFonts w:ascii="Proxima Nova Rg" w:hAnsi="Proxima Nova Rg"/>
            <w:noProof/>
          </w:rPr>
          <w:t>4.6</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Безопасность продовольствия и водоснабжения</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_Toc182493071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6</w:t>
        </w:r>
        <w:r w:rsidRPr="00845D74">
          <w:rPr>
            <w:rFonts w:ascii="Proxima Nova Rg" w:hAnsi="Proxima Nova Rg"/>
            <w:noProof/>
            <w:webHidden/>
          </w:rPr>
          <w:fldChar w:fldCharType="end"/>
        </w:r>
      </w:hyperlink>
    </w:p>
    <w:p w14:paraId="53FB8A5C"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72" w:history="1">
        <w:r w:rsidRPr="00845D74">
          <w:rPr>
            <w:rStyle w:val="ab"/>
            <w:rFonts w:ascii="Proxima Nova Rg" w:hAnsi="Proxima Nova Rg"/>
            <w:noProof/>
          </w:rPr>
          <w:t>4.7</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Питьевая вода</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_Toc182493072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6</w:t>
        </w:r>
        <w:r w:rsidRPr="00845D74">
          <w:rPr>
            <w:rFonts w:ascii="Proxima Nova Rg" w:hAnsi="Proxima Nova Rg"/>
            <w:noProof/>
            <w:webHidden/>
          </w:rPr>
          <w:fldChar w:fldCharType="end"/>
        </w:r>
      </w:hyperlink>
    </w:p>
    <w:p w14:paraId="73F7DE49" w14:textId="77777777" w:rsidR="004A3D34" w:rsidRPr="00845D74" w:rsidRDefault="004A3D34">
      <w:pPr>
        <w:pStyle w:val="31"/>
        <w:rPr>
          <w:rFonts w:ascii="Proxima Nova Rg" w:eastAsiaTheme="minorEastAsia" w:hAnsi="Proxima Nova Rg" w:cstheme="minorBidi"/>
          <w:noProof/>
          <w:sz w:val="22"/>
          <w:szCs w:val="22"/>
          <w:lang w:val="en-US"/>
        </w:rPr>
      </w:pPr>
      <w:hyperlink w:anchor="_Toc182493073" w:history="1">
        <w:r w:rsidRPr="00845D74">
          <w:rPr>
            <w:rStyle w:val="ab"/>
            <w:rFonts w:ascii="Proxima Nova Rg" w:hAnsi="Proxima Nova Rg"/>
            <w:noProof/>
          </w:rPr>
          <w:t>4.7.1</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Выявление и оценка источников риска</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_Toc182493073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7</w:t>
        </w:r>
        <w:r w:rsidRPr="00845D74">
          <w:rPr>
            <w:rFonts w:ascii="Proxima Nova Rg" w:hAnsi="Proxima Nova Rg"/>
            <w:noProof/>
            <w:webHidden/>
          </w:rPr>
          <w:fldChar w:fldCharType="end"/>
        </w:r>
      </w:hyperlink>
    </w:p>
    <w:p w14:paraId="071781D2" w14:textId="77777777" w:rsidR="004A3D34" w:rsidRPr="00845D74" w:rsidRDefault="004A3D34">
      <w:pPr>
        <w:pStyle w:val="31"/>
        <w:rPr>
          <w:rFonts w:ascii="Proxima Nova Rg" w:eastAsiaTheme="minorEastAsia" w:hAnsi="Proxima Nova Rg" w:cstheme="minorBidi"/>
          <w:noProof/>
          <w:sz w:val="22"/>
          <w:szCs w:val="22"/>
          <w:lang w:val="en-US"/>
        </w:rPr>
      </w:pPr>
      <w:hyperlink w:anchor="_Toc182493074" w:history="1">
        <w:r w:rsidRPr="00845D74">
          <w:rPr>
            <w:rStyle w:val="ab"/>
            <w:rFonts w:ascii="Proxima Nova Rg" w:hAnsi="Proxima Nova Rg"/>
            <w:noProof/>
          </w:rPr>
          <w:t>4.7.2</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Установка подачи теплой воды</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_Toc182493074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7</w:t>
        </w:r>
        <w:r w:rsidRPr="00845D74">
          <w:rPr>
            <w:rFonts w:ascii="Proxima Nova Rg" w:hAnsi="Proxima Nova Rg"/>
            <w:noProof/>
            <w:webHidden/>
          </w:rPr>
          <w:fldChar w:fldCharType="end"/>
        </w:r>
      </w:hyperlink>
    </w:p>
    <w:p w14:paraId="2BDC0CF6" w14:textId="77777777" w:rsidR="004A3D34" w:rsidRPr="00845D74" w:rsidRDefault="004A3D34">
      <w:pPr>
        <w:pStyle w:val="31"/>
        <w:rPr>
          <w:rFonts w:ascii="Proxima Nova Rg" w:eastAsiaTheme="minorEastAsia" w:hAnsi="Proxima Nova Rg" w:cstheme="minorBidi"/>
          <w:noProof/>
          <w:sz w:val="22"/>
          <w:szCs w:val="22"/>
          <w:lang w:val="en-US"/>
        </w:rPr>
      </w:pPr>
      <w:hyperlink w:anchor="_Toc182493075" w:history="1">
        <w:r w:rsidRPr="00845D74">
          <w:rPr>
            <w:rStyle w:val="ab"/>
            <w:rFonts w:ascii="Proxima Nova Rg" w:hAnsi="Proxima Nova Rg"/>
            <w:noProof/>
          </w:rPr>
          <w:t>4.7.3</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Установка подачи холодной воды</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_Toc182493075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7</w:t>
        </w:r>
        <w:r w:rsidRPr="00845D74">
          <w:rPr>
            <w:rFonts w:ascii="Proxima Nova Rg" w:hAnsi="Proxima Nova Rg"/>
            <w:noProof/>
            <w:webHidden/>
          </w:rPr>
          <w:fldChar w:fldCharType="end"/>
        </w:r>
      </w:hyperlink>
    </w:p>
    <w:p w14:paraId="33EA11A2" w14:textId="77777777" w:rsidR="004A3D34" w:rsidRPr="00845D74" w:rsidRDefault="004A3D34">
      <w:pPr>
        <w:pStyle w:val="31"/>
        <w:rPr>
          <w:rFonts w:ascii="Proxima Nova Rg" w:eastAsiaTheme="minorEastAsia" w:hAnsi="Proxima Nova Rg" w:cstheme="minorBidi"/>
          <w:noProof/>
          <w:sz w:val="22"/>
          <w:szCs w:val="22"/>
          <w:lang w:val="en-US"/>
        </w:rPr>
      </w:pPr>
      <w:hyperlink w:anchor="_Toc182493076" w:history="1">
        <w:r w:rsidRPr="00845D74">
          <w:rPr>
            <w:rStyle w:val="ab"/>
            <w:rFonts w:ascii="Proxima Nova Rg" w:hAnsi="Proxima Nova Rg"/>
            <w:noProof/>
          </w:rPr>
          <w:t>4.7.4</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Оптимизация системы</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_Toc182493076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8</w:t>
        </w:r>
        <w:r w:rsidRPr="00845D74">
          <w:rPr>
            <w:rFonts w:ascii="Proxima Nova Rg" w:hAnsi="Proxima Nova Rg"/>
            <w:noProof/>
            <w:webHidden/>
          </w:rPr>
          <w:fldChar w:fldCharType="end"/>
        </w:r>
      </w:hyperlink>
    </w:p>
    <w:p w14:paraId="35B34CA4" w14:textId="77777777" w:rsidR="004A3D34" w:rsidRPr="00845D74" w:rsidRDefault="004A3D34">
      <w:pPr>
        <w:pStyle w:val="31"/>
        <w:rPr>
          <w:rFonts w:ascii="Proxima Nova Rg" w:eastAsiaTheme="minorEastAsia" w:hAnsi="Proxima Nova Rg" w:cstheme="minorBidi"/>
          <w:noProof/>
          <w:sz w:val="22"/>
          <w:szCs w:val="22"/>
          <w:lang w:val="en-US"/>
        </w:rPr>
      </w:pPr>
      <w:hyperlink w:anchor="_Toc182493077" w:history="1">
        <w:r w:rsidRPr="00845D74">
          <w:rPr>
            <w:rStyle w:val="ab"/>
            <w:rFonts w:ascii="Proxima Nova Rg" w:hAnsi="Proxima Nova Rg"/>
            <w:noProof/>
          </w:rPr>
          <w:t>4.7.5</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Зоны риска</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_Toc182493077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8</w:t>
        </w:r>
        <w:r w:rsidRPr="00845D74">
          <w:rPr>
            <w:rFonts w:ascii="Proxima Nova Rg" w:hAnsi="Proxima Nova Rg"/>
            <w:noProof/>
            <w:webHidden/>
          </w:rPr>
          <w:fldChar w:fldCharType="end"/>
        </w:r>
      </w:hyperlink>
    </w:p>
    <w:p w14:paraId="3A9012C9" w14:textId="77777777" w:rsidR="004A3D34" w:rsidRPr="00845D74" w:rsidRDefault="004A3D34">
      <w:pPr>
        <w:pStyle w:val="31"/>
        <w:rPr>
          <w:rFonts w:ascii="Proxima Nova Rg" w:eastAsiaTheme="minorEastAsia" w:hAnsi="Proxima Nova Rg" w:cstheme="minorBidi"/>
          <w:noProof/>
          <w:sz w:val="22"/>
          <w:szCs w:val="22"/>
          <w:lang w:val="en-US"/>
        </w:rPr>
      </w:pPr>
      <w:hyperlink w:anchor="_Toc182493078" w:history="1">
        <w:r w:rsidRPr="00845D74">
          <w:rPr>
            <w:rStyle w:val="ab"/>
            <w:rFonts w:ascii="Proxima Nova Rg" w:hAnsi="Proxima Nova Rg"/>
            <w:noProof/>
          </w:rPr>
          <w:t>4.7.6</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Управление рисками</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_Toc182493078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10</w:t>
        </w:r>
        <w:r w:rsidRPr="00845D74">
          <w:rPr>
            <w:rFonts w:ascii="Proxima Nova Rg" w:hAnsi="Proxima Nova Rg"/>
            <w:noProof/>
            <w:webHidden/>
          </w:rPr>
          <w:fldChar w:fldCharType="end"/>
        </w:r>
      </w:hyperlink>
    </w:p>
    <w:p w14:paraId="442D6F61"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79" w:history="1">
        <w:r w:rsidRPr="00845D74">
          <w:rPr>
            <w:rStyle w:val="ab"/>
            <w:rFonts w:ascii="Proxima Nova Rg" w:hAnsi="Proxima Nova Rg"/>
            <w:noProof/>
            <w:lang w:val="ru-RU"/>
          </w:rPr>
          <w:t>4.8</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Проверки по охране труда и технике безопасности</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_Toc182493079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10</w:t>
        </w:r>
        <w:r w:rsidRPr="00845D74">
          <w:rPr>
            <w:rFonts w:ascii="Proxima Nova Rg" w:hAnsi="Proxima Nova Rg"/>
            <w:noProof/>
            <w:webHidden/>
          </w:rPr>
          <w:fldChar w:fldCharType="end"/>
        </w:r>
      </w:hyperlink>
    </w:p>
    <w:p w14:paraId="1E16A539" w14:textId="77777777" w:rsidR="004A3D34" w:rsidRPr="00845D74" w:rsidRDefault="004A3D34">
      <w:pPr>
        <w:pStyle w:val="21"/>
        <w:rPr>
          <w:rFonts w:ascii="Proxima Nova Rg" w:eastAsiaTheme="minorEastAsia" w:hAnsi="Proxima Nova Rg" w:cstheme="minorBidi"/>
          <w:noProof/>
          <w:sz w:val="22"/>
          <w:szCs w:val="22"/>
          <w:lang w:val="en-US"/>
        </w:rPr>
      </w:pPr>
      <w:hyperlink w:anchor="_Toc182493080" w:history="1">
        <w:r w:rsidRPr="00845D74">
          <w:rPr>
            <w:rStyle w:val="ab"/>
            <w:rFonts w:ascii="Proxima Nova Rg" w:hAnsi="Proxima Nova Rg"/>
            <w:noProof/>
            <w:lang w:val="ru-RU"/>
          </w:rPr>
          <w:t>4.9</w:t>
        </w:r>
        <w:r w:rsidRPr="00845D74">
          <w:rPr>
            <w:rFonts w:ascii="Proxima Nova Rg" w:eastAsiaTheme="minorEastAsia" w:hAnsi="Proxima Nova Rg" w:cstheme="minorBidi"/>
            <w:noProof/>
            <w:sz w:val="22"/>
            <w:szCs w:val="22"/>
            <w:lang w:val="en-US"/>
          </w:rPr>
          <w:tab/>
        </w:r>
        <w:r w:rsidRPr="00845D74">
          <w:rPr>
            <w:rStyle w:val="ab"/>
            <w:rFonts w:ascii="Proxima Nova Rg" w:hAnsi="Proxima Nova Rg"/>
            <w:noProof/>
            <w:lang w:val="ru"/>
          </w:rPr>
          <w:t>Проверки по охране труда и технике безопасности</w:t>
        </w:r>
        <w:r w:rsidRPr="00845D74">
          <w:rPr>
            <w:rFonts w:ascii="Proxima Nova Rg" w:hAnsi="Proxima Nova Rg"/>
            <w:noProof/>
            <w:webHidden/>
          </w:rPr>
          <w:tab/>
        </w:r>
        <w:r w:rsidRPr="00845D74">
          <w:rPr>
            <w:rFonts w:ascii="Proxima Nova Rg" w:hAnsi="Proxima Nova Rg"/>
            <w:noProof/>
            <w:webHidden/>
          </w:rPr>
          <w:fldChar w:fldCharType="begin"/>
        </w:r>
        <w:r w:rsidRPr="00845D74">
          <w:rPr>
            <w:rFonts w:ascii="Proxima Nova Rg" w:hAnsi="Proxima Nova Rg"/>
            <w:noProof/>
            <w:webHidden/>
          </w:rPr>
          <w:instrText xml:space="preserve"> PAGEREF _Toc182493080 \h </w:instrText>
        </w:r>
        <w:r w:rsidRPr="00845D74">
          <w:rPr>
            <w:rFonts w:ascii="Proxima Nova Rg" w:hAnsi="Proxima Nova Rg"/>
            <w:noProof/>
            <w:webHidden/>
          </w:rPr>
        </w:r>
        <w:r w:rsidRPr="00845D74">
          <w:rPr>
            <w:rFonts w:ascii="Proxima Nova Rg" w:hAnsi="Proxima Nova Rg"/>
            <w:noProof/>
            <w:webHidden/>
          </w:rPr>
          <w:fldChar w:fldCharType="separate"/>
        </w:r>
        <w:r w:rsidRPr="00845D74">
          <w:rPr>
            <w:rFonts w:ascii="Proxima Nova Rg" w:hAnsi="Proxima Nova Rg"/>
            <w:noProof/>
            <w:webHidden/>
          </w:rPr>
          <w:t>10</w:t>
        </w:r>
        <w:r w:rsidRPr="00845D74">
          <w:rPr>
            <w:rFonts w:ascii="Proxima Nova Rg" w:hAnsi="Proxima Nova Rg"/>
            <w:noProof/>
            <w:webHidden/>
          </w:rPr>
          <w:fldChar w:fldCharType="end"/>
        </w:r>
      </w:hyperlink>
    </w:p>
    <w:p w14:paraId="65CD2C09" w14:textId="77777777" w:rsidR="004A3D34" w:rsidRPr="00845D74" w:rsidRDefault="004A3D34">
      <w:pPr>
        <w:pStyle w:val="11"/>
        <w:rPr>
          <w:rFonts w:ascii="Proxima Nova Rg" w:eastAsiaTheme="minorEastAsia" w:hAnsi="Proxima Nova Rg" w:cstheme="minorBidi"/>
          <w:b w:val="0"/>
          <w:sz w:val="22"/>
          <w:szCs w:val="22"/>
          <w:lang w:val="en-US"/>
        </w:rPr>
      </w:pPr>
      <w:hyperlink w:anchor="_Toc182493081" w:history="1">
        <w:r w:rsidRPr="00845D74">
          <w:rPr>
            <w:rStyle w:val="ab"/>
            <w:rFonts w:ascii="Proxima Nova Rg" w:hAnsi="Proxima Nova Rg"/>
          </w:rPr>
          <w:t>5</w:t>
        </w:r>
        <w:r w:rsidRPr="00845D74">
          <w:rPr>
            <w:rFonts w:ascii="Proxima Nova Rg" w:eastAsiaTheme="minorEastAsia" w:hAnsi="Proxima Nova Rg" w:cstheme="minorBidi"/>
            <w:b w:val="0"/>
            <w:sz w:val="22"/>
            <w:szCs w:val="22"/>
            <w:lang w:val="en-US"/>
          </w:rPr>
          <w:tab/>
        </w:r>
        <w:r w:rsidRPr="00845D74">
          <w:rPr>
            <w:rStyle w:val="ab"/>
            <w:rFonts w:ascii="Proxima Nova Rg" w:hAnsi="Proxima Nova Rg"/>
            <w:lang w:val="ru"/>
          </w:rPr>
          <w:t>Учетная документация</w:t>
        </w:r>
        <w:r w:rsidRPr="00845D74">
          <w:rPr>
            <w:rFonts w:ascii="Proxima Nova Rg" w:hAnsi="Proxima Nova Rg"/>
            <w:webHidden/>
          </w:rPr>
          <w:tab/>
        </w:r>
        <w:r w:rsidRPr="00845D74">
          <w:rPr>
            <w:rFonts w:ascii="Proxima Nova Rg" w:hAnsi="Proxima Nova Rg"/>
            <w:webHidden/>
          </w:rPr>
          <w:fldChar w:fldCharType="begin"/>
        </w:r>
        <w:r w:rsidRPr="00845D74">
          <w:rPr>
            <w:rFonts w:ascii="Proxima Nova Rg" w:hAnsi="Proxima Nova Rg"/>
            <w:webHidden/>
          </w:rPr>
          <w:instrText xml:space="preserve"> PAGEREF _Toc182493081 \h </w:instrText>
        </w:r>
        <w:r w:rsidRPr="00845D74">
          <w:rPr>
            <w:rFonts w:ascii="Proxima Nova Rg" w:hAnsi="Proxima Nova Rg"/>
            <w:webHidden/>
          </w:rPr>
        </w:r>
        <w:r w:rsidRPr="00845D74">
          <w:rPr>
            <w:rFonts w:ascii="Proxima Nova Rg" w:hAnsi="Proxima Nova Rg"/>
            <w:webHidden/>
          </w:rPr>
          <w:fldChar w:fldCharType="separate"/>
        </w:r>
        <w:r w:rsidRPr="00845D74">
          <w:rPr>
            <w:rFonts w:ascii="Proxima Nova Rg" w:hAnsi="Proxima Nova Rg"/>
            <w:webHidden/>
          </w:rPr>
          <w:t>10</w:t>
        </w:r>
        <w:r w:rsidRPr="00845D74">
          <w:rPr>
            <w:rFonts w:ascii="Proxima Nova Rg" w:hAnsi="Proxima Nova Rg"/>
            <w:webHidden/>
          </w:rPr>
          <w:fldChar w:fldCharType="end"/>
        </w:r>
      </w:hyperlink>
    </w:p>
    <w:p w14:paraId="0B1F352E" w14:textId="77777777" w:rsidR="004A3D34" w:rsidRPr="00845D74" w:rsidRDefault="004A3D34">
      <w:pPr>
        <w:pStyle w:val="11"/>
        <w:rPr>
          <w:rFonts w:ascii="Proxima Nova Rg" w:eastAsiaTheme="minorEastAsia" w:hAnsi="Proxima Nova Rg" w:cstheme="minorBidi"/>
          <w:b w:val="0"/>
          <w:sz w:val="22"/>
          <w:szCs w:val="22"/>
          <w:lang w:val="en-US"/>
        </w:rPr>
      </w:pPr>
      <w:hyperlink w:anchor="_Toc182493082" w:history="1">
        <w:r w:rsidRPr="00845D74">
          <w:rPr>
            <w:rStyle w:val="ab"/>
            <w:rFonts w:ascii="Proxima Nova Rg" w:hAnsi="Proxima Nova Rg"/>
          </w:rPr>
          <w:t>6</w:t>
        </w:r>
        <w:r w:rsidRPr="00845D74">
          <w:rPr>
            <w:rFonts w:ascii="Proxima Nova Rg" w:eastAsiaTheme="minorEastAsia" w:hAnsi="Proxima Nova Rg" w:cstheme="minorBidi"/>
            <w:b w:val="0"/>
            <w:sz w:val="22"/>
            <w:szCs w:val="22"/>
            <w:lang w:val="en-US"/>
          </w:rPr>
          <w:tab/>
        </w:r>
        <w:r w:rsidRPr="00845D74">
          <w:rPr>
            <w:rStyle w:val="ab"/>
            <w:rFonts w:ascii="Proxima Nova Rg" w:hAnsi="Proxima Nova Rg"/>
            <w:lang w:val="ru"/>
          </w:rPr>
          <w:t>Приложения и прочие сопутствующие документы</w:t>
        </w:r>
        <w:r w:rsidRPr="00845D74">
          <w:rPr>
            <w:rFonts w:ascii="Proxima Nova Rg" w:hAnsi="Proxima Nova Rg"/>
            <w:webHidden/>
          </w:rPr>
          <w:tab/>
        </w:r>
        <w:r w:rsidRPr="00845D74">
          <w:rPr>
            <w:rFonts w:ascii="Proxima Nova Rg" w:hAnsi="Proxima Nova Rg"/>
            <w:webHidden/>
          </w:rPr>
          <w:fldChar w:fldCharType="begin"/>
        </w:r>
        <w:r w:rsidRPr="00845D74">
          <w:rPr>
            <w:rFonts w:ascii="Proxima Nova Rg" w:hAnsi="Proxima Nova Rg"/>
            <w:webHidden/>
          </w:rPr>
          <w:instrText xml:space="preserve"> PAGEREF _Toc182493082 \h </w:instrText>
        </w:r>
        <w:r w:rsidRPr="00845D74">
          <w:rPr>
            <w:rFonts w:ascii="Proxima Nova Rg" w:hAnsi="Proxima Nova Rg"/>
            <w:webHidden/>
          </w:rPr>
        </w:r>
        <w:r w:rsidRPr="00845D74">
          <w:rPr>
            <w:rFonts w:ascii="Proxima Nova Rg" w:hAnsi="Proxima Nova Rg"/>
            <w:webHidden/>
          </w:rPr>
          <w:fldChar w:fldCharType="separate"/>
        </w:r>
        <w:r w:rsidRPr="00845D74">
          <w:rPr>
            <w:rFonts w:ascii="Proxima Nova Rg" w:hAnsi="Proxima Nova Rg"/>
            <w:webHidden/>
          </w:rPr>
          <w:t>11</w:t>
        </w:r>
        <w:r w:rsidRPr="00845D74">
          <w:rPr>
            <w:rFonts w:ascii="Proxima Nova Rg" w:hAnsi="Proxima Nova Rg"/>
            <w:webHidden/>
          </w:rPr>
          <w:fldChar w:fldCharType="end"/>
        </w:r>
      </w:hyperlink>
    </w:p>
    <w:p w14:paraId="4747EC5E" w14:textId="77777777" w:rsidR="004A3D34" w:rsidRPr="00845D74" w:rsidRDefault="004A3D34">
      <w:pPr>
        <w:pStyle w:val="11"/>
        <w:rPr>
          <w:rFonts w:ascii="Proxima Nova Rg" w:eastAsiaTheme="minorEastAsia" w:hAnsi="Proxima Nova Rg" w:cstheme="minorBidi"/>
          <w:b w:val="0"/>
          <w:sz w:val="22"/>
          <w:szCs w:val="22"/>
          <w:lang w:val="en-US"/>
        </w:rPr>
      </w:pPr>
      <w:hyperlink w:anchor="_Toc182493083" w:history="1">
        <w:r w:rsidRPr="00845D74">
          <w:rPr>
            <w:rStyle w:val="ab"/>
            <w:rFonts w:ascii="Proxima Nova Rg" w:hAnsi="Proxima Nova Rg"/>
          </w:rPr>
          <w:t>7</w:t>
        </w:r>
        <w:r w:rsidRPr="00845D74">
          <w:rPr>
            <w:rFonts w:ascii="Proxima Nova Rg" w:eastAsiaTheme="minorEastAsia" w:hAnsi="Proxima Nova Rg" w:cstheme="minorBidi"/>
            <w:b w:val="0"/>
            <w:sz w:val="22"/>
            <w:szCs w:val="22"/>
            <w:lang w:val="en-US"/>
          </w:rPr>
          <w:tab/>
        </w:r>
        <w:r w:rsidRPr="00845D74">
          <w:rPr>
            <w:rStyle w:val="ab"/>
            <w:rFonts w:ascii="Proxima Nova Rg" w:hAnsi="Proxima Nova Rg"/>
            <w:lang w:val="ru"/>
          </w:rPr>
          <w:t>Термины и определения</w:t>
        </w:r>
        <w:r w:rsidRPr="00845D74">
          <w:rPr>
            <w:rFonts w:ascii="Proxima Nova Rg" w:hAnsi="Proxima Nova Rg"/>
            <w:webHidden/>
          </w:rPr>
          <w:tab/>
        </w:r>
        <w:r w:rsidRPr="00845D74">
          <w:rPr>
            <w:rFonts w:ascii="Proxima Nova Rg" w:hAnsi="Proxima Nova Rg"/>
            <w:webHidden/>
          </w:rPr>
          <w:fldChar w:fldCharType="begin"/>
        </w:r>
        <w:r w:rsidRPr="00845D74">
          <w:rPr>
            <w:rFonts w:ascii="Proxima Nova Rg" w:hAnsi="Proxima Nova Rg"/>
            <w:webHidden/>
          </w:rPr>
          <w:instrText xml:space="preserve"> PAGEREF _Toc182493083 \h </w:instrText>
        </w:r>
        <w:r w:rsidRPr="00845D74">
          <w:rPr>
            <w:rFonts w:ascii="Proxima Nova Rg" w:hAnsi="Proxima Nova Rg"/>
            <w:webHidden/>
          </w:rPr>
        </w:r>
        <w:r w:rsidRPr="00845D74">
          <w:rPr>
            <w:rFonts w:ascii="Proxima Nova Rg" w:hAnsi="Proxima Nova Rg"/>
            <w:webHidden/>
          </w:rPr>
          <w:fldChar w:fldCharType="separate"/>
        </w:r>
        <w:r w:rsidRPr="00845D74">
          <w:rPr>
            <w:rFonts w:ascii="Proxima Nova Rg" w:hAnsi="Proxima Nova Rg"/>
            <w:webHidden/>
          </w:rPr>
          <w:t>11</w:t>
        </w:r>
        <w:r w:rsidRPr="00845D74">
          <w:rPr>
            <w:rFonts w:ascii="Proxima Nova Rg" w:hAnsi="Proxima Nova Rg"/>
            <w:webHidden/>
          </w:rPr>
          <w:fldChar w:fldCharType="end"/>
        </w:r>
      </w:hyperlink>
    </w:p>
    <w:p w14:paraId="2D43B701" w14:textId="77777777" w:rsidR="004A3D34" w:rsidRPr="00845D74" w:rsidRDefault="004A3D34">
      <w:pPr>
        <w:pStyle w:val="11"/>
        <w:rPr>
          <w:rFonts w:ascii="Proxima Nova Rg" w:eastAsiaTheme="minorEastAsia" w:hAnsi="Proxima Nova Rg" w:cstheme="minorBidi"/>
          <w:b w:val="0"/>
          <w:sz w:val="22"/>
          <w:szCs w:val="22"/>
          <w:lang w:val="en-US"/>
        </w:rPr>
      </w:pPr>
      <w:hyperlink w:anchor="_Toc182493084" w:history="1">
        <w:r w:rsidRPr="00845D74">
          <w:rPr>
            <w:rStyle w:val="ab"/>
            <w:rFonts w:ascii="Proxima Nova Rg" w:hAnsi="Proxima Nova Rg" w:cs="Arial"/>
            <w:bCs/>
          </w:rPr>
          <w:t>8</w:t>
        </w:r>
        <w:r w:rsidRPr="00845D74">
          <w:rPr>
            <w:rFonts w:ascii="Proxima Nova Rg" w:eastAsiaTheme="minorEastAsia" w:hAnsi="Proxima Nova Rg" w:cstheme="minorBidi"/>
            <w:b w:val="0"/>
            <w:sz w:val="22"/>
            <w:szCs w:val="22"/>
            <w:lang w:val="en-US"/>
          </w:rPr>
          <w:tab/>
        </w:r>
        <w:r w:rsidRPr="00845D74">
          <w:rPr>
            <w:rStyle w:val="ab"/>
            <w:rFonts w:ascii="Proxima Nova Rg" w:hAnsi="Proxima Nova Rg" w:cs="Arial"/>
            <w:bCs/>
            <w:lang w:val="ru"/>
          </w:rPr>
          <w:t>Таблица изменений</w:t>
        </w:r>
        <w:r w:rsidRPr="00845D74">
          <w:rPr>
            <w:rFonts w:ascii="Proxima Nova Rg" w:hAnsi="Proxima Nova Rg"/>
            <w:webHidden/>
          </w:rPr>
          <w:tab/>
        </w:r>
        <w:r w:rsidRPr="00845D74">
          <w:rPr>
            <w:rFonts w:ascii="Proxima Nova Rg" w:hAnsi="Proxima Nova Rg"/>
            <w:webHidden/>
          </w:rPr>
          <w:fldChar w:fldCharType="begin"/>
        </w:r>
        <w:r w:rsidRPr="00845D74">
          <w:rPr>
            <w:rFonts w:ascii="Proxima Nova Rg" w:hAnsi="Proxima Nova Rg"/>
            <w:webHidden/>
          </w:rPr>
          <w:instrText xml:space="preserve"> PAGEREF _Toc182493084 \h </w:instrText>
        </w:r>
        <w:r w:rsidRPr="00845D74">
          <w:rPr>
            <w:rFonts w:ascii="Proxima Nova Rg" w:hAnsi="Proxima Nova Rg"/>
            <w:webHidden/>
          </w:rPr>
        </w:r>
        <w:r w:rsidRPr="00845D74">
          <w:rPr>
            <w:rFonts w:ascii="Proxima Nova Rg" w:hAnsi="Proxima Nova Rg"/>
            <w:webHidden/>
          </w:rPr>
          <w:fldChar w:fldCharType="separate"/>
        </w:r>
        <w:r w:rsidRPr="00845D74">
          <w:rPr>
            <w:rFonts w:ascii="Proxima Nova Rg" w:hAnsi="Proxima Nova Rg"/>
            <w:webHidden/>
          </w:rPr>
          <w:t>11</w:t>
        </w:r>
        <w:r w:rsidRPr="00845D74">
          <w:rPr>
            <w:rFonts w:ascii="Proxima Nova Rg" w:hAnsi="Proxima Nova Rg"/>
            <w:webHidden/>
          </w:rPr>
          <w:fldChar w:fldCharType="end"/>
        </w:r>
      </w:hyperlink>
    </w:p>
    <w:p w14:paraId="19D06793" w14:textId="77777777" w:rsidR="0037336A" w:rsidRPr="00845D74" w:rsidRDefault="0037336A" w:rsidP="0037336A">
      <w:pPr>
        <w:rPr>
          <w:rFonts w:ascii="Proxima Nova Rg" w:hAnsi="Proxima Nova Rg" w:cs="Arial"/>
          <w:noProof/>
          <w:szCs w:val="32"/>
        </w:rPr>
      </w:pPr>
      <w:r w:rsidRPr="00845D74">
        <w:rPr>
          <w:rFonts w:ascii="Proxima Nova Rg" w:hAnsi="Proxima Nova Rg" w:cs="Arial"/>
          <w:noProof/>
          <w:szCs w:val="32"/>
        </w:rPr>
        <w:fldChar w:fldCharType="end"/>
      </w:r>
      <w:bookmarkEnd w:id="3"/>
    </w:p>
    <w:p w14:paraId="29570DFD" w14:textId="0BC0600E" w:rsidR="0037336A" w:rsidRPr="0053110B" w:rsidRDefault="0053110B" w:rsidP="0053110B">
      <w:pPr>
        <w:jc w:val="left"/>
        <w:rPr>
          <w:rFonts w:ascii="Proxima Nova Rg" w:hAnsi="Proxima Nova Rg" w:cs="Arial"/>
          <w:noProof/>
          <w:szCs w:val="32"/>
          <w:lang w:val="ru-RU"/>
        </w:rPr>
      </w:pPr>
      <w:r>
        <w:rPr>
          <w:rFonts w:ascii="Proxima Nova Rg" w:hAnsi="Proxima Nova Rg" w:cs="Arial"/>
          <w:noProof/>
          <w:szCs w:val="32"/>
        </w:rPr>
        <w:br w:type="page"/>
      </w:r>
    </w:p>
    <w:p w14:paraId="0F3FB7DC" w14:textId="39743232" w:rsidR="0037336A" w:rsidRPr="0053110B" w:rsidRDefault="00CB5168" w:rsidP="0053110B">
      <w:pPr>
        <w:pStyle w:val="1"/>
      </w:pPr>
      <w:bookmarkStart w:id="4" w:name="_Toc273083952"/>
      <w:bookmarkStart w:id="5" w:name="_Toc273083842"/>
      <w:bookmarkStart w:id="6" w:name="_Toc273083806"/>
      <w:bookmarkStart w:id="7" w:name="_Toc273083771"/>
      <w:bookmarkStart w:id="8" w:name="_Toc263340548"/>
      <w:bookmarkStart w:id="9" w:name="_Toc182493061"/>
      <w:r w:rsidRPr="0053110B">
        <w:lastRenderedPageBreak/>
        <w:t>1</w:t>
      </w:r>
      <w:r w:rsidRPr="0053110B">
        <w:tab/>
      </w:r>
      <w:r w:rsidR="0037336A" w:rsidRPr="0053110B">
        <w:t>Назначение</w:t>
      </w:r>
      <w:bookmarkEnd w:id="4"/>
      <w:bookmarkEnd w:id="5"/>
      <w:bookmarkEnd w:id="6"/>
      <w:bookmarkEnd w:id="7"/>
      <w:bookmarkEnd w:id="8"/>
      <w:bookmarkEnd w:id="9"/>
    </w:p>
    <w:p w14:paraId="1A7D39CF" w14:textId="77777777" w:rsidR="0037336A" w:rsidRPr="00845D74" w:rsidRDefault="0037336A" w:rsidP="0037336A">
      <w:pPr>
        <w:pStyle w:val="BodyText1"/>
        <w:rPr>
          <w:rFonts w:ascii="Proxima Nova Rg" w:hAnsi="Proxima Nova Rg"/>
          <w:noProof/>
          <w:lang w:val="ru-RU"/>
        </w:rPr>
      </w:pPr>
      <w:r w:rsidRPr="00845D74">
        <w:rPr>
          <w:rFonts w:ascii="Proxima Nova Rg" w:hAnsi="Proxima Nova Rg"/>
          <w:noProof/>
          <w:lang w:val="ru"/>
        </w:rPr>
        <w:t xml:space="preserve">Данная процедура призвана обеспечить </w:t>
      </w:r>
      <w:r w:rsidRPr="00845D74">
        <w:rPr>
          <w:rFonts w:ascii="Proxima Nova Rg" w:hAnsi="Proxima Nova Rg"/>
          <w:i/>
          <w:iCs/>
          <w:noProof/>
          <w:lang w:val="ru"/>
        </w:rPr>
        <w:t xml:space="preserve">обязательное </w:t>
      </w:r>
      <w:r w:rsidRPr="00845D74">
        <w:rPr>
          <w:rFonts w:ascii="Proxima Nova Rg" w:hAnsi="Proxima Nova Rg"/>
          <w:noProof/>
          <w:lang w:val="ru"/>
        </w:rPr>
        <w:t>выполнение всех необходимых и целесообразных действий, направленных на создание и поддержание гигиенических и безопасных рабочих условий на борту судна.</w:t>
      </w:r>
    </w:p>
    <w:p w14:paraId="511F673B" w14:textId="2816A403" w:rsidR="0037336A" w:rsidRPr="00845D74" w:rsidRDefault="00CB5168" w:rsidP="0053110B">
      <w:pPr>
        <w:pStyle w:val="1"/>
      </w:pPr>
      <w:bookmarkStart w:id="10" w:name="_Toc273083953"/>
      <w:bookmarkStart w:id="11" w:name="_Toc273083843"/>
      <w:bookmarkStart w:id="12" w:name="_Toc273083807"/>
      <w:bookmarkStart w:id="13" w:name="_Toc273083772"/>
      <w:bookmarkStart w:id="14" w:name="_Toc263340549"/>
      <w:bookmarkStart w:id="15" w:name="_Toc182493062"/>
      <w:r>
        <w:t>2</w:t>
      </w:r>
      <w:r>
        <w:tab/>
      </w:r>
      <w:r w:rsidR="0037336A" w:rsidRPr="00845D74">
        <w:t>Область применения документа</w:t>
      </w:r>
      <w:bookmarkEnd w:id="10"/>
      <w:bookmarkEnd w:id="11"/>
      <w:bookmarkEnd w:id="12"/>
      <w:bookmarkEnd w:id="13"/>
      <w:bookmarkEnd w:id="14"/>
      <w:bookmarkEnd w:id="15"/>
    </w:p>
    <w:p w14:paraId="3CC822A4" w14:textId="77777777" w:rsidR="0037336A" w:rsidRPr="00845D74" w:rsidRDefault="0037336A" w:rsidP="0037336A">
      <w:pPr>
        <w:pStyle w:val="BodyText1"/>
        <w:rPr>
          <w:rFonts w:ascii="Proxima Nova Rg" w:hAnsi="Proxima Nova Rg"/>
          <w:noProof/>
          <w:lang w:val="ru-RU"/>
        </w:rPr>
      </w:pPr>
      <w:r w:rsidRPr="00845D74">
        <w:rPr>
          <w:rFonts w:ascii="Proxima Nova Rg" w:hAnsi="Proxima Nova Rg"/>
          <w:noProof/>
          <w:color w:val="000000"/>
          <w:lang w:val="ru"/>
        </w:rPr>
        <w:t xml:space="preserve">Данная процедура </w:t>
      </w:r>
      <w:r w:rsidRPr="00845D74">
        <w:rPr>
          <w:rFonts w:ascii="Proxima Nova Rg" w:hAnsi="Proxima Nova Rg"/>
          <w:noProof/>
          <w:lang w:val="ru"/>
        </w:rPr>
        <w:t>применима ко всем жилым и рабочим помещениям на борту судов Компании, в особенности к камбузам и продовольственным складам.</w:t>
      </w:r>
    </w:p>
    <w:p w14:paraId="64E5D01B" w14:textId="77777777" w:rsidR="0037336A" w:rsidRPr="00845D74" w:rsidRDefault="0037336A" w:rsidP="0037336A">
      <w:pPr>
        <w:pStyle w:val="BodyText1"/>
        <w:rPr>
          <w:rFonts w:ascii="Proxima Nova Rg" w:hAnsi="Proxima Nova Rg"/>
          <w:noProof/>
          <w:lang w:val="ru-RU"/>
        </w:rPr>
      </w:pPr>
      <w:r w:rsidRPr="00845D74">
        <w:rPr>
          <w:rFonts w:ascii="Proxima Nova Rg" w:hAnsi="Proxima Nova Rg"/>
          <w:noProof/>
          <w:lang w:val="ru"/>
        </w:rPr>
        <w:t xml:space="preserve">Процедура служит также руководством для береговых объектов, поскольку гигиенические и безопасные условия труда имеют такое же значение на берегу, как в море. </w:t>
      </w:r>
    </w:p>
    <w:p w14:paraId="5F6D968A" w14:textId="77777777" w:rsidR="0037336A" w:rsidRPr="00845D74" w:rsidRDefault="0037336A" w:rsidP="0037336A">
      <w:pPr>
        <w:jc w:val="left"/>
        <w:rPr>
          <w:rFonts w:ascii="Proxima Nova Rg" w:hAnsi="Proxima Nova Rg" w:cs="Arial"/>
          <w:noProof/>
          <w:szCs w:val="20"/>
          <w:lang w:val="ru-RU"/>
        </w:rPr>
      </w:pPr>
    </w:p>
    <w:p w14:paraId="0A351A35" w14:textId="74B2016F" w:rsidR="0037336A" w:rsidRPr="00845D74" w:rsidRDefault="00CB5168" w:rsidP="0053110B">
      <w:pPr>
        <w:pStyle w:val="1"/>
      </w:pPr>
      <w:bookmarkStart w:id="16" w:name="_Toc273083954"/>
      <w:bookmarkStart w:id="17" w:name="_Toc273083844"/>
      <w:bookmarkStart w:id="18" w:name="_Toc182493063"/>
      <w:bookmarkStart w:id="19" w:name="_Toc273083808"/>
      <w:r>
        <w:t>3</w:t>
      </w:r>
      <w:r>
        <w:tab/>
      </w:r>
      <w:r w:rsidR="0037336A" w:rsidRPr="00845D74">
        <w:t>Ответственность, полномочия</w:t>
      </w:r>
      <w:bookmarkEnd w:id="16"/>
      <w:bookmarkEnd w:id="17"/>
      <w:r w:rsidR="0037336A" w:rsidRPr="00845D74">
        <w:t xml:space="preserve"> и подотчетность</w:t>
      </w:r>
      <w:bookmarkEnd w:id="18"/>
      <w:r w:rsidR="0037336A" w:rsidRPr="00845D74">
        <w:t xml:space="preserve"> </w:t>
      </w:r>
      <w:bookmarkEnd w:id="19"/>
    </w:p>
    <w:p w14:paraId="323B1036"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 xml:space="preserve">Обязанности, полномочия и подотчетность </w:t>
      </w:r>
      <w:r w:rsidR="004A3D34" w:rsidRPr="00845D74">
        <w:rPr>
          <w:rFonts w:ascii="Proxima Nova Rg" w:hAnsi="Proxima Nova Rg" w:cs="Arial"/>
          <w:b/>
          <w:bCs/>
          <w:noProof/>
          <w:lang w:val="ru-RU"/>
        </w:rPr>
        <w:t>Специалиста по ОТ</w:t>
      </w:r>
      <w:r w:rsidR="0045579A" w:rsidRPr="0045579A">
        <w:rPr>
          <w:rFonts w:ascii="Proxima Nova Rg" w:hAnsi="Proxima Nova Rg" w:cs="Arial"/>
          <w:b/>
          <w:bCs/>
          <w:noProof/>
          <w:lang w:val="ru-RU"/>
        </w:rPr>
        <w:t xml:space="preserve"> </w:t>
      </w:r>
      <w:r w:rsidR="0045579A">
        <w:rPr>
          <w:rFonts w:ascii="Proxima Nova Rg" w:hAnsi="Proxima Nova Rg" w:cs="Arial"/>
          <w:b/>
          <w:bCs/>
          <w:noProof/>
          <w:lang w:val="ru-RU"/>
        </w:rPr>
        <w:t>и ТБ</w:t>
      </w:r>
      <w:r w:rsidRPr="00845D74">
        <w:rPr>
          <w:rFonts w:ascii="Proxima Nova Rg" w:hAnsi="Proxima Nova Rg" w:cs="Arial"/>
          <w:noProof/>
          <w:lang w:val="ru"/>
        </w:rPr>
        <w:t>:</w:t>
      </w:r>
    </w:p>
    <w:p w14:paraId="1EE9C0DC" w14:textId="77777777" w:rsidR="0037336A" w:rsidRPr="00845D74" w:rsidRDefault="0037336A" w:rsidP="0037336A">
      <w:pPr>
        <w:pStyle w:val="a"/>
        <w:numPr>
          <w:ilvl w:val="0"/>
          <w:numId w:val="3"/>
        </w:numPr>
        <w:spacing w:before="0" w:after="0"/>
        <w:ind w:left="714" w:hanging="357"/>
        <w:rPr>
          <w:rFonts w:ascii="Proxima Nova Rg" w:hAnsi="Proxima Nova Rg"/>
          <w:noProof/>
          <w:lang w:val="ru-RU"/>
        </w:rPr>
      </w:pPr>
      <w:r w:rsidRPr="00845D74">
        <w:rPr>
          <w:rFonts w:ascii="Proxima Nova Rg" w:hAnsi="Proxima Nova Rg"/>
          <w:noProof/>
          <w:lang w:val="ru"/>
        </w:rPr>
        <w:t>внедрение и применение требований настоящей процедуры во всей организации Компании.</w:t>
      </w:r>
    </w:p>
    <w:p w14:paraId="08987837" w14:textId="77777777" w:rsidR="0037336A" w:rsidRPr="00845D74" w:rsidRDefault="0037336A" w:rsidP="0037336A">
      <w:pPr>
        <w:rPr>
          <w:rFonts w:ascii="Proxima Nova Rg" w:hAnsi="Proxima Nova Rg"/>
          <w:noProof/>
          <w:lang w:val="ru-RU"/>
        </w:rPr>
      </w:pPr>
      <w:r w:rsidRPr="00845D74">
        <w:rPr>
          <w:rFonts w:ascii="Proxima Nova Rg" w:hAnsi="Proxima Nova Rg"/>
          <w:noProof/>
          <w:lang w:val="ru"/>
        </w:rPr>
        <w:t xml:space="preserve">В обязанности, среди прочего, </w:t>
      </w:r>
      <w:r w:rsidRPr="00845D74">
        <w:rPr>
          <w:rFonts w:ascii="Proxima Nova Rg" w:hAnsi="Proxima Nova Rg"/>
          <w:i/>
          <w:iCs/>
          <w:noProof/>
          <w:lang w:val="ru"/>
        </w:rPr>
        <w:t>входит</w:t>
      </w:r>
      <w:r w:rsidRPr="00845D74">
        <w:rPr>
          <w:rFonts w:ascii="Proxima Nova Rg" w:hAnsi="Proxima Nova Rg"/>
          <w:noProof/>
          <w:lang w:val="ru"/>
        </w:rPr>
        <w:t>:</w:t>
      </w:r>
    </w:p>
    <w:p w14:paraId="5C48839C" w14:textId="77777777" w:rsidR="0037336A" w:rsidRPr="00845D74" w:rsidRDefault="0037336A" w:rsidP="0037336A">
      <w:pPr>
        <w:pStyle w:val="a"/>
        <w:numPr>
          <w:ilvl w:val="0"/>
          <w:numId w:val="7"/>
        </w:numPr>
        <w:tabs>
          <w:tab w:val="left" w:pos="-1440"/>
        </w:tabs>
        <w:spacing w:before="0" w:after="0"/>
        <w:ind w:left="993" w:hanging="357"/>
        <w:rPr>
          <w:rFonts w:ascii="Proxima Nova Rg" w:hAnsi="Proxima Nova Rg"/>
          <w:noProof/>
          <w:lang w:val="ru-RU"/>
        </w:rPr>
      </w:pPr>
      <w:r w:rsidRPr="00845D74">
        <w:rPr>
          <w:rFonts w:ascii="Proxima Nova Rg" w:hAnsi="Proxima Nova Rg"/>
          <w:noProof/>
          <w:lang w:val="ru"/>
        </w:rPr>
        <w:t>контроль за внедрением и соблюдением требований системы санитарно-гигиенического контроля;</w:t>
      </w:r>
    </w:p>
    <w:p w14:paraId="64EDE943" w14:textId="77777777" w:rsidR="0037336A" w:rsidRPr="00845D74" w:rsidRDefault="0037336A" w:rsidP="0037336A">
      <w:pPr>
        <w:pStyle w:val="a"/>
        <w:numPr>
          <w:ilvl w:val="0"/>
          <w:numId w:val="7"/>
        </w:numPr>
        <w:tabs>
          <w:tab w:val="left" w:pos="-1440"/>
        </w:tabs>
        <w:spacing w:before="0" w:after="0"/>
        <w:ind w:left="993" w:hanging="357"/>
        <w:rPr>
          <w:rFonts w:ascii="Proxima Nova Rg" w:hAnsi="Proxima Nova Rg"/>
          <w:noProof/>
          <w:lang w:val="ru-RU"/>
        </w:rPr>
      </w:pPr>
      <w:r w:rsidRPr="00845D74">
        <w:rPr>
          <w:rFonts w:ascii="Proxima Nova Rg" w:hAnsi="Proxima Nova Rg"/>
          <w:noProof/>
          <w:lang w:val="ru"/>
        </w:rPr>
        <w:t>контроль за соблюдением санитарно-гигиенических норм при перемещении, хранении и приготовлении пищевых продуктов;</w:t>
      </w:r>
    </w:p>
    <w:p w14:paraId="161A9745" w14:textId="77777777" w:rsidR="0037336A" w:rsidRPr="00845D74" w:rsidRDefault="0037336A" w:rsidP="0037336A">
      <w:pPr>
        <w:pStyle w:val="a"/>
        <w:numPr>
          <w:ilvl w:val="0"/>
          <w:numId w:val="7"/>
        </w:numPr>
        <w:tabs>
          <w:tab w:val="left" w:pos="-1440"/>
        </w:tabs>
        <w:spacing w:before="0" w:after="0"/>
        <w:ind w:left="993" w:hanging="357"/>
        <w:rPr>
          <w:rFonts w:ascii="Proxima Nova Rg" w:hAnsi="Proxima Nova Rg"/>
          <w:noProof/>
          <w:lang w:val="ru-RU"/>
        </w:rPr>
      </w:pPr>
      <w:r w:rsidRPr="00845D74">
        <w:rPr>
          <w:rFonts w:ascii="Proxima Nova Rg" w:hAnsi="Proxima Nova Rg"/>
          <w:noProof/>
          <w:lang w:val="ru"/>
        </w:rPr>
        <w:t>предоставление информации, руководства, обучения и надзора в сфере соблюдения санитарно-гигиенических требований;</w:t>
      </w:r>
    </w:p>
    <w:p w14:paraId="1529E313" w14:textId="77777777" w:rsidR="0037336A" w:rsidRPr="00845D74" w:rsidRDefault="0037336A" w:rsidP="0037336A">
      <w:pPr>
        <w:pStyle w:val="a"/>
        <w:numPr>
          <w:ilvl w:val="0"/>
          <w:numId w:val="7"/>
        </w:numPr>
        <w:tabs>
          <w:tab w:val="left" w:pos="-1440"/>
        </w:tabs>
        <w:spacing w:before="0" w:after="0"/>
        <w:ind w:left="993" w:hanging="357"/>
        <w:rPr>
          <w:rFonts w:ascii="Proxima Nova Rg" w:hAnsi="Proxima Nova Rg"/>
          <w:noProof/>
          <w:lang w:val="ru-RU"/>
        </w:rPr>
      </w:pPr>
      <w:r w:rsidRPr="00845D74">
        <w:rPr>
          <w:rFonts w:ascii="Proxima Nova Rg" w:hAnsi="Proxima Nova Rg"/>
          <w:noProof/>
          <w:lang w:val="ru"/>
        </w:rPr>
        <w:t>определение стандартов в сфере санитарной гигиены, которые должны соблюдаться всеми находящимися на борту лицами;</w:t>
      </w:r>
    </w:p>
    <w:p w14:paraId="02F8FB71" w14:textId="77777777" w:rsidR="0037336A" w:rsidRPr="00845D74" w:rsidRDefault="0037336A" w:rsidP="0037336A">
      <w:pPr>
        <w:pStyle w:val="a"/>
        <w:numPr>
          <w:ilvl w:val="0"/>
          <w:numId w:val="7"/>
        </w:numPr>
        <w:tabs>
          <w:tab w:val="left" w:pos="-1440"/>
        </w:tabs>
        <w:spacing w:before="0" w:after="0"/>
        <w:ind w:left="993" w:hanging="357"/>
        <w:rPr>
          <w:rFonts w:ascii="Proxima Nova Rg" w:hAnsi="Proxima Nova Rg"/>
          <w:noProof/>
          <w:lang w:val="ru-RU"/>
        </w:rPr>
      </w:pPr>
      <w:r w:rsidRPr="00845D74">
        <w:rPr>
          <w:rFonts w:ascii="Proxima Nova Rg" w:hAnsi="Proxima Nova Rg"/>
          <w:noProof/>
          <w:lang w:val="ru"/>
        </w:rPr>
        <w:t>контроль показателей соблюдения санитарно-гигиенических норм на всех судах и во всех офисах компании.</w:t>
      </w:r>
    </w:p>
    <w:p w14:paraId="24D2BF9F" w14:textId="77777777" w:rsidR="0037336A" w:rsidRPr="00845D74" w:rsidRDefault="0037336A" w:rsidP="0037336A">
      <w:pPr>
        <w:pStyle w:val="a"/>
        <w:numPr>
          <w:ilvl w:val="0"/>
          <w:numId w:val="0"/>
        </w:numPr>
        <w:spacing w:before="0" w:after="0"/>
        <w:rPr>
          <w:rFonts w:ascii="Proxima Nova Rg" w:hAnsi="Proxima Nova Rg"/>
          <w:noProof/>
          <w:lang w:val="ru-RU"/>
        </w:rPr>
      </w:pPr>
    </w:p>
    <w:p w14:paraId="440DF8A0"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b/>
          <w:bCs/>
          <w:noProof/>
          <w:lang w:val="ru"/>
        </w:rPr>
        <w:t xml:space="preserve">Капитан судна </w:t>
      </w:r>
      <w:r w:rsidRPr="00845D74">
        <w:rPr>
          <w:rFonts w:ascii="Proxima Nova Rg" w:hAnsi="Proxima Nova Rg" w:cs="Arial"/>
          <w:noProof/>
          <w:lang w:val="ru"/>
        </w:rPr>
        <w:t>несет следующие обязанности:</w:t>
      </w:r>
    </w:p>
    <w:p w14:paraId="6707F601" w14:textId="77777777" w:rsidR="0037336A" w:rsidRPr="00764A25" w:rsidRDefault="0037336A" w:rsidP="0037336A">
      <w:pPr>
        <w:pStyle w:val="a"/>
        <w:numPr>
          <w:ilvl w:val="0"/>
          <w:numId w:val="4"/>
        </w:numPr>
        <w:spacing w:before="0" w:after="0"/>
        <w:ind w:left="709" w:hanging="345"/>
        <w:rPr>
          <w:rFonts w:ascii="Proxima Nova Rg" w:hAnsi="Proxima Nova Rg"/>
          <w:noProof/>
          <w:lang w:val="ru-RU"/>
        </w:rPr>
      </w:pPr>
      <w:r w:rsidRPr="00845D74">
        <w:rPr>
          <w:rFonts w:ascii="Proxima Nova Rg" w:hAnsi="Proxima Nova Rg"/>
          <w:noProof/>
          <w:lang w:val="ru"/>
        </w:rPr>
        <w:t xml:space="preserve">эффективное внедрение и анализ всех предусмотренных этой процедурой требований на борту </w:t>
      </w:r>
      <w:r w:rsidRPr="00764A25">
        <w:rPr>
          <w:rFonts w:ascii="Proxima Nova Rg" w:hAnsi="Proxima Nova Rg"/>
          <w:noProof/>
          <w:lang w:val="ru"/>
        </w:rPr>
        <w:t>судна, которым он управляет;</w:t>
      </w:r>
    </w:p>
    <w:p w14:paraId="37756313" w14:textId="473FD508" w:rsidR="0037336A" w:rsidRPr="00764A25" w:rsidRDefault="0037336A" w:rsidP="0037336A">
      <w:pPr>
        <w:pStyle w:val="a"/>
        <w:numPr>
          <w:ilvl w:val="0"/>
          <w:numId w:val="4"/>
        </w:numPr>
        <w:spacing w:before="0" w:after="0"/>
        <w:ind w:left="709" w:hanging="345"/>
        <w:rPr>
          <w:rFonts w:ascii="Proxima Nova Rg" w:hAnsi="Proxima Nova Rg"/>
          <w:noProof/>
          <w:lang w:val="ru-RU"/>
        </w:rPr>
      </w:pPr>
      <w:r w:rsidRPr="00764A25">
        <w:rPr>
          <w:rFonts w:ascii="Proxima Nova Rg" w:hAnsi="Proxima Nova Rg"/>
          <w:noProof/>
          <w:lang w:val="ru"/>
        </w:rPr>
        <w:t xml:space="preserve">назначение </w:t>
      </w:r>
      <w:r w:rsidRPr="00764A25">
        <w:rPr>
          <w:rFonts w:ascii="Proxima Nova Rg" w:hAnsi="Proxima Nova Rg"/>
          <w:b/>
          <w:bCs/>
          <w:noProof/>
          <w:lang w:val="ru"/>
        </w:rPr>
        <w:t xml:space="preserve">ответственного за технику безопасности </w:t>
      </w:r>
      <w:r w:rsidRPr="00764A25">
        <w:rPr>
          <w:rFonts w:ascii="Proxima Nova Rg" w:hAnsi="Proxima Nova Rg"/>
          <w:noProof/>
          <w:lang w:val="ru"/>
        </w:rPr>
        <w:t xml:space="preserve">на борту судна. Запись о </w:t>
      </w:r>
      <w:r w:rsidR="0045579A" w:rsidRPr="00764A25">
        <w:rPr>
          <w:rFonts w:ascii="Proxima Nova Rg" w:hAnsi="Proxima Nova Rg"/>
          <w:noProof/>
          <w:lang w:val="ru"/>
        </w:rPr>
        <w:t xml:space="preserve">таком </w:t>
      </w:r>
      <w:r w:rsidRPr="00764A25">
        <w:rPr>
          <w:rFonts w:ascii="Proxima Nova Rg" w:hAnsi="Proxima Nova Rg"/>
          <w:noProof/>
          <w:lang w:val="ru"/>
        </w:rPr>
        <w:t xml:space="preserve">назначении </w:t>
      </w:r>
      <w:r w:rsidR="0045579A" w:rsidRPr="00764A25">
        <w:rPr>
          <w:rFonts w:ascii="Proxima Nova Rg" w:hAnsi="Proxima Nova Rg"/>
          <w:noProof/>
          <w:lang w:val="ru"/>
        </w:rPr>
        <w:t>фиксируется записью</w:t>
      </w:r>
      <w:r w:rsidRPr="00764A25">
        <w:rPr>
          <w:rFonts w:ascii="Proxima Nova Rg" w:hAnsi="Proxima Nova Rg"/>
          <w:noProof/>
          <w:lang w:val="ru"/>
        </w:rPr>
        <w:t xml:space="preserve"> в судовой журнал. Как правило, на эту должность назначается </w:t>
      </w:r>
      <w:r w:rsidR="003A3BDA" w:rsidRPr="00764A25">
        <w:rPr>
          <w:rFonts w:ascii="Proxima Nova Rg" w:hAnsi="Proxima Nova Rg"/>
          <w:b/>
          <w:bCs/>
          <w:noProof/>
          <w:lang w:val="ru"/>
        </w:rPr>
        <w:t xml:space="preserve">Старший </w:t>
      </w:r>
      <w:r w:rsidRPr="00764A25">
        <w:rPr>
          <w:rFonts w:ascii="Proxima Nova Rg" w:hAnsi="Proxima Nova Rg"/>
          <w:b/>
          <w:bCs/>
          <w:noProof/>
          <w:lang w:val="ru"/>
        </w:rPr>
        <w:t xml:space="preserve">помощник капитана. </w:t>
      </w:r>
    </w:p>
    <w:p w14:paraId="2D669A28" w14:textId="77777777" w:rsidR="0037336A" w:rsidRPr="00845D74" w:rsidRDefault="0037336A" w:rsidP="0037336A">
      <w:pPr>
        <w:tabs>
          <w:tab w:val="left" w:pos="-1440"/>
        </w:tabs>
        <w:rPr>
          <w:rFonts w:ascii="Proxima Nova Rg" w:hAnsi="Proxima Nova Rg" w:cs="Arial"/>
          <w:b/>
          <w:bCs/>
          <w:noProof/>
          <w:lang w:val="ru-RU"/>
        </w:rPr>
      </w:pPr>
    </w:p>
    <w:p w14:paraId="5434CA98" w14:textId="77777777" w:rsidR="0037336A" w:rsidRPr="00845D74" w:rsidRDefault="0037336A" w:rsidP="0037336A">
      <w:pPr>
        <w:tabs>
          <w:tab w:val="left" w:pos="-1440"/>
        </w:tabs>
        <w:rPr>
          <w:rFonts w:ascii="Proxima Nova Rg" w:hAnsi="Proxima Nova Rg" w:cs="Arial"/>
          <w:noProof/>
          <w:lang w:val="ru-RU"/>
        </w:rPr>
      </w:pPr>
      <w:r w:rsidRPr="00845D74">
        <w:rPr>
          <w:rFonts w:ascii="Proxima Nova Rg" w:hAnsi="Proxima Nova Rg" w:cs="Arial"/>
          <w:b/>
          <w:bCs/>
          <w:noProof/>
          <w:lang w:val="ru"/>
        </w:rPr>
        <w:t>Члены экипажа, пассажир</w:t>
      </w:r>
      <w:r w:rsidR="0045579A">
        <w:rPr>
          <w:rFonts w:ascii="Proxima Nova Rg" w:hAnsi="Proxima Nova Rg" w:cs="Arial"/>
          <w:b/>
          <w:bCs/>
          <w:noProof/>
          <w:lang w:val="ru"/>
        </w:rPr>
        <w:t>ы</w:t>
      </w:r>
      <w:r w:rsidRPr="00845D74">
        <w:rPr>
          <w:rFonts w:ascii="Proxima Nova Rg" w:hAnsi="Proxima Nova Rg" w:cs="Arial"/>
          <w:b/>
          <w:bCs/>
          <w:noProof/>
          <w:lang w:val="ru"/>
        </w:rPr>
        <w:t xml:space="preserve">, работники офиса и подрядчики </w:t>
      </w:r>
      <w:r w:rsidRPr="00845D74">
        <w:rPr>
          <w:rFonts w:ascii="Proxima Nova Rg" w:hAnsi="Proxima Nova Rg" w:cs="Arial"/>
          <w:noProof/>
          <w:lang w:val="ru"/>
        </w:rPr>
        <w:t>отвечают за:</w:t>
      </w:r>
    </w:p>
    <w:p w14:paraId="084D0FCD" w14:textId="77777777" w:rsidR="0037336A" w:rsidRPr="00845D74" w:rsidRDefault="0037336A" w:rsidP="0037336A">
      <w:pPr>
        <w:pStyle w:val="a"/>
        <w:numPr>
          <w:ilvl w:val="0"/>
          <w:numId w:val="8"/>
        </w:numPr>
        <w:spacing w:before="0" w:after="0"/>
        <w:rPr>
          <w:rFonts w:ascii="Proxima Nova Rg" w:hAnsi="Proxima Nova Rg"/>
          <w:noProof/>
          <w:lang w:val="ru-RU"/>
        </w:rPr>
      </w:pPr>
      <w:r w:rsidRPr="00845D74">
        <w:rPr>
          <w:rFonts w:ascii="Proxima Nova Rg" w:hAnsi="Proxima Nova Rg"/>
          <w:noProof/>
          <w:lang w:val="ru"/>
        </w:rPr>
        <w:t>принятие всех необходимых мер по охране здоровья и обеспечению безопасности – как для себя, так и для всех остальных находящихся на борту людей;</w:t>
      </w:r>
    </w:p>
    <w:p w14:paraId="0F63D224" w14:textId="77777777" w:rsidR="0037336A" w:rsidRPr="00845D74" w:rsidRDefault="0037336A" w:rsidP="0037336A">
      <w:pPr>
        <w:pStyle w:val="a"/>
        <w:numPr>
          <w:ilvl w:val="0"/>
          <w:numId w:val="8"/>
        </w:numPr>
        <w:spacing w:before="0" w:after="0"/>
        <w:rPr>
          <w:rFonts w:ascii="Proxima Nova Rg" w:hAnsi="Proxima Nova Rg"/>
          <w:noProof/>
          <w:lang w:val="ru-RU"/>
        </w:rPr>
      </w:pPr>
      <w:r w:rsidRPr="00845D74">
        <w:rPr>
          <w:rFonts w:ascii="Proxima Nova Rg" w:hAnsi="Proxima Nova Rg"/>
          <w:noProof/>
          <w:lang w:val="ru"/>
        </w:rPr>
        <w:t xml:space="preserve">оказание содействия администрации компании, </w:t>
      </w:r>
      <w:r w:rsidRPr="00845D74">
        <w:rPr>
          <w:rFonts w:ascii="Proxima Nova Rg" w:hAnsi="Proxima Nova Rg"/>
          <w:b/>
          <w:bCs/>
          <w:noProof/>
          <w:lang w:val="ru"/>
        </w:rPr>
        <w:t>капитану</w:t>
      </w:r>
      <w:r w:rsidRPr="00845D74">
        <w:rPr>
          <w:rFonts w:ascii="Proxima Nova Rg" w:hAnsi="Proxima Nova Rg"/>
          <w:noProof/>
          <w:lang w:val="ru"/>
        </w:rPr>
        <w:t xml:space="preserve">, </w:t>
      </w:r>
      <w:r w:rsidRPr="00845D74">
        <w:rPr>
          <w:rFonts w:ascii="Proxima Nova Rg" w:hAnsi="Proxima Nova Rg"/>
          <w:b/>
          <w:bCs/>
          <w:noProof/>
          <w:lang w:val="ru"/>
        </w:rPr>
        <w:t xml:space="preserve">ответственному за технику безопасности </w:t>
      </w:r>
      <w:r w:rsidRPr="00845D74">
        <w:rPr>
          <w:rFonts w:ascii="Proxima Nova Rg" w:hAnsi="Proxima Nova Rg"/>
          <w:noProof/>
          <w:lang w:val="ru"/>
        </w:rPr>
        <w:t>и другим лицам, ответственным за соблюдение санитарно-гигиенических норм на борту судна;</w:t>
      </w:r>
    </w:p>
    <w:p w14:paraId="03815811" w14:textId="77777777" w:rsidR="0037336A" w:rsidRPr="00845D74" w:rsidRDefault="0037336A" w:rsidP="0037336A">
      <w:pPr>
        <w:pStyle w:val="a"/>
        <w:numPr>
          <w:ilvl w:val="0"/>
          <w:numId w:val="8"/>
        </w:numPr>
        <w:spacing w:before="0" w:after="0"/>
        <w:rPr>
          <w:rFonts w:ascii="Proxima Nova Rg" w:hAnsi="Proxima Nova Rg"/>
          <w:noProof/>
          <w:lang w:val="ru-RU"/>
        </w:rPr>
      </w:pPr>
      <w:r w:rsidRPr="00845D74">
        <w:rPr>
          <w:rFonts w:ascii="Proxima Nova Rg" w:hAnsi="Proxima Nova Rg"/>
          <w:noProof/>
          <w:lang w:val="ru"/>
        </w:rPr>
        <w:t>невмешательство в осуществление каких-либо мер по охране труда и технике безопасности и отсутствие злоупотребления ими.</w:t>
      </w:r>
    </w:p>
    <w:p w14:paraId="141C455E" w14:textId="77777777" w:rsidR="0037336A" w:rsidRPr="00845D74" w:rsidRDefault="0037336A" w:rsidP="0037336A">
      <w:pPr>
        <w:rPr>
          <w:rFonts w:ascii="Proxima Nova Rg" w:hAnsi="Proxima Nova Rg" w:cs="Arial"/>
          <w:noProof/>
          <w:lang w:val="ru-RU"/>
        </w:rPr>
      </w:pPr>
    </w:p>
    <w:p w14:paraId="1B9DDBAD" w14:textId="77777777" w:rsidR="0037336A" w:rsidRPr="00845D74" w:rsidRDefault="0037336A" w:rsidP="0037336A">
      <w:pPr>
        <w:tabs>
          <w:tab w:val="left" w:pos="-1440"/>
        </w:tabs>
        <w:ind w:left="720" w:hanging="720"/>
        <w:rPr>
          <w:rFonts w:ascii="Proxima Nova Rg" w:hAnsi="Proxima Nova Rg" w:cs="Arial"/>
          <w:noProof/>
          <w:lang w:val="ru-RU"/>
        </w:rPr>
      </w:pPr>
      <w:r w:rsidRPr="00845D74">
        <w:rPr>
          <w:rFonts w:ascii="Proxima Nova Rg" w:hAnsi="Proxima Nova Rg" w:cs="Arial"/>
          <w:noProof/>
          <w:lang w:val="ru"/>
        </w:rPr>
        <w:t xml:space="preserve">Обязанности </w:t>
      </w:r>
      <w:r w:rsidRPr="00845D74">
        <w:rPr>
          <w:rFonts w:ascii="Proxima Nova Rg" w:hAnsi="Proxima Nova Rg" w:cs="Arial"/>
          <w:b/>
          <w:bCs/>
          <w:noProof/>
          <w:lang w:val="ru"/>
        </w:rPr>
        <w:t>ответственного за ТБ на судне</w:t>
      </w:r>
      <w:r w:rsidRPr="00845D74">
        <w:rPr>
          <w:rFonts w:ascii="Proxima Nova Rg" w:hAnsi="Proxima Nova Rg" w:cs="Arial"/>
          <w:noProof/>
          <w:lang w:val="ru"/>
        </w:rPr>
        <w:t xml:space="preserve">, назначенного </w:t>
      </w:r>
      <w:r w:rsidRPr="00845D74">
        <w:rPr>
          <w:rFonts w:ascii="Proxima Nova Rg" w:hAnsi="Proxima Nova Rg" w:cs="Arial"/>
          <w:b/>
          <w:bCs/>
          <w:noProof/>
          <w:lang w:val="ru"/>
        </w:rPr>
        <w:t>капитаном</w:t>
      </w:r>
      <w:r w:rsidRPr="00845D74">
        <w:rPr>
          <w:rFonts w:ascii="Proxima Nova Rg" w:hAnsi="Proxima Nova Rg" w:cs="Arial"/>
          <w:noProof/>
          <w:lang w:val="ru"/>
        </w:rPr>
        <w:t>:</w:t>
      </w:r>
    </w:p>
    <w:p w14:paraId="12013BFD" w14:textId="77777777" w:rsidR="0037336A" w:rsidRPr="00845D74" w:rsidRDefault="0037336A" w:rsidP="0037336A">
      <w:pPr>
        <w:pStyle w:val="a"/>
        <w:numPr>
          <w:ilvl w:val="0"/>
          <w:numId w:val="9"/>
        </w:numPr>
        <w:spacing w:before="0" w:after="0"/>
        <w:rPr>
          <w:rFonts w:ascii="Proxima Nova Rg" w:hAnsi="Proxima Nova Rg"/>
          <w:noProof/>
          <w:lang w:val="ru-RU"/>
        </w:rPr>
      </w:pPr>
      <w:r w:rsidRPr="00845D74">
        <w:rPr>
          <w:rFonts w:ascii="Proxima Nova Rg" w:hAnsi="Proxima Nova Rg"/>
          <w:noProof/>
          <w:lang w:val="ru"/>
        </w:rPr>
        <w:t>проявление инициативы в повышении уровня сознательного отношения к вопросам санитарной гигиены среди всех членов экипажа;</w:t>
      </w:r>
    </w:p>
    <w:p w14:paraId="54671EF8" w14:textId="77777777" w:rsidR="0037336A" w:rsidRPr="00845D74" w:rsidRDefault="0037336A" w:rsidP="0037336A">
      <w:pPr>
        <w:pStyle w:val="a"/>
        <w:numPr>
          <w:ilvl w:val="0"/>
          <w:numId w:val="9"/>
        </w:numPr>
        <w:spacing w:before="0" w:after="0"/>
        <w:rPr>
          <w:rFonts w:ascii="Proxima Nova Rg" w:hAnsi="Proxima Nova Rg"/>
          <w:noProof/>
          <w:lang w:val="ru-RU"/>
        </w:rPr>
      </w:pPr>
      <w:r w:rsidRPr="00845D74">
        <w:rPr>
          <w:rFonts w:ascii="Proxima Nova Rg" w:hAnsi="Proxima Nova Rg"/>
          <w:noProof/>
          <w:lang w:val="ru"/>
        </w:rPr>
        <w:t xml:space="preserve">подготовка рекомендаций для </w:t>
      </w:r>
      <w:r w:rsidRPr="00845D74">
        <w:rPr>
          <w:rFonts w:ascii="Proxima Nova Rg" w:hAnsi="Proxima Nova Rg"/>
          <w:b/>
          <w:bCs/>
          <w:noProof/>
          <w:lang w:val="ru"/>
        </w:rPr>
        <w:t xml:space="preserve">капитана </w:t>
      </w:r>
      <w:r w:rsidRPr="00845D74">
        <w:rPr>
          <w:rFonts w:ascii="Proxima Nova Rg" w:hAnsi="Proxima Nova Rg"/>
          <w:noProof/>
          <w:lang w:val="ru"/>
        </w:rPr>
        <w:t>по вопросам соблюдения санитарно-гигиенических норм;</w:t>
      </w:r>
    </w:p>
    <w:p w14:paraId="131BE391" w14:textId="77777777" w:rsidR="0037336A" w:rsidRPr="00845D74" w:rsidRDefault="004A3D34" w:rsidP="0037336A">
      <w:pPr>
        <w:pStyle w:val="a"/>
        <w:numPr>
          <w:ilvl w:val="0"/>
          <w:numId w:val="9"/>
        </w:numPr>
        <w:spacing w:before="0" w:after="0"/>
        <w:rPr>
          <w:rFonts w:ascii="Proxima Nova Rg" w:hAnsi="Proxima Nova Rg"/>
          <w:noProof/>
          <w:lang w:val="ru-RU"/>
        </w:rPr>
      </w:pPr>
      <w:r w:rsidRPr="00845D74">
        <w:rPr>
          <w:rFonts w:ascii="Proxima Nova Rg" w:hAnsi="Proxima Nova Rg"/>
          <w:noProof/>
          <w:lang w:val="ru"/>
        </w:rPr>
        <w:lastRenderedPageBreak/>
        <w:t>и</w:t>
      </w:r>
      <w:r w:rsidR="0037336A" w:rsidRPr="00845D74">
        <w:rPr>
          <w:rFonts w:ascii="Proxima Nova Rg" w:hAnsi="Proxima Nova Rg"/>
          <w:noProof/>
          <w:lang w:val="ru"/>
        </w:rPr>
        <w:t>нформирование всего экипажа о гигиене и стандартах поддержания порядка на совещаниях комитета по технике безопасности;</w:t>
      </w:r>
    </w:p>
    <w:p w14:paraId="2FF5F27D" w14:textId="77777777" w:rsidR="0037336A" w:rsidRPr="00845D74" w:rsidRDefault="0037336A" w:rsidP="0037336A">
      <w:pPr>
        <w:pStyle w:val="a"/>
        <w:numPr>
          <w:ilvl w:val="0"/>
          <w:numId w:val="9"/>
        </w:numPr>
        <w:spacing w:before="0" w:after="0"/>
        <w:rPr>
          <w:rFonts w:ascii="Proxima Nova Rg" w:hAnsi="Proxima Nova Rg"/>
          <w:noProof/>
          <w:lang w:val="ru-RU"/>
        </w:rPr>
      </w:pPr>
      <w:r w:rsidRPr="00845D74">
        <w:rPr>
          <w:rFonts w:ascii="Proxima Nova Rg" w:hAnsi="Proxima Nova Rg"/>
          <w:noProof/>
          <w:lang w:val="ru"/>
        </w:rPr>
        <w:t>рассмотрение жалоб относительно санитарно-гигиенического состояния, поступающих от членов экипажа.</w:t>
      </w:r>
    </w:p>
    <w:p w14:paraId="096483D3" w14:textId="77777777" w:rsidR="0037336A" w:rsidRPr="00845D74" w:rsidRDefault="0037336A" w:rsidP="0037336A">
      <w:pPr>
        <w:ind w:firstLine="720"/>
        <w:rPr>
          <w:rFonts w:ascii="Proxima Nova Rg" w:hAnsi="Proxima Nova Rg" w:cs="Arial"/>
          <w:noProof/>
          <w:lang w:val="ru-RU"/>
        </w:rPr>
      </w:pPr>
    </w:p>
    <w:p w14:paraId="7021E408" w14:textId="20F2B7F0" w:rsidR="0037336A" w:rsidRPr="00845D74" w:rsidRDefault="00CB5168" w:rsidP="0053110B">
      <w:pPr>
        <w:pStyle w:val="1"/>
      </w:pPr>
      <w:bookmarkStart w:id="20" w:name="_Toc273083774"/>
      <w:bookmarkStart w:id="21" w:name="_Toc273083809"/>
      <w:bookmarkStart w:id="22" w:name="_Toc273083845"/>
      <w:bookmarkStart w:id="23" w:name="_Toc273083955"/>
      <w:bookmarkStart w:id="24" w:name="_Toc263340551"/>
      <w:bookmarkStart w:id="25" w:name="_Toc182493064"/>
      <w:r>
        <w:t>4</w:t>
      </w:r>
      <w:r>
        <w:tab/>
      </w:r>
      <w:r w:rsidR="0037336A" w:rsidRPr="00845D74">
        <w:t>Описание</w:t>
      </w:r>
      <w:bookmarkEnd w:id="20"/>
      <w:bookmarkEnd w:id="21"/>
      <w:bookmarkEnd w:id="22"/>
      <w:bookmarkEnd w:id="23"/>
      <w:bookmarkEnd w:id="24"/>
      <w:bookmarkEnd w:id="25"/>
    </w:p>
    <w:p w14:paraId="5F35F174" w14:textId="77777777" w:rsidR="0037336A" w:rsidRPr="00CB5168" w:rsidRDefault="0037336A" w:rsidP="0037336A">
      <w:pPr>
        <w:rPr>
          <w:rFonts w:ascii="Proxima Nova Rg" w:hAnsi="Proxima Nova Rg" w:cs="Arial"/>
          <w:noProof/>
          <w:lang w:val="ru-RU"/>
        </w:rPr>
      </w:pPr>
      <w:bookmarkStart w:id="26" w:name="_Toc263431126"/>
      <w:bookmarkStart w:id="27" w:name="_Toc273083775"/>
      <w:bookmarkStart w:id="28" w:name="_Toc273083810"/>
      <w:bookmarkStart w:id="29" w:name="_Toc273083846"/>
      <w:bookmarkStart w:id="30" w:name="_Toc273083956"/>
      <w:r w:rsidRPr="00845D74">
        <w:rPr>
          <w:rFonts w:ascii="Proxima Nova Rg" w:hAnsi="Proxima Nova Rg" w:cs="Arial"/>
          <w:noProof/>
          <w:lang w:val="ru"/>
        </w:rPr>
        <w:t xml:space="preserve">Забота о собственном здоровье и физической форме входит в обязанности каждого члена экипажа. </w:t>
      </w:r>
      <w:r w:rsidRPr="00845D74">
        <w:rPr>
          <w:rFonts w:ascii="Proxima Nova Rg" w:hAnsi="Proxima Nova Rg" w:cs="Arial"/>
          <w:i/>
          <w:iCs/>
          <w:noProof/>
          <w:lang w:val="ru"/>
        </w:rPr>
        <w:t xml:space="preserve">Необходимо </w:t>
      </w:r>
      <w:r w:rsidRPr="00845D74">
        <w:rPr>
          <w:rFonts w:ascii="Proxima Nova Rg" w:hAnsi="Proxima Nova Rg" w:cs="Arial"/>
          <w:noProof/>
          <w:lang w:val="ru"/>
        </w:rPr>
        <w:t>поддерживать высокие стандарты личной чистоты и гигиены.</w:t>
      </w:r>
    </w:p>
    <w:p w14:paraId="337CD45F" w14:textId="6B3D13C2" w:rsidR="0037336A" w:rsidRPr="00845D74" w:rsidRDefault="0037336A" w:rsidP="00CB5168">
      <w:pPr>
        <w:pStyle w:val="2"/>
        <w:numPr>
          <w:ilvl w:val="1"/>
          <w:numId w:val="36"/>
        </w:numPr>
        <w:rPr>
          <w:rFonts w:ascii="Proxima Nova Rg" w:hAnsi="Proxima Nova Rg"/>
          <w:noProof/>
          <w:lang w:val="ru-RU"/>
        </w:rPr>
      </w:pPr>
      <w:bookmarkStart w:id="31" w:name="_Toc285463275"/>
      <w:bookmarkStart w:id="32" w:name="_Toc182493065"/>
      <w:r w:rsidRPr="00845D74">
        <w:rPr>
          <w:rFonts w:ascii="Proxima Nova Rg" w:hAnsi="Proxima Nova Rg"/>
          <w:iCs w:val="0"/>
          <w:noProof/>
          <w:lang w:val="ru"/>
        </w:rPr>
        <w:t>Работа на камбузе, в кладовых и прочих местах хранения и приема пищи</w:t>
      </w:r>
      <w:bookmarkEnd w:id="31"/>
      <w:bookmarkEnd w:id="32"/>
    </w:p>
    <w:p w14:paraId="56EC0332"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Обслуживающий персонал </w:t>
      </w:r>
      <w:r w:rsidRPr="00845D74">
        <w:rPr>
          <w:rFonts w:ascii="Proxima Nova Rg" w:hAnsi="Proxima Nova Rg"/>
          <w:i/>
          <w:iCs/>
          <w:noProof/>
          <w:lang w:val="ru"/>
        </w:rPr>
        <w:t xml:space="preserve">обязан </w:t>
      </w:r>
      <w:r w:rsidRPr="00845D74">
        <w:rPr>
          <w:rFonts w:ascii="Proxima Nova Rg" w:hAnsi="Proxima Nova Rg"/>
          <w:noProof/>
          <w:lang w:val="ru"/>
        </w:rPr>
        <w:t>соблюдать высокие стандарты личной гигиены и чистоты на камбузе, в кладовой, кают-компаниях и каютах.</w:t>
      </w:r>
    </w:p>
    <w:p w14:paraId="3743885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Перед началом приготовления пищи </w:t>
      </w:r>
      <w:r w:rsidRPr="00845D74">
        <w:rPr>
          <w:rFonts w:ascii="Proxima Nova Rg" w:hAnsi="Proxima Nova Rg"/>
          <w:i/>
          <w:iCs/>
          <w:noProof/>
          <w:lang w:val="ru"/>
        </w:rPr>
        <w:t xml:space="preserve">необходимо </w:t>
      </w:r>
      <w:r w:rsidRPr="00845D74">
        <w:rPr>
          <w:rFonts w:ascii="Proxima Nova Rg" w:hAnsi="Proxima Nova Rg"/>
          <w:noProof/>
          <w:lang w:val="ru"/>
        </w:rPr>
        <w:t>вымыть руки и вычистить ногти. Особенно важно выполнять данное условие после приготовления сырого мяса или рыбы (поскольку в них содержатся бактерии, которые могут заразить другие пищевые продукты), а также после посещения туалета.</w:t>
      </w:r>
    </w:p>
    <w:p w14:paraId="34D1DF53"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Порезы, даже незначительные, нельзя оставлять без внимания, для предотвращения инфицирования </w:t>
      </w:r>
      <w:r w:rsidRPr="00845D74">
        <w:rPr>
          <w:rFonts w:ascii="Proxima Nova Rg" w:hAnsi="Proxima Nova Rg"/>
          <w:i/>
          <w:iCs/>
          <w:noProof/>
          <w:lang w:val="ru"/>
        </w:rPr>
        <w:t xml:space="preserve">необходимо </w:t>
      </w:r>
      <w:r w:rsidRPr="00845D74">
        <w:rPr>
          <w:rFonts w:ascii="Proxima Nova Rg" w:hAnsi="Proxima Nova Rg"/>
          <w:noProof/>
          <w:lang w:val="ru"/>
        </w:rPr>
        <w:t>сразу же обратиться за первой медицинской помощью.</w:t>
      </w:r>
    </w:p>
    <w:p w14:paraId="727140B3"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Открытые порезы, ожоги или ссадины </w:t>
      </w:r>
      <w:r w:rsidRPr="00845D74">
        <w:rPr>
          <w:rFonts w:ascii="Proxima Nova Rg" w:hAnsi="Proxima Nova Rg"/>
          <w:i/>
          <w:iCs/>
          <w:noProof/>
          <w:lang w:val="ru"/>
        </w:rPr>
        <w:t xml:space="preserve">должны </w:t>
      </w:r>
      <w:r w:rsidRPr="00845D74">
        <w:rPr>
          <w:rFonts w:ascii="Proxima Nova Rg" w:hAnsi="Proxima Nova Rg"/>
          <w:noProof/>
          <w:lang w:val="ru"/>
        </w:rPr>
        <w:t>быть закрыты водонепроницаемой повязкой.</w:t>
      </w:r>
    </w:p>
    <w:p w14:paraId="7DCC1327" w14:textId="77777777" w:rsidR="0037336A" w:rsidRPr="00845D74" w:rsidRDefault="0037336A" w:rsidP="0037336A">
      <w:pPr>
        <w:pStyle w:val="a"/>
        <w:numPr>
          <w:ilvl w:val="0"/>
          <w:numId w:val="10"/>
        </w:numPr>
        <w:tabs>
          <w:tab w:val="left" w:pos="-1440"/>
        </w:tabs>
        <w:spacing w:before="0" w:after="0"/>
        <w:rPr>
          <w:rFonts w:ascii="Proxima Nova Rg" w:hAnsi="Proxima Nova Rg"/>
          <w:noProof/>
          <w:lang w:val="ru-RU"/>
        </w:rPr>
      </w:pPr>
      <w:r w:rsidRPr="00845D74">
        <w:rPr>
          <w:rFonts w:ascii="Proxima Nova Rg" w:hAnsi="Proxima Nova Rg"/>
          <w:noProof/>
          <w:lang w:val="ru"/>
        </w:rPr>
        <w:t xml:space="preserve">О появлении симптомов заболевания, высыпаниях, пятнах или раздражении на коже </w:t>
      </w:r>
      <w:r w:rsidRPr="00845D74">
        <w:rPr>
          <w:rFonts w:ascii="Proxima Nova Rg" w:hAnsi="Proxima Nova Rg"/>
          <w:i/>
          <w:iCs/>
          <w:noProof/>
          <w:lang w:val="ru"/>
        </w:rPr>
        <w:t xml:space="preserve">необходимо </w:t>
      </w:r>
      <w:r w:rsidRPr="00845D74">
        <w:rPr>
          <w:rFonts w:ascii="Proxima Nova Rg" w:hAnsi="Proxima Nova Rg"/>
          <w:noProof/>
          <w:lang w:val="ru"/>
        </w:rPr>
        <w:t>срочно сообщать.</w:t>
      </w:r>
    </w:p>
    <w:p w14:paraId="1907B063" w14:textId="77777777" w:rsidR="0037336A" w:rsidRPr="00845D74" w:rsidRDefault="0037336A" w:rsidP="0037336A">
      <w:pPr>
        <w:pStyle w:val="a"/>
        <w:numPr>
          <w:ilvl w:val="0"/>
          <w:numId w:val="10"/>
        </w:numPr>
        <w:tabs>
          <w:tab w:val="left" w:pos="-1440"/>
        </w:tabs>
        <w:spacing w:before="0" w:after="0"/>
        <w:rPr>
          <w:rFonts w:ascii="Proxima Nova Rg" w:hAnsi="Proxima Nova Rg"/>
          <w:noProof/>
          <w:lang w:val="ru-RU"/>
        </w:rPr>
      </w:pPr>
      <w:r w:rsidRPr="00845D74">
        <w:rPr>
          <w:rFonts w:ascii="Proxima Nova Rg" w:hAnsi="Proxima Nova Rg"/>
          <w:noProof/>
          <w:lang w:val="ru"/>
        </w:rPr>
        <w:t xml:space="preserve">Лица, заболевшие дизентерией или диареей, </w:t>
      </w:r>
      <w:r w:rsidRPr="00845D74">
        <w:rPr>
          <w:rFonts w:ascii="Proxima Nova Rg" w:hAnsi="Proxima Nova Rg"/>
          <w:i/>
          <w:iCs/>
          <w:noProof/>
          <w:lang w:val="ru"/>
        </w:rPr>
        <w:t xml:space="preserve">должны </w:t>
      </w:r>
      <w:r w:rsidRPr="00845D74">
        <w:rPr>
          <w:rFonts w:ascii="Proxima Nova Rg" w:hAnsi="Proxima Nova Rg"/>
          <w:noProof/>
          <w:lang w:val="ru"/>
        </w:rPr>
        <w:t>быть отстранены от работы на камбузе, в кладовой или других помещениях, связанных с приготовлением или хранением пищевых продуктов.</w:t>
      </w:r>
    </w:p>
    <w:p w14:paraId="57068B1F"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Во время обработки пищевых продуктов и приготовления пищи обслуживающий персонал </w:t>
      </w:r>
      <w:r w:rsidRPr="00845D74">
        <w:rPr>
          <w:rFonts w:ascii="Proxima Nova Rg" w:hAnsi="Proxima Nova Rg"/>
          <w:i/>
          <w:iCs/>
          <w:noProof/>
          <w:lang w:val="ru"/>
        </w:rPr>
        <w:t xml:space="preserve">обязан </w:t>
      </w:r>
      <w:r w:rsidRPr="00845D74">
        <w:rPr>
          <w:rFonts w:ascii="Proxima Nova Rg" w:hAnsi="Proxima Nova Rg"/>
          <w:noProof/>
          <w:lang w:val="ru"/>
        </w:rPr>
        <w:t xml:space="preserve">носить чистую одежду.  Рукомойники, горячая вода, мыло (предпочтительно жидкое мыло из дозатора), а также устройства для сушки рук </w:t>
      </w:r>
      <w:r w:rsidRPr="00845D74">
        <w:rPr>
          <w:rFonts w:ascii="Proxima Nova Rg" w:hAnsi="Proxima Nova Rg"/>
          <w:i/>
          <w:iCs/>
          <w:noProof/>
          <w:lang w:val="ru"/>
        </w:rPr>
        <w:t xml:space="preserve">должны </w:t>
      </w:r>
      <w:r w:rsidRPr="00845D74">
        <w:rPr>
          <w:rFonts w:ascii="Proxima Nova Rg" w:hAnsi="Proxima Nova Rg"/>
          <w:noProof/>
          <w:lang w:val="ru"/>
        </w:rPr>
        <w:t>всегда быть в наличии.</w:t>
      </w:r>
    </w:p>
    <w:p w14:paraId="3114173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Чистота всех продуктов, посуды и столовых приборов, столовых текстильных изделий, инвентаря, оборудования и мест хранения является чрезвычайно важным фактором.  Пищевые продукты и питьевая вода </w:t>
      </w:r>
      <w:r w:rsidRPr="00845D74">
        <w:rPr>
          <w:rFonts w:ascii="Proxima Nova Rg" w:hAnsi="Proxima Nova Rg"/>
          <w:i/>
          <w:iCs/>
          <w:noProof/>
          <w:lang w:val="ru"/>
        </w:rPr>
        <w:t xml:space="preserve">не должны </w:t>
      </w:r>
      <w:r w:rsidRPr="00845D74">
        <w:rPr>
          <w:rFonts w:ascii="Proxima Nova Rg" w:hAnsi="Proxima Nova Rg"/>
          <w:noProof/>
          <w:lang w:val="ru"/>
        </w:rPr>
        <w:t xml:space="preserve">храниться в местах, представляющих благоприятные условия для роста патогенных микроорганизмов. Размороженные продукты глубокой заморозки также </w:t>
      </w:r>
      <w:r w:rsidRPr="00845D74">
        <w:rPr>
          <w:rFonts w:ascii="Proxima Nova Rg" w:hAnsi="Proxima Nova Rg"/>
          <w:i/>
          <w:iCs/>
          <w:noProof/>
          <w:lang w:val="ru"/>
        </w:rPr>
        <w:t xml:space="preserve">не должны </w:t>
      </w:r>
      <w:r w:rsidRPr="00845D74">
        <w:rPr>
          <w:rFonts w:ascii="Proxima Nova Rg" w:hAnsi="Proxima Nova Rg"/>
          <w:noProof/>
          <w:lang w:val="ru"/>
        </w:rPr>
        <w:t>подвергаться повторной заморозке.</w:t>
      </w:r>
    </w:p>
    <w:p w14:paraId="6ACAF1CA"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Посуда и стеклянные изделия с трещинами или сколами </w:t>
      </w:r>
      <w:r w:rsidRPr="00845D74">
        <w:rPr>
          <w:rFonts w:ascii="Proxima Nova Rg" w:hAnsi="Proxima Nova Rg"/>
          <w:i/>
          <w:iCs/>
          <w:noProof/>
          <w:lang w:val="ru"/>
        </w:rPr>
        <w:t xml:space="preserve">подлежат </w:t>
      </w:r>
      <w:r w:rsidRPr="00845D74">
        <w:rPr>
          <w:rFonts w:ascii="Proxima Nova Rg" w:hAnsi="Proxima Nova Rg"/>
          <w:noProof/>
          <w:lang w:val="ru"/>
        </w:rPr>
        <w:t xml:space="preserve">утилизации. Пищевые продукты, которые могли соприкасаться с битыми стеклянными изделиями или посудой, </w:t>
      </w:r>
      <w:r w:rsidRPr="00845D74">
        <w:rPr>
          <w:rFonts w:ascii="Proxima Nova Rg" w:hAnsi="Proxima Nova Rg"/>
          <w:i/>
          <w:iCs/>
          <w:noProof/>
          <w:lang w:val="ru"/>
        </w:rPr>
        <w:t xml:space="preserve">следует </w:t>
      </w:r>
      <w:r w:rsidRPr="00845D74">
        <w:rPr>
          <w:rFonts w:ascii="Proxima Nova Rg" w:hAnsi="Proxima Nova Rg"/>
          <w:noProof/>
          <w:lang w:val="ru"/>
        </w:rPr>
        <w:t>выбросить.</w:t>
      </w:r>
    </w:p>
    <w:p w14:paraId="06AAD2AA"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Курение на камбузе, в кладовой, на складе или в других местах приготовления пищи </w:t>
      </w:r>
      <w:r w:rsidRPr="00845D74">
        <w:rPr>
          <w:rFonts w:ascii="Proxima Nova Rg" w:hAnsi="Proxima Nova Rg"/>
          <w:i/>
          <w:iCs/>
          <w:noProof/>
          <w:lang w:val="ru"/>
        </w:rPr>
        <w:t>запрещено</w:t>
      </w:r>
      <w:r w:rsidRPr="00845D74">
        <w:rPr>
          <w:rFonts w:ascii="Proxima Nova Rg" w:hAnsi="Proxima Nova Rg"/>
          <w:noProof/>
          <w:lang w:val="ru"/>
        </w:rPr>
        <w:t>.</w:t>
      </w:r>
    </w:p>
    <w:p w14:paraId="62607608"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Посуду и стеклянные изделия </w:t>
      </w:r>
      <w:r w:rsidRPr="00845D74">
        <w:rPr>
          <w:rFonts w:ascii="Proxima Nova Rg" w:hAnsi="Proxima Nova Rg"/>
          <w:i/>
          <w:iCs/>
          <w:noProof/>
          <w:lang w:val="ru"/>
        </w:rPr>
        <w:t xml:space="preserve">не следует </w:t>
      </w:r>
      <w:r w:rsidRPr="00845D74">
        <w:rPr>
          <w:rFonts w:ascii="Proxima Nova Rg" w:hAnsi="Proxima Nova Rg"/>
          <w:noProof/>
          <w:lang w:val="ru"/>
        </w:rPr>
        <w:t xml:space="preserve">оставлять погруженным в воду для мытья, поскольку они могут разбиться и причинить травмы. Такие изделия </w:t>
      </w:r>
      <w:r w:rsidRPr="00845D74">
        <w:rPr>
          <w:rFonts w:ascii="Proxima Nova Rg" w:hAnsi="Proxima Nova Rg"/>
          <w:i/>
          <w:iCs/>
          <w:noProof/>
          <w:lang w:val="ru"/>
        </w:rPr>
        <w:t xml:space="preserve">следует </w:t>
      </w:r>
      <w:r w:rsidRPr="00845D74">
        <w:rPr>
          <w:rFonts w:ascii="Proxima Nova Rg" w:hAnsi="Proxima Nova Rg"/>
          <w:noProof/>
          <w:lang w:val="ru"/>
        </w:rPr>
        <w:t>мыть отдельно и по одному, как и ножи, инвентарь и насадки с острыми краями.</w:t>
      </w:r>
    </w:p>
    <w:p w14:paraId="299D0C8A" w14:textId="77777777" w:rsidR="0037336A" w:rsidRPr="00764A25"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764A25">
        <w:rPr>
          <w:rFonts w:ascii="Proxima Nova Rg" w:hAnsi="Proxima Nova Rg"/>
          <w:noProof/>
          <w:lang w:val="ru"/>
        </w:rPr>
        <w:t xml:space="preserve">Некоторые бытовые чистящие средства содержат хлорную известь или каустическую соду (гидроксид натрия), а некоторые дезинфицирующие средства – карболовую кислоту (фенол). Эти вещества могут вызывать ожоги кожи или отравления при приеме внутрь. Они требуют осторожного обращения и </w:t>
      </w:r>
      <w:r w:rsidRPr="00764A25">
        <w:rPr>
          <w:rFonts w:ascii="Proxima Nova Rg" w:hAnsi="Proxima Nova Rg"/>
          <w:i/>
          <w:iCs/>
          <w:noProof/>
          <w:lang w:val="ru"/>
        </w:rPr>
        <w:t xml:space="preserve">не должны </w:t>
      </w:r>
      <w:r w:rsidRPr="00764A25">
        <w:rPr>
          <w:rFonts w:ascii="Proxima Nova Rg" w:hAnsi="Proxima Nova Rg"/>
          <w:noProof/>
          <w:lang w:val="ru"/>
        </w:rPr>
        <w:t>смешиваться с другими веществами или использоваться в концентрации, отличной от рекомендованной.</w:t>
      </w:r>
    </w:p>
    <w:p w14:paraId="08F6D8BC" w14:textId="77777777" w:rsidR="0037336A" w:rsidRPr="00845D74" w:rsidRDefault="0037336A" w:rsidP="0037336A">
      <w:pPr>
        <w:pStyle w:val="BodyText1"/>
        <w:rPr>
          <w:rFonts w:ascii="Proxima Nova Rg" w:hAnsi="Proxima Nova Rg"/>
          <w:noProof/>
          <w:lang w:val="ru-RU"/>
        </w:rPr>
      </w:pPr>
      <w:r w:rsidRPr="00845D74">
        <w:rPr>
          <w:rFonts w:ascii="Proxima Nova Rg" w:hAnsi="Proxima Nova Rg"/>
          <w:noProof/>
          <w:lang w:val="ru"/>
        </w:rPr>
        <w:t xml:space="preserve">Пищевые отходы, пустые емкости из-под пищевых продуктов и прочий мусор представляют собой основной источник загрязнения и распространения заболеваний, поэтому их </w:t>
      </w:r>
      <w:r w:rsidRPr="00845D74">
        <w:rPr>
          <w:rFonts w:ascii="Proxima Nova Rg" w:hAnsi="Proxima Nova Rg"/>
          <w:i/>
          <w:iCs/>
          <w:noProof/>
          <w:lang w:val="ru"/>
        </w:rPr>
        <w:t xml:space="preserve">следует </w:t>
      </w:r>
      <w:r w:rsidRPr="00845D74">
        <w:rPr>
          <w:rFonts w:ascii="Proxima Nova Rg" w:hAnsi="Proxima Nova Rg"/>
          <w:noProof/>
          <w:lang w:val="ru"/>
        </w:rPr>
        <w:t>содержать в отведенном для этого месте, на безопасном расстоянии от пищевых продуктов</w:t>
      </w:r>
      <w:r w:rsidRPr="00764A25">
        <w:rPr>
          <w:rFonts w:ascii="Proxima Nova Rg" w:hAnsi="Proxima Nova Rg"/>
          <w:noProof/>
          <w:lang w:val="ru"/>
        </w:rPr>
        <w:t xml:space="preserve">. Сброс отходов в море </w:t>
      </w:r>
      <w:r w:rsidRPr="00764A25">
        <w:rPr>
          <w:rFonts w:ascii="Proxima Nova Rg" w:hAnsi="Proxima Nova Rg"/>
          <w:noProof/>
          <w:lang w:val="ru"/>
        </w:rPr>
        <w:lastRenderedPageBreak/>
        <w:t>запрещен, за исключением обстоятельств, оговоренных в соответствующих государственных</w:t>
      </w:r>
      <w:r w:rsidRPr="00845D74">
        <w:rPr>
          <w:rFonts w:ascii="Proxima Nova Rg" w:hAnsi="Proxima Nova Rg"/>
          <w:noProof/>
          <w:lang w:val="ru"/>
        </w:rPr>
        <w:t xml:space="preserve"> и международных нормативных актах. </w:t>
      </w:r>
    </w:p>
    <w:p w14:paraId="00E56C88" w14:textId="7AB9A15E" w:rsidR="0037336A" w:rsidRPr="00845D74" w:rsidRDefault="0037336A" w:rsidP="00CB5168">
      <w:pPr>
        <w:pStyle w:val="3"/>
        <w:numPr>
          <w:ilvl w:val="2"/>
          <w:numId w:val="36"/>
        </w:numPr>
        <w:rPr>
          <w:rFonts w:ascii="Proxima Nova Rg" w:hAnsi="Proxima Nova Rg"/>
          <w:noProof/>
        </w:rPr>
      </w:pPr>
      <w:bookmarkStart w:id="33" w:name="_Toc311892878"/>
      <w:bookmarkStart w:id="34" w:name="_Toc285463278"/>
      <w:bookmarkStart w:id="35" w:name="_Toc182493066"/>
      <w:r w:rsidRPr="00845D74">
        <w:rPr>
          <w:rFonts w:ascii="Proxima Nova Rg" w:hAnsi="Proxima Nova Rg"/>
          <w:noProof/>
          <w:lang w:val="ru"/>
        </w:rPr>
        <w:t>Пожароопасность на камбузе</w:t>
      </w:r>
      <w:bookmarkEnd w:id="33"/>
      <w:bookmarkEnd w:id="34"/>
      <w:bookmarkEnd w:id="35"/>
      <w:r w:rsidRPr="00845D74">
        <w:rPr>
          <w:rFonts w:ascii="Proxima Nova Rg" w:hAnsi="Proxima Nova Rg"/>
          <w:b w:val="0"/>
          <w:bCs w:val="0"/>
          <w:noProof/>
          <w:lang w:val="ru"/>
        </w:rPr>
        <w:tab/>
      </w:r>
    </w:p>
    <w:p w14:paraId="7C8154C6"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rPr>
      </w:pPr>
      <w:r w:rsidRPr="00845D74">
        <w:rPr>
          <w:rFonts w:ascii="Proxima Nova Rg" w:hAnsi="Proxima Nova Rg"/>
          <w:noProof/>
          <w:lang w:val="ru"/>
        </w:rPr>
        <w:t xml:space="preserve">Опасность возникновения пожаров на камбузе и в кладовых особенно высока. Крайне важно </w:t>
      </w:r>
      <w:r w:rsidRPr="00845D74">
        <w:rPr>
          <w:rFonts w:ascii="Proxima Nova Rg" w:hAnsi="Proxima Nova Rg"/>
          <w:i/>
          <w:iCs/>
          <w:noProof/>
          <w:lang w:val="ru"/>
        </w:rPr>
        <w:t xml:space="preserve">не допускать </w:t>
      </w:r>
      <w:r w:rsidRPr="00845D74">
        <w:rPr>
          <w:rFonts w:ascii="Proxima Nova Rg" w:hAnsi="Proxima Nova Rg"/>
          <w:noProof/>
          <w:lang w:val="ru"/>
        </w:rPr>
        <w:t xml:space="preserve">перегрева или разливов жира и масла, а также проверять по окончании приготовления пищи, выключены ли горелки или нагревательные плиты. Купол и решетки вытяжки </w:t>
      </w:r>
      <w:r w:rsidRPr="00845D74">
        <w:rPr>
          <w:rFonts w:ascii="Proxima Nova Rg" w:hAnsi="Proxima Nova Rg"/>
          <w:i/>
          <w:iCs/>
          <w:noProof/>
          <w:lang w:val="ru"/>
        </w:rPr>
        <w:t xml:space="preserve">должны </w:t>
      </w:r>
      <w:r w:rsidRPr="00845D74">
        <w:rPr>
          <w:rFonts w:ascii="Proxima Nova Rg" w:hAnsi="Proxima Nova Rg"/>
          <w:noProof/>
          <w:lang w:val="ru"/>
        </w:rPr>
        <w:t>всегда быть чистыми.</w:t>
      </w:r>
    </w:p>
    <w:p w14:paraId="089E390E" w14:textId="77777777" w:rsidR="0037336A" w:rsidRPr="00764A25"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Средства для тушения возгораний жира или масла для приготовления пищи, например </w:t>
      </w:r>
      <w:r w:rsidRPr="00764A25">
        <w:rPr>
          <w:rFonts w:ascii="Proxima Nova Rg" w:hAnsi="Proxima Nova Rg"/>
          <w:noProof/>
          <w:lang w:val="ru"/>
        </w:rPr>
        <w:t xml:space="preserve">противопожарное одеяло, </w:t>
      </w:r>
      <w:r w:rsidRPr="00764A25">
        <w:rPr>
          <w:rFonts w:ascii="Proxima Nova Rg" w:hAnsi="Proxima Nova Rg"/>
          <w:i/>
          <w:iCs/>
          <w:noProof/>
          <w:lang w:val="ru"/>
        </w:rPr>
        <w:t xml:space="preserve">должны </w:t>
      </w:r>
      <w:r w:rsidRPr="00764A25">
        <w:rPr>
          <w:rFonts w:ascii="Proxima Nova Rg" w:hAnsi="Proxima Nova Rg"/>
          <w:noProof/>
          <w:lang w:val="ru"/>
        </w:rPr>
        <w:t>всегда находиться рядом с электрической печью.</w:t>
      </w:r>
    </w:p>
    <w:p w14:paraId="38FF762C" w14:textId="77777777" w:rsidR="0037336A" w:rsidRPr="00764A25"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764A25">
        <w:rPr>
          <w:rFonts w:ascii="Proxima Nova Rg" w:hAnsi="Proxima Nova Rg"/>
          <w:noProof/>
          <w:lang w:val="ru"/>
        </w:rPr>
        <w:t xml:space="preserve">Обслуживающий персонал </w:t>
      </w:r>
      <w:r w:rsidRPr="00764A25">
        <w:rPr>
          <w:rFonts w:ascii="Proxima Nova Rg" w:hAnsi="Proxima Nova Rg"/>
          <w:i/>
          <w:iCs/>
          <w:noProof/>
          <w:lang w:val="ru"/>
        </w:rPr>
        <w:t xml:space="preserve">обязан </w:t>
      </w:r>
      <w:r w:rsidRPr="00764A25">
        <w:rPr>
          <w:rFonts w:ascii="Proxima Nova Rg" w:hAnsi="Proxima Nova Rg"/>
          <w:noProof/>
          <w:lang w:val="ru"/>
        </w:rPr>
        <w:t>постоянно поддерживать чистоту на рабочих местах, своевременно удаляя остатки жира и масла, которые могут загореться при соприкосновении с горячими предметами.</w:t>
      </w:r>
    </w:p>
    <w:p w14:paraId="3B6556A4" w14:textId="77777777" w:rsidR="0037336A" w:rsidRPr="00764A25"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764A25">
        <w:rPr>
          <w:rFonts w:ascii="Proxima Nova Rg" w:hAnsi="Proxima Nova Rg"/>
          <w:i/>
          <w:iCs/>
          <w:noProof/>
          <w:lang w:val="ru"/>
        </w:rPr>
        <w:t>Необходимо</w:t>
      </w:r>
      <w:r w:rsidRPr="00764A25">
        <w:rPr>
          <w:rFonts w:ascii="Proxima Nova Rg" w:hAnsi="Proxima Nova Rg"/>
          <w:noProof/>
          <w:lang w:val="ru"/>
        </w:rPr>
        <w:t xml:space="preserve"> следить за тем, чтобы все электрооборудование было выключено и отключено от сети питания, если оно не используется или если на камбузе отсутствует обслуживающий персонал.</w:t>
      </w:r>
    </w:p>
    <w:p w14:paraId="39B9B78E"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764A25">
        <w:rPr>
          <w:rFonts w:ascii="Proxima Nova Rg" w:hAnsi="Proxima Nova Rg"/>
          <w:noProof/>
          <w:lang w:val="ru"/>
        </w:rPr>
        <w:t>Обслуживающему персоналу</w:t>
      </w:r>
      <w:r w:rsidRPr="00764A25">
        <w:rPr>
          <w:rFonts w:ascii="Proxima Nova Rg" w:hAnsi="Proxima Nova Rg"/>
          <w:i/>
          <w:iCs/>
          <w:noProof/>
          <w:lang w:val="ru"/>
        </w:rPr>
        <w:t xml:space="preserve"> запрещается </w:t>
      </w:r>
      <w:r w:rsidRPr="00764A25">
        <w:rPr>
          <w:rFonts w:ascii="Proxima Nova Rg" w:hAnsi="Proxima Nova Rg"/>
          <w:noProof/>
          <w:lang w:val="ru"/>
        </w:rPr>
        <w:t xml:space="preserve">самостоятельно производить ремонт электрических или микроволновых печей. О неисправностях </w:t>
      </w:r>
      <w:r w:rsidRPr="00764A25">
        <w:rPr>
          <w:rFonts w:ascii="Proxima Nova Rg" w:hAnsi="Proxima Nova Rg"/>
          <w:i/>
          <w:iCs/>
          <w:noProof/>
          <w:lang w:val="ru"/>
        </w:rPr>
        <w:t>следует</w:t>
      </w:r>
      <w:r w:rsidRPr="00764A25">
        <w:rPr>
          <w:rFonts w:ascii="Proxima Nova Rg" w:hAnsi="Proxima Nova Rg"/>
          <w:noProof/>
          <w:lang w:val="ru"/>
        </w:rPr>
        <w:t xml:space="preserve"> сообщить и ожидать проведения квалифицированного ремонта. Неисправное оборудование</w:t>
      </w:r>
      <w:r w:rsidRPr="00845D74">
        <w:rPr>
          <w:rFonts w:ascii="Proxima Nova Rg" w:hAnsi="Proxima Nova Rg"/>
          <w:noProof/>
          <w:lang w:val="ru"/>
        </w:rPr>
        <w:t xml:space="preserve"> запрещается эксплуатировать до завершения ремонта или замены, о чем должна извещать соответствующая предупредительная надпись.</w:t>
      </w:r>
    </w:p>
    <w:p w14:paraId="24C3A498" w14:textId="77777777" w:rsidR="0037336A" w:rsidRPr="00845D74" w:rsidRDefault="0037336A" w:rsidP="00CB5168">
      <w:pPr>
        <w:pStyle w:val="2"/>
        <w:numPr>
          <w:ilvl w:val="1"/>
          <w:numId w:val="36"/>
        </w:numPr>
        <w:ind w:left="578" w:hanging="578"/>
        <w:rPr>
          <w:rFonts w:ascii="Proxima Nova Rg" w:hAnsi="Proxima Nova Rg"/>
          <w:noProof/>
          <w:lang w:val="ru-RU"/>
        </w:rPr>
      </w:pPr>
      <w:bookmarkStart w:id="36" w:name="_Toc285463279"/>
      <w:bookmarkStart w:id="37" w:name="_Toc182493067"/>
      <w:r w:rsidRPr="00845D74">
        <w:rPr>
          <w:rFonts w:ascii="Proxima Nova Rg" w:hAnsi="Proxima Nova Rg"/>
          <w:iCs w:val="0"/>
          <w:noProof/>
          <w:lang w:val="ru"/>
        </w:rPr>
        <w:t>Зоны приготовления и хранения пищевых продуктов</w:t>
      </w:r>
      <w:bookmarkEnd w:id="36"/>
      <w:bookmarkEnd w:id="37"/>
    </w:p>
    <w:p w14:paraId="008E252D"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 xml:space="preserve">Зоны приготовления и хранения пищевых продуктов на корабле </w:t>
      </w:r>
      <w:r w:rsidRPr="00845D74">
        <w:rPr>
          <w:rFonts w:ascii="Proxima Nova Rg" w:hAnsi="Proxima Nova Rg" w:cs="Arial"/>
          <w:i/>
          <w:iCs/>
          <w:noProof/>
          <w:lang w:val="ru"/>
        </w:rPr>
        <w:t xml:space="preserve">должны </w:t>
      </w:r>
      <w:r w:rsidRPr="00845D74">
        <w:rPr>
          <w:rFonts w:ascii="Proxima Nova Rg" w:hAnsi="Proxima Nova Rg" w:cs="Arial"/>
          <w:noProof/>
          <w:lang w:val="ru"/>
        </w:rPr>
        <w:t xml:space="preserve">содержаться в идеальной чистоте, проверка которой </w:t>
      </w:r>
      <w:r w:rsidRPr="00845D74">
        <w:rPr>
          <w:rFonts w:ascii="Proxima Nova Rg" w:hAnsi="Proxima Nova Rg" w:cs="Arial"/>
          <w:i/>
          <w:iCs/>
          <w:noProof/>
          <w:lang w:val="ru"/>
        </w:rPr>
        <w:t xml:space="preserve">должна </w:t>
      </w:r>
      <w:r w:rsidRPr="00845D74">
        <w:rPr>
          <w:rFonts w:ascii="Proxima Nova Rg" w:hAnsi="Proxima Nova Rg" w:cs="Arial"/>
          <w:noProof/>
          <w:lang w:val="ru"/>
        </w:rPr>
        <w:t xml:space="preserve">не реже одного раза в неделю проводиться </w:t>
      </w:r>
      <w:r w:rsidRPr="00845D74">
        <w:rPr>
          <w:rFonts w:ascii="Proxima Nova Rg" w:hAnsi="Proxima Nova Rg" w:cs="Arial"/>
          <w:b/>
          <w:bCs/>
          <w:noProof/>
          <w:lang w:val="ru"/>
        </w:rPr>
        <w:t>капитаном</w:t>
      </w:r>
      <w:r w:rsidRPr="00845D74">
        <w:rPr>
          <w:rFonts w:ascii="Proxima Nova Rg" w:hAnsi="Proxima Nova Rg" w:cs="Arial"/>
          <w:noProof/>
          <w:lang w:val="ru"/>
        </w:rPr>
        <w:t xml:space="preserve">, а все выявленные в ходе проверки недочеты </w:t>
      </w:r>
      <w:r w:rsidRPr="00845D74">
        <w:rPr>
          <w:rFonts w:ascii="Proxima Nova Rg" w:hAnsi="Proxima Nova Rg" w:cs="Arial"/>
          <w:i/>
          <w:iCs/>
          <w:noProof/>
          <w:lang w:val="ru"/>
        </w:rPr>
        <w:t xml:space="preserve">должны </w:t>
      </w:r>
      <w:r w:rsidRPr="00845D74">
        <w:rPr>
          <w:rFonts w:ascii="Proxima Nova Rg" w:hAnsi="Proxima Nova Rg" w:cs="Arial"/>
          <w:noProof/>
          <w:lang w:val="ru"/>
        </w:rPr>
        <w:t xml:space="preserve">обсуждаться в устной форме непосредственно на месте. Если на момент проведения следующей проверки эти недочеты не устранены, </w:t>
      </w:r>
      <w:r w:rsidRPr="00845D74">
        <w:rPr>
          <w:rFonts w:ascii="Proxima Nova Rg" w:hAnsi="Proxima Nova Rg" w:cs="Arial"/>
          <w:i/>
          <w:iCs/>
          <w:noProof/>
          <w:lang w:val="ru"/>
        </w:rPr>
        <w:t>капитан</w:t>
      </w:r>
      <w:r w:rsidRPr="00845D74">
        <w:rPr>
          <w:rFonts w:ascii="Proxima Nova Rg" w:hAnsi="Proxima Nova Rg" w:cs="Arial"/>
          <w:b/>
          <w:bCs/>
          <w:noProof/>
          <w:lang w:val="ru"/>
        </w:rPr>
        <w:t xml:space="preserve"> должен </w:t>
      </w:r>
      <w:r w:rsidRPr="00845D74">
        <w:rPr>
          <w:rFonts w:ascii="Proxima Nova Rg" w:hAnsi="Proxima Nova Rg" w:cs="Arial"/>
          <w:noProof/>
          <w:lang w:val="ru"/>
        </w:rPr>
        <w:t xml:space="preserve">составить письменное предупреждение. Копию предупреждения </w:t>
      </w:r>
      <w:r w:rsidRPr="00845D74">
        <w:rPr>
          <w:rFonts w:ascii="Proxima Nova Rg" w:hAnsi="Proxima Nova Rg" w:cs="Arial"/>
          <w:i/>
          <w:iCs/>
          <w:noProof/>
          <w:lang w:val="ru"/>
        </w:rPr>
        <w:t>следует</w:t>
      </w:r>
      <w:r w:rsidRPr="00845D74">
        <w:rPr>
          <w:rFonts w:ascii="Proxima Nova Rg" w:hAnsi="Proxima Nova Rg" w:cs="Arial"/>
          <w:noProof/>
          <w:lang w:val="ru"/>
        </w:rPr>
        <w:t xml:space="preserve"> направить </w:t>
      </w:r>
      <w:r w:rsidR="004A3D34" w:rsidRPr="00845D74">
        <w:rPr>
          <w:rFonts w:ascii="Proxima Nova Rg" w:hAnsi="Proxima Nova Rg" w:cs="Arial"/>
          <w:b/>
          <w:bCs/>
          <w:noProof/>
          <w:lang w:val="ru"/>
        </w:rPr>
        <w:t>специалисту по ОТ</w:t>
      </w:r>
      <w:r w:rsidR="0045579A">
        <w:rPr>
          <w:rFonts w:ascii="Proxima Nova Rg" w:hAnsi="Proxima Nova Rg" w:cs="Arial"/>
          <w:b/>
          <w:bCs/>
          <w:noProof/>
          <w:lang w:val="ru"/>
        </w:rPr>
        <w:t xml:space="preserve"> и ТБ</w:t>
      </w:r>
      <w:r w:rsidR="004A3D34" w:rsidRPr="00845D74">
        <w:rPr>
          <w:rFonts w:ascii="Proxima Nova Rg" w:hAnsi="Proxima Nova Rg" w:cs="Arial"/>
          <w:b/>
          <w:bCs/>
          <w:noProof/>
          <w:lang w:val="ru"/>
        </w:rPr>
        <w:t>.</w:t>
      </w:r>
    </w:p>
    <w:p w14:paraId="6834ED89" w14:textId="77777777" w:rsidR="0037336A" w:rsidRPr="00845D74" w:rsidRDefault="0037336A" w:rsidP="0037336A">
      <w:pPr>
        <w:rPr>
          <w:rFonts w:ascii="Proxima Nova Rg" w:hAnsi="Proxima Nova Rg" w:cs="Arial"/>
          <w:noProof/>
          <w:lang w:val="ru-RU"/>
        </w:rPr>
      </w:pPr>
    </w:p>
    <w:p w14:paraId="518997D5" w14:textId="77777777" w:rsidR="0037336A" w:rsidRPr="00845D74" w:rsidRDefault="0037336A" w:rsidP="0037336A">
      <w:pPr>
        <w:tabs>
          <w:tab w:val="left" w:pos="-1440"/>
        </w:tabs>
        <w:rPr>
          <w:rFonts w:ascii="Proxima Nova Rg" w:hAnsi="Proxima Nova Rg"/>
          <w:noProof/>
          <w:lang w:val="ru-RU"/>
        </w:rPr>
      </w:pPr>
      <w:r w:rsidRPr="00845D74">
        <w:rPr>
          <w:rFonts w:ascii="Proxima Nova Rg" w:hAnsi="Proxima Nova Rg"/>
          <w:noProof/>
          <w:lang w:val="ru"/>
        </w:rPr>
        <w:t>К неудовлетворительным и требующим улучшения условиям в зонах приготовления и хранения пищевых продуктов относятся:</w:t>
      </w:r>
    </w:p>
    <w:p w14:paraId="26929D5F"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наличие на судне пищевых продуктов с истекшим сроком годности;</w:t>
      </w:r>
    </w:p>
    <w:p w14:paraId="61AC1AEE"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наличие на судне гнилых овощей и быстропортящихся продуктов;</w:t>
      </w:r>
    </w:p>
    <w:p w14:paraId="2291F900"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наличие на судне зараженных зерновых или бобовых культур;</w:t>
      </w:r>
    </w:p>
    <w:p w14:paraId="550A34FD"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размещение пищевых продуктов прямо на полу;</w:t>
      </w:r>
    </w:p>
    <w:p w14:paraId="039FAC66"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слой грязи/жира/смазки на палубе, на переборках или подволоках в помещениях хранения и приготовления пищевых продуктов;</w:t>
      </w:r>
    </w:p>
    <w:p w14:paraId="1FA57A68"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скопление картона, пластиковых или упаковочных материалов в зонах хранения или приготовления пищевых продуктов;</w:t>
      </w:r>
    </w:p>
    <w:p w14:paraId="2A55A7D9"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шелушащаяся краска или поломанное покрытие палубы в этих зонах;</w:t>
      </w:r>
    </w:p>
    <w:p w14:paraId="3314EEEC"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не надраенная или грязная палуба и решетки на полках в зоне хранения и приготовления пищевых продуктов;</w:t>
      </w:r>
    </w:p>
    <w:p w14:paraId="451EAB53"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пыль или наличие насекомых в зонах хранения/приготовления пищевых продуктов и приема пищи на судне;</w:t>
      </w:r>
    </w:p>
    <w:p w14:paraId="449F75F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загрязнение или неприятный запах от водовыпускных отверстий в зонах хранения и приготовления пищи;</w:t>
      </w:r>
    </w:p>
    <w:p w14:paraId="347CF393"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грязный кухонный инвентарь или приспособления.</w:t>
      </w:r>
    </w:p>
    <w:p w14:paraId="38991164" w14:textId="77777777" w:rsidR="0037336A" w:rsidRPr="00845D74" w:rsidRDefault="0037336A" w:rsidP="0037336A">
      <w:pPr>
        <w:tabs>
          <w:tab w:val="left" w:pos="-1440"/>
        </w:tabs>
        <w:rPr>
          <w:rFonts w:ascii="Proxima Nova Rg" w:hAnsi="Proxima Nova Rg"/>
          <w:noProof/>
          <w:lang w:val="ru-RU"/>
        </w:rPr>
      </w:pPr>
    </w:p>
    <w:p w14:paraId="633CEBA3" w14:textId="77777777" w:rsidR="0037336A" w:rsidRPr="00845D74" w:rsidRDefault="0037336A" w:rsidP="0037336A">
      <w:pPr>
        <w:ind w:left="352"/>
        <w:rPr>
          <w:rFonts w:ascii="Proxima Nova Rg" w:hAnsi="Proxima Nova Rg"/>
          <w:noProof/>
          <w:lang w:val="ru-RU"/>
        </w:rPr>
      </w:pPr>
      <w:r w:rsidRPr="00845D74">
        <w:rPr>
          <w:rFonts w:ascii="Proxima Nova Rg" w:hAnsi="Proxima Nova Rg"/>
          <w:noProof/>
          <w:lang w:val="ru"/>
        </w:rPr>
        <w:t xml:space="preserve">Если устранить какой-либо недочет силами персонала на судне не удается, </w:t>
      </w:r>
      <w:r w:rsidR="001B3D47">
        <w:rPr>
          <w:rFonts w:ascii="Proxima Nova Rg" w:hAnsi="Proxima Nova Rg"/>
          <w:noProof/>
          <w:lang w:val="ru"/>
        </w:rPr>
        <w:t>специалисты</w:t>
      </w:r>
      <w:r w:rsidRPr="00845D74">
        <w:rPr>
          <w:rFonts w:ascii="Proxima Nova Rg" w:hAnsi="Proxima Nova Rg"/>
          <w:noProof/>
          <w:lang w:val="ru"/>
        </w:rPr>
        <w:t xml:space="preserve"> компании совместно с </w:t>
      </w:r>
      <w:r w:rsidRPr="00845D74">
        <w:rPr>
          <w:rFonts w:ascii="Proxima Nova Rg" w:hAnsi="Proxima Nova Rg"/>
          <w:b/>
          <w:bCs/>
          <w:noProof/>
          <w:lang w:val="ru"/>
        </w:rPr>
        <w:t xml:space="preserve">капитаном </w:t>
      </w:r>
      <w:r w:rsidRPr="00845D74">
        <w:rPr>
          <w:rFonts w:ascii="Proxima Nova Rg" w:hAnsi="Proxima Nova Rg"/>
          <w:i/>
          <w:iCs/>
          <w:noProof/>
          <w:lang w:val="ru"/>
        </w:rPr>
        <w:t xml:space="preserve">обязаны </w:t>
      </w:r>
      <w:r w:rsidRPr="00845D74">
        <w:rPr>
          <w:rFonts w:ascii="Proxima Nova Rg" w:hAnsi="Proxima Nova Rg"/>
          <w:noProof/>
          <w:lang w:val="ru"/>
        </w:rPr>
        <w:t>обеспечить оперативное решение проблемы.</w:t>
      </w:r>
    </w:p>
    <w:p w14:paraId="3328C2E7" w14:textId="77777777" w:rsidR="0037336A" w:rsidRPr="00845D74" w:rsidRDefault="0037336A" w:rsidP="00CB5168">
      <w:pPr>
        <w:pStyle w:val="2"/>
        <w:numPr>
          <w:ilvl w:val="1"/>
          <w:numId w:val="36"/>
        </w:numPr>
        <w:ind w:left="578" w:hanging="578"/>
        <w:rPr>
          <w:rFonts w:ascii="Proxima Nova Rg" w:hAnsi="Proxima Nova Rg"/>
          <w:noProof/>
        </w:rPr>
      </w:pPr>
      <w:r w:rsidRPr="00845D74">
        <w:rPr>
          <w:rFonts w:ascii="Proxima Nova Rg" w:hAnsi="Proxima Nova Rg"/>
          <w:b w:val="0"/>
          <w:bCs w:val="0"/>
          <w:iCs w:val="0"/>
          <w:noProof/>
          <w:lang w:val="ru"/>
        </w:rPr>
        <w:lastRenderedPageBreak/>
        <w:tab/>
      </w:r>
      <w:bookmarkStart w:id="38" w:name="_Toc285463280"/>
      <w:bookmarkStart w:id="39" w:name="_Toc182493068"/>
      <w:r w:rsidRPr="00845D74">
        <w:rPr>
          <w:rFonts w:ascii="Proxima Nova Rg" w:hAnsi="Proxima Nova Rg"/>
          <w:iCs w:val="0"/>
          <w:noProof/>
          <w:lang w:val="ru"/>
        </w:rPr>
        <w:t>Холодильные камеры и кладовые</w:t>
      </w:r>
      <w:bookmarkEnd w:id="38"/>
      <w:bookmarkEnd w:id="39"/>
    </w:p>
    <w:p w14:paraId="3DC9E6F8"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Все двери в холодильных камерах </w:t>
      </w:r>
      <w:r w:rsidRPr="00845D74">
        <w:rPr>
          <w:rFonts w:ascii="Proxima Nova Rg" w:hAnsi="Proxima Nova Rg"/>
          <w:i/>
          <w:iCs/>
          <w:noProof/>
          <w:lang w:val="ru"/>
        </w:rPr>
        <w:t xml:space="preserve">должны </w:t>
      </w:r>
      <w:r w:rsidRPr="00845D74">
        <w:rPr>
          <w:rFonts w:ascii="Proxima Nova Rg" w:hAnsi="Proxima Nova Rg"/>
          <w:noProof/>
          <w:lang w:val="ru"/>
        </w:rPr>
        <w:t>быть оборудованы средствами для их открывания изнутри или звуковой сигнализацией.</w:t>
      </w:r>
    </w:p>
    <w:p w14:paraId="05AE83C6"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Проверки звуковой сигнализации, дверных запоров и внутреннего открывающего механизма </w:t>
      </w:r>
      <w:r w:rsidRPr="00845D74">
        <w:rPr>
          <w:rFonts w:ascii="Proxima Nova Rg" w:hAnsi="Proxima Nova Rg"/>
          <w:i/>
          <w:iCs/>
          <w:noProof/>
          <w:lang w:val="ru"/>
        </w:rPr>
        <w:t xml:space="preserve">должны </w:t>
      </w:r>
      <w:r w:rsidRPr="00845D74">
        <w:rPr>
          <w:rFonts w:ascii="Proxima Nova Rg" w:hAnsi="Proxima Nova Rg"/>
          <w:noProof/>
          <w:lang w:val="ru"/>
        </w:rPr>
        <w:t>проводиться регулярно, не реже одного раза в неделю.</w:t>
      </w:r>
    </w:p>
    <w:p w14:paraId="130207F1"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Лица, пользующиеся холодильными камерами, </w:t>
      </w:r>
      <w:r w:rsidRPr="00845D74">
        <w:rPr>
          <w:rFonts w:ascii="Proxima Nova Rg" w:hAnsi="Proxima Nova Rg"/>
          <w:i/>
          <w:iCs/>
          <w:noProof/>
          <w:lang w:val="ru"/>
        </w:rPr>
        <w:t xml:space="preserve">должны </w:t>
      </w:r>
      <w:r w:rsidRPr="00845D74">
        <w:rPr>
          <w:rFonts w:ascii="Proxima Nova Rg" w:hAnsi="Proxima Nova Rg"/>
          <w:noProof/>
          <w:lang w:val="ru"/>
        </w:rPr>
        <w:t>знать принципы функционирования внутреннего открывающего механизма двери и расположение кнопки звуковой сигнализации изнутри, а также уметь пользоваться ими в темноте.</w:t>
      </w:r>
    </w:p>
    <w:p w14:paraId="4FF76731"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Все двери холодильных камер </w:t>
      </w:r>
      <w:r w:rsidRPr="00845D74">
        <w:rPr>
          <w:rFonts w:ascii="Proxima Nova Rg" w:hAnsi="Proxima Nova Rg"/>
          <w:i/>
          <w:iCs/>
          <w:noProof/>
          <w:lang w:val="ru"/>
        </w:rPr>
        <w:t xml:space="preserve">должны </w:t>
      </w:r>
      <w:r w:rsidRPr="00845D74">
        <w:rPr>
          <w:rFonts w:ascii="Proxima Nova Rg" w:hAnsi="Proxima Nova Rg"/>
          <w:noProof/>
          <w:lang w:val="ru"/>
        </w:rPr>
        <w:t>быть оборудованы устройствами достаточной мощности для удержания двери в открытом положении во время нахождения судна в открытом море, а также для блокировки двери в открытом положении при загрузке-выемке продуктов. Следует помнить, что двери холодильных камер очень тяжелые, и защемление между дверью и дверной стойкой может привести к серьезным травмам.</w:t>
      </w:r>
    </w:p>
    <w:p w14:paraId="613E96F2"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rPr>
      </w:pPr>
      <w:r w:rsidRPr="00845D74">
        <w:rPr>
          <w:rFonts w:ascii="Proxima Nova Rg" w:hAnsi="Proxima Nova Rg"/>
          <w:noProof/>
          <w:lang w:val="ru"/>
        </w:rPr>
        <w:t xml:space="preserve">Заходя в холодильную камеру, навесной замок (если имеется) </w:t>
      </w:r>
      <w:r w:rsidRPr="00845D74">
        <w:rPr>
          <w:rFonts w:ascii="Proxima Nova Rg" w:hAnsi="Proxima Nova Rg"/>
          <w:i/>
          <w:iCs/>
          <w:noProof/>
          <w:lang w:val="ru"/>
        </w:rPr>
        <w:t xml:space="preserve">следует </w:t>
      </w:r>
      <w:r w:rsidRPr="00845D74">
        <w:rPr>
          <w:rFonts w:ascii="Proxima Nova Rg" w:hAnsi="Proxima Nova Rg"/>
          <w:noProof/>
          <w:lang w:val="ru"/>
        </w:rPr>
        <w:t xml:space="preserve">забирать с собой. Перед посещением холодильной камеры </w:t>
      </w:r>
      <w:r w:rsidRPr="00845D74">
        <w:rPr>
          <w:rFonts w:ascii="Proxima Nova Rg" w:hAnsi="Proxima Nova Rg"/>
          <w:i/>
          <w:iCs/>
          <w:noProof/>
          <w:lang w:val="ru"/>
        </w:rPr>
        <w:t xml:space="preserve">обязательно </w:t>
      </w:r>
      <w:r w:rsidRPr="00845D74">
        <w:rPr>
          <w:rFonts w:ascii="Proxima Nova Rg" w:hAnsi="Proxima Nova Rg"/>
          <w:noProof/>
          <w:lang w:val="ru"/>
        </w:rPr>
        <w:t>уведомите об этом коллег.</w:t>
      </w:r>
    </w:p>
    <w:p w14:paraId="39319B1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При подозрении на утечку хладагента заходить в холодные склады или холодильные камеры </w:t>
      </w:r>
      <w:r w:rsidRPr="00845D74">
        <w:rPr>
          <w:rFonts w:ascii="Proxima Nova Rg" w:hAnsi="Proxima Nova Rg"/>
          <w:i/>
          <w:iCs/>
          <w:noProof/>
          <w:lang w:val="ru"/>
        </w:rPr>
        <w:t>запрещается</w:t>
      </w:r>
      <w:r w:rsidRPr="00845D74">
        <w:rPr>
          <w:rFonts w:ascii="Proxima Nova Rg" w:hAnsi="Proxima Nova Rg"/>
          <w:noProof/>
          <w:lang w:val="ru"/>
        </w:rPr>
        <w:t xml:space="preserve">. В таком случае снаружи на дверях </w:t>
      </w:r>
      <w:r w:rsidRPr="00845D74">
        <w:rPr>
          <w:rFonts w:ascii="Proxima Nova Rg" w:hAnsi="Proxima Nova Rg"/>
          <w:i/>
          <w:iCs/>
          <w:noProof/>
          <w:lang w:val="ru"/>
        </w:rPr>
        <w:t xml:space="preserve">следует </w:t>
      </w:r>
      <w:r w:rsidRPr="00845D74">
        <w:rPr>
          <w:rFonts w:ascii="Proxima Nova Rg" w:hAnsi="Proxima Nova Rg"/>
          <w:noProof/>
          <w:lang w:val="ru"/>
        </w:rPr>
        <w:t>повесить предупреждающую табличку.</w:t>
      </w:r>
    </w:p>
    <w:p w14:paraId="3F172DF3"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u w:val="single"/>
          <w:lang w:val="ru"/>
        </w:rPr>
        <w:t xml:space="preserve">Все холодильные и морозильные камеры </w:t>
      </w:r>
      <w:r w:rsidRPr="00845D74">
        <w:rPr>
          <w:rFonts w:ascii="Proxima Nova Rg" w:hAnsi="Proxima Nova Rg"/>
          <w:i/>
          <w:iCs/>
          <w:noProof/>
          <w:u w:val="single"/>
          <w:lang w:val="ru"/>
        </w:rPr>
        <w:t xml:space="preserve">должны </w:t>
      </w:r>
      <w:r w:rsidRPr="00845D74">
        <w:rPr>
          <w:rFonts w:ascii="Proxima Nova Rg" w:hAnsi="Proxima Nova Rg"/>
          <w:noProof/>
          <w:u w:val="single"/>
          <w:lang w:val="ru"/>
        </w:rPr>
        <w:t>быть оборудованы термометром.</w:t>
      </w:r>
      <w:r w:rsidRPr="00845D74">
        <w:rPr>
          <w:rFonts w:ascii="Proxima Nova Rg" w:hAnsi="Proxima Nova Rg"/>
          <w:noProof/>
          <w:lang w:val="ru"/>
        </w:rPr>
        <w:t xml:space="preserve"> Регулярно проверяйте температуру в холодильных и морозильных камерах. Температура </w:t>
      </w:r>
      <w:r w:rsidRPr="00845D74">
        <w:rPr>
          <w:rFonts w:ascii="Proxima Nova Rg" w:hAnsi="Proxima Nova Rg"/>
          <w:i/>
          <w:iCs/>
          <w:noProof/>
          <w:lang w:val="ru"/>
        </w:rPr>
        <w:t xml:space="preserve">должна </w:t>
      </w:r>
      <w:r w:rsidRPr="00845D74">
        <w:rPr>
          <w:rFonts w:ascii="Proxima Nova Rg" w:hAnsi="Proxima Nova Rg"/>
          <w:noProof/>
          <w:lang w:val="ru"/>
        </w:rPr>
        <w:t>находиться в диапазоне от 4ºC до 7ºC для холодильных камер и ниже -18ºC для морозильных камер.</w:t>
      </w:r>
    </w:p>
    <w:p w14:paraId="774A9B6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Все камеры и контейнеры </w:t>
      </w:r>
      <w:r w:rsidRPr="00845D74">
        <w:rPr>
          <w:rFonts w:ascii="Proxima Nova Rg" w:hAnsi="Proxima Nova Rg"/>
          <w:i/>
          <w:iCs/>
          <w:noProof/>
          <w:lang w:val="ru"/>
        </w:rPr>
        <w:t>должны</w:t>
      </w:r>
      <w:r w:rsidRPr="00845D74">
        <w:rPr>
          <w:rFonts w:ascii="Proxima Nova Rg" w:hAnsi="Proxima Nova Rg"/>
          <w:noProof/>
          <w:lang w:val="ru"/>
        </w:rPr>
        <w:t xml:space="preserve"> быть надежно закреплены во избежание их сдвига или перемещения во время плавания.</w:t>
      </w:r>
    </w:p>
    <w:p w14:paraId="04383C8C"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Выступающие крепежные приспособления на открытых ящиках или контейнерах необходимо снять или убрать их в безопасное положение.</w:t>
      </w:r>
    </w:p>
    <w:p w14:paraId="7C778C0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Металлические обода, удерживающие, например, крышки на ящиках для чая и т. п., </w:t>
      </w:r>
      <w:r w:rsidRPr="00845D74">
        <w:rPr>
          <w:rFonts w:ascii="Proxima Nova Rg" w:hAnsi="Proxima Nova Rg"/>
          <w:i/>
          <w:iCs/>
          <w:noProof/>
          <w:lang w:val="ru"/>
        </w:rPr>
        <w:t xml:space="preserve">следует </w:t>
      </w:r>
      <w:r w:rsidRPr="00845D74">
        <w:rPr>
          <w:rFonts w:ascii="Proxima Nova Rg" w:hAnsi="Proxima Nova Rg"/>
          <w:noProof/>
          <w:lang w:val="ru"/>
        </w:rPr>
        <w:t>полностью снять или убрать в безопасное положение, чтобы никто не поранился об их неровные края.</w:t>
      </w:r>
    </w:p>
    <w:p w14:paraId="11436865"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Неиспользуемые металлические крюки </w:t>
      </w:r>
      <w:r w:rsidRPr="00845D74">
        <w:rPr>
          <w:rFonts w:ascii="Proxima Nova Rg" w:hAnsi="Proxima Nova Rg"/>
          <w:i/>
          <w:iCs/>
          <w:noProof/>
          <w:lang w:val="ru"/>
        </w:rPr>
        <w:t xml:space="preserve">следует </w:t>
      </w:r>
      <w:r w:rsidRPr="00845D74">
        <w:rPr>
          <w:rFonts w:ascii="Proxima Nova Rg" w:hAnsi="Proxima Nova Rg"/>
          <w:noProof/>
          <w:lang w:val="ru"/>
        </w:rPr>
        <w:t xml:space="preserve">хранить в специально предназначенном для этого контейнере. Если снять крюки невозможно, их </w:t>
      </w:r>
      <w:r w:rsidRPr="00845D74">
        <w:rPr>
          <w:rFonts w:ascii="Proxima Nova Rg" w:hAnsi="Proxima Nova Rg"/>
          <w:i/>
          <w:iCs/>
          <w:noProof/>
          <w:lang w:val="ru"/>
        </w:rPr>
        <w:t xml:space="preserve">следует </w:t>
      </w:r>
      <w:r w:rsidRPr="00845D74">
        <w:rPr>
          <w:rFonts w:ascii="Proxima Nova Rg" w:hAnsi="Proxima Nova Rg"/>
          <w:noProof/>
          <w:lang w:val="ru"/>
        </w:rPr>
        <w:t>содержать в чистом состоянии.</w:t>
      </w:r>
    </w:p>
    <w:p w14:paraId="6208B6BE" w14:textId="77777777" w:rsidR="0037336A" w:rsidRPr="00845D74" w:rsidRDefault="0037336A" w:rsidP="0037336A">
      <w:pPr>
        <w:pStyle w:val="a"/>
        <w:numPr>
          <w:ilvl w:val="0"/>
          <w:numId w:val="0"/>
        </w:numPr>
        <w:tabs>
          <w:tab w:val="left" w:pos="-1440"/>
        </w:tabs>
        <w:spacing w:before="0" w:after="0"/>
        <w:ind w:left="720" w:hanging="360"/>
        <w:rPr>
          <w:rFonts w:ascii="Proxima Nova Rg" w:hAnsi="Proxima Nova Rg"/>
          <w:noProof/>
          <w:lang w:val="ru-RU"/>
        </w:rPr>
      </w:pPr>
    </w:p>
    <w:p w14:paraId="03577EE1" w14:textId="77777777" w:rsidR="0037336A" w:rsidRPr="00845D74" w:rsidRDefault="0037336A" w:rsidP="0037336A">
      <w:pPr>
        <w:pStyle w:val="a"/>
        <w:numPr>
          <w:ilvl w:val="0"/>
          <w:numId w:val="0"/>
        </w:numPr>
        <w:tabs>
          <w:tab w:val="left" w:pos="-1440"/>
        </w:tabs>
        <w:spacing w:before="0" w:after="0"/>
        <w:ind w:left="720" w:hanging="360"/>
        <w:rPr>
          <w:rFonts w:ascii="Proxima Nova Rg" w:hAnsi="Proxima Nova Rg"/>
          <w:noProof/>
          <w:lang w:val="ru-RU"/>
        </w:rPr>
      </w:pPr>
    </w:p>
    <w:p w14:paraId="4EAB27C6" w14:textId="77777777" w:rsidR="0037336A" w:rsidRPr="00845D74" w:rsidRDefault="0037336A" w:rsidP="0037336A">
      <w:pPr>
        <w:pStyle w:val="a"/>
        <w:numPr>
          <w:ilvl w:val="0"/>
          <w:numId w:val="0"/>
        </w:numPr>
        <w:tabs>
          <w:tab w:val="left" w:pos="-1440"/>
        </w:tabs>
        <w:spacing w:before="0" w:after="0"/>
        <w:ind w:left="720" w:hanging="360"/>
        <w:rPr>
          <w:rFonts w:ascii="Proxima Nova Rg" w:hAnsi="Proxima Nova Rg"/>
          <w:noProof/>
          <w:lang w:val="ru-RU"/>
        </w:rPr>
      </w:pPr>
    </w:p>
    <w:p w14:paraId="1721ACF3" w14:textId="77777777" w:rsidR="0037336A" w:rsidRPr="00845D74" w:rsidRDefault="0037336A" w:rsidP="00CB5168">
      <w:pPr>
        <w:pStyle w:val="2"/>
        <w:numPr>
          <w:ilvl w:val="1"/>
          <w:numId w:val="36"/>
        </w:numPr>
        <w:ind w:left="578" w:hanging="578"/>
        <w:rPr>
          <w:rFonts w:ascii="Proxima Nova Rg" w:hAnsi="Proxima Nova Rg"/>
          <w:noProof/>
        </w:rPr>
      </w:pPr>
      <w:bookmarkStart w:id="40" w:name="_Toc285463281"/>
      <w:bookmarkStart w:id="41" w:name="_Toc182493069"/>
      <w:r w:rsidRPr="00845D74">
        <w:rPr>
          <w:rFonts w:ascii="Proxima Nova Rg" w:hAnsi="Proxima Nova Rg"/>
          <w:iCs w:val="0"/>
          <w:noProof/>
          <w:lang w:val="ru"/>
        </w:rPr>
        <w:t>Жилые помещения</w:t>
      </w:r>
      <w:bookmarkEnd w:id="40"/>
      <w:bookmarkEnd w:id="41"/>
      <w:r w:rsidRPr="00845D74">
        <w:rPr>
          <w:rFonts w:ascii="Proxima Nova Rg" w:hAnsi="Proxima Nova Rg"/>
          <w:b w:val="0"/>
          <w:bCs w:val="0"/>
          <w:iCs w:val="0"/>
          <w:noProof/>
          <w:lang w:val="ru"/>
        </w:rPr>
        <w:t xml:space="preserve">  </w:t>
      </w:r>
    </w:p>
    <w:p w14:paraId="01F4ADD7" w14:textId="77777777" w:rsidR="0037336A" w:rsidRPr="00845D74" w:rsidRDefault="0037336A" w:rsidP="0037336A">
      <w:pPr>
        <w:tabs>
          <w:tab w:val="left" w:pos="-1440"/>
        </w:tabs>
        <w:rPr>
          <w:rFonts w:ascii="Proxima Nova Rg" w:hAnsi="Proxima Nova Rg" w:cs="Arial"/>
          <w:noProof/>
          <w:lang w:val="ru-RU"/>
        </w:rPr>
      </w:pPr>
      <w:r w:rsidRPr="00845D74">
        <w:rPr>
          <w:rFonts w:ascii="Proxima Nova Rg" w:hAnsi="Proxima Nova Rg" w:cs="Arial"/>
          <w:noProof/>
          <w:lang w:val="ru"/>
        </w:rPr>
        <w:t xml:space="preserve">Все пребывающие на борту лица, от </w:t>
      </w:r>
      <w:r w:rsidRPr="00845D74">
        <w:rPr>
          <w:rFonts w:ascii="Proxima Nova Rg" w:hAnsi="Proxima Nova Rg" w:cs="Arial"/>
          <w:b/>
          <w:bCs/>
          <w:noProof/>
          <w:lang w:val="ru"/>
        </w:rPr>
        <w:t xml:space="preserve">капитана </w:t>
      </w:r>
      <w:r w:rsidRPr="00845D74">
        <w:rPr>
          <w:rFonts w:ascii="Proxima Nova Rg" w:hAnsi="Proxima Nova Rg" w:cs="Arial"/>
          <w:noProof/>
          <w:lang w:val="ru"/>
        </w:rPr>
        <w:t xml:space="preserve">до состава самого младшего ранга, </w:t>
      </w:r>
      <w:r w:rsidRPr="00845D74">
        <w:rPr>
          <w:rFonts w:ascii="Proxima Nova Rg" w:hAnsi="Proxima Nova Rg" w:cs="Arial"/>
          <w:i/>
          <w:iCs/>
          <w:noProof/>
          <w:lang w:val="ru"/>
        </w:rPr>
        <w:t xml:space="preserve">обязаны </w:t>
      </w:r>
      <w:r w:rsidRPr="00845D74">
        <w:rPr>
          <w:rFonts w:ascii="Proxima Nova Rg" w:hAnsi="Proxima Nova Rg" w:cs="Arial"/>
          <w:noProof/>
          <w:lang w:val="ru"/>
        </w:rPr>
        <w:t xml:space="preserve">постоянно поддерживать чистоту и порядок в жилых помещениях. В частности, следующие действия </w:t>
      </w:r>
      <w:r w:rsidRPr="00845D74">
        <w:rPr>
          <w:rFonts w:ascii="Proxima Nova Rg" w:hAnsi="Proxima Nova Rg" w:cs="Arial"/>
          <w:i/>
          <w:iCs/>
          <w:noProof/>
          <w:lang w:val="ru"/>
        </w:rPr>
        <w:t xml:space="preserve">не соответствуют </w:t>
      </w:r>
      <w:r w:rsidRPr="00845D74">
        <w:rPr>
          <w:rFonts w:ascii="Proxima Nova Rg" w:hAnsi="Proxima Nova Rg" w:cs="Arial"/>
          <w:noProof/>
          <w:lang w:val="ru"/>
        </w:rPr>
        <w:t>стандартам и являются недопустимыми:</w:t>
      </w:r>
    </w:p>
    <w:p w14:paraId="22BDB021"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скопление грязного белья за пределами корабельной прачечной (складывать белье в прачечной разрешается только в течение нескольких дней перед проведением стирки);</w:t>
      </w:r>
    </w:p>
    <w:p w14:paraId="621A9D1B"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скопление упаковочных и пластиковых материалов, а также прочих отходов от имеющихся на судне расходных материалов;</w:t>
      </w:r>
    </w:p>
    <w:p w14:paraId="320A11B7"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скопление масляной ветоши и прочих волокнистых материалов, например бумажного мусора;</w:t>
      </w:r>
    </w:p>
    <w:p w14:paraId="47566B7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вход в помещения с ковровым покрытием в обуви, испачканной в процессе выполнения работ на палубе, в машинном отделении или другом рабочем помещении;</w:t>
      </w:r>
    </w:p>
    <w:p w14:paraId="5965100A"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хранение грязной, нестираной защитной одежды в спальных отсеках;</w:t>
      </w:r>
    </w:p>
    <w:p w14:paraId="152533BD"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временное или постоянное хранение в каютах каких-либо частей груза, содержимого бункеров, запасов смазочных масел, запасных частей механизмов и (или) других компонентов корабельного оборудования.</w:t>
      </w:r>
    </w:p>
    <w:p w14:paraId="4F3EA6E9" w14:textId="77777777" w:rsidR="0037336A" w:rsidRPr="00764A25" w:rsidRDefault="0037336A" w:rsidP="00CB5168">
      <w:pPr>
        <w:pStyle w:val="2"/>
        <w:numPr>
          <w:ilvl w:val="1"/>
          <w:numId w:val="36"/>
        </w:numPr>
        <w:ind w:left="578" w:hanging="578"/>
        <w:rPr>
          <w:rFonts w:ascii="Proxima Nova Rg" w:hAnsi="Proxima Nova Rg"/>
          <w:noProof/>
        </w:rPr>
      </w:pPr>
      <w:bookmarkStart w:id="42" w:name="_Toc285463282"/>
      <w:bookmarkStart w:id="43" w:name="_Toc182493070"/>
      <w:r w:rsidRPr="00764A25">
        <w:rPr>
          <w:rFonts w:ascii="Proxima Nova Rg" w:hAnsi="Proxima Nova Rg"/>
          <w:iCs w:val="0"/>
          <w:noProof/>
          <w:lang w:val="ru"/>
        </w:rPr>
        <w:lastRenderedPageBreak/>
        <w:t>Прачечная и просушка одежды</w:t>
      </w:r>
      <w:bookmarkEnd w:id="42"/>
      <w:bookmarkEnd w:id="43"/>
    </w:p>
    <w:p w14:paraId="31961CE6" w14:textId="77777777" w:rsidR="0037336A" w:rsidRPr="00764A25" w:rsidRDefault="0037336A" w:rsidP="0037336A">
      <w:pPr>
        <w:pStyle w:val="a"/>
        <w:numPr>
          <w:ilvl w:val="0"/>
          <w:numId w:val="5"/>
        </w:numPr>
        <w:spacing w:before="0" w:after="0"/>
        <w:ind w:left="567" w:hanging="425"/>
        <w:rPr>
          <w:rFonts w:ascii="Proxima Nova Rg" w:hAnsi="Proxima Nova Rg"/>
          <w:noProof/>
          <w:lang w:val="ru-RU"/>
        </w:rPr>
      </w:pPr>
      <w:r w:rsidRPr="00764A25">
        <w:rPr>
          <w:rFonts w:ascii="Proxima Nova Rg" w:hAnsi="Proxima Nova Rg"/>
          <w:noProof/>
          <w:lang w:val="ru"/>
        </w:rPr>
        <w:t xml:space="preserve">Просушку одежды </w:t>
      </w:r>
      <w:r w:rsidRPr="00764A25">
        <w:rPr>
          <w:rFonts w:ascii="Proxima Nova Rg" w:hAnsi="Proxima Nova Rg"/>
          <w:i/>
          <w:iCs/>
          <w:noProof/>
          <w:lang w:val="ru"/>
        </w:rPr>
        <w:t xml:space="preserve">следует </w:t>
      </w:r>
      <w:r w:rsidRPr="00764A25">
        <w:rPr>
          <w:rFonts w:ascii="Proxima Nova Rg" w:hAnsi="Proxima Nova Rg"/>
          <w:noProof/>
          <w:lang w:val="ru"/>
        </w:rPr>
        <w:t xml:space="preserve">производить только в специально предназначенных для этого местах. Не </w:t>
      </w:r>
      <w:r w:rsidRPr="00764A25">
        <w:rPr>
          <w:rFonts w:ascii="Proxima Nova Rg" w:hAnsi="Proxima Nova Rg"/>
          <w:i/>
          <w:iCs/>
          <w:noProof/>
          <w:lang w:val="ru"/>
        </w:rPr>
        <w:t xml:space="preserve">следует </w:t>
      </w:r>
      <w:r w:rsidRPr="00764A25">
        <w:rPr>
          <w:rFonts w:ascii="Proxima Nova Rg" w:hAnsi="Proxima Nova Rg"/>
          <w:noProof/>
          <w:lang w:val="ru"/>
        </w:rPr>
        <w:t>оставлять одежду для просушки в каких-либо помещениях, где расположены механизмы, а также класть ее рядом или сверху на электрообогреватели, батареи отопления и т. п. в жилых помещениях.</w:t>
      </w:r>
    </w:p>
    <w:p w14:paraId="66DF7EBE" w14:textId="77777777" w:rsidR="0037336A" w:rsidRPr="00764A25" w:rsidRDefault="0037336A" w:rsidP="0037336A">
      <w:pPr>
        <w:pStyle w:val="a"/>
        <w:numPr>
          <w:ilvl w:val="0"/>
          <w:numId w:val="5"/>
        </w:numPr>
        <w:spacing w:before="0" w:after="0"/>
        <w:ind w:left="567" w:hanging="425"/>
        <w:rPr>
          <w:rFonts w:ascii="Proxima Nova Rg" w:hAnsi="Proxima Nova Rg"/>
          <w:noProof/>
          <w:lang w:val="ru-RU"/>
        </w:rPr>
      </w:pPr>
      <w:r w:rsidRPr="00764A25">
        <w:rPr>
          <w:rFonts w:ascii="Proxima Nova Rg" w:hAnsi="Proxima Nova Rg"/>
          <w:noProof/>
          <w:lang w:val="ru"/>
        </w:rPr>
        <w:t xml:space="preserve">В прачечной </w:t>
      </w:r>
      <w:r w:rsidRPr="00764A25">
        <w:rPr>
          <w:rFonts w:ascii="Proxima Nova Rg" w:hAnsi="Proxima Nova Rg"/>
          <w:i/>
          <w:iCs/>
          <w:noProof/>
          <w:lang w:val="ru"/>
        </w:rPr>
        <w:t xml:space="preserve">необходимо </w:t>
      </w:r>
      <w:r w:rsidRPr="00764A25">
        <w:rPr>
          <w:rFonts w:ascii="Proxima Nova Rg" w:hAnsi="Proxima Nova Rg"/>
          <w:noProof/>
          <w:lang w:val="ru"/>
        </w:rPr>
        <w:t xml:space="preserve">поддерживать чистоту и порядок. Фильтры или сушильные аппараты </w:t>
      </w:r>
      <w:r w:rsidRPr="00764A25">
        <w:rPr>
          <w:rFonts w:ascii="Proxima Nova Rg" w:hAnsi="Proxima Nova Rg"/>
          <w:i/>
          <w:iCs/>
          <w:noProof/>
          <w:lang w:val="ru"/>
        </w:rPr>
        <w:t xml:space="preserve">необходимо </w:t>
      </w:r>
      <w:r w:rsidRPr="00764A25">
        <w:rPr>
          <w:rFonts w:ascii="Proxima Nova Rg" w:hAnsi="Proxima Nova Rg"/>
          <w:noProof/>
          <w:lang w:val="ru"/>
        </w:rPr>
        <w:t>чистить после каждого цикла сушки.</w:t>
      </w:r>
    </w:p>
    <w:p w14:paraId="270E1B0A" w14:textId="77777777" w:rsidR="0037336A" w:rsidRPr="00764A25" w:rsidRDefault="0037336A" w:rsidP="00CB5168">
      <w:pPr>
        <w:pStyle w:val="2"/>
        <w:numPr>
          <w:ilvl w:val="1"/>
          <w:numId w:val="36"/>
        </w:numPr>
        <w:ind w:left="578" w:hanging="578"/>
        <w:rPr>
          <w:rFonts w:ascii="Proxima Nova Rg" w:hAnsi="Proxima Nova Rg"/>
          <w:noProof/>
        </w:rPr>
      </w:pPr>
      <w:r w:rsidRPr="00764A25">
        <w:rPr>
          <w:rFonts w:ascii="Proxima Nova Rg" w:hAnsi="Proxima Nova Rg"/>
          <w:iCs w:val="0"/>
          <w:noProof/>
          <w:lang w:val="ru"/>
        </w:rPr>
        <w:t xml:space="preserve"> </w:t>
      </w:r>
      <w:bookmarkStart w:id="44" w:name="_Toc285463295"/>
      <w:bookmarkStart w:id="45" w:name="_Toc281385583"/>
      <w:bookmarkStart w:id="46" w:name="_Toc280784538"/>
      <w:bookmarkStart w:id="47" w:name="_Toc231974895"/>
      <w:bookmarkStart w:id="48" w:name="_Toc182493071"/>
      <w:r w:rsidRPr="00764A25">
        <w:rPr>
          <w:rFonts w:ascii="Proxima Nova Rg" w:hAnsi="Proxima Nova Rg"/>
          <w:iCs w:val="0"/>
          <w:noProof/>
          <w:lang w:val="ru"/>
        </w:rPr>
        <w:t>Безопасность продовольствия и водоснабжения</w:t>
      </w:r>
      <w:bookmarkEnd w:id="44"/>
      <w:bookmarkEnd w:id="45"/>
      <w:bookmarkEnd w:id="46"/>
      <w:bookmarkEnd w:id="47"/>
      <w:bookmarkEnd w:id="48"/>
    </w:p>
    <w:p w14:paraId="63300434"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Зараженность продуктов питания и воды патогенными микроорганизмами является основной причиной заболеваний, в частности, диареи. Соблюдение перечисленных ниже правил позволяет в значительной степени снизить уровень риска:</w:t>
      </w:r>
    </w:p>
    <w:p w14:paraId="441E3A39"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МОЙТЕ РУКИ перед приемом или приготовлением пищи, а также каждый раз после посещения туалета.</w:t>
      </w:r>
    </w:p>
    <w:p w14:paraId="56AC75CC"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Не будучи уверенными в чистоте водоснабжения из местных источников, пользуйтесь кипяченой или бутилированной водой и избегайте добавления льда в напитки. Воду также можно дезинфицировать с помощью специальных таблеток или соответствующих фильтров.</w:t>
      </w:r>
    </w:p>
    <w:p w14:paraId="312FEBD3"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Для мытья посуды и столовых приборов </w:t>
      </w:r>
      <w:r w:rsidRPr="00845D74">
        <w:rPr>
          <w:rFonts w:ascii="Proxima Nova Rg" w:hAnsi="Proxima Nova Rg"/>
          <w:i/>
          <w:iCs/>
          <w:noProof/>
          <w:lang w:val="ru"/>
        </w:rPr>
        <w:t xml:space="preserve">рекомендуется </w:t>
      </w:r>
      <w:r w:rsidRPr="00845D74">
        <w:rPr>
          <w:rFonts w:ascii="Proxima Nova Rg" w:hAnsi="Proxima Nova Rg"/>
          <w:noProof/>
          <w:lang w:val="ru"/>
        </w:rPr>
        <w:t>использовать дезинфицированную воду.</w:t>
      </w:r>
    </w:p>
    <w:p w14:paraId="1676D9E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Горячий чай и кофе, как правило, безопасны для употребления.</w:t>
      </w:r>
    </w:p>
    <w:p w14:paraId="6891CA4E"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Перед употреблением убедитесь, что молоко пастеризовано, а сыр, сливки и мороженое изготовлены из пастеризованного молока.</w:t>
      </w:r>
    </w:p>
    <w:p w14:paraId="3C0B014E"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Обязательно очищайте фрукты от кожуры, не ешьте сырые овощи и избегайте употребления салатов.</w:t>
      </w:r>
    </w:p>
    <w:p w14:paraId="0D3DE78E"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Убедитесь, что морепродукты, рыба и мясо подверглись достаточной термической обработке, по возможности ешьте их горячими.</w:t>
      </w:r>
    </w:p>
    <w:p w14:paraId="1AE8DA60"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Избегайте употребления блюд, оставшихся от предыдущих приемов пищи, а также повторно разогретой еды.</w:t>
      </w:r>
    </w:p>
    <w:p w14:paraId="720E59A8"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Подвергайте все блюда тщательной термической обработке и по возможности ешьте их горячими.</w:t>
      </w:r>
    </w:p>
    <w:p w14:paraId="0EC2564E" w14:textId="77777777" w:rsidR="0037336A" w:rsidRPr="00845D74" w:rsidRDefault="0037336A" w:rsidP="00CB5168">
      <w:pPr>
        <w:pStyle w:val="2"/>
        <w:numPr>
          <w:ilvl w:val="1"/>
          <w:numId w:val="36"/>
        </w:numPr>
        <w:ind w:left="578" w:hanging="578"/>
        <w:rPr>
          <w:rFonts w:ascii="Proxima Nova Rg" w:hAnsi="Proxima Nova Rg"/>
          <w:noProof/>
        </w:rPr>
      </w:pPr>
      <w:r w:rsidRPr="00845D74">
        <w:rPr>
          <w:rFonts w:ascii="Proxima Nova Rg" w:hAnsi="Proxima Nova Rg"/>
          <w:b w:val="0"/>
          <w:bCs w:val="0"/>
          <w:iCs w:val="0"/>
          <w:noProof/>
          <w:lang w:val="ru"/>
        </w:rPr>
        <w:tab/>
      </w:r>
      <w:bookmarkStart w:id="49" w:name="_Toc285463297"/>
      <w:bookmarkStart w:id="50" w:name="_Toc182493072"/>
      <w:r w:rsidRPr="00845D74">
        <w:rPr>
          <w:rFonts w:ascii="Proxima Nova Rg" w:hAnsi="Proxima Nova Rg"/>
          <w:iCs w:val="0"/>
          <w:noProof/>
          <w:lang w:val="ru"/>
        </w:rPr>
        <w:t>Питьевая вода</w:t>
      </w:r>
      <w:bookmarkEnd w:id="49"/>
      <w:bookmarkEnd w:id="50"/>
    </w:p>
    <w:p w14:paraId="5075B7EA" w14:textId="77777777" w:rsidR="0037336A" w:rsidRPr="00845D74" w:rsidRDefault="001B3D47" w:rsidP="0037336A">
      <w:pPr>
        <w:rPr>
          <w:rFonts w:ascii="Proxima Nova Rg" w:hAnsi="Proxima Nova Rg" w:cs="Arial"/>
          <w:noProof/>
          <w:szCs w:val="20"/>
          <w:lang w:val="ru-RU"/>
        </w:rPr>
      </w:pPr>
      <w:r>
        <w:rPr>
          <w:rFonts w:ascii="Proxima Nova Rg" w:hAnsi="Proxima Nova Rg" w:cs="Arial"/>
          <w:noProof/>
          <w:szCs w:val="20"/>
          <w:lang w:val="ru"/>
        </w:rPr>
        <w:t>При доставке на судно</w:t>
      </w:r>
      <w:r w:rsidR="0037336A" w:rsidRPr="00845D74">
        <w:rPr>
          <w:rFonts w:ascii="Proxima Nova Rg" w:hAnsi="Proxima Nova Rg" w:cs="Arial"/>
          <w:noProof/>
          <w:szCs w:val="20"/>
          <w:lang w:val="ru"/>
        </w:rPr>
        <w:t xml:space="preserve"> питьевой водой </w:t>
      </w:r>
      <w:r w:rsidR="0037336A" w:rsidRPr="00845D74">
        <w:rPr>
          <w:rFonts w:ascii="Proxima Nova Rg" w:hAnsi="Proxima Nova Rg" w:cs="Arial"/>
          <w:i/>
          <w:iCs/>
          <w:noProof/>
          <w:szCs w:val="20"/>
          <w:lang w:val="ru"/>
        </w:rPr>
        <w:t xml:space="preserve">необходимо </w:t>
      </w:r>
      <w:r w:rsidR="0037336A" w:rsidRPr="00845D74">
        <w:rPr>
          <w:rFonts w:ascii="Proxima Nova Rg" w:hAnsi="Proxima Nova Rg" w:cs="Arial"/>
          <w:noProof/>
          <w:szCs w:val="20"/>
          <w:lang w:val="ru"/>
        </w:rPr>
        <w:t>соблюдать следующие требования:</w:t>
      </w:r>
    </w:p>
    <w:p w14:paraId="4F1D7415" w14:textId="6301ECEA"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источник поставки воды должен быть надежным</w:t>
      </w:r>
      <w:r w:rsidR="00685D6F">
        <w:rPr>
          <w:rFonts w:ascii="Proxima Nova Rg" w:hAnsi="Proxima Nova Rg"/>
          <w:noProof/>
          <w:lang w:val="ru"/>
        </w:rPr>
        <w:t>.</w:t>
      </w:r>
    </w:p>
    <w:p w14:paraId="3A44507B" w14:textId="77777777" w:rsidR="0037336A" w:rsidRPr="005D6960" w:rsidRDefault="0037336A" w:rsidP="0037336A">
      <w:pPr>
        <w:rPr>
          <w:rFonts w:ascii="Proxima Nova Rg" w:hAnsi="Proxima Nova Rg" w:cs="Arial"/>
          <w:noProof/>
          <w:szCs w:val="20"/>
          <w:lang w:val="ru-RU"/>
        </w:rPr>
      </w:pPr>
    </w:p>
    <w:p w14:paraId="69D0475D" w14:textId="3C777554" w:rsidR="0037336A" w:rsidRPr="005D6960" w:rsidRDefault="0037336A" w:rsidP="00685D6F">
      <w:pPr>
        <w:rPr>
          <w:rFonts w:ascii="Proxima Nova Rg" w:hAnsi="Proxima Nova Rg" w:cs="Arial"/>
          <w:noProof/>
          <w:szCs w:val="20"/>
          <w:lang w:val="ru-RU"/>
        </w:rPr>
      </w:pPr>
      <w:r w:rsidRPr="005D6960">
        <w:rPr>
          <w:rFonts w:ascii="Proxima Nova Rg" w:hAnsi="Proxima Nova Rg" w:cs="Arial"/>
          <w:noProof/>
          <w:szCs w:val="20"/>
          <w:lang w:val="ru"/>
        </w:rPr>
        <w:t>В системах</w:t>
      </w:r>
      <w:r w:rsidR="0008490B">
        <w:rPr>
          <w:rFonts w:ascii="Proxima Nova Rg" w:hAnsi="Proxima Nova Rg" w:cs="Arial"/>
          <w:noProof/>
          <w:szCs w:val="20"/>
          <w:lang w:val="ru"/>
        </w:rPr>
        <w:t xml:space="preserve"> </w:t>
      </w:r>
      <w:r w:rsidRPr="005D6960">
        <w:rPr>
          <w:rFonts w:ascii="Proxima Nova Rg" w:hAnsi="Proxima Nova Rg" w:cs="Arial"/>
          <w:noProof/>
          <w:szCs w:val="20"/>
          <w:lang w:val="ru"/>
        </w:rPr>
        <w:t xml:space="preserve">горячего и холодного водоснабжения присутствует обоснованно предсказуемый риск заражения бактериями. </w:t>
      </w:r>
    </w:p>
    <w:p w14:paraId="6AE96ECE" w14:textId="15DA45C4" w:rsidR="0008490B" w:rsidRDefault="0037336A" w:rsidP="0008490B">
      <w:pPr>
        <w:pStyle w:val="22"/>
        <w:rPr>
          <w:lang w:val="ru-RU"/>
        </w:rPr>
      </w:pPr>
      <w:r w:rsidRPr="005D6960">
        <w:rPr>
          <w:rFonts w:ascii="Proxima Nova Rg" w:hAnsi="Proxima Nova Rg" w:cs="Arial"/>
          <w:noProof/>
          <w:sz w:val="20"/>
          <w:lang w:val="ru"/>
        </w:rPr>
        <w:t xml:space="preserve">Для снижения вероятности создания условий, в которых риск проникновения бактерий </w:t>
      </w:r>
      <w:r w:rsidR="00685D6F">
        <w:rPr>
          <w:rFonts w:ascii="Proxima Nova Rg" w:hAnsi="Proxima Nova Rg" w:cs="Arial"/>
          <w:noProof/>
          <w:sz w:val="20"/>
          <w:lang w:val="ru"/>
        </w:rPr>
        <w:t xml:space="preserve">в </w:t>
      </w:r>
      <w:r w:rsidRPr="005D6960">
        <w:rPr>
          <w:rFonts w:ascii="Proxima Nova Rg" w:hAnsi="Proxima Nova Rg" w:cs="Arial"/>
          <w:noProof/>
          <w:sz w:val="20"/>
          <w:lang w:val="ru"/>
        </w:rPr>
        <w:t xml:space="preserve">организм человека весьма велик, необходимо принять меры по недопущению роста патогенных микроорганизмов в системе водоснабжения. </w:t>
      </w:r>
      <w:bookmarkStart w:id="51" w:name="_Toc285463299"/>
      <w:bookmarkStart w:id="52" w:name="_Toc237233485"/>
      <w:bookmarkStart w:id="53" w:name="_Toc119391617"/>
      <w:bookmarkStart w:id="54" w:name="_Toc182493074"/>
    </w:p>
    <w:p w14:paraId="14100F14" w14:textId="77777777" w:rsidR="0037336A" w:rsidRPr="00845D74" w:rsidRDefault="0037336A" w:rsidP="00CB5168">
      <w:pPr>
        <w:pStyle w:val="3"/>
        <w:numPr>
          <w:ilvl w:val="2"/>
          <w:numId w:val="36"/>
        </w:numPr>
        <w:rPr>
          <w:rFonts w:ascii="Proxima Nova Rg" w:hAnsi="Proxima Nova Rg"/>
          <w:noProof/>
        </w:rPr>
      </w:pPr>
      <w:r w:rsidRPr="00845D74">
        <w:rPr>
          <w:rFonts w:ascii="Proxima Nova Rg" w:hAnsi="Proxima Nova Rg"/>
          <w:noProof/>
          <w:lang w:val="ru"/>
        </w:rPr>
        <w:t>Установка подачи теплой воды</w:t>
      </w:r>
      <w:bookmarkEnd w:id="51"/>
      <w:bookmarkEnd w:id="52"/>
      <w:bookmarkEnd w:id="53"/>
      <w:bookmarkEnd w:id="54"/>
    </w:p>
    <w:p w14:paraId="471F3CE5"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 xml:space="preserve">Температура на выходе системы подачи теплой воды </w:t>
      </w:r>
      <w:r w:rsidRPr="00845D74">
        <w:rPr>
          <w:rFonts w:ascii="Proxima Nova Rg" w:hAnsi="Proxima Nova Rg" w:cs="Arial"/>
          <w:i/>
          <w:iCs/>
          <w:noProof/>
          <w:lang w:val="ru"/>
        </w:rPr>
        <w:t xml:space="preserve">должна </w:t>
      </w:r>
      <w:r w:rsidRPr="00845D74">
        <w:rPr>
          <w:rFonts w:ascii="Proxima Nova Rg" w:hAnsi="Proxima Nova Rg" w:cs="Arial"/>
          <w:noProof/>
          <w:lang w:val="ru"/>
        </w:rPr>
        <w:t>быть не менее 60</w:t>
      </w:r>
      <w:r w:rsidRPr="00845D74">
        <w:rPr>
          <w:rFonts w:ascii="Proxima Nova Rg" w:hAnsi="Proxima Nova Rg" w:cs="Arial"/>
          <w:noProof/>
          <w:lang w:val="ru"/>
        </w:rPr>
        <w:sym w:font="Symbol" w:char="F0B0"/>
      </w:r>
      <w:r w:rsidRPr="00845D74">
        <w:rPr>
          <w:rFonts w:ascii="Proxima Nova Rg" w:hAnsi="Proxima Nova Rg" w:cs="Arial"/>
          <w:noProof/>
          <w:lang w:val="ru"/>
        </w:rPr>
        <w:t xml:space="preserve">C. При выявлении и оценке рисков </w:t>
      </w:r>
      <w:r w:rsidRPr="00845D74">
        <w:rPr>
          <w:rFonts w:ascii="Proxima Nova Rg" w:hAnsi="Proxima Nova Rg" w:cs="Arial"/>
          <w:i/>
          <w:iCs/>
          <w:noProof/>
          <w:lang w:val="ru"/>
        </w:rPr>
        <w:t xml:space="preserve">следует </w:t>
      </w:r>
      <w:r w:rsidRPr="00845D74">
        <w:rPr>
          <w:rFonts w:ascii="Proxima Nova Rg" w:hAnsi="Proxima Nova Rg" w:cs="Arial"/>
          <w:noProof/>
          <w:lang w:val="ru"/>
        </w:rPr>
        <w:t xml:space="preserve">обратить особое внимание на участки, где невозможно обеспечить выполнение этих условий. </w:t>
      </w:r>
    </w:p>
    <w:p w14:paraId="146FF3BD" w14:textId="77777777" w:rsidR="0037336A" w:rsidRPr="00845D74" w:rsidRDefault="0037336A" w:rsidP="0037336A">
      <w:pPr>
        <w:rPr>
          <w:rFonts w:ascii="Proxima Nova Rg" w:hAnsi="Proxima Nova Rg" w:cs="Arial"/>
          <w:noProof/>
          <w:lang w:val="ru-RU"/>
        </w:rPr>
      </w:pPr>
    </w:p>
    <w:p w14:paraId="25E64545"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i/>
          <w:iCs/>
          <w:noProof/>
          <w:lang w:val="ru"/>
        </w:rPr>
        <w:lastRenderedPageBreak/>
        <w:t>Необходимо</w:t>
      </w:r>
      <w:r w:rsidRPr="00845D74">
        <w:rPr>
          <w:rFonts w:ascii="Proxima Nova Rg" w:hAnsi="Proxima Nova Rg" w:cs="Arial"/>
          <w:noProof/>
          <w:lang w:val="ru"/>
        </w:rPr>
        <w:t xml:space="preserve"> принять меры по оптимизации системы (например, повысить температуру за счет установки бойлера). </w:t>
      </w:r>
      <w:r w:rsidRPr="00845D74">
        <w:rPr>
          <w:rFonts w:ascii="Proxima Nova Rg" w:hAnsi="Proxima Nova Rg" w:cs="Arial"/>
          <w:i/>
          <w:iCs/>
          <w:noProof/>
          <w:lang w:val="ru"/>
        </w:rPr>
        <w:t xml:space="preserve">Можно </w:t>
      </w:r>
      <w:r w:rsidRPr="00845D74">
        <w:rPr>
          <w:rFonts w:ascii="Proxima Nova Rg" w:hAnsi="Proxima Nova Rg" w:cs="Arial"/>
          <w:noProof/>
          <w:lang w:val="ru"/>
        </w:rPr>
        <w:t xml:space="preserve">также принять меры по управлению риском (например, </w:t>
      </w:r>
      <w:r w:rsidRPr="00845D74">
        <w:rPr>
          <w:rFonts w:ascii="Proxima Nova Rg" w:hAnsi="Proxima Nova Rg" w:cs="Arial"/>
          <w:i/>
          <w:iCs/>
          <w:noProof/>
          <w:lang w:val="ru"/>
        </w:rPr>
        <w:t xml:space="preserve">обязательно </w:t>
      </w:r>
      <w:r w:rsidRPr="00845D74">
        <w:rPr>
          <w:rFonts w:ascii="Proxima Nova Rg" w:hAnsi="Proxima Nova Rg" w:cs="Arial"/>
          <w:noProof/>
          <w:lang w:val="ru"/>
        </w:rPr>
        <w:t>повышать температуру в системе до 60ºC как минимум на 20 минут в течение каждой недели).</w:t>
      </w:r>
    </w:p>
    <w:p w14:paraId="0DFC36F8" w14:textId="77777777" w:rsidR="0037336A" w:rsidRPr="00845D74" w:rsidRDefault="0037336A" w:rsidP="00CB5168">
      <w:pPr>
        <w:pStyle w:val="3"/>
        <w:numPr>
          <w:ilvl w:val="2"/>
          <w:numId w:val="36"/>
        </w:numPr>
        <w:rPr>
          <w:rFonts w:ascii="Proxima Nova Rg" w:hAnsi="Proxima Nova Rg"/>
          <w:noProof/>
        </w:rPr>
      </w:pPr>
      <w:bookmarkStart w:id="55" w:name="_Toc285463300"/>
      <w:bookmarkStart w:id="56" w:name="_Toc237233486"/>
      <w:bookmarkStart w:id="57" w:name="_Toc119391618"/>
      <w:bookmarkStart w:id="58" w:name="_Toc182493075"/>
      <w:r w:rsidRPr="00845D74">
        <w:rPr>
          <w:rFonts w:ascii="Proxima Nova Rg" w:hAnsi="Proxima Nova Rg"/>
          <w:noProof/>
          <w:lang w:val="ru"/>
        </w:rPr>
        <w:t>Установка подачи холодной воды</w:t>
      </w:r>
      <w:bookmarkEnd w:id="55"/>
      <w:bookmarkEnd w:id="56"/>
      <w:bookmarkEnd w:id="57"/>
      <w:bookmarkEnd w:id="58"/>
    </w:p>
    <w:p w14:paraId="1FD585D6" w14:textId="77777777" w:rsidR="0037336A" w:rsidRPr="00845D74" w:rsidRDefault="0037336A" w:rsidP="0037336A">
      <w:pPr>
        <w:pStyle w:val="32"/>
        <w:spacing w:after="0"/>
        <w:jc w:val="both"/>
        <w:rPr>
          <w:rFonts w:ascii="Proxima Nova Rg" w:hAnsi="Proxima Nova Rg"/>
          <w:noProof/>
          <w:sz w:val="20"/>
          <w:szCs w:val="20"/>
          <w:lang w:val="ru-RU"/>
        </w:rPr>
      </w:pPr>
      <w:r w:rsidRPr="00845D74">
        <w:rPr>
          <w:rFonts w:ascii="Proxima Nova Rg" w:hAnsi="Proxima Nova Rg"/>
          <w:noProof/>
          <w:sz w:val="20"/>
          <w:szCs w:val="20"/>
          <w:lang w:val="ru"/>
        </w:rPr>
        <w:t xml:space="preserve">При проведении оценки рисков для системы подачи холодной воды особое внимание </w:t>
      </w:r>
      <w:r w:rsidRPr="00845D74">
        <w:rPr>
          <w:rFonts w:ascii="Proxima Nova Rg" w:hAnsi="Proxima Nova Rg"/>
          <w:i/>
          <w:iCs/>
          <w:noProof/>
          <w:sz w:val="20"/>
          <w:szCs w:val="20"/>
          <w:lang w:val="ru"/>
        </w:rPr>
        <w:t xml:space="preserve">следует </w:t>
      </w:r>
      <w:r w:rsidRPr="00845D74">
        <w:rPr>
          <w:rFonts w:ascii="Proxima Nova Rg" w:hAnsi="Proxima Nova Rg"/>
          <w:noProof/>
          <w:sz w:val="20"/>
          <w:szCs w:val="20"/>
          <w:lang w:val="ru"/>
        </w:rPr>
        <w:t xml:space="preserve">уделить участкам, где возможен нагрев воды за счет тепла внешних источников (например, температуры в помещении машинного отделения), сопровождаемый разрастанием слоя биологического материала и образованием отложений. </w:t>
      </w:r>
    </w:p>
    <w:p w14:paraId="5D7C2FFE" w14:textId="77777777" w:rsidR="0037336A" w:rsidRPr="00845D74" w:rsidRDefault="0037336A" w:rsidP="0037336A">
      <w:pPr>
        <w:rPr>
          <w:rFonts w:ascii="Proxima Nova Rg" w:hAnsi="Proxima Nova Rg"/>
          <w:noProof/>
          <w:szCs w:val="20"/>
          <w:lang w:val="ru-RU"/>
        </w:rPr>
      </w:pPr>
    </w:p>
    <w:p w14:paraId="004A0788" w14:textId="77777777" w:rsidR="0037336A" w:rsidRPr="00845D74" w:rsidRDefault="0037336A" w:rsidP="0037336A">
      <w:pPr>
        <w:rPr>
          <w:rFonts w:ascii="Proxima Nova Rg" w:hAnsi="Proxima Nova Rg" w:cs="Arial"/>
          <w:noProof/>
          <w:lang w:val="ru-RU"/>
        </w:rPr>
      </w:pPr>
      <w:r w:rsidRPr="0008490B">
        <w:rPr>
          <w:rFonts w:ascii="Proxima Nova Rg" w:hAnsi="Proxima Nova Rg" w:cs="Arial"/>
          <w:noProof/>
          <w:lang w:val="ru"/>
        </w:rPr>
        <w:t xml:space="preserve">Температура в системе подачи холодной воды по возможности не должна превышать 20ºC, максимум 25ºC. Если температура воды превышает 25ºC, </w:t>
      </w:r>
      <w:r w:rsidRPr="0008490B">
        <w:rPr>
          <w:rFonts w:ascii="Proxima Nova Rg" w:hAnsi="Proxima Nova Rg" w:cs="Arial"/>
          <w:i/>
          <w:iCs/>
          <w:noProof/>
          <w:lang w:val="ru"/>
        </w:rPr>
        <w:t xml:space="preserve">необходимо </w:t>
      </w:r>
      <w:r w:rsidRPr="0008490B">
        <w:rPr>
          <w:rFonts w:ascii="Proxima Nova Rg" w:hAnsi="Proxima Nova Rg" w:cs="Arial"/>
          <w:noProof/>
          <w:lang w:val="ru"/>
        </w:rPr>
        <w:t xml:space="preserve">принять меры по оптимизации системы (например, изоляция труб) либо меры контроля риска. Меры контроля риска </w:t>
      </w:r>
      <w:r w:rsidRPr="0008490B">
        <w:rPr>
          <w:rFonts w:ascii="Proxima Nova Rg" w:hAnsi="Proxima Nova Rg" w:cs="Arial"/>
          <w:i/>
          <w:iCs/>
          <w:noProof/>
          <w:lang w:val="ru"/>
        </w:rPr>
        <w:t xml:space="preserve">должны </w:t>
      </w:r>
      <w:r w:rsidRPr="0008490B">
        <w:rPr>
          <w:rFonts w:ascii="Proxima Nova Rg" w:hAnsi="Proxima Nova Rg" w:cs="Arial"/>
          <w:noProof/>
          <w:lang w:val="ru"/>
        </w:rPr>
        <w:t>соответствовать требованиям законодательных актов.</w:t>
      </w:r>
    </w:p>
    <w:p w14:paraId="330FA13B" w14:textId="77777777" w:rsidR="0037336A" w:rsidRPr="00845D74" w:rsidRDefault="0037336A" w:rsidP="0037336A">
      <w:pPr>
        <w:rPr>
          <w:rFonts w:ascii="Proxima Nova Rg" w:hAnsi="Proxima Nova Rg" w:cs="Arial"/>
          <w:noProof/>
          <w:lang w:val="ru-RU"/>
        </w:rPr>
      </w:pPr>
    </w:p>
    <w:p w14:paraId="79A93072"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 xml:space="preserve">Активный рост патогенных микроорганизмов (в стоячей воде) обусловлен (кроме прочего) застоем воды на протяжении нескольких недель или отсутствием тока воды в тупиковых водопроводах. Стоячую воду </w:t>
      </w:r>
      <w:r w:rsidRPr="00845D74">
        <w:rPr>
          <w:rFonts w:ascii="Proxima Nova Rg" w:hAnsi="Proxima Nova Rg" w:cs="Arial"/>
          <w:i/>
          <w:iCs/>
          <w:noProof/>
          <w:lang w:val="ru"/>
        </w:rPr>
        <w:t xml:space="preserve">необходимо </w:t>
      </w:r>
      <w:r w:rsidRPr="00845D74">
        <w:rPr>
          <w:rFonts w:ascii="Proxima Nova Rg" w:hAnsi="Proxima Nova Rg" w:cs="Arial"/>
          <w:noProof/>
          <w:lang w:val="ru"/>
        </w:rPr>
        <w:t xml:space="preserve">еженедельно сливать. Тупиковые водопроводы </w:t>
      </w:r>
      <w:r w:rsidRPr="00845D74">
        <w:rPr>
          <w:rFonts w:ascii="Proxima Nova Rg" w:hAnsi="Proxima Nova Rg" w:cs="Arial"/>
          <w:i/>
          <w:iCs/>
          <w:noProof/>
          <w:lang w:val="ru"/>
        </w:rPr>
        <w:t>следует</w:t>
      </w:r>
      <w:r w:rsidRPr="00845D74">
        <w:rPr>
          <w:rFonts w:ascii="Proxima Nova Rg" w:hAnsi="Proxima Nova Rg" w:cs="Arial"/>
          <w:noProof/>
          <w:lang w:val="ru"/>
        </w:rPr>
        <w:t xml:space="preserve"> устранить или надежно изолировать от системы водоснабжения.</w:t>
      </w:r>
    </w:p>
    <w:p w14:paraId="6AB46FBC" w14:textId="77777777" w:rsidR="0037336A" w:rsidRPr="00845D74" w:rsidRDefault="0037336A" w:rsidP="0037336A">
      <w:pPr>
        <w:rPr>
          <w:rFonts w:ascii="Proxima Nova Rg" w:hAnsi="Proxima Nova Rg" w:cs="Arial"/>
          <w:noProof/>
          <w:lang w:val="ru-RU"/>
        </w:rPr>
      </w:pPr>
    </w:p>
    <w:p w14:paraId="62CB33B9" w14:textId="2371D93C" w:rsidR="0037336A" w:rsidRPr="00845D74" w:rsidRDefault="0037336A" w:rsidP="00055BA3">
      <w:pPr>
        <w:rPr>
          <w:rFonts w:ascii="Proxima Nova Rg" w:hAnsi="Proxima Nova Rg"/>
          <w:noProof/>
          <w:lang w:val="ru-RU"/>
        </w:rPr>
      </w:pPr>
      <w:r w:rsidRPr="00845D74">
        <w:rPr>
          <w:rFonts w:ascii="Proxima Nova Rg" w:hAnsi="Proxima Nova Rg" w:cs="Arial"/>
          <w:noProof/>
          <w:lang w:val="ru"/>
        </w:rPr>
        <w:t xml:space="preserve">Если по результатам оценки не существует обоснованно предсказуемого риска или риск незначителен и маловероятен, проведение дальнейших оценок или принятие мер не требуется.  Однако в случае изменения ситуации </w:t>
      </w:r>
      <w:r w:rsidRPr="00845D74">
        <w:rPr>
          <w:rFonts w:ascii="Proxima Nova Rg" w:hAnsi="Proxima Nova Rg" w:cs="Arial"/>
          <w:i/>
          <w:iCs/>
          <w:noProof/>
          <w:lang w:val="ru"/>
        </w:rPr>
        <w:t xml:space="preserve">необходимо </w:t>
      </w:r>
      <w:r w:rsidRPr="00845D74">
        <w:rPr>
          <w:rFonts w:ascii="Proxima Nova Rg" w:hAnsi="Proxima Nova Rg" w:cs="Arial"/>
          <w:noProof/>
          <w:lang w:val="ru"/>
        </w:rPr>
        <w:t>пересмотреть оценку и внести целесообразные изменения.</w:t>
      </w:r>
      <w:bookmarkStart w:id="59" w:name="_Toc237233487"/>
      <w:bookmarkStart w:id="60" w:name="_Toc285463301"/>
      <w:bookmarkStart w:id="61" w:name="_Toc119391619"/>
    </w:p>
    <w:p w14:paraId="288C365F" w14:textId="77777777" w:rsidR="0037336A" w:rsidRPr="00845D74" w:rsidRDefault="0037336A" w:rsidP="00CB5168">
      <w:pPr>
        <w:pStyle w:val="3"/>
        <w:numPr>
          <w:ilvl w:val="2"/>
          <w:numId w:val="36"/>
        </w:numPr>
        <w:rPr>
          <w:rFonts w:ascii="Proxima Nova Rg" w:hAnsi="Proxima Nova Rg"/>
          <w:noProof/>
        </w:rPr>
      </w:pPr>
      <w:bookmarkStart w:id="62" w:name="_Toc182493076"/>
      <w:r w:rsidRPr="00845D74">
        <w:rPr>
          <w:rFonts w:ascii="Proxima Nova Rg" w:hAnsi="Proxima Nova Rg"/>
          <w:noProof/>
          <w:lang w:val="ru"/>
        </w:rPr>
        <w:t>Оптимизация системы</w:t>
      </w:r>
      <w:bookmarkEnd w:id="59"/>
      <w:bookmarkEnd w:id="60"/>
      <w:bookmarkEnd w:id="61"/>
      <w:bookmarkEnd w:id="62"/>
    </w:p>
    <w:p w14:paraId="260E9F26" w14:textId="4F32CC2F" w:rsidR="0037336A" w:rsidRPr="00845D74" w:rsidRDefault="0037336A" w:rsidP="0037336A">
      <w:pPr>
        <w:pStyle w:val="32"/>
        <w:spacing w:after="0"/>
        <w:jc w:val="both"/>
        <w:rPr>
          <w:rFonts w:ascii="Proxima Nova Rg" w:hAnsi="Proxima Nova Rg"/>
          <w:noProof/>
          <w:sz w:val="20"/>
          <w:szCs w:val="20"/>
          <w:lang w:val="ru-RU"/>
        </w:rPr>
      </w:pPr>
      <w:r w:rsidRPr="00845D74">
        <w:rPr>
          <w:rFonts w:ascii="Proxima Nova Rg" w:hAnsi="Proxima Nova Rg"/>
          <w:noProof/>
          <w:sz w:val="20"/>
          <w:szCs w:val="20"/>
          <w:lang w:val="ru"/>
        </w:rPr>
        <w:t xml:space="preserve">Если согласно результатам оценки риска существует опасность, связанная с </w:t>
      </w:r>
      <w:r w:rsidR="00055BA3">
        <w:rPr>
          <w:rFonts w:ascii="Proxima Nova Rg" w:hAnsi="Proxima Nova Rg"/>
          <w:noProof/>
          <w:sz w:val="20"/>
          <w:szCs w:val="20"/>
          <w:lang w:val="ru"/>
        </w:rPr>
        <w:t>бактериями</w:t>
      </w:r>
      <w:r w:rsidRPr="00845D74">
        <w:rPr>
          <w:rFonts w:ascii="Proxima Nova Rg" w:hAnsi="Proxima Nova Rg"/>
          <w:noProof/>
          <w:sz w:val="20"/>
          <w:szCs w:val="20"/>
          <w:lang w:val="ru"/>
        </w:rPr>
        <w:t xml:space="preserve"> </w:t>
      </w:r>
      <w:r w:rsidRPr="00845D74">
        <w:rPr>
          <w:rFonts w:ascii="Proxima Nova Rg" w:hAnsi="Proxima Nova Rg"/>
          <w:i/>
          <w:iCs/>
          <w:noProof/>
          <w:sz w:val="20"/>
          <w:szCs w:val="20"/>
          <w:lang w:val="ru"/>
        </w:rPr>
        <w:t>необходимо</w:t>
      </w:r>
      <w:r w:rsidRPr="00845D74">
        <w:rPr>
          <w:rFonts w:ascii="Proxima Nova Rg" w:hAnsi="Proxima Nova Rg"/>
          <w:noProof/>
          <w:sz w:val="20"/>
          <w:szCs w:val="20"/>
          <w:lang w:val="ru"/>
        </w:rPr>
        <w:t xml:space="preserve"> провести оптимизацию системы водоснабжения. </w:t>
      </w:r>
    </w:p>
    <w:p w14:paraId="19FC36F8"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При отсутствии возможностей для оптимизации системы необходимо предусмотреть меры контроля риска.</w:t>
      </w:r>
    </w:p>
    <w:p w14:paraId="7BD58A7A"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 xml:space="preserve">Система </w:t>
      </w:r>
      <w:r w:rsidRPr="00845D74">
        <w:rPr>
          <w:rFonts w:ascii="Proxima Nova Rg" w:hAnsi="Proxima Nova Rg" w:cs="Arial"/>
          <w:i/>
          <w:iCs/>
          <w:noProof/>
          <w:lang w:val="ru"/>
        </w:rPr>
        <w:t xml:space="preserve">должна </w:t>
      </w:r>
      <w:r w:rsidRPr="00845D74">
        <w:rPr>
          <w:rFonts w:ascii="Proxima Nova Rg" w:hAnsi="Proxima Nova Rg" w:cs="Arial"/>
          <w:noProof/>
          <w:lang w:val="ru"/>
        </w:rPr>
        <w:t>быть оптимизирована, например, удалите тупиковый водопровод.</w:t>
      </w:r>
    </w:p>
    <w:p w14:paraId="4A2E67FA" w14:textId="6AD013B8"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 xml:space="preserve">Неиспользуемые отводы (горячей) воды </w:t>
      </w:r>
      <w:r w:rsidRPr="00845D74">
        <w:rPr>
          <w:rFonts w:ascii="Proxima Nova Rg" w:hAnsi="Proxima Nova Rg" w:cs="Arial"/>
          <w:i/>
          <w:iCs/>
          <w:noProof/>
          <w:lang w:val="ru"/>
        </w:rPr>
        <w:t xml:space="preserve">следует </w:t>
      </w:r>
      <w:r w:rsidRPr="00845D74">
        <w:rPr>
          <w:rFonts w:ascii="Proxima Nova Rg" w:hAnsi="Proxima Nova Rg" w:cs="Arial"/>
          <w:noProof/>
          <w:lang w:val="ru"/>
        </w:rPr>
        <w:t xml:space="preserve">удалить и врезать в рециркуляционный контур. Традиционным способом подавления роста бактерий является регулирование температуры. </w:t>
      </w:r>
    </w:p>
    <w:p w14:paraId="7157ACD2" w14:textId="77777777" w:rsidR="0037336A" w:rsidRPr="00845D74" w:rsidRDefault="0037336A" w:rsidP="0037336A">
      <w:pPr>
        <w:rPr>
          <w:rFonts w:ascii="Proxima Nova Rg" w:hAnsi="Proxima Nova Rg" w:cs="Arial"/>
          <w:noProof/>
          <w:lang w:val="ru-RU"/>
        </w:rPr>
      </w:pPr>
    </w:p>
    <w:p w14:paraId="4B8DEDAC" w14:textId="77777777" w:rsidR="0037336A" w:rsidRPr="00845D74" w:rsidRDefault="0037336A" w:rsidP="0037336A">
      <w:pPr>
        <w:rPr>
          <w:rFonts w:ascii="Proxima Nova Rg" w:hAnsi="Proxima Nova Rg" w:cs="Arial"/>
          <w:noProof/>
          <w:lang w:val="ru-RU"/>
        </w:rPr>
      </w:pPr>
    </w:p>
    <w:p w14:paraId="1EE3C337" w14:textId="77777777" w:rsidR="0037336A" w:rsidRPr="0053110B" w:rsidRDefault="0037336A" w:rsidP="0037336A">
      <w:pPr>
        <w:rPr>
          <w:rFonts w:ascii="Proxima Nova Rg" w:hAnsi="Proxima Nova Rg" w:cs="Arial"/>
          <w:noProof/>
          <w:lang w:val="ru-RU"/>
        </w:rPr>
      </w:pPr>
      <w:r w:rsidRPr="00845D74">
        <w:rPr>
          <w:rFonts w:ascii="Proxima Nova Rg" w:hAnsi="Proxima Nova Rg" w:cs="Arial"/>
          <w:noProof/>
          <w:lang w:val="ru"/>
        </w:rPr>
        <w:t>Рекомендуется применение следующих мер:</w:t>
      </w:r>
    </w:p>
    <w:p w14:paraId="22C4E5C1" w14:textId="77777777" w:rsidR="0037336A" w:rsidRPr="00055BA3"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055BA3">
        <w:rPr>
          <w:rFonts w:ascii="Proxima Nova Rg" w:hAnsi="Proxima Nova Rg"/>
          <w:noProof/>
          <w:lang w:val="ru"/>
        </w:rPr>
        <w:t xml:space="preserve">Поддерживайте температуру горячей воды </w:t>
      </w:r>
      <w:r w:rsidRPr="00055BA3">
        <w:rPr>
          <w:rFonts w:ascii="Proxima Nova Rg" w:hAnsi="Proxima Nova Rg"/>
          <w:i/>
          <w:iCs/>
          <w:noProof/>
          <w:lang w:val="ru"/>
        </w:rPr>
        <w:t xml:space="preserve">не ниже </w:t>
      </w:r>
      <w:r w:rsidRPr="00055BA3">
        <w:rPr>
          <w:rFonts w:ascii="Proxima Nova Rg" w:hAnsi="Proxima Nova Rg"/>
          <w:noProof/>
          <w:lang w:val="ru"/>
        </w:rPr>
        <w:t>60°C и подавайте в систему с таким расчетом, чтобы температура опускалась до указанного минимума только на выходе системы.</w:t>
      </w:r>
    </w:p>
    <w:p w14:paraId="76AEEF9B"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i/>
          <w:iCs/>
          <w:noProof/>
          <w:lang w:val="ru"/>
        </w:rPr>
        <w:t xml:space="preserve">Обязательно </w:t>
      </w:r>
      <w:r w:rsidRPr="00845D74">
        <w:rPr>
          <w:rFonts w:ascii="Proxima Nova Rg" w:hAnsi="Proxima Nova Rg"/>
          <w:noProof/>
          <w:lang w:val="ru"/>
        </w:rPr>
        <w:t>контролируйте возможные участки распыления воды.</w:t>
      </w:r>
    </w:p>
    <w:p w14:paraId="302B0CFD"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i/>
          <w:iCs/>
          <w:noProof/>
          <w:lang w:val="ru"/>
        </w:rPr>
        <w:t xml:space="preserve">Избегайте </w:t>
      </w:r>
      <w:r w:rsidRPr="00845D74">
        <w:rPr>
          <w:rFonts w:ascii="Proxima Nova Rg" w:hAnsi="Proxima Nova Rg"/>
          <w:noProof/>
          <w:lang w:val="ru"/>
        </w:rPr>
        <w:t>температур и агрегатных состояний воды, способствующих активному росту бактерий рода Legionella и других патогенных микроорганизмов.</w:t>
      </w:r>
    </w:p>
    <w:p w14:paraId="7E9E0D2A"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rPr>
      </w:pPr>
      <w:r w:rsidRPr="00845D74">
        <w:rPr>
          <w:rFonts w:ascii="Proxima Nova Rg" w:hAnsi="Proxima Nova Rg"/>
          <w:i/>
          <w:iCs/>
          <w:noProof/>
          <w:lang w:val="ru"/>
        </w:rPr>
        <w:t xml:space="preserve">Не допускайте </w:t>
      </w:r>
      <w:r w:rsidRPr="00845D74">
        <w:rPr>
          <w:rFonts w:ascii="Proxima Nova Rg" w:hAnsi="Proxima Nova Rg"/>
          <w:noProof/>
          <w:lang w:val="ru"/>
        </w:rPr>
        <w:t>застоя воды.</w:t>
      </w:r>
    </w:p>
    <w:p w14:paraId="106BFA7F"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i/>
          <w:iCs/>
          <w:noProof/>
          <w:lang w:val="ru"/>
        </w:rPr>
        <w:t xml:space="preserve">Избегайте </w:t>
      </w:r>
      <w:r w:rsidRPr="00845D74">
        <w:rPr>
          <w:rFonts w:ascii="Proxima Nova Rg" w:hAnsi="Proxima Nova Rg"/>
          <w:noProof/>
          <w:lang w:val="ru"/>
        </w:rPr>
        <w:t>использования материалов, представляющих собой благоприятную среду для роста бактерий и других микроорганизмов или обеспечивающих их питательными веществами.</w:t>
      </w:r>
    </w:p>
    <w:p w14:paraId="1975A5E4"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Поддерживайте чистоту системы и содержащейся в ней воды.</w:t>
      </w:r>
    </w:p>
    <w:p w14:paraId="5169E7CE"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Используйте технологии очистки воды и соблюдайте правила безопасной эксплуатации и технического обслуживания системы водоснабжения.</w:t>
      </w:r>
    </w:p>
    <w:p w14:paraId="66EEAAB7" w14:textId="77777777" w:rsidR="0037336A" w:rsidRPr="00845D74" w:rsidRDefault="0037336A" w:rsidP="0037336A">
      <w:pPr>
        <w:rPr>
          <w:rFonts w:ascii="Proxima Nova Rg" w:hAnsi="Proxima Nova Rg" w:cs="Arial"/>
          <w:noProof/>
          <w:lang w:val="ru-RU"/>
        </w:rPr>
      </w:pPr>
    </w:p>
    <w:p w14:paraId="6D18295C" w14:textId="32F84FC9" w:rsidR="0037336A" w:rsidRDefault="0037336A" w:rsidP="0037336A">
      <w:pPr>
        <w:rPr>
          <w:rFonts w:ascii="Proxima Nova Rg" w:hAnsi="Proxima Nova Rg" w:cs="Arial"/>
          <w:noProof/>
          <w:lang w:val="ru"/>
        </w:rPr>
      </w:pPr>
      <w:r w:rsidRPr="00845D74">
        <w:rPr>
          <w:rFonts w:ascii="Proxima Nova Rg" w:hAnsi="Proxima Nova Rg" w:cs="Arial"/>
          <w:noProof/>
          <w:lang w:val="ru"/>
        </w:rPr>
        <w:t xml:space="preserve">Позиции, требующие улучшения, </w:t>
      </w:r>
      <w:r w:rsidRPr="00845D74">
        <w:rPr>
          <w:rFonts w:ascii="Proxima Nova Rg" w:hAnsi="Proxima Nova Rg" w:cs="Arial"/>
          <w:i/>
          <w:iCs/>
          <w:noProof/>
          <w:lang w:val="ru"/>
        </w:rPr>
        <w:t xml:space="preserve">необходимо </w:t>
      </w:r>
      <w:r w:rsidRPr="00845D74">
        <w:rPr>
          <w:rFonts w:ascii="Proxima Nova Rg" w:hAnsi="Proxima Nova Rg" w:cs="Arial"/>
          <w:noProof/>
          <w:lang w:val="ru"/>
        </w:rPr>
        <w:t>указать в соответствующей форме отчетности и устранить несоответствия согласно графику.</w:t>
      </w:r>
    </w:p>
    <w:p w14:paraId="7B19A1AA" w14:textId="215BFA2F" w:rsidR="003F7044" w:rsidRDefault="003F7044" w:rsidP="0037336A">
      <w:pPr>
        <w:rPr>
          <w:rFonts w:ascii="Proxima Nova Rg" w:hAnsi="Proxima Nova Rg" w:cs="Arial"/>
          <w:noProof/>
          <w:lang w:val="ru-RU"/>
        </w:rPr>
      </w:pPr>
    </w:p>
    <w:p w14:paraId="4904C68A" w14:textId="77777777" w:rsidR="003F7044" w:rsidRPr="003F7044" w:rsidRDefault="003F7044" w:rsidP="003F7044">
      <w:pPr>
        <w:spacing w:line="288" w:lineRule="atLeast"/>
        <w:ind w:firstLine="540"/>
        <w:rPr>
          <w:rFonts w:ascii="Times New Roman" w:hAnsi="Times New Roman"/>
          <w:sz w:val="24"/>
          <w:lang w:val="ru-RU"/>
        </w:rPr>
      </w:pPr>
      <w:r w:rsidRPr="003F7044">
        <w:rPr>
          <w:rFonts w:ascii="Times New Roman" w:hAnsi="Times New Roman"/>
          <w:sz w:val="24"/>
          <w:lang w:val="ru-RU"/>
        </w:rPr>
        <w:lastRenderedPageBreak/>
        <w:t>Эксплуатация судна не допускается при отсутствии на судне судового санитарного свидетельства о праве плавания.</w:t>
      </w:r>
    </w:p>
    <w:p w14:paraId="28A2F73F" w14:textId="3D8D674B" w:rsidR="003F7044" w:rsidRPr="003F7044" w:rsidRDefault="003F7044" w:rsidP="003F7044">
      <w:pPr>
        <w:pStyle w:val="ad"/>
        <w:spacing w:before="0" w:beforeAutospacing="0" w:after="0" w:afterAutospacing="0" w:line="288" w:lineRule="atLeast"/>
        <w:ind w:firstLine="540"/>
        <w:jc w:val="both"/>
        <w:rPr>
          <w:rFonts w:ascii="Times New Roman" w:hAnsi="Times New Roman" w:cs="Times New Roman"/>
          <w:lang w:val="ru-RU" w:eastAsia="en-US"/>
        </w:rPr>
      </w:pPr>
      <w:r w:rsidRPr="003F7044">
        <w:rPr>
          <w:rFonts w:ascii="Times New Roman" w:hAnsi="Times New Roman"/>
          <w:lang w:val="ru-RU"/>
        </w:rPr>
        <w:t xml:space="preserve">При оформлении судового санитарного свидетельства о праве плавания, в заключении, на основании результатов обследований, расследований, исследований, испытаний, санитарно-эпидемиологических экспертиз и иных видов оценок соблюдения санитарно-эпидемиологических и гигиенических требований, подтверждается соответствие водного транспортного средства требованиям санитарных </w:t>
      </w:r>
      <w:hyperlink r:id="rId14" w:history="1">
        <w:r w:rsidRPr="003F7044">
          <w:rPr>
            <w:rFonts w:ascii="Times New Roman" w:hAnsi="Times New Roman"/>
            <w:lang w:val="ru-RU"/>
          </w:rPr>
          <w:t>правил</w:t>
        </w:r>
      </w:hyperlink>
      <w:r w:rsidRPr="003F7044">
        <w:rPr>
          <w:rFonts w:ascii="Times New Roman" w:hAnsi="Times New Roman"/>
          <w:lang w:val="ru-RU"/>
        </w:rPr>
        <w:t xml:space="preserve"> </w:t>
      </w:r>
      <w:r w:rsidRPr="003F7044">
        <w:rPr>
          <w:rFonts w:ascii="Times New Roman" w:hAnsi="Times New Roman" w:cs="Times New Roman"/>
          <w:lang w:val="ru-RU" w:eastAsia="en-US"/>
        </w:rPr>
        <w:t>СП 2.5.3650-20 "Санитарно-эпидемиологические требования к отдельным видам транспорта и объектам транспортной инфраструктуры"</w:t>
      </w:r>
      <w:r>
        <w:rPr>
          <w:rFonts w:ascii="Times New Roman" w:hAnsi="Times New Roman" w:cs="Times New Roman"/>
          <w:lang w:val="ru-RU" w:eastAsia="en-US"/>
        </w:rPr>
        <w:t>.</w:t>
      </w:r>
    </w:p>
    <w:p w14:paraId="5741651D" w14:textId="77777777" w:rsidR="003F7044" w:rsidRPr="003F7044" w:rsidRDefault="003F7044" w:rsidP="003F7044">
      <w:pPr>
        <w:spacing w:before="168" w:line="288" w:lineRule="atLeast"/>
        <w:ind w:firstLine="540"/>
        <w:rPr>
          <w:rFonts w:ascii="Times New Roman" w:hAnsi="Times New Roman"/>
          <w:sz w:val="24"/>
          <w:lang w:val="ru-RU"/>
        </w:rPr>
      </w:pPr>
    </w:p>
    <w:p w14:paraId="50EB9A5F" w14:textId="77777777" w:rsidR="0037336A" w:rsidRPr="00845D74" w:rsidRDefault="0037336A" w:rsidP="00CB5168">
      <w:pPr>
        <w:pStyle w:val="2"/>
        <w:numPr>
          <w:ilvl w:val="1"/>
          <w:numId w:val="36"/>
        </w:numPr>
        <w:ind w:left="578" w:hanging="578"/>
        <w:rPr>
          <w:rFonts w:ascii="Proxima Nova Rg" w:hAnsi="Proxima Nova Rg"/>
          <w:noProof/>
          <w:lang w:val="ru-RU"/>
        </w:rPr>
      </w:pPr>
      <w:r w:rsidRPr="00845D74">
        <w:rPr>
          <w:rFonts w:ascii="Proxima Nova Rg" w:hAnsi="Proxima Nova Rg"/>
          <w:b w:val="0"/>
          <w:bCs w:val="0"/>
          <w:iCs w:val="0"/>
          <w:noProof/>
          <w:lang w:val="ru"/>
        </w:rPr>
        <w:tab/>
      </w:r>
      <w:bookmarkStart w:id="63" w:name="_Toc285463304"/>
      <w:bookmarkStart w:id="64" w:name="_Toc182493079"/>
      <w:r w:rsidRPr="00845D74">
        <w:rPr>
          <w:rFonts w:ascii="Proxima Nova Rg" w:hAnsi="Proxima Nova Rg"/>
          <w:iCs w:val="0"/>
          <w:noProof/>
          <w:lang w:val="ru"/>
        </w:rPr>
        <w:t>Проверки по охране труда и технике безопасности</w:t>
      </w:r>
      <w:bookmarkEnd w:id="63"/>
      <w:bookmarkEnd w:id="64"/>
    </w:p>
    <w:p w14:paraId="798E21C0" w14:textId="53AD2E81"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Капитан</w:t>
      </w:r>
      <w:r w:rsidR="00975D38">
        <w:rPr>
          <w:rFonts w:ascii="Proxima Nova Rg" w:hAnsi="Proxima Nova Rg"/>
          <w:noProof/>
          <w:lang w:val="ru"/>
        </w:rPr>
        <w:t xml:space="preserve"> или другое уполномоченное лицо</w:t>
      </w:r>
      <w:r w:rsidRPr="00845D74">
        <w:rPr>
          <w:rFonts w:ascii="Proxima Nova Rg" w:hAnsi="Proxima Nova Rg"/>
          <w:noProof/>
          <w:lang w:val="ru"/>
        </w:rPr>
        <w:t xml:space="preserve"> обязан еженедельно проводить проверку всех отсеков и помещений судна и заносить результаты проверки в форму еженедельных проверок</w:t>
      </w:r>
      <w:r w:rsidR="000851F0" w:rsidRPr="000851F0">
        <w:rPr>
          <w:rFonts w:ascii="Proxima Nova Rg" w:hAnsi="Proxima Nova Rg"/>
          <w:noProof/>
          <w:lang w:val="ru-RU"/>
        </w:rPr>
        <w:t xml:space="preserve"> (BL_FRM-VSL-09-1309-001)</w:t>
      </w:r>
      <w:r w:rsidRPr="00845D74">
        <w:rPr>
          <w:rFonts w:ascii="Proxima Nova Rg" w:hAnsi="Proxima Nova Rg"/>
          <w:noProof/>
          <w:lang w:val="ru"/>
        </w:rPr>
        <w:t>.</w:t>
      </w:r>
    </w:p>
    <w:p w14:paraId="5CB1AA86"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rPr>
      </w:pPr>
      <w:r w:rsidRPr="00845D74">
        <w:rPr>
          <w:rFonts w:ascii="Proxima Nova Rg" w:hAnsi="Proxima Nova Rg"/>
          <w:noProof/>
          <w:lang w:val="ru"/>
        </w:rPr>
        <w:t>При наблюдении недостатков капитан должен сделать отметку в форме и обеспечить выполнение корректирующих и превентивных мероприятий. Результат данных мероприятий проверяется в течение следующих еженедельных обходов;</w:t>
      </w:r>
    </w:p>
    <w:p w14:paraId="26E7C68D" w14:textId="6F80DD85"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b/>
          <w:bCs/>
          <w:noProof/>
          <w:lang w:val="ru"/>
        </w:rPr>
        <w:t xml:space="preserve">Капитан </w:t>
      </w:r>
      <w:r w:rsidRPr="00845D74">
        <w:rPr>
          <w:rFonts w:ascii="Proxima Nova Rg" w:hAnsi="Proxima Nova Rg"/>
          <w:i/>
          <w:iCs/>
          <w:noProof/>
          <w:lang w:val="ru"/>
        </w:rPr>
        <w:t xml:space="preserve">обязан </w:t>
      </w:r>
      <w:r w:rsidRPr="00845D74">
        <w:rPr>
          <w:rFonts w:ascii="Proxima Nova Rg" w:hAnsi="Proxima Nova Rg"/>
          <w:noProof/>
          <w:lang w:val="ru"/>
        </w:rPr>
        <w:t xml:space="preserve">следить за тем, чтобы на борту имелось действительное свидетельство судового санитарно-гигиенического контроля. Обо всех несоответствиях, выявленных в ходе санитарно-гигиенического контроля судна, </w:t>
      </w:r>
      <w:r w:rsidRPr="00845D74">
        <w:rPr>
          <w:rFonts w:ascii="Proxima Nova Rg" w:hAnsi="Proxima Nova Rg"/>
          <w:i/>
          <w:iCs/>
          <w:noProof/>
          <w:lang w:val="ru"/>
        </w:rPr>
        <w:t xml:space="preserve">необходимо </w:t>
      </w:r>
      <w:r w:rsidRPr="00845D74">
        <w:rPr>
          <w:rFonts w:ascii="Proxima Nova Rg" w:hAnsi="Proxima Nova Rg"/>
          <w:noProof/>
          <w:lang w:val="ru"/>
        </w:rPr>
        <w:t xml:space="preserve">докладывать </w:t>
      </w:r>
      <w:r w:rsidR="000851F0" w:rsidRPr="000851F0">
        <w:rPr>
          <w:rFonts w:ascii="Proxima Nova Rg" w:hAnsi="Proxima Nova Rg"/>
          <w:b/>
          <w:bCs/>
          <w:noProof/>
          <w:lang w:val="ru-RU"/>
        </w:rPr>
        <w:t>специалисту по ОТ и ТБ</w:t>
      </w:r>
      <w:r w:rsidRPr="00845D74">
        <w:rPr>
          <w:rFonts w:ascii="Proxima Nova Rg" w:hAnsi="Proxima Nova Rg"/>
          <w:noProof/>
          <w:lang w:val="ru"/>
        </w:rPr>
        <w:t xml:space="preserve">. </w:t>
      </w:r>
      <w:r w:rsidRPr="00845D74">
        <w:rPr>
          <w:rFonts w:ascii="Proxima Nova Rg" w:hAnsi="Proxima Nova Rg"/>
          <w:b/>
          <w:bCs/>
          <w:noProof/>
          <w:lang w:val="ru"/>
        </w:rPr>
        <w:t xml:space="preserve">Капитан </w:t>
      </w:r>
      <w:r w:rsidRPr="00845D74">
        <w:rPr>
          <w:rFonts w:ascii="Proxima Nova Rg" w:hAnsi="Proxima Nova Rg"/>
          <w:noProof/>
          <w:lang w:val="ru"/>
        </w:rPr>
        <w:t>и</w:t>
      </w:r>
      <w:r w:rsidR="00990985">
        <w:rPr>
          <w:rFonts w:ascii="Proxima Nova Rg" w:hAnsi="Proxima Nova Rg"/>
          <w:noProof/>
          <w:lang w:val="ru"/>
        </w:rPr>
        <w:t>ли</w:t>
      </w:r>
      <w:r w:rsidRPr="00845D74">
        <w:rPr>
          <w:rFonts w:ascii="Proxima Nova Rg" w:hAnsi="Proxima Nova Rg"/>
          <w:noProof/>
          <w:lang w:val="ru"/>
        </w:rPr>
        <w:t xml:space="preserve"> </w:t>
      </w:r>
      <w:r w:rsidR="000851F0" w:rsidRPr="000851F0">
        <w:rPr>
          <w:rFonts w:ascii="Proxima Nova Rg" w:hAnsi="Proxima Nova Rg"/>
          <w:b/>
          <w:bCs/>
          <w:noProof/>
          <w:lang w:val="ru-RU"/>
        </w:rPr>
        <w:t>специалист по ОТ и ТБ</w:t>
      </w:r>
      <w:r w:rsidR="000851F0" w:rsidRPr="00845D74">
        <w:rPr>
          <w:rFonts w:ascii="Proxima Nova Rg" w:hAnsi="Proxima Nova Rg"/>
          <w:i/>
          <w:iCs/>
          <w:noProof/>
          <w:lang w:val="ru"/>
        </w:rPr>
        <w:t xml:space="preserve"> </w:t>
      </w:r>
      <w:r w:rsidRPr="00845D74">
        <w:rPr>
          <w:rFonts w:ascii="Proxima Nova Rg" w:hAnsi="Proxima Nova Rg"/>
          <w:i/>
          <w:iCs/>
          <w:noProof/>
          <w:lang w:val="ru"/>
        </w:rPr>
        <w:t xml:space="preserve">обязаны </w:t>
      </w:r>
      <w:r w:rsidRPr="00845D74">
        <w:rPr>
          <w:rFonts w:ascii="Proxima Nova Rg" w:hAnsi="Proxima Nova Rg"/>
          <w:noProof/>
          <w:lang w:val="ru"/>
        </w:rPr>
        <w:t>проследить за тем, чтобы несоответствия были как можно быстрее устранены.</w:t>
      </w:r>
    </w:p>
    <w:p w14:paraId="24B8C9F8"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b/>
          <w:bCs/>
          <w:noProof/>
          <w:lang w:val="ru"/>
        </w:rPr>
        <w:t xml:space="preserve">Ответственный за технику безопасности </w:t>
      </w:r>
      <w:r w:rsidRPr="00845D74">
        <w:rPr>
          <w:rFonts w:ascii="Proxima Nova Rg" w:hAnsi="Proxima Nova Rg"/>
          <w:i/>
          <w:iCs/>
          <w:noProof/>
          <w:lang w:val="ru"/>
        </w:rPr>
        <w:t xml:space="preserve">обязан </w:t>
      </w:r>
      <w:r w:rsidRPr="00845D74">
        <w:rPr>
          <w:rFonts w:ascii="Proxima Nova Rg" w:hAnsi="Proxima Nova Rg"/>
          <w:noProof/>
          <w:lang w:val="ru"/>
        </w:rPr>
        <w:t xml:space="preserve">ежемесячно проводить контрольный обход всего судна для проверки состояния охраны труда и техники безопасности.  Такой обход проводится с использованием проверочного листа контрольного обхода по технике безопасности </w:t>
      </w:r>
      <w:r w:rsidR="000851F0" w:rsidRPr="00055BA3">
        <w:rPr>
          <w:rFonts w:ascii="Proxima Nova Rg" w:hAnsi="Proxima Nova Rg"/>
          <w:noProof/>
        </w:rPr>
        <w:t>BL</w:t>
      </w:r>
      <w:r w:rsidR="000851F0" w:rsidRPr="00055BA3">
        <w:rPr>
          <w:rFonts w:ascii="Proxima Nova Rg" w:hAnsi="Proxima Nova Rg"/>
          <w:noProof/>
          <w:lang w:val="ru-RU"/>
        </w:rPr>
        <w:t>_</w:t>
      </w:r>
      <w:r w:rsidRPr="00055BA3">
        <w:rPr>
          <w:rFonts w:ascii="Proxima Nova Rg" w:hAnsi="Proxima Nova Rg"/>
          <w:noProof/>
          <w:lang w:val="ru"/>
        </w:rPr>
        <w:t>FRM-VSL-09-1309-002;</w:t>
      </w:r>
    </w:p>
    <w:p w14:paraId="6028F227" w14:textId="77777777" w:rsidR="0037336A" w:rsidRPr="00845D74"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055BA3">
        <w:rPr>
          <w:rFonts w:ascii="Proxima Nova Rg" w:hAnsi="Proxima Nova Rg"/>
          <w:noProof/>
          <w:lang w:val="ru"/>
        </w:rPr>
        <w:t>Акты проверки</w:t>
      </w:r>
      <w:r w:rsidRPr="00845D74">
        <w:rPr>
          <w:rFonts w:ascii="Proxima Nova Rg" w:hAnsi="Proxima Nova Rg"/>
          <w:noProof/>
          <w:lang w:val="ru"/>
        </w:rPr>
        <w:t xml:space="preserve"> санитарно-гигиенического состояния и контрольного обхода по технике безопасности судна </w:t>
      </w:r>
      <w:r w:rsidRPr="00845D74">
        <w:rPr>
          <w:rFonts w:ascii="Proxima Nova Rg" w:hAnsi="Proxima Nova Rg"/>
          <w:i/>
          <w:iCs/>
          <w:noProof/>
          <w:lang w:val="ru"/>
        </w:rPr>
        <w:t xml:space="preserve">должны </w:t>
      </w:r>
      <w:r w:rsidRPr="00845D74">
        <w:rPr>
          <w:rFonts w:ascii="Proxima Nova Rg" w:hAnsi="Proxima Nova Rg"/>
          <w:noProof/>
          <w:lang w:val="ru"/>
        </w:rPr>
        <w:t xml:space="preserve">быть представлены </w:t>
      </w:r>
      <w:r w:rsidRPr="00845D74">
        <w:rPr>
          <w:rFonts w:ascii="Proxima Nova Rg" w:hAnsi="Proxima Nova Rg"/>
          <w:b/>
          <w:bCs/>
          <w:noProof/>
          <w:lang w:val="ru"/>
        </w:rPr>
        <w:t xml:space="preserve">капитану </w:t>
      </w:r>
      <w:r w:rsidRPr="00845D74">
        <w:rPr>
          <w:rFonts w:ascii="Proxima Nova Rg" w:hAnsi="Proxima Nova Rg"/>
          <w:noProof/>
          <w:lang w:val="ru"/>
        </w:rPr>
        <w:t>судна и будут обсуждаться на ежемесячном совещании по технике безопасности.</w:t>
      </w:r>
    </w:p>
    <w:p w14:paraId="1DDEB1D0" w14:textId="77777777" w:rsidR="0037336A" w:rsidRPr="00845D74" w:rsidRDefault="0037336A" w:rsidP="0037336A">
      <w:pPr>
        <w:ind w:left="567"/>
        <w:rPr>
          <w:rFonts w:ascii="Proxima Nova Rg" w:hAnsi="Proxima Nova Rg" w:cs="Arial"/>
          <w:noProof/>
          <w:lang w:val="ru-RU"/>
        </w:rPr>
      </w:pPr>
    </w:p>
    <w:p w14:paraId="035844C5" w14:textId="77777777" w:rsidR="0037336A" w:rsidRPr="00845D74" w:rsidRDefault="0037336A" w:rsidP="0037336A">
      <w:pPr>
        <w:rPr>
          <w:rFonts w:ascii="Proxima Nova Rg" w:hAnsi="Proxima Nova Rg" w:cs="Arial"/>
          <w:noProof/>
          <w:lang w:val="ru-RU"/>
        </w:rPr>
      </w:pPr>
      <w:r w:rsidRPr="00845D74">
        <w:rPr>
          <w:rFonts w:ascii="Proxima Nova Rg" w:hAnsi="Proxima Nova Rg" w:cs="Arial"/>
          <w:noProof/>
          <w:lang w:val="ru"/>
        </w:rPr>
        <w:t xml:space="preserve">Утвержденный </w:t>
      </w:r>
      <w:r w:rsidRPr="00845D74">
        <w:rPr>
          <w:rFonts w:ascii="Proxima Nova Rg" w:hAnsi="Proxima Nova Rg" w:cs="Arial"/>
          <w:b/>
          <w:bCs/>
          <w:noProof/>
          <w:lang w:val="ru"/>
        </w:rPr>
        <w:t xml:space="preserve">капитаном </w:t>
      </w:r>
      <w:r w:rsidRPr="00845D74">
        <w:rPr>
          <w:rFonts w:ascii="Proxima Nova Rg" w:hAnsi="Proxima Nova Rg" w:cs="Arial"/>
          <w:noProof/>
          <w:lang w:val="ru"/>
        </w:rPr>
        <w:t xml:space="preserve">отчет </w:t>
      </w:r>
      <w:r w:rsidRPr="00845D74">
        <w:rPr>
          <w:rFonts w:ascii="Proxima Nova Rg" w:hAnsi="Proxima Nova Rg" w:cs="Arial"/>
          <w:i/>
          <w:iCs/>
          <w:noProof/>
          <w:lang w:val="ru"/>
        </w:rPr>
        <w:t xml:space="preserve">должен </w:t>
      </w:r>
      <w:r w:rsidRPr="00845D74">
        <w:rPr>
          <w:rFonts w:ascii="Proxima Nova Rg" w:hAnsi="Proxima Nova Rg" w:cs="Arial"/>
          <w:noProof/>
          <w:lang w:val="ru"/>
        </w:rPr>
        <w:t xml:space="preserve">быть направлен </w:t>
      </w:r>
      <w:r w:rsidR="000851F0" w:rsidRPr="000851F0">
        <w:rPr>
          <w:rFonts w:ascii="Proxima Nova Rg" w:hAnsi="Proxima Nova Rg"/>
          <w:b/>
          <w:bCs/>
          <w:noProof/>
          <w:lang w:val="ru-RU"/>
        </w:rPr>
        <w:t>специалисту по ОТ и ТБ</w:t>
      </w:r>
      <w:r w:rsidR="000851F0" w:rsidRPr="00845D74">
        <w:rPr>
          <w:rFonts w:ascii="Proxima Nova Rg" w:hAnsi="Proxima Nova Rg" w:cs="Arial"/>
          <w:noProof/>
          <w:lang w:val="ru"/>
        </w:rPr>
        <w:t xml:space="preserve"> </w:t>
      </w:r>
      <w:r w:rsidRPr="00845D74">
        <w:rPr>
          <w:rFonts w:ascii="Proxima Nova Rg" w:hAnsi="Proxima Nova Rg" w:cs="Arial"/>
          <w:noProof/>
          <w:lang w:val="ru"/>
        </w:rPr>
        <w:t>с указанием принятых или запланированных корректирующих мероприятий.</w:t>
      </w:r>
    </w:p>
    <w:bookmarkEnd w:id="26"/>
    <w:p w14:paraId="6C52E2A0" w14:textId="77777777" w:rsidR="0037336A" w:rsidRPr="00845D74" w:rsidRDefault="0037336A" w:rsidP="0037336A">
      <w:pPr>
        <w:rPr>
          <w:rFonts w:ascii="Proxima Nova Rg" w:hAnsi="Proxima Nova Rg" w:cs="Arial"/>
          <w:b/>
          <w:bCs/>
          <w:noProof/>
          <w:sz w:val="31"/>
          <w:szCs w:val="31"/>
          <w:lang w:val="ru-RU"/>
        </w:rPr>
      </w:pPr>
    </w:p>
    <w:p w14:paraId="42CD02A5" w14:textId="77777777" w:rsidR="0037336A" w:rsidRPr="00845D74" w:rsidRDefault="0037336A" w:rsidP="00CB5168">
      <w:pPr>
        <w:pStyle w:val="2"/>
        <w:numPr>
          <w:ilvl w:val="1"/>
          <w:numId w:val="36"/>
        </w:numPr>
        <w:ind w:left="578" w:hanging="578"/>
        <w:rPr>
          <w:rFonts w:ascii="Proxima Nova Rg" w:hAnsi="Proxima Nova Rg"/>
          <w:noProof/>
          <w:lang w:val="ru-RU"/>
        </w:rPr>
      </w:pPr>
      <w:bookmarkStart w:id="65" w:name="_Toc182493080"/>
      <w:r w:rsidRPr="00845D74">
        <w:rPr>
          <w:rFonts w:ascii="Proxima Nova Rg" w:hAnsi="Proxima Nova Rg"/>
          <w:iCs w:val="0"/>
          <w:noProof/>
          <w:lang w:val="ru"/>
        </w:rPr>
        <w:t>Проверки по охране труда и технике безопасности</w:t>
      </w:r>
      <w:bookmarkEnd w:id="65"/>
    </w:p>
    <w:p w14:paraId="23EF9097" w14:textId="06901175" w:rsidR="00990985" w:rsidRPr="00990985" w:rsidRDefault="00990985" w:rsidP="00990985">
      <w:pPr>
        <w:pStyle w:val="a"/>
        <w:numPr>
          <w:ilvl w:val="0"/>
          <w:numId w:val="7"/>
        </w:numPr>
        <w:tabs>
          <w:tab w:val="left" w:pos="-1440"/>
        </w:tabs>
        <w:spacing w:before="0" w:after="0"/>
        <w:ind w:left="709" w:hanging="357"/>
        <w:rPr>
          <w:rFonts w:ascii="Proxima Nova Rg" w:hAnsi="Proxima Nova Rg"/>
          <w:noProof/>
          <w:lang w:val="ru-RU"/>
        </w:rPr>
      </w:pPr>
      <w:r w:rsidRPr="00055BA3">
        <w:rPr>
          <w:rFonts w:ascii="Proxima Nova Rg" w:hAnsi="Proxima Nova Rg"/>
          <w:b/>
          <w:bCs/>
          <w:noProof/>
          <w:lang w:val="ru"/>
        </w:rPr>
        <w:t xml:space="preserve">Специалист по ОТ и ТБ или его назначенный сотрудник </w:t>
      </w:r>
      <w:r w:rsidR="00CB5168">
        <w:rPr>
          <w:rFonts w:ascii="Proxima Nova Rg" w:hAnsi="Proxima Nova Rg"/>
          <w:i/>
          <w:iCs/>
          <w:noProof/>
          <w:lang w:val="ru"/>
        </w:rPr>
        <w:t>должен</w:t>
      </w:r>
      <w:r w:rsidRPr="00055BA3">
        <w:rPr>
          <w:rFonts w:ascii="Proxima Nova Rg" w:hAnsi="Proxima Nova Rg"/>
          <w:i/>
          <w:iCs/>
          <w:noProof/>
          <w:lang w:val="ru"/>
        </w:rPr>
        <w:t xml:space="preserve"> </w:t>
      </w:r>
      <w:r w:rsidRPr="00055BA3">
        <w:rPr>
          <w:rFonts w:ascii="Proxima Nova Rg" w:hAnsi="Proxima Nova Rg"/>
          <w:noProof/>
          <w:lang w:val="ru"/>
        </w:rPr>
        <w:t>ежемесячно проводить контрольный обход всех офисов, складов и помещений для проверки состояния охраны труда и техники безопасности</w:t>
      </w:r>
      <w:r>
        <w:rPr>
          <w:rFonts w:ascii="Proxima Nova Rg" w:hAnsi="Proxima Nova Rg"/>
          <w:noProof/>
          <w:lang w:val="ru"/>
        </w:rPr>
        <w:t xml:space="preserve"> с со</w:t>
      </w:r>
      <w:r w:rsidR="00CB5168">
        <w:rPr>
          <w:rFonts w:ascii="Proxima Nova Rg" w:hAnsi="Proxima Nova Rg"/>
          <w:noProof/>
          <w:lang w:val="ru"/>
        </w:rPr>
        <w:t>с</w:t>
      </w:r>
      <w:r>
        <w:rPr>
          <w:rFonts w:ascii="Proxima Nova Rg" w:hAnsi="Proxima Nova Rg"/>
          <w:noProof/>
          <w:lang w:val="ru"/>
        </w:rPr>
        <w:t>тавлением акта проверки (</w:t>
      </w:r>
      <w:r w:rsidRPr="00990985">
        <w:rPr>
          <w:rFonts w:ascii="Proxima Nova Rg" w:hAnsi="Proxima Nova Rg"/>
          <w:noProof/>
          <w:lang w:val="ru"/>
        </w:rPr>
        <w:t>BL_FRM-VSL-09-1302-010</w:t>
      </w:r>
      <w:r>
        <w:rPr>
          <w:rFonts w:ascii="Proxima Nova Rg" w:hAnsi="Proxima Nova Rg"/>
          <w:noProof/>
          <w:lang w:val="ru"/>
        </w:rPr>
        <w:t>).</w:t>
      </w:r>
    </w:p>
    <w:p w14:paraId="4DEB4AC8" w14:textId="388AB57E" w:rsidR="0037336A" w:rsidRPr="000851F0" w:rsidRDefault="0037336A" w:rsidP="0037336A">
      <w:pPr>
        <w:pStyle w:val="a"/>
        <w:numPr>
          <w:ilvl w:val="0"/>
          <w:numId w:val="7"/>
        </w:numPr>
        <w:tabs>
          <w:tab w:val="left" w:pos="-1440"/>
        </w:tabs>
        <w:spacing w:before="0" w:after="0"/>
        <w:ind w:left="709" w:hanging="357"/>
        <w:rPr>
          <w:rFonts w:ascii="Proxima Nova Rg" w:hAnsi="Proxima Nova Rg"/>
          <w:noProof/>
          <w:lang w:val="ru-RU"/>
        </w:rPr>
      </w:pPr>
      <w:r w:rsidRPr="00845D74">
        <w:rPr>
          <w:rFonts w:ascii="Proxima Nova Rg" w:hAnsi="Proxima Nova Rg"/>
          <w:noProof/>
          <w:lang w:val="ru"/>
        </w:rPr>
        <w:t xml:space="preserve">При наблюдении недостатков </w:t>
      </w:r>
      <w:r w:rsidR="000851F0">
        <w:rPr>
          <w:rFonts w:ascii="Proxima Nova Rg" w:hAnsi="Proxima Nova Rg"/>
          <w:b/>
          <w:bCs/>
          <w:noProof/>
          <w:lang w:val="ru"/>
        </w:rPr>
        <w:t>Специалист по ОТ и ТБ</w:t>
      </w:r>
      <w:r w:rsidRPr="00845D74">
        <w:rPr>
          <w:rFonts w:ascii="Proxima Nova Rg" w:hAnsi="Proxima Nova Rg"/>
          <w:b/>
          <w:bCs/>
          <w:noProof/>
          <w:lang w:val="ru"/>
        </w:rPr>
        <w:t xml:space="preserve"> </w:t>
      </w:r>
      <w:r w:rsidRPr="00845D74">
        <w:rPr>
          <w:rFonts w:ascii="Proxima Nova Rg" w:hAnsi="Proxima Nova Rg"/>
          <w:noProof/>
          <w:lang w:val="ru"/>
        </w:rPr>
        <w:t>должен сделать отметку в форме и обеспечить выполнение корректирующих и превентивных мероприятий. Результат данных мероприятий проверяется в течение следующих обходов;</w:t>
      </w:r>
    </w:p>
    <w:p w14:paraId="7138BB47" w14:textId="414D52A5" w:rsidR="0037336A" w:rsidRPr="00990985" w:rsidRDefault="0037336A" w:rsidP="00990985">
      <w:pPr>
        <w:pStyle w:val="a"/>
        <w:numPr>
          <w:ilvl w:val="0"/>
          <w:numId w:val="7"/>
        </w:numPr>
        <w:tabs>
          <w:tab w:val="left" w:pos="-1440"/>
        </w:tabs>
        <w:spacing w:before="0" w:after="0"/>
        <w:ind w:left="709" w:hanging="357"/>
        <w:rPr>
          <w:rFonts w:ascii="Proxima Nova Rg" w:hAnsi="Proxima Nova Rg"/>
          <w:noProof/>
          <w:lang w:val="ru-RU"/>
        </w:rPr>
      </w:pPr>
      <w:r w:rsidRPr="00990985">
        <w:rPr>
          <w:rFonts w:ascii="Proxima Nova Rg" w:hAnsi="Proxima Nova Rg"/>
          <w:noProof/>
          <w:lang w:val="ru"/>
        </w:rPr>
        <w:t xml:space="preserve">Отчеты о проверке санитарно-гигиенического состояния и контрольного обхода по технике безопасности судна </w:t>
      </w:r>
      <w:r w:rsidRPr="00990985">
        <w:rPr>
          <w:rFonts w:ascii="Proxima Nova Rg" w:hAnsi="Proxima Nova Rg"/>
          <w:i/>
          <w:iCs/>
          <w:noProof/>
          <w:lang w:val="ru"/>
        </w:rPr>
        <w:t xml:space="preserve">должны </w:t>
      </w:r>
      <w:r w:rsidRPr="00990985">
        <w:rPr>
          <w:rFonts w:ascii="Proxima Nova Rg" w:hAnsi="Proxima Nova Rg"/>
          <w:noProof/>
          <w:lang w:val="ru"/>
        </w:rPr>
        <w:t xml:space="preserve">быть представлены </w:t>
      </w:r>
      <w:r w:rsidR="000851F0" w:rsidRPr="00990985">
        <w:rPr>
          <w:rFonts w:ascii="Proxima Nova Rg" w:hAnsi="Proxima Nova Rg"/>
          <w:b/>
          <w:bCs/>
          <w:noProof/>
          <w:lang w:val="ru"/>
        </w:rPr>
        <w:t>специалисту по ОТ и ТБ</w:t>
      </w:r>
      <w:r w:rsidRPr="00990985">
        <w:rPr>
          <w:rFonts w:ascii="Proxima Nova Rg" w:hAnsi="Proxima Nova Rg"/>
          <w:noProof/>
          <w:lang w:val="ru"/>
        </w:rPr>
        <w:t xml:space="preserve"> и будут обсуждаться на ежемесячном совещании по технике безопасности.</w:t>
      </w:r>
    </w:p>
    <w:p w14:paraId="28757866" w14:textId="77777777" w:rsidR="0037336A" w:rsidRPr="00845D74" w:rsidRDefault="0037336A" w:rsidP="0037336A">
      <w:pPr>
        <w:ind w:left="567"/>
        <w:rPr>
          <w:rFonts w:ascii="Proxima Nova Rg" w:hAnsi="Proxima Nova Rg" w:cs="Arial"/>
          <w:noProof/>
          <w:lang w:val="ru-RU"/>
        </w:rPr>
      </w:pPr>
    </w:p>
    <w:p w14:paraId="3D98A038" w14:textId="01D6FF20" w:rsidR="0037336A" w:rsidRDefault="0037336A" w:rsidP="0053110B">
      <w:pPr>
        <w:pStyle w:val="1"/>
      </w:pPr>
      <w:bookmarkStart w:id="66" w:name="_Toc273083959"/>
      <w:bookmarkStart w:id="67" w:name="_Toc273083848"/>
      <w:bookmarkStart w:id="68" w:name="_Toc273083812"/>
      <w:bookmarkStart w:id="69" w:name="_Toc273083778"/>
      <w:bookmarkStart w:id="70" w:name="_Toc263340552"/>
      <w:bookmarkStart w:id="71" w:name="_Toc182493081"/>
      <w:bookmarkEnd w:id="27"/>
      <w:bookmarkEnd w:id="28"/>
      <w:bookmarkEnd w:id="29"/>
      <w:bookmarkEnd w:id="30"/>
      <w:r w:rsidRPr="00990985">
        <w:lastRenderedPageBreak/>
        <w:t>Учетная документация</w:t>
      </w:r>
      <w:bookmarkEnd w:id="66"/>
      <w:bookmarkEnd w:id="67"/>
      <w:bookmarkEnd w:id="68"/>
      <w:bookmarkEnd w:id="69"/>
      <w:bookmarkEnd w:id="70"/>
      <w:bookmarkEnd w:id="71"/>
    </w:p>
    <w:p w14:paraId="30062CF7" w14:textId="77777777" w:rsidR="00990985" w:rsidRPr="00990985" w:rsidRDefault="00990985" w:rsidP="00990985">
      <w:pPr>
        <w:rPr>
          <w:lang w:val="ru-RU"/>
        </w:rPr>
      </w:pPr>
    </w:p>
    <w:tbl>
      <w:tblPr>
        <w:tblW w:w="9429" w:type="dxa"/>
        <w:tblInd w:w="108" w:type="dxa"/>
        <w:tblLook w:val="04A0" w:firstRow="1" w:lastRow="0" w:firstColumn="1" w:lastColumn="0" w:noHBand="0" w:noVBand="1"/>
      </w:tblPr>
      <w:tblGrid>
        <w:gridCol w:w="6838"/>
        <w:gridCol w:w="2591"/>
      </w:tblGrid>
      <w:tr w:rsidR="0037336A" w:rsidRPr="0008490B" w14:paraId="46DD744F" w14:textId="77777777" w:rsidTr="0053110B">
        <w:trPr>
          <w:trHeight w:val="300"/>
        </w:trPr>
        <w:tc>
          <w:tcPr>
            <w:tcW w:w="6838" w:type="dxa"/>
            <w:tcBorders>
              <w:top w:val="nil"/>
              <w:left w:val="nil"/>
              <w:bottom w:val="nil"/>
              <w:right w:val="nil"/>
            </w:tcBorders>
            <w:shd w:val="clear" w:color="auto" w:fill="auto"/>
            <w:noWrap/>
            <w:vAlign w:val="bottom"/>
          </w:tcPr>
          <w:p w14:paraId="0B721C52" w14:textId="5E3E6BD9" w:rsidR="0037336A" w:rsidRPr="00845D74" w:rsidRDefault="0037336A" w:rsidP="004A3D34">
            <w:pPr>
              <w:pStyle w:val="af2"/>
              <w:numPr>
                <w:ilvl w:val="0"/>
                <w:numId w:val="35"/>
              </w:numPr>
              <w:rPr>
                <w:rFonts w:ascii="Proxima Nova Rg" w:hAnsi="Proxima Nova Rg"/>
                <w:noProof/>
                <w:lang w:val="ru-RU"/>
              </w:rPr>
            </w:pPr>
            <w:r w:rsidRPr="00845D74">
              <w:rPr>
                <w:rFonts w:ascii="Proxima Nova Rg" w:hAnsi="Proxima Nova Rg"/>
                <w:noProof/>
                <w:lang w:val="ru"/>
              </w:rPr>
              <w:t xml:space="preserve">Проверочный лист контрольного обхода по технике безопасности судна </w:t>
            </w:r>
          </w:p>
        </w:tc>
        <w:tc>
          <w:tcPr>
            <w:tcW w:w="2591" w:type="dxa"/>
            <w:tcBorders>
              <w:top w:val="nil"/>
              <w:left w:val="nil"/>
              <w:bottom w:val="nil"/>
              <w:right w:val="nil"/>
            </w:tcBorders>
            <w:shd w:val="clear" w:color="auto" w:fill="auto"/>
            <w:noWrap/>
            <w:vAlign w:val="bottom"/>
          </w:tcPr>
          <w:p w14:paraId="33B521C6" w14:textId="1BBC5161" w:rsidR="0037336A" w:rsidRPr="00845D74" w:rsidRDefault="00990985" w:rsidP="004A3D34">
            <w:pPr>
              <w:jc w:val="left"/>
              <w:rPr>
                <w:rFonts w:ascii="Proxima Nova Rg" w:hAnsi="Proxima Nova Rg" w:cs="Arial"/>
                <w:noProof/>
                <w:color w:val="000000"/>
                <w:szCs w:val="20"/>
                <w:lang w:val="ru-RU"/>
              </w:rPr>
            </w:pPr>
            <w:r w:rsidRPr="00990985">
              <w:rPr>
                <w:rFonts w:ascii="Proxima Nova Rg" w:hAnsi="Proxima Nova Rg"/>
                <w:noProof/>
                <w:lang w:val="en-US"/>
              </w:rPr>
              <w:t>BL</w:t>
            </w:r>
            <w:r w:rsidRPr="00990985">
              <w:rPr>
                <w:rFonts w:ascii="Proxima Nova Rg" w:hAnsi="Proxima Nova Rg"/>
                <w:noProof/>
                <w:lang w:val="ru-RU"/>
              </w:rPr>
              <w:t>_</w:t>
            </w:r>
            <w:r w:rsidRPr="00990985">
              <w:rPr>
                <w:rFonts w:ascii="Proxima Nova Rg" w:hAnsi="Proxima Nova Rg"/>
                <w:noProof/>
                <w:lang w:val="ru"/>
              </w:rPr>
              <w:t>FRM-VSL-09-1309-002</w:t>
            </w:r>
          </w:p>
        </w:tc>
      </w:tr>
      <w:tr w:rsidR="00990985" w:rsidRPr="0008490B" w14:paraId="2CC0A653" w14:textId="77777777" w:rsidTr="0053110B">
        <w:trPr>
          <w:trHeight w:val="300"/>
        </w:trPr>
        <w:tc>
          <w:tcPr>
            <w:tcW w:w="6838" w:type="dxa"/>
            <w:tcBorders>
              <w:top w:val="nil"/>
              <w:left w:val="nil"/>
              <w:bottom w:val="nil"/>
              <w:right w:val="nil"/>
            </w:tcBorders>
            <w:shd w:val="clear" w:color="auto" w:fill="auto"/>
            <w:noWrap/>
            <w:vAlign w:val="bottom"/>
          </w:tcPr>
          <w:p w14:paraId="7A59E744" w14:textId="538B44F6" w:rsidR="00990985" w:rsidRPr="00845D74" w:rsidRDefault="00990985" w:rsidP="004A3D34">
            <w:pPr>
              <w:pStyle w:val="af2"/>
              <w:numPr>
                <w:ilvl w:val="0"/>
                <w:numId w:val="35"/>
              </w:numPr>
              <w:rPr>
                <w:rFonts w:ascii="Proxima Nova Rg" w:hAnsi="Proxima Nova Rg"/>
                <w:noProof/>
                <w:lang w:val="ru"/>
              </w:rPr>
            </w:pPr>
            <w:r w:rsidRPr="00845D74">
              <w:rPr>
                <w:rFonts w:ascii="Proxima Nova Rg" w:hAnsi="Proxima Nova Rg"/>
                <w:noProof/>
                <w:lang w:val="ru"/>
              </w:rPr>
              <w:t>Отчет о еженедельной проверки санитарно-гигиенического состояния</w:t>
            </w:r>
          </w:p>
        </w:tc>
        <w:tc>
          <w:tcPr>
            <w:tcW w:w="2591" w:type="dxa"/>
            <w:tcBorders>
              <w:top w:val="nil"/>
              <w:left w:val="nil"/>
              <w:bottom w:val="nil"/>
              <w:right w:val="nil"/>
            </w:tcBorders>
            <w:shd w:val="clear" w:color="auto" w:fill="auto"/>
            <w:noWrap/>
            <w:vAlign w:val="bottom"/>
          </w:tcPr>
          <w:p w14:paraId="660A1B27" w14:textId="4B5D8151" w:rsidR="00990985" w:rsidRPr="00845D74" w:rsidRDefault="00990985" w:rsidP="00990985">
            <w:pPr>
              <w:pStyle w:val="af2"/>
              <w:rPr>
                <w:rFonts w:ascii="Proxima Nova Rg" w:hAnsi="Proxima Nova Rg" w:cs="Arial"/>
                <w:noProof/>
                <w:color w:val="000000"/>
                <w:szCs w:val="20"/>
                <w:lang w:val="ru-RU"/>
              </w:rPr>
            </w:pPr>
            <w:r>
              <w:rPr>
                <w:rFonts w:ascii="Proxima Nova Rg" w:hAnsi="Proxima Nova Rg"/>
                <w:noProof/>
                <w:lang w:val="en-US"/>
              </w:rPr>
              <w:t>BL</w:t>
            </w:r>
            <w:r w:rsidRPr="000851F0">
              <w:rPr>
                <w:rFonts w:ascii="Proxima Nova Rg" w:hAnsi="Proxima Nova Rg"/>
                <w:noProof/>
                <w:lang w:val="ru-RU"/>
              </w:rPr>
              <w:t>_</w:t>
            </w:r>
            <w:r w:rsidRPr="00845D74">
              <w:rPr>
                <w:rFonts w:ascii="Proxima Nova Rg" w:hAnsi="Proxima Nova Rg"/>
                <w:noProof/>
                <w:lang w:val="ru"/>
              </w:rPr>
              <w:t>FRM-VSL-09-1309-001</w:t>
            </w:r>
          </w:p>
        </w:tc>
      </w:tr>
      <w:tr w:rsidR="0037336A" w:rsidRPr="0008490B" w14:paraId="3368FFAD" w14:textId="77777777" w:rsidTr="0053110B">
        <w:trPr>
          <w:trHeight w:val="300"/>
        </w:trPr>
        <w:tc>
          <w:tcPr>
            <w:tcW w:w="6838" w:type="dxa"/>
            <w:tcBorders>
              <w:top w:val="nil"/>
              <w:left w:val="nil"/>
              <w:bottom w:val="nil"/>
              <w:right w:val="nil"/>
            </w:tcBorders>
            <w:shd w:val="clear" w:color="auto" w:fill="auto"/>
            <w:noWrap/>
            <w:vAlign w:val="bottom"/>
          </w:tcPr>
          <w:p w14:paraId="4EA6F650" w14:textId="7C901E2A" w:rsidR="0037336A" w:rsidRPr="00845D74" w:rsidRDefault="0037336A" w:rsidP="004A3D34">
            <w:pPr>
              <w:pStyle w:val="af2"/>
              <w:numPr>
                <w:ilvl w:val="0"/>
                <w:numId w:val="35"/>
              </w:numPr>
              <w:rPr>
                <w:rFonts w:ascii="Proxima Nova Rg" w:hAnsi="Proxima Nova Rg"/>
                <w:noProof/>
                <w:lang w:val="ru-RU"/>
              </w:rPr>
            </w:pPr>
            <w:r w:rsidRPr="00845D74">
              <w:rPr>
                <w:rFonts w:ascii="Proxima Nova Rg" w:hAnsi="Proxima Nova Rg"/>
                <w:noProof/>
                <w:lang w:val="ru"/>
              </w:rPr>
              <w:t xml:space="preserve">Совещания комитета по технике безопасности на борту судна </w:t>
            </w:r>
          </w:p>
        </w:tc>
        <w:tc>
          <w:tcPr>
            <w:tcW w:w="2591" w:type="dxa"/>
            <w:tcBorders>
              <w:top w:val="nil"/>
              <w:left w:val="nil"/>
              <w:bottom w:val="nil"/>
              <w:right w:val="nil"/>
            </w:tcBorders>
            <w:shd w:val="clear" w:color="auto" w:fill="auto"/>
            <w:noWrap/>
            <w:vAlign w:val="bottom"/>
          </w:tcPr>
          <w:p w14:paraId="76444070" w14:textId="3FE219A2" w:rsidR="0037336A" w:rsidRPr="00845D74" w:rsidRDefault="00990985" w:rsidP="004A3D34">
            <w:pPr>
              <w:jc w:val="left"/>
              <w:rPr>
                <w:rFonts w:ascii="Proxima Nova Rg" w:hAnsi="Proxima Nova Rg" w:cs="Arial"/>
                <w:noProof/>
                <w:color w:val="000000"/>
                <w:szCs w:val="20"/>
                <w:lang w:val="ru-RU"/>
              </w:rPr>
            </w:pPr>
            <w:r>
              <w:rPr>
                <w:rFonts w:ascii="Proxima Nova Rg" w:hAnsi="Proxima Nova Rg"/>
                <w:noProof/>
                <w:lang w:val="en-US"/>
              </w:rPr>
              <w:t>BL</w:t>
            </w:r>
            <w:r w:rsidRPr="00A43D22">
              <w:rPr>
                <w:rFonts w:ascii="Proxima Nova Rg" w:hAnsi="Proxima Nova Rg"/>
                <w:noProof/>
                <w:lang w:val="ru-RU"/>
              </w:rPr>
              <w:t>_</w:t>
            </w:r>
            <w:r w:rsidRPr="00845D74">
              <w:rPr>
                <w:rFonts w:ascii="Proxima Nova Rg" w:hAnsi="Proxima Nova Rg"/>
                <w:noProof/>
                <w:lang w:val="ru"/>
              </w:rPr>
              <w:t>FRM-VSL-09-1303-001</w:t>
            </w:r>
          </w:p>
        </w:tc>
      </w:tr>
      <w:tr w:rsidR="0037336A" w:rsidRPr="0008490B" w14:paraId="33C9D384" w14:textId="77777777" w:rsidTr="0053110B">
        <w:trPr>
          <w:trHeight w:val="300"/>
        </w:trPr>
        <w:tc>
          <w:tcPr>
            <w:tcW w:w="6838" w:type="dxa"/>
            <w:tcBorders>
              <w:top w:val="nil"/>
              <w:left w:val="nil"/>
              <w:bottom w:val="nil"/>
              <w:right w:val="nil"/>
            </w:tcBorders>
            <w:shd w:val="clear" w:color="auto" w:fill="auto"/>
            <w:noWrap/>
            <w:vAlign w:val="bottom"/>
          </w:tcPr>
          <w:p w14:paraId="1AE0D274" w14:textId="6DF92C50" w:rsidR="0037336A" w:rsidRPr="00845D74" w:rsidRDefault="00990985" w:rsidP="004A3D34">
            <w:pPr>
              <w:pStyle w:val="af2"/>
              <w:numPr>
                <w:ilvl w:val="0"/>
                <w:numId w:val="35"/>
              </w:numPr>
              <w:rPr>
                <w:rFonts w:ascii="Proxima Nova Rg" w:hAnsi="Proxima Nova Rg"/>
                <w:noProof/>
                <w:lang w:val="ru-RU"/>
              </w:rPr>
            </w:pPr>
            <w:r>
              <w:rPr>
                <w:rFonts w:ascii="Proxima Nova Rg" w:hAnsi="Proxima Nova Rg"/>
                <w:noProof/>
                <w:lang w:val="ru-RU"/>
              </w:rPr>
              <w:t xml:space="preserve">Акт проверки состояний услови труда </w:t>
            </w:r>
          </w:p>
        </w:tc>
        <w:tc>
          <w:tcPr>
            <w:tcW w:w="2591" w:type="dxa"/>
            <w:tcBorders>
              <w:top w:val="nil"/>
              <w:left w:val="nil"/>
              <w:bottom w:val="nil"/>
              <w:right w:val="nil"/>
            </w:tcBorders>
            <w:shd w:val="clear" w:color="auto" w:fill="auto"/>
            <w:noWrap/>
            <w:vAlign w:val="bottom"/>
          </w:tcPr>
          <w:p w14:paraId="3DF67A97" w14:textId="0B25F2E6" w:rsidR="0037336A" w:rsidRPr="00845D74" w:rsidRDefault="00990985" w:rsidP="004A3D34">
            <w:pPr>
              <w:jc w:val="left"/>
              <w:rPr>
                <w:rFonts w:ascii="Proxima Nova Rg" w:hAnsi="Proxima Nova Rg" w:cs="Arial"/>
                <w:noProof/>
                <w:color w:val="000000"/>
                <w:szCs w:val="20"/>
                <w:lang w:val="ru-RU"/>
              </w:rPr>
            </w:pPr>
            <w:r w:rsidRPr="00990985">
              <w:rPr>
                <w:rFonts w:ascii="Proxima Nova Rg" w:hAnsi="Proxima Nova Rg"/>
                <w:noProof/>
                <w:lang w:val="ru-RU"/>
              </w:rPr>
              <w:t>BL_FRM-VSL-09-1302-010</w:t>
            </w:r>
          </w:p>
        </w:tc>
      </w:tr>
    </w:tbl>
    <w:p w14:paraId="13DC989A" w14:textId="77777777" w:rsidR="0037336A" w:rsidRPr="00845D74" w:rsidRDefault="0037336A" w:rsidP="0037336A">
      <w:pPr>
        <w:rPr>
          <w:rFonts w:ascii="Proxima Nova Rg" w:hAnsi="Proxima Nova Rg"/>
          <w:noProof/>
          <w:lang w:val="ru-RU"/>
        </w:rPr>
      </w:pPr>
    </w:p>
    <w:p w14:paraId="10D6F648" w14:textId="77777777" w:rsidR="0037336A" w:rsidRPr="00845D74" w:rsidRDefault="0037336A" w:rsidP="0053110B">
      <w:pPr>
        <w:pStyle w:val="1"/>
      </w:pPr>
      <w:bookmarkStart w:id="72" w:name="_Toc273083960"/>
      <w:bookmarkStart w:id="73" w:name="_Toc273083849"/>
      <w:bookmarkStart w:id="74" w:name="_Toc273083813"/>
      <w:bookmarkStart w:id="75" w:name="_Toc273083779"/>
      <w:bookmarkStart w:id="76" w:name="_Toc263340553"/>
      <w:bookmarkStart w:id="77" w:name="_Toc182493082"/>
      <w:r w:rsidRPr="00845D74">
        <w:t>Приложения и прочие сопутствующие документы</w:t>
      </w:r>
      <w:bookmarkEnd w:id="72"/>
      <w:bookmarkEnd w:id="73"/>
      <w:bookmarkEnd w:id="74"/>
      <w:bookmarkEnd w:id="75"/>
      <w:bookmarkEnd w:id="76"/>
      <w:bookmarkEnd w:id="77"/>
    </w:p>
    <w:tbl>
      <w:tblPr>
        <w:tblW w:w="7885" w:type="dxa"/>
        <w:tblInd w:w="108" w:type="dxa"/>
        <w:tblLook w:val="04A0" w:firstRow="1" w:lastRow="0" w:firstColumn="1" w:lastColumn="0" w:noHBand="0" w:noVBand="1"/>
      </w:tblPr>
      <w:tblGrid>
        <w:gridCol w:w="3828"/>
        <w:gridCol w:w="4057"/>
      </w:tblGrid>
      <w:tr w:rsidR="0037336A" w:rsidRPr="00845D74" w14:paraId="25925FF9" w14:textId="77777777" w:rsidTr="004A3D34">
        <w:trPr>
          <w:trHeight w:val="300"/>
        </w:trPr>
        <w:tc>
          <w:tcPr>
            <w:tcW w:w="3828" w:type="dxa"/>
            <w:tcBorders>
              <w:top w:val="nil"/>
              <w:left w:val="nil"/>
              <w:bottom w:val="nil"/>
              <w:right w:val="nil"/>
            </w:tcBorders>
            <w:shd w:val="clear" w:color="auto" w:fill="auto"/>
            <w:noWrap/>
            <w:vAlign w:val="bottom"/>
          </w:tcPr>
          <w:p w14:paraId="21B2F3B0" w14:textId="77777777" w:rsidR="0037336A" w:rsidRPr="00845D74" w:rsidRDefault="0037336A" w:rsidP="004A3D34">
            <w:pPr>
              <w:pStyle w:val="af2"/>
              <w:numPr>
                <w:ilvl w:val="0"/>
                <w:numId w:val="34"/>
              </w:numPr>
              <w:rPr>
                <w:rFonts w:ascii="Proxima Nova Rg" w:hAnsi="Proxima Nova Rg"/>
                <w:noProof/>
              </w:rPr>
            </w:pPr>
            <w:r w:rsidRPr="00845D74">
              <w:rPr>
                <w:rFonts w:ascii="Proxima Nova Rg" w:hAnsi="Proxima Nova Rg"/>
                <w:noProof/>
                <w:lang w:val="ru"/>
              </w:rPr>
              <w:t>MLC 2006</w:t>
            </w:r>
          </w:p>
        </w:tc>
        <w:tc>
          <w:tcPr>
            <w:tcW w:w="4057" w:type="dxa"/>
            <w:tcBorders>
              <w:top w:val="nil"/>
              <w:left w:val="nil"/>
              <w:bottom w:val="nil"/>
              <w:right w:val="nil"/>
            </w:tcBorders>
            <w:shd w:val="clear" w:color="auto" w:fill="auto"/>
            <w:noWrap/>
            <w:vAlign w:val="bottom"/>
          </w:tcPr>
          <w:p w14:paraId="693B5E02" w14:textId="77777777" w:rsidR="0037336A" w:rsidRPr="00845D74" w:rsidRDefault="0037336A" w:rsidP="004A3D34">
            <w:pPr>
              <w:jc w:val="left"/>
              <w:rPr>
                <w:rFonts w:ascii="Proxima Nova Rg" w:hAnsi="Proxima Nova Rg" w:cs="Arial"/>
                <w:noProof/>
                <w:color w:val="000000"/>
                <w:szCs w:val="20"/>
              </w:rPr>
            </w:pPr>
          </w:p>
        </w:tc>
      </w:tr>
      <w:tr w:rsidR="0037336A" w:rsidRPr="00845D74" w14:paraId="1B9226F4" w14:textId="77777777" w:rsidTr="004A3D34">
        <w:trPr>
          <w:trHeight w:val="300"/>
        </w:trPr>
        <w:tc>
          <w:tcPr>
            <w:tcW w:w="3828" w:type="dxa"/>
            <w:tcBorders>
              <w:top w:val="nil"/>
              <w:left w:val="nil"/>
              <w:bottom w:val="nil"/>
              <w:right w:val="nil"/>
            </w:tcBorders>
            <w:shd w:val="clear" w:color="auto" w:fill="auto"/>
            <w:noWrap/>
            <w:vAlign w:val="bottom"/>
          </w:tcPr>
          <w:p w14:paraId="7B78A6D9" w14:textId="77777777" w:rsidR="0037336A" w:rsidRPr="00845D74" w:rsidRDefault="0037336A" w:rsidP="004A3D34">
            <w:pPr>
              <w:pStyle w:val="af2"/>
              <w:numPr>
                <w:ilvl w:val="0"/>
                <w:numId w:val="34"/>
              </w:numPr>
              <w:rPr>
                <w:rFonts w:ascii="Proxima Nova Rg" w:hAnsi="Proxima Nova Rg"/>
                <w:noProof/>
                <w:lang w:val="ru-RU"/>
              </w:rPr>
            </w:pPr>
            <w:r w:rsidRPr="00845D74">
              <w:rPr>
                <w:rFonts w:ascii="Proxima Nova Rg" w:hAnsi="Proxima Nova Rg"/>
                <w:noProof/>
                <w:lang w:val="ru"/>
              </w:rPr>
              <w:t>Охрана труда и техника безопасности</w:t>
            </w:r>
          </w:p>
        </w:tc>
        <w:tc>
          <w:tcPr>
            <w:tcW w:w="4057" w:type="dxa"/>
            <w:tcBorders>
              <w:top w:val="nil"/>
              <w:left w:val="nil"/>
              <w:bottom w:val="nil"/>
              <w:right w:val="nil"/>
            </w:tcBorders>
            <w:shd w:val="clear" w:color="auto" w:fill="auto"/>
            <w:noWrap/>
            <w:vAlign w:val="bottom"/>
          </w:tcPr>
          <w:p w14:paraId="5EA5D967" w14:textId="77777777" w:rsidR="0037336A" w:rsidRPr="00845D74" w:rsidRDefault="00A43D22" w:rsidP="004A3D34">
            <w:pPr>
              <w:rPr>
                <w:rFonts w:ascii="Proxima Nova Rg" w:hAnsi="Proxima Nova Rg"/>
                <w:noProof/>
              </w:rPr>
            </w:pPr>
            <w:r>
              <w:rPr>
                <w:rFonts w:ascii="Proxima Nova Rg" w:hAnsi="Proxima Nova Rg"/>
                <w:noProof/>
                <w:lang w:val="en-US"/>
              </w:rPr>
              <w:t>BL_</w:t>
            </w:r>
            <w:r w:rsidR="0037336A" w:rsidRPr="00845D74">
              <w:rPr>
                <w:rFonts w:ascii="Proxima Nova Rg" w:hAnsi="Proxima Nova Rg"/>
                <w:noProof/>
                <w:lang w:val="ru"/>
              </w:rPr>
              <w:t>PRC-VSL-09-1306</w:t>
            </w:r>
          </w:p>
        </w:tc>
      </w:tr>
      <w:tr w:rsidR="00990985" w:rsidRPr="0053110B" w14:paraId="4699008D" w14:textId="77777777" w:rsidTr="004A3D34">
        <w:trPr>
          <w:trHeight w:val="300"/>
        </w:trPr>
        <w:tc>
          <w:tcPr>
            <w:tcW w:w="3828" w:type="dxa"/>
            <w:tcBorders>
              <w:top w:val="nil"/>
              <w:left w:val="nil"/>
              <w:bottom w:val="nil"/>
              <w:right w:val="nil"/>
            </w:tcBorders>
            <w:shd w:val="clear" w:color="auto" w:fill="auto"/>
            <w:noWrap/>
            <w:vAlign w:val="bottom"/>
          </w:tcPr>
          <w:p w14:paraId="5456B3FC" w14:textId="45B160A6" w:rsidR="00990985" w:rsidRPr="00845D74" w:rsidRDefault="00990985" w:rsidP="004A3D34">
            <w:pPr>
              <w:pStyle w:val="af2"/>
              <w:numPr>
                <w:ilvl w:val="0"/>
                <w:numId w:val="34"/>
              </w:numPr>
              <w:rPr>
                <w:rFonts w:ascii="Proxima Nova Rg" w:hAnsi="Proxima Nova Rg"/>
                <w:noProof/>
                <w:lang w:val="ru"/>
              </w:rPr>
            </w:pPr>
            <w:r w:rsidRPr="00845D74">
              <w:rPr>
                <w:rFonts w:ascii="Proxima Nova Rg" w:hAnsi="Proxima Nova Rg"/>
                <w:noProof/>
                <w:lang w:val="ru"/>
              </w:rPr>
              <w:t>Документация проверки санитарного состояния судна</w:t>
            </w:r>
          </w:p>
        </w:tc>
        <w:tc>
          <w:tcPr>
            <w:tcW w:w="4057" w:type="dxa"/>
            <w:tcBorders>
              <w:top w:val="nil"/>
              <w:left w:val="nil"/>
              <w:bottom w:val="nil"/>
              <w:right w:val="nil"/>
            </w:tcBorders>
            <w:shd w:val="clear" w:color="auto" w:fill="auto"/>
            <w:noWrap/>
            <w:vAlign w:val="bottom"/>
          </w:tcPr>
          <w:p w14:paraId="1D43A18B" w14:textId="77777777" w:rsidR="00990985" w:rsidRPr="00990985" w:rsidRDefault="00990985" w:rsidP="004A3D34">
            <w:pPr>
              <w:rPr>
                <w:rFonts w:ascii="Proxima Nova Rg" w:hAnsi="Proxima Nova Rg"/>
                <w:noProof/>
                <w:lang w:val="ru-RU"/>
              </w:rPr>
            </w:pPr>
          </w:p>
        </w:tc>
      </w:tr>
      <w:tr w:rsidR="003B4A86" w:rsidRPr="00990985" w14:paraId="40E1DA38" w14:textId="77777777" w:rsidTr="004A3D34">
        <w:trPr>
          <w:trHeight w:val="300"/>
        </w:trPr>
        <w:tc>
          <w:tcPr>
            <w:tcW w:w="3828" w:type="dxa"/>
            <w:tcBorders>
              <w:top w:val="nil"/>
              <w:left w:val="nil"/>
              <w:bottom w:val="nil"/>
              <w:right w:val="nil"/>
            </w:tcBorders>
            <w:shd w:val="clear" w:color="auto" w:fill="auto"/>
            <w:noWrap/>
            <w:vAlign w:val="bottom"/>
          </w:tcPr>
          <w:p w14:paraId="794EA1DE" w14:textId="4687B05A" w:rsidR="003B4A86" w:rsidRPr="00845D74" w:rsidRDefault="003B4A86" w:rsidP="004A3D34">
            <w:pPr>
              <w:pStyle w:val="af2"/>
              <w:numPr>
                <w:ilvl w:val="0"/>
                <w:numId w:val="34"/>
              </w:numPr>
              <w:rPr>
                <w:rFonts w:ascii="Proxima Nova Rg" w:hAnsi="Proxima Nova Rg"/>
                <w:noProof/>
                <w:lang w:val="ru"/>
              </w:rPr>
            </w:pPr>
            <w:r>
              <w:rPr>
                <w:rFonts w:ascii="Proxima Nova Rg" w:hAnsi="Proxima Nova Rg"/>
                <w:noProof/>
                <w:lang w:val="ru"/>
              </w:rPr>
              <w:t xml:space="preserve">Санитарные </w:t>
            </w:r>
            <w:r w:rsidRPr="003B4A86">
              <w:rPr>
                <w:rFonts w:ascii="Proxima Nova Rg" w:hAnsi="Proxima Nova Rg" w:cs="Arial"/>
                <w:noProof/>
                <w:szCs w:val="20"/>
                <w:lang w:val="ru"/>
              </w:rPr>
              <w:t xml:space="preserve">правила </w:t>
            </w:r>
            <w:r w:rsidRPr="003F7044">
              <w:rPr>
                <w:rFonts w:ascii="Times New Roman" w:hAnsi="Times New Roman"/>
                <w:lang w:val="ru-RU"/>
              </w:rPr>
              <w:t>СП 2.5.3650-20</w:t>
            </w:r>
          </w:p>
        </w:tc>
        <w:tc>
          <w:tcPr>
            <w:tcW w:w="4057" w:type="dxa"/>
            <w:tcBorders>
              <w:top w:val="nil"/>
              <w:left w:val="nil"/>
              <w:bottom w:val="nil"/>
              <w:right w:val="nil"/>
            </w:tcBorders>
            <w:shd w:val="clear" w:color="auto" w:fill="auto"/>
            <w:noWrap/>
            <w:vAlign w:val="bottom"/>
          </w:tcPr>
          <w:p w14:paraId="58A4AF31" w14:textId="77777777" w:rsidR="003B4A86" w:rsidRPr="00990985" w:rsidRDefault="003B4A86" w:rsidP="004A3D34">
            <w:pPr>
              <w:rPr>
                <w:rFonts w:ascii="Proxima Nova Rg" w:hAnsi="Proxima Nova Rg"/>
                <w:noProof/>
                <w:lang w:val="ru-RU"/>
              </w:rPr>
            </w:pPr>
          </w:p>
        </w:tc>
      </w:tr>
    </w:tbl>
    <w:p w14:paraId="50ED0CA5" w14:textId="77777777" w:rsidR="0037336A" w:rsidRPr="00990985" w:rsidRDefault="0037336A" w:rsidP="0037336A">
      <w:pPr>
        <w:rPr>
          <w:rFonts w:ascii="Proxima Nova Rg" w:hAnsi="Proxima Nova Rg"/>
          <w:noProof/>
          <w:lang w:val="ru-RU"/>
        </w:rPr>
      </w:pPr>
    </w:p>
    <w:p w14:paraId="310B0403" w14:textId="77777777" w:rsidR="0037336A" w:rsidRPr="00845D74" w:rsidRDefault="0037336A" w:rsidP="0053110B">
      <w:pPr>
        <w:pStyle w:val="1"/>
      </w:pPr>
      <w:bookmarkStart w:id="78" w:name="_Toc273083961"/>
      <w:bookmarkStart w:id="79" w:name="_Toc273083850"/>
      <w:bookmarkStart w:id="80" w:name="_Toc273083814"/>
      <w:bookmarkStart w:id="81" w:name="_Toc273083780"/>
      <w:bookmarkStart w:id="82" w:name="_Toc263340554"/>
      <w:bookmarkStart w:id="83" w:name="_Toc182493083"/>
      <w:r w:rsidRPr="00845D74">
        <w:t>Термины и определения</w:t>
      </w:r>
      <w:bookmarkEnd w:id="78"/>
      <w:bookmarkEnd w:id="79"/>
      <w:bookmarkEnd w:id="80"/>
      <w:bookmarkEnd w:id="81"/>
      <w:bookmarkEnd w:id="82"/>
      <w:bookmarkEnd w:id="83"/>
    </w:p>
    <w:p w14:paraId="0EA5BA6A" w14:textId="77777777" w:rsidR="0037336A" w:rsidRPr="00845D74" w:rsidRDefault="0037336A" w:rsidP="0037336A">
      <w:pPr>
        <w:jc w:val="left"/>
        <w:rPr>
          <w:rFonts w:ascii="Proxima Nova Rg" w:hAnsi="Proxima Nova Rg" w:cs="Arial"/>
          <w:bCs/>
          <w:noProof/>
          <w:szCs w:val="20"/>
        </w:rPr>
      </w:pPr>
      <w:bookmarkStart w:id="84" w:name="_Toc263340555"/>
      <w:bookmarkStart w:id="85" w:name="_Toc273083781"/>
      <w:bookmarkStart w:id="86" w:name="_Toc273083815"/>
      <w:bookmarkStart w:id="87" w:name="_Toc273083851"/>
      <w:bookmarkStart w:id="88" w:name="_Toc273083962"/>
      <w:r w:rsidRPr="00845D74">
        <w:rPr>
          <w:rFonts w:ascii="Proxima Nova Rg" w:hAnsi="Proxima Nova Rg" w:cs="Arial"/>
          <w:noProof/>
          <w:szCs w:val="20"/>
          <w:lang w:val="ru"/>
        </w:rPr>
        <w:t xml:space="preserve">НЕТ ДАННЫХ </w:t>
      </w:r>
      <w:bookmarkEnd w:id="84"/>
      <w:bookmarkEnd w:id="85"/>
      <w:bookmarkEnd w:id="86"/>
      <w:bookmarkEnd w:id="87"/>
      <w:bookmarkEnd w:id="88"/>
    </w:p>
    <w:p w14:paraId="06ED2763" w14:textId="77777777" w:rsidR="0037336A" w:rsidRPr="00845D74" w:rsidRDefault="0037336A" w:rsidP="0037336A">
      <w:pPr>
        <w:jc w:val="left"/>
        <w:rPr>
          <w:rFonts w:ascii="Proxima Nova Rg" w:hAnsi="Proxima Nova Rg" w:cs="Arial"/>
          <w:bCs/>
          <w:noProof/>
          <w:szCs w:val="20"/>
        </w:rPr>
      </w:pPr>
    </w:p>
    <w:p w14:paraId="530CC141" w14:textId="77777777" w:rsidR="0037336A" w:rsidRPr="00845D74" w:rsidRDefault="0037336A" w:rsidP="00CB5168">
      <w:pPr>
        <w:keepNext/>
        <w:numPr>
          <w:ilvl w:val="0"/>
          <w:numId w:val="36"/>
        </w:numPr>
        <w:spacing w:before="360" w:after="240"/>
        <w:jc w:val="left"/>
        <w:outlineLvl w:val="0"/>
        <w:rPr>
          <w:rFonts w:ascii="Proxima Nova Rg" w:hAnsi="Proxima Nova Rg" w:cs="Arial"/>
          <w:b/>
          <w:bCs/>
          <w:noProof/>
          <w:sz w:val="32"/>
          <w:szCs w:val="32"/>
        </w:rPr>
      </w:pPr>
      <w:bookmarkStart w:id="89" w:name="_Toc439927506"/>
      <w:bookmarkStart w:id="90" w:name="_Toc439929911"/>
      <w:bookmarkStart w:id="91" w:name="_Toc182493084"/>
      <w:r w:rsidRPr="00845D74">
        <w:rPr>
          <w:rFonts w:ascii="Proxima Nova Rg" w:hAnsi="Proxima Nova Rg" w:cs="Arial"/>
          <w:b/>
          <w:bCs/>
          <w:noProof/>
          <w:sz w:val="32"/>
          <w:szCs w:val="32"/>
          <w:lang w:val="ru"/>
        </w:rPr>
        <w:t>Таблица изменений</w:t>
      </w:r>
      <w:bookmarkEnd w:id="89"/>
      <w:bookmarkEnd w:id="90"/>
      <w:bookmarkEnd w:id="91"/>
    </w:p>
    <w:tbl>
      <w:tblPr>
        <w:tblStyle w:val="a8"/>
        <w:tblW w:w="0" w:type="auto"/>
        <w:tblLook w:val="04A0" w:firstRow="1" w:lastRow="0" w:firstColumn="1" w:lastColumn="0" w:noHBand="0" w:noVBand="1"/>
      </w:tblPr>
      <w:tblGrid>
        <w:gridCol w:w="1131"/>
        <w:gridCol w:w="8498"/>
      </w:tblGrid>
      <w:tr w:rsidR="0037336A" w:rsidRPr="00845D74" w14:paraId="1B819C7C" w14:textId="77777777" w:rsidTr="004A3D34">
        <w:tc>
          <w:tcPr>
            <w:tcW w:w="1050" w:type="dxa"/>
          </w:tcPr>
          <w:p w14:paraId="2B5EAE9C" w14:textId="77777777" w:rsidR="0037336A" w:rsidRPr="00845D74" w:rsidRDefault="0037336A" w:rsidP="004A3D34">
            <w:pPr>
              <w:jc w:val="left"/>
              <w:rPr>
                <w:rFonts w:ascii="Proxima Nova Rg" w:hAnsi="Proxima Nova Rg" w:cs="Arial"/>
                <w:b/>
                <w:bCs/>
                <w:noProof/>
                <w:szCs w:val="20"/>
              </w:rPr>
            </w:pPr>
            <w:r w:rsidRPr="00845D74">
              <w:rPr>
                <w:rFonts w:ascii="Proxima Nova Rg" w:hAnsi="Proxima Nova Rg" w:cs="Arial"/>
                <w:b/>
                <w:bCs/>
                <w:noProof/>
                <w:szCs w:val="20"/>
                <w:lang w:val="ru"/>
              </w:rPr>
              <w:t>Редакция №</w:t>
            </w:r>
          </w:p>
        </w:tc>
        <w:tc>
          <w:tcPr>
            <w:tcW w:w="8579" w:type="dxa"/>
          </w:tcPr>
          <w:p w14:paraId="6A5D61E6" w14:textId="77777777" w:rsidR="0037336A" w:rsidRPr="00845D74" w:rsidRDefault="0037336A" w:rsidP="004A3D34">
            <w:pPr>
              <w:jc w:val="left"/>
              <w:rPr>
                <w:rFonts w:ascii="Proxima Nova Rg" w:hAnsi="Proxima Nova Rg" w:cs="Arial"/>
                <w:noProof/>
                <w:szCs w:val="20"/>
              </w:rPr>
            </w:pPr>
            <w:r w:rsidRPr="00845D74">
              <w:rPr>
                <w:rFonts w:ascii="Proxima Nova Rg" w:hAnsi="Proxima Nova Rg" w:cs="Arial"/>
                <w:noProof/>
                <w:szCs w:val="20"/>
                <w:lang w:val="ru"/>
              </w:rPr>
              <w:t>Изменение</w:t>
            </w:r>
          </w:p>
        </w:tc>
      </w:tr>
      <w:tr w:rsidR="0037336A" w:rsidRPr="00845D74" w14:paraId="1C3DD1B2" w14:textId="77777777" w:rsidTr="004A3D34">
        <w:tc>
          <w:tcPr>
            <w:tcW w:w="1050" w:type="dxa"/>
          </w:tcPr>
          <w:p w14:paraId="565CF20D" w14:textId="77777777" w:rsidR="0037336A" w:rsidRPr="00845D74" w:rsidRDefault="0037336A" w:rsidP="004A3D34">
            <w:pPr>
              <w:jc w:val="center"/>
              <w:rPr>
                <w:rFonts w:ascii="Proxima Nova Rg" w:hAnsi="Proxima Nova Rg" w:cs="Arial"/>
                <w:noProof/>
                <w:szCs w:val="20"/>
              </w:rPr>
            </w:pPr>
          </w:p>
        </w:tc>
        <w:tc>
          <w:tcPr>
            <w:tcW w:w="8579" w:type="dxa"/>
          </w:tcPr>
          <w:p w14:paraId="46BEAE9F" w14:textId="77777777" w:rsidR="0037336A" w:rsidRPr="00845D74" w:rsidRDefault="0037336A" w:rsidP="004A3D34">
            <w:pPr>
              <w:jc w:val="left"/>
              <w:rPr>
                <w:rFonts w:ascii="Proxima Nova Rg" w:hAnsi="Proxima Nova Rg" w:cs="Arial"/>
                <w:noProof/>
                <w:szCs w:val="20"/>
                <w:lang w:val="ru-RU"/>
              </w:rPr>
            </w:pPr>
          </w:p>
        </w:tc>
      </w:tr>
      <w:tr w:rsidR="0037336A" w:rsidRPr="00845D74" w14:paraId="78E21D25" w14:textId="77777777" w:rsidTr="004A3D34">
        <w:tc>
          <w:tcPr>
            <w:tcW w:w="1050" w:type="dxa"/>
          </w:tcPr>
          <w:p w14:paraId="0AA25B88" w14:textId="77777777" w:rsidR="0037336A" w:rsidRPr="00845D74" w:rsidRDefault="0037336A" w:rsidP="004A3D34">
            <w:pPr>
              <w:jc w:val="center"/>
              <w:rPr>
                <w:rFonts w:ascii="Proxima Nova Rg" w:hAnsi="Proxima Nova Rg" w:cs="Arial"/>
                <w:noProof/>
                <w:szCs w:val="20"/>
              </w:rPr>
            </w:pPr>
          </w:p>
        </w:tc>
        <w:tc>
          <w:tcPr>
            <w:tcW w:w="8579" w:type="dxa"/>
          </w:tcPr>
          <w:p w14:paraId="119E16EC" w14:textId="77777777" w:rsidR="0037336A" w:rsidRPr="00845D74" w:rsidRDefault="0037336A" w:rsidP="004A3D34">
            <w:pPr>
              <w:jc w:val="left"/>
              <w:rPr>
                <w:rFonts w:ascii="Proxima Nova Rg" w:hAnsi="Proxima Nova Rg" w:cs="Arial"/>
                <w:noProof/>
                <w:szCs w:val="20"/>
                <w:lang w:val="ru-RU"/>
              </w:rPr>
            </w:pPr>
          </w:p>
        </w:tc>
      </w:tr>
      <w:tr w:rsidR="0037336A" w:rsidRPr="00845D74" w14:paraId="456DFD5F" w14:textId="77777777" w:rsidTr="004A3D34">
        <w:tc>
          <w:tcPr>
            <w:tcW w:w="1050" w:type="dxa"/>
          </w:tcPr>
          <w:p w14:paraId="1585043D" w14:textId="77777777" w:rsidR="0037336A" w:rsidRPr="00845D74" w:rsidRDefault="0037336A" w:rsidP="004A3D34">
            <w:pPr>
              <w:jc w:val="center"/>
              <w:rPr>
                <w:rFonts w:ascii="Proxima Nova Rg" w:hAnsi="Proxima Nova Rg" w:cs="Arial"/>
                <w:noProof/>
                <w:szCs w:val="20"/>
              </w:rPr>
            </w:pPr>
          </w:p>
        </w:tc>
        <w:tc>
          <w:tcPr>
            <w:tcW w:w="8579" w:type="dxa"/>
          </w:tcPr>
          <w:p w14:paraId="2B004BF0" w14:textId="77777777" w:rsidR="0037336A" w:rsidRPr="00845D74" w:rsidRDefault="0037336A" w:rsidP="004A3D34">
            <w:pPr>
              <w:jc w:val="left"/>
              <w:rPr>
                <w:rFonts w:ascii="Proxima Nova Rg" w:hAnsi="Proxima Nova Rg" w:cs="Arial"/>
                <w:noProof/>
                <w:szCs w:val="20"/>
                <w:lang w:val="ru-RU"/>
              </w:rPr>
            </w:pPr>
          </w:p>
        </w:tc>
      </w:tr>
      <w:tr w:rsidR="0037336A" w:rsidRPr="00845D74" w14:paraId="02640141" w14:textId="77777777" w:rsidTr="004A3D34">
        <w:tc>
          <w:tcPr>
            <w:tcW w:w="1050" w:type="dxa"/>
          </w:tcPr>
          <w:p w14:paraId="279DEE6B" w14:textId="77777777" w:rsidR="0037336A" w:rsidRPr="00845D74" w:rsidRDefault="0037336A" w:rsidP="004A3D34">
            <w:pPr>
              <w:jc w:val="center"/>
              <w:rPr>
                <w:rFonts w:ascii="Proxima Nova Rg" w:hAnsi="Proxima Nova Rg" w:cs="Arial"/>
                <w:noProof/>
                <w:szCs w:val="20"/>
              </w:rPr>
            </w:pPr>
          </w:p>
        </w:tc>
        <w:tc>
          <w:tcPr>
            <w:tcW w:w="8579" w:type="dxa"/>
          </w:tcPr>
          <w:p w14:paraId="70D04E98" w14:textId="77777777" w:rsidR="0037336A" w:rsidRPr="00845D74" w:rsidRDefault="0037336A" w:rsidP="004A3D34">
            <w:pPr>
              <w:jc w:val="left"/>
              <w:rPr>
                <w:rFonts w:ascii="Proxima Nova Rg" w:hAnsi="Proxima Nova Rg" w:cs="Arial"/>
                <w:noProof/>
                <w:szCs w:val="20"/>
              </w:rPr>
            </w:pPr>
          </w:p>
        </w:tc>
      </w:tr>
      <w:tr w:rsidR="0037336A" w:rsidRPr="00845D74" w14:paraId="7F52E35C" w14:textId="77777777" w:rsidTr="004A3D34">
        <w:tc>
          <w:tcPr>
            <w:tcW w:w="1050" w:type="dxa"/>
          </w:tcPr>
          <w:p w14:paraId="5190BA9B" w14:textId="77777777" w:rsidR="0037336A" w:rsidRPr="00845D74" w:rsidRDefault="0037336A" w:rsidP="004A3D34">
            <w:pPr>
              <w:jc w:val="center"/>
              <w:rPr>
                <w:rFonts w:ascii="Proxima Nova Rg" w:hAnsi="Proxima Nova Rg" w:cs="Arial"/>
                <w:noProof/>
                <w:szCs w:val="20"/>
              </w:rPr>
            </w:pPr>
          </w:p>
        </w:tc>
        <w:tc>
          <w:tcPr>
            <w:tcW w:w="8579" w:type="dxa"/>
          </w:tcPr>
          <w:p w14:paraId="3853BBA8" w14:textId="77777777" w:rsidR="0037336A" w:rsidRPr="00845D74" w:rsidRDefault="0037336A" w:rsidP="004A3D34">
            <w:pPr>
              <w:jc w:val="left"/>
              <w:rPr>
                <w:rFonts w:ascii="Proxima Nova Rg" w:hAnsi="Proxima Nova Rg" w:cs="Arial"/>
                <w:noProof/>
                <w:szCs w:val="20"/>
              </w:rPr>
            </w:pPr>
          </w:p>
        </w:tc>
      </w:tr>
    </w:tbl>
    <w:p w14:paraId="29E93DA1" w14:textId="77777777" w:rsidR="0037336A" w:rsidRPr="00845D74" w:rsidRDefault="0037336A" w:rsidP="0037336A">
      <w:pPr>
        <w:tabs>
          <w:tab w:val="left" w:pos="709"/>
        </w:tabs>
        <w:rPr>
          <w:rFonts w:ascii="Proxima Nova Rg" w:hAnsi="Proxima Nova Rg"/>
          <w:noProof/>
        </w:rPr>
      </w:pPr>
    </w:p>
    <w:p w14:paraId="73EE110B" w14:textId="77777777" w:rsidR="0037336A" w:rsidRPr="00845D74" w:rsidRDefault="0037336A" w:rsidP="0037336A">
      <w:pPr>
        <w:jc w:val="left"/>
        <w:rPr>
          <w:rFonts w:ascii="Proxima Nova Rg" w:hAnsi="Proxima Nova Rg"/>
          <w:noProof/>
        </w:rPr>
      </w:pPr>
    </w:p>
    <w:p w14:paraId="0F10BEBF" w14:textId="77777777" w:rsidR="0037336A" w:rsidRPr="00845D74" w:rsidRDefault="0037336A" w:rsidP="0037336A">
      <w:pPr>
        <w:jc w:val="left"/>
        <w:rPr>
          <w:rFonts w:ascii="Proxima Nova Rg" w:hAnsi="Proxima Nova Rg" w:cs="Arial"/>
          <w:bCs/>
          <w:noProof/>
          <w:szCs w:val="20"/>
        </w:rPr>
      </w:pPr>
    </w:p>
    <w:p w14:paraId="107260A9" w14:textId="77777777" w:rsidR="00845D74" w:rsidRPr="00845D74" w:rsidRDefault="00845D74">
      <w:pPr>
        <w:jc w:val="left"/>
        <w:rPr>
          <w:rFonts w:ascii="Proxima Nova Rg" w:hAnsi="Proxima Nova Rg" w:cs="Arial"/>
          <w:bCs/>
          <w:noProof/>
          <w:szCs w:val="20"/>
        </w:rPr>
      </w:pPr>
    </w:p>
    <w:sectPr w:rsidR="00845D74" w:rsidRPr="00845D74" w:rsidSect="00C1306C">
      <w:headerReference w:type="default" r:id="rId15"/>
      <w:footerReference w:type="defaul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D429E" w14:textId="77777777" w:rsidR="00274AC1" w:rsidRPr="0037336A" w:rsidRDefault="00274AC1" w:rsidP="001363BC">
      <w:pPr>
        <w:rPr>
          <w:noProof/>
        </w:rPr>
      </w:pPr>
      <w:r>
        <w:rPr>
          <w:noProof/>
        </w:rPr>
        <w:separator/>
      </w:r>
    </w:p>
  </w:endnote>
  <w:endnote w:type="continuationSeparator" w:id="0">
    <w:p w14:paraId="3D20B2C2" w14:textId="77777777" w:rsidR="00274AC1" w:rsidRPr="0037336A" w:rsidRDefault="00274AC1" w:rsidP="001363BC">
      <w:pPr>
        <w:rPr>
          <w:noProof/>
        </w:rPr>
      </w:pPr>
      <w:r>
        <w:rPr>
          <w:noProof/>
        </w:rPr>
        <w:continuationSeparator/>
      </w:r>
    </w:p>
  </w:endnote>
  <w:endnote w:type="continuationNotice" w:id="1">
    <w:p w14:paraId="24713315" w14:textId="77777777" w:rsidR="00274AC1" w:rsidRDefault="00274A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D346" w14:textId="77777777" w:rsidR="00E87DD4" w:rsidRPr="00E87DD4" w:rsidRDefault="00E87DD4" w:rsidP="00E87DD4">
    <w:pPr>
      <w:tabs>
        <w:tab w:val="center" w:pos="4320"/>
        <w:tab w:val="right" w:pos="8640"/>
      </w:tabs>
      <w:jc w:val="right"/>
      <w:rPr>
        <w:rFonts w:ascii="Proxima Nova Rg" w:hAnsi="Proxima Nova Rg" w:cs="Arial"/>
        <w:szCs w:val="20"/>
        <w:lang w:val="ru"/>
      </w:rPr>
    </w:pPr>
    <w:r w:rsidRPr="00E87DD4">
      <w:rPr>
        <w:rFonts w:ascii="Proxima Nova Rg" w:hAnsi="Proxima Nova Rg" w:cs="Arial"/>
        <w:szCs w:val="20"/>
        <w:lang w:val="ru"/>
      </w:rPr>
      <w:fldChar w:fldCharType="begin"/>
    </w:r>
    <w:r w:rsidRPr="00E87DD4">
      <w:rPr>
        <w:rFonts w:ascii="Proxima Nova Rg" w:hAnsi="Proxima Nova Rg" w:cs="Arial"/>
        <w:szCs w:val="20"/>
        <w:lang w:val="ru"/>
      </w:rPr>
      <w:instrText xml:space="preserve"> PAGE </w:instrText>
    </w:r>
    <w:r w:rsidRPr="00E87DD4">
      <w:rPr>
        <w:rFonts w:ascii="Proxima Nova Rg" w:hAnsi="Proxima Nova Rg" w:cs="Arial"/>
        <w:szCs w:val="20"/>
        <w:lang w:val="ru"/>
      </w:rPr>
      <w:fldChar w:fldCharType="separate"/>
    </w:r>
    <w:r w:rsidRPr="00E87DD4">
      <w:rPr>
        <w:rFonts w:ascii="Proxima Nova Rg" w:hAnsi="Proxima Nova Rg" w:cs="Arial"/>
        <w:lang w:val="ru"/>
      </w:rPr>
      <w:t>1</w:t>
    </w:r>
    <w:r w:rsidRPr="00E87DD4">
      <w:rPr>
        <w:rFonts w:ascii="Proxima Nova Rg" w:hAnsi="Proxima Nova Rg" w:cs="Arial"/>
        <w:szCs w:val="20"/>
        <w:lang w:val="ru"/>
      </w:rPr>
      <w:fldChar w:fldCharType="end"/>
    </w:r>
    <w:r w:rsidRPr="00E87DD4">
      <w:rPr>
        <w:rFonts w:ascii="Proxima Nova Rg" w:hAnsi="Proxima Nova Rg" w:cs="Arial"/>
        <w:szCs w:val="20"/>
        <w:lang w:val="ru"/>
      </w:rPr>
      <w:t xml:space="preserve"> / </w:t>
    </w:r>
    <w:r w:rsidRPr="00E87DD4">
      <w:rPr>
        <w:rFonts w:ascii="Proxima Nova Rg" w:hAnsi="Proxima Nova Rg" w:cs="Arial"/>
        <w:szCs w:val="20"/>
        <w:lang w:val="ru"/>
      </w:rPr>
      <w:fldChar w:fldCharType="begin"/>
    </w:r>
    <w:r w:rsidRPr="00E87DD4">
      <w:rPr>
        <w:rFonts w:ascii="Proxima Nova Rg" w:hAnsi="Proxima Nova Rg" w:cs="Arial"/>
        <w:szCs w:val="20"/>
        <w:lang w:val="ru"/>
      </w:rPr>
      <w:instrText xml:space="preserve"> NUMPAGES </w:instrText>
    </w:r>
    <w:r w:rsidRPr="00E87DD4">
      <w:rPr>
        <w:rFonts w:ascii="Proxima Nova Rg" w:hAnsi="Proxima Nova Rg" w:cs="Arial"/>
        <w:szCs w:val="20"/>
        <w:lang w:val="ru"/>
      </w:rPr>
      <w:fldChar w:fldCharType="separate"/>
    </w:r>
    <w:r w:rsidRPr="00E87DD4">
      <w:rPr>
        <w:rFonts w:ascii="Proxima Nova Rg" w:hAnsi="Proxima Nova Rg" w:cs="Arial"/>
        <w:lang w:val="ru"/>
      </w:rPr>
      <w:t>10</w:t>
    </w:r>
    <w:r w:rsidRPr="00E87DD4">
      <w:rPr>
        <w:rFonts w:ascii="Proxima Nova Rg" w:hAnsi="Proxima Nova Rg" w:cs="Arial"/>
        <w:szCs w:val="20"/>
        <w:lang w:val="ru"/>
      </w:rPr>
      <w:fldChar w:fldCharType="end"/>
    </w:r>
  </w:p>
  <w:p w14:paraId="3868F700" w14:textId="77777777" w:rsidR="00E87DD4" w:rsidRPr="00E87DD4" w:rsidRDefault="00E87DD4" w:rsidP="00E87DD4">
    <w:pPr>
      <w:tabs>
        <w:tab w:val="center" w:pos="4320"/>
        <w:tab w:val="right" w:pos="8640"/>
      </w:tabs>
    </w:pPr>
  </w:p>
  <w:p w14:paraId="2DD89B49" w14:textId="77777777" w:rsidR="00E87DD4" w:rsidRPr="00E87DD4" w:rsidRDefault="00E87DD4" w:rsidP="00E87DD4">
    <w:pPr>
      <w:tabs>
        <w:tab w:val="center" w:pos="4320"/>
        <w:tab w:val="right" w:pos="8640"/>
      </w:tabs>
    </w:pPr>
  </w:p>
  <w:p w14:paraId="69CA02A7" w14:textId="77777777" w:rsidR="004A3D34" w:rsidRPr="00E87DD4" w:rsidRDefault="004A3D34" w:rsidP="00E87DD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3579F" w14:textId="77777777" w:rsidR="00274AC1" w:rsidRPr="0037336A" w:rsidRDefault="00274AC1" w:rsidP="001363BC">
      <w:pPr>
        <w:rPr>
          <w:noProof/>
        </w:rPr>
      </w:pPr>
      <w:r>
        <w:rPr>
          <w:noProof/>
        </w:rPr>
        <w:separator/>
      </w:r>
    </w:p>
  </w:footnote>
  <w:footnote w:type="continuationSeparator" w:id="0">
    <w:p w14:paraId="69005924" w14:textId="77777777" w:rsidR="00274AC1" w:rsidRPr="0037336A" w:rsidRDefault="00274AC1" w:rsidP="001363BC">
      <w:pPr>
        <w:rPr>
          <w:noProof/>
        </w:rPr>
      </w:pPr>
      <w:r>
        <w:rPr>
          <w:noProof/>
        </w:rPr>
        <w:continuationSeparator/>
      </w:r>
    </w:p>
  </w:footnote>
  <w:footnote w:type="continuationNotice" w:id="1">
    <w:p w14:paraId="442CBFEF" w14:textId="77777777" w:rsidR="00274AC1" w:rsidRDefault="00274A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4A3D34" w:rsidRPr="007C74A8" w14:paraId="3919A1FD" w14:textId="77777777" w:rsidTr="004A3D34">
      <w:trPr>
        <w:trHeight w:val="382"/>
      </w:trPr>
      <w:tc>
        <w:tcPr>
          <w:tcW w:w="2835" w:type="dxa"/>
          <w:vMerge w:val="restart"/>
          <w:vAlign w:val="bottom"/>
        </w:tcPr>
        <w:p w14:paraId="4BE4BC34" w14:textId="77777777" w:rsidR="004A3D34" w:rsidRPr="00EA133B" w:rsidRDefault="004A3D34" w:rsidP="007B4C2B">
          <w:pPr>
            <w:pStyle w:val="a4"/>
            <w:tabs>
              <w:tab w:val="left" w:pos="-108"/>
            </w:tabs>
            <w:ind w:hanging="108"/>
            <w:rPr>
              <w:rFonts w:cs="Arial"/>
              <w:smallCaps/>
              <w:noProof/>
            </w:rPr>
          </w:pPr>
          <w:bookmarkStart w:id="92" w:name="_Hlk181967260"/>
          <w:r>
            <w:rPr>
              <w:rFonts w:cs="Arial"/>
              <w:smallCaps/>
              <w:noProof/>
            </w:rPr>
            <w:drawing>
              <wp:anchor distT="0" distB="0" distL="114300" distR="114300" simplePos="0" relativeHeight="251659264" behindDoc="0" locked="0" layoutInCell="1" allowOverlap="1" wp14:anchorId="1A70ACF6" wp14:editId="6FA81E00">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114E172" w14:textId="77777777" w:rsidR="004A3D34" w:rsidRPr="00786EFD" w:rsidRDefault="00C5542B" w:rsidP="007B4C2B">
          <w:pPr>
            <w:pStyle w:val="a4"/>
            <w:jc w:val="right"/>
            <w:rPr>
              <w:rFonts w:cs="Arial"/>
              <w:noProof/>
              <w:szCs w:val="20"/>
              <w:lang w:val="ru-RU"/>
            </w:rPr>
          </w:pPr>
          <w:r>
            <w:rPr>
              <w:rFonts w:cs="Arial"/>
              <w:noProof/>
              <w:szCs w:val="20"/>
              <w:lang w:val="en-US"/>
            </w:rPr>
            <w:t>BL_</w:t>
          </w:r>
          <w:r w:rsidR="004A3D34" w:rsidRPr="007B4C2B">
            <w:rPr>
              <w:rFonts w:cs="Arial"/>
              <w:noProof/>
              <w:szCs w:val="20"/>
              <w:lang w:val="ru"/>
            </w:rPr>
            <w:t>PRC-VSL-09-1309</w:t>
          </w:r>
        </w:p>
      </w:tc>
    </w:tr>
    <w:tr w:rsidR="004A3D34" w:rsidRPr="00EA133B" w14:paraId="43FC7517" w14:textId="77777777" w:rsidTr="004A3D34">
      <w:trPr>
        <w:trHeight w:val="645"/>
      </w:trPr>
      <w:tc>
        <w:tcPr>
          <w:tcW w:w="2835" w:type="dxa"/>
          <w:vMerge/>
          <w:vAlign w:val="center"/>
        </w:tcPr>
        <w:p w14:paraId="27683D01" w14:textId="77777777" w:rsidR="004A3D34" w:rsidRPr="008379ED" w:rsidRDefault="004A3D34" w:rsidP="007B4C2B">
          <w:pPr>
            <w:pStyle w:val="a4"/>
            <w:rPr>
              <w:rFonts w:cs="Arial"/>
              <w:b/>
              <w:noProof/>
              <w:lang w:val="ru-RU"/>
            </w:rPr>
          </w:pPr>
        </w:p>
      </w:tc>
      <w:tc>
        <w:tcPr>
          <w:tcW w:w="6804" w:type="dxa"/>
          <w:vAlign w:val="center"/>
        </w:tcPr>
        <w:p w14:paraId="64F91DE3" w14:textId="77777777" w:rsidR="004A3D34" w:rsidRPr="00EA133B" w:rsidRDefault="004A3D34" w:rsidP="007B4C2B">
          <w:pPr>
            <w:pStyle w:val="a4"/>
            <w:jc w:val="right"/>
            <w:rPr>
              <w:rFonts w:cs="Arial"/>
              <w:b/>
              <w:noProof/>
              <w:sz w:val="28"/>
              <w:szCs w:val="28"/>
            </w:rPr>
          </w:pPr>
          <w:r w:rsidRPr="007B4C2B">
            <w:rPr>
              <w:rFonts w:cs="Arial"/>
              <w:b/>
              <w:bCs/>
              <w:noProof/>
              <w:sz w:val="28"/>
              <w:szCs w:val="28"/>
              <w:lang w:val="ru"/>
            </w:rPr>
            <w:t>Гигиена</w:t>
          </w:r>
        </w:p>
      </w:tc>
    </w:tr>
    <w:bookmarkEnd w:id="92"/>
  </w:tbl>
  <w:p w14:paraId="4724D536" w14:textId="77777777" w:rsidR="004A3D34" w:rsidRPr="0037336A" w:rsidRDefault="004A3D34" w:rsidP="0027341F">
    <w:pPr>
      <w:pStyle w:val="a4"/>
      <w:rPr>
        <w:noProof/>
      </w:rPr>
    </w:pPr>
  </w:p>
  <w:p w14:paraId="6B145AFF" w14:textId="77777777" w:rsidR="004A3D34" w:rsidRPr="0037336A" w:rsidRDefault="004A3D34" w:rsidP="0027341F">
    <w:pPr>
      <w:pStyle w:val="a4"/>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739A"/>
    <w:multiLevelType w:val="hybridMultilevel"/>
    <w:tmpl w:val="BF222492"/>
    <w:lvl w:ilvl="0" w:tplc="5F4A281C">
      <w:start w:val="1"/>
      <w:numFmt w:val="lowerLetter"/>
      <w:lvlText w:val="%1)"/>
      <w:lvlJc w:val="left"/>
      <w:pPr>
        <w:ind w:left="720" w:hanging="360"/>
      </w:pPr>
      <w:rPr>
        <w:rFonts w:ascii="Arial" w:hAnsi="Arial" w:cs="Arial" w:hint="default"/>
      </w:rPr>
    </w:lvl>
    <w:lvl w:ilvl="1" w:tplc="A9AA548C">
      <w:start w:val="1"/>
      <w:numFmt w:val="decimal"/>
      <w:lvlText w:val="%2)"/>
      <w:lvlJc w:val="left"/>
      <w:pPr>
        <w:ind w:left="1440" w:hanging="360"/>
      </w:pPr>
      <w:rPr>
        <w:rFonts w:ascii="Times New Roman" w:hAnsi="Times New Roman" w:cs="Times New Roman" w:hint="default"/>
      </w:rPr>
    </w:lvl>
    <w:lvl w:ilvl="2" w:tplc="AB86D6F2">
      <w:start w:val="1"/>
      <w:numFmt w:val="decimal"/>
      <w:lvlText w:val="%3."/>
      <w:lvlJc w:val="left"/>
      <w:pPr>
        <w:ind w:left="2700" w:hanging="720"/>
      </w:pPr>
      <w:rPr>
        <w:rFonts w:ascii="Times New Roman" w:hAnsi="Times New Roman" w:cs="Times New Roman" w:hint="default"/>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1" w15:restartNumberingAfterBreak="0">
    <w:nsid w:val="022E4822"/>
    <w:multiLevelType w:val="hybridMultilevel"/>
    <w:tmpl w:val="DBD64804"/>
    <w:lvl w:ilvl="0" w:tplc="37C258B4">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2"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14286973"/>
    <w:multiLevelType w:val="hybridMultilevel"/>
    <w:tmpl w:val="FBB04D56"/>
    <w:lvl w:ilvl="0" w:tplc="5304223A">
      <w:start w:val="1"/>
      <w:numFmt w:val="lowerLetter"/>
      <w:lvlText w:val="%1)"/>
      <w:lvlJc w:val="left"/>
      <w:pPr>
        <w:ind w:left="720" w:hanging="360"/>
      </w:pPr>
      <w:rPr>
        <w:rFonts w:hint="default"/>
        <w:color w:val="000000"/>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2B2F7A"/>
    <w:multiLevelType w:val="multilevel"/>
    <w:tmpl w:val="365232FC"/>
    <w:lvl w:ilvl="0">
      <w:start w:val="4"/>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2214" w:hanging="1080"/>
      </w:pPr>
      <w:rPr>
        <w:rFonts w:hint="default"/>
      </w:rPr>
    </w:lvl>
    <w:lvl w:ilvl="3">
      <w:start w:val="1"/>
      <w:numFmt w:val="decimal"/>
      <w:lvlText w:val="%1.%2.%3.%4"/>
      <w:lvlJc w:val="left"/>
      <w:pPr>
        <w:ind w:left="3141" w:hanging="1440"/>
      </w:pPr>
      <w:rPr>
        <w:rFonts w:hint="default"/>
      </w:rPr>
    </w:lvl>
    <w:lvl w:ilvl="4">
      <w:start w:val="1"/>
      <w:numFmt w:val="decimal"/>
      <w:lvlText w:val="%1.%2.%3.%4.%5"/>
      <w:lvlJc w:val="left"/>
      <w:pPr>
        <w:ind w:left="4068" w:hanging="1800"/>
      </w:pPr>
      <w:rPr>
        <w:rFonts w:hint="default"/>
      </w:rPr>
    </w:lvl>
    <w:lvl w:ilvl="5">
      <w:start w:val="1"/>
      <w:numFmt w:val="decimal"/>
      <w:lvlText w:val="%1.%2.%3.%4.%5.%6"/>
      <w:lvlJc w:val="left"/>
      <w:pPr>
        <w:ind w:left="4995" w:hanging="216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489" w:hanging="2520"/>
      </w:pPr>
      <w:rPr>
        <w:rFonts w:hint="default"/>
      </w:rPr>
    </w:lvl>
    <w:lvl w:ilvl="8">
      <w:start w:val="1"/>
      <w:numFmt w:val="decimal"/>
      <w:lvlText w:val="%1.%2.%3.%4.%5.%6.%7.%8.%9"/>
      <w:lvlJc w:val="left"/>
      <w:pPr>
        <w:ind w:left="7416" w:hanging="2880"/>
      </w:pPr>
      <w:rPr>
        <w:rFonts w:hint="default"/>
      </w:rPr>
    </w:lvl>
  </w:abstractNum>
  <w:abstractNum w:abstractNumId="15"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3161189C"/>
    <w:multiLevelType w:val="hybridMultilevel"/>
    <w:tmpl w:val="965CEBE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8" w15:restartNumberingAfterBreak="0">
    <w:nsid w:val="320C3EAA"/>
    <w:multiLevelType w:val="hybridMultilevel"/>
    <w:tmpl w:val="A0347BDA"/>
    <w:lvl w:ilvl="0" w:tplc="4824EC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9"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FF36183"/>
    <w:multiLevelType w:val="hybridMultilevel"/>
    <w:tmpl w:val="4A52B72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1"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54260DB1"/>
    <w:multiLevelType w:val="hybridMultilevel"/>
    <w:tmpl w:val="BF222492"/>
    <w:lvl w:ilvl="0" w:tplc="5F4A281C">
      <w:start w:val="1"/>
      <w:numFmt w:val="lowerLetter"/>
      <w:lvlText w:val="%1)"/>
      <w:lvlJc w:val="left"/>
      <w:pPr>
        <w:ind w:left="720" w:hanging="360"/>
      </w:pPr>
      <w:rPr>
        <w:rFonts w:ascii="Arial" w:hAnsi="Arial" w:cs="Arial" w:hint="default"/>
      </w:rPr>
    </w:lvl>
    <w:lvl w:ilvl="1" w:tplc="A9AA548C">
      <w:start w:val="1"/>
      <w:numFmt w:val="decimal"/>
      <w:lvlText w:val="%2)"/>
      <w:lvlJc w:val="left"/>
      <w:pPr>
        <w:ind w:left="1440" w:hanging="360"/>
      </w:pPr>
      <w:rPr>
        <w:rFonts w:ascii="Times New Roman" w:hAnsi="Times New Roman" w:cs="Times New Roman" w:hint="default"/>
      </w:rPr>
    </w:lvl>
    <w:lvl w:ilvl="2" w:tplc="AB86D6F2">
      <w:start w:val="1"/>
      <w:numFmt w:val="decimal"/>
      <w:lvlText w:val="%3."/>
      <w:lvlJc w:val="left"/>
      <w:pPr>
        <w:ind w:left="2700" w:hanging="720"/>
      </w:pPr>
      <w:rPr>
        <w:rFonts w:ascii="Times New Roman" w:hAnsi="Times New Roman" w:cs="Times New Roman" w:hint="default"/>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23" w15:restartNumberingAfterBreak="0">
    <w:nsid w:val="545B70BF"/>
    <w:multiLevelType w:val="hybridMultilevel"/>
    <w:tmpl w:val="51EAD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8" w15:restartNumberingAfterBreak="0">
    <w:nsid w:val="685139D3"/>
    <w:multiLevelType w:val="multilevel"/>
    <w:tmpl w:val="07C46992"/>
    <w:lvl w:ilvl="0">
      <w:start w:val="1"/>
      <w:numFmt w:val="decimal"/>
      <w:lvlText w:val="%1"/>
      <w:lvlJc w:val="left"/>
      <w:pPr>
        <w:ind w:left="432" w:hanging="432"/>
      </w:pPr>
    </w:lvl>
    <w:lvl w:ilvl="1">
      <w:start w:val="1"/>
      <w:numFmt w:val="decimal"/>
      <w:pStyle w:val="2"/>
      <w:lvlText w:val="%1.%2"/>
      <w:lvlJc w:val="left"/>
      <w:pPr>
        <w:ind w:left="1143"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9" w15:restartNumberingAfterBreak="0">
    <w:nsid w:val="698734BB"/>
    <w:multiLevelType w:val="hybridMultilevel"/>
    <w:tmpl w:val="34E21EF6"/>
    <w:lvl w:ilvl="0" w:tplc="33E2C266">
      <w:start w:val="1"/>
      <w:numFmt w:val="bullet"/>
      <w:pStyle w:val="a"/>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0" w15:restartNumberingAfterBreak="0">
    <w:nsid w:val="6DA3638D"/>
    <w:multiLevelType w:val="multilevel"/>
    <w:tmpl w:val="0464D452"/>
    <w:numStyleLink w:val="listealpha2"/>
  </w:abstractNum>
  <w:abstractNum w:abstractNumId="31" w15:restartNumberingAfterBreak="0">
    <w:nsid w:val="70D27ABA"/>
    <w:multiLevelType w:val="hybridMultilevel"/>
    <w:tmpl w:val="BF222492"/>
    <w:lvl w:ilvl="0" w:tplc="5F4A281C">
      <w:start w:val="1"/>
      <w:numFmt w:val="lowerLetter"/>
      <w:lvlText w:val="%1)"/>
      <w:lvlJc w:val="left"/>
      <w:pPr>
        <w:ind w:left="720" w:hanging="360"/>
      </w:pPr>
      <w:rPr>
        <w:rFonts w:ascii="Arial" w:hAnsi="Arial" w:cs="Arial" w:hint="default"/>
      </w:rPr>
    </w:lvl>
    <w:lvl w:ilvl="1" w:tplc="A9AA548C">
      <w:start w:val="1"/>
      <w:numFmt w:val="decimal"/>
      <w:lvlText w:val="%2)"/>
      <w:lvlJc w:val="left"/>
      <w:pPr>
        <w:ind w:left="1440" w:hanging="360"/>
      </w:pPr>
      <w:rPr>
        <w:rFonts w:ascii="Times New Roman" w:hAnsi="Times New Roman" w:cs="Times New Roman" w:hint="default"/>
      </w:rPr>
    </w:lvl>
    <w:lvl w:ilvl="2" w:tplc="AB86D6F2">
      <w:start w:val="1"/>
      <w:numFmt w:val="decimal"/>
      <w:lvlText w:val="%3."/>
      <w:lvlJc w:val="left"/>
      <w:pPr>
        <w:ind w:left="2700" w:hanging="720"/>
      </w:pPr>
      <w:rPr>
        <w:rFonts w:ascii="Times New Roman" w:hAnsi="Times New Roman" w:cs="Times New Roman" w:hint="default"/>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32"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3" w15:restartNumberingAfterBreak="0">
    <w:nsid w:val="77C478AA"/>
    <w:multiLevelType w:val="hybridMultilevel"/>
    <w:tmpl w:val="A934DE8E"/>
    <w:lvl w:ilvl="0" w:tplc="4824ECBC">
      <w:start w:val="1"/>
      <w:numFmt w:val="bullet"/>
      <w:lvlText w:val=""/>
      <w:lvlJc w:val="left"/>
      <w:pPr>
        <w:ind w:left="1080" w:hanging="360"/>
      </w:pPr>
      <w:rPr>
        <w:rFonts w:ascii="Symbol" w:hAnsi="Symbol" w:hint="default"/>
        <w:sz w:val="20"/>
      </w:rPr>
    </w:lvl>
    <w:lvl w:ilvl="1" w:tplc="0409000B">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rPr>
        <w:rFonts w:ascii="Times New Roman" w:hAnsi="Times New Roman" w:cs="Times New Roman"/>
      </w:rPr>
    </w:lvl>
    <w:lvl w:ilvl="3" w:tplc="0409000F">
      <w:start w:val="1"/>
      <w:numFmt w:val="decimal"/>
      <w:lvlText w:val="%4."/>
      <w:lvlJc w:val="left"/>
      <w:pPr>
        <w:ind w:left="3240" w:hanging="360"/>
      </w:pPr>
      <w:rPr>
        <w:rFonts w:ascii="Times New Roman" w:hAnsi="Times New Roman" w:cs="Times New Roman"/>
      </w:rPr>
    </w:lvl>
    <w:lvl w:ilvl="4" w:tplc="04090019">
      <w:start w:val="1"/>
      <w:numFmt w:val="lowerLetter"/>
      <w:lvlText w:val="%5."/>
      <w:lvlJc w:val="left"/>
      <w:pPr>
        <w:ind w:left="3960" w:hanging="360"/>
      </w:pPr>
      <w:rPr>
        <w:rFonts w:ascii="Times New Roman" w:hAnsi="Times New Roman" w:cs="Times New Roman"/>
      </w:rPr>
    </w:lvl>
    <w:lvl w:ilvl="5" w:tplc="0409001B">
      <w:start w:val="1"/>
      <w:numFmt w:val="lowerRoman"/>
      <w:lvlText w:val="%6."/>
      <w:lvlJc w:val="right"/>
      <w:pPr>
        <w:ind w:left="4680" w:hanging="180"/>
      </w:pPr>
      <w:rPr>
        <w:rFonts w:ascii="Times New Roman" w:hAnsi="Times New Roman" w:cs="Times New Roman"/>
      </w:rPr>
    </w:lvl>
    <w:lvl w:ilvl="6" w:tplc="0409000F">
      <w:start w:val="1"/>
      <w:numFmt w:val="decimal"/>
      <w:lvlText w:val="%7."/>
      <w:lvlJc w:val="left"/>
      <w:pPr>
        <w:ind w:left="5400" w:hanging="360"/>
      </w:pPr>
      <w:rPr>
        <w:rFonts w:ascii="Times New Roman" w:hAnsi="Times New Roman" w:cs="Times New Roman"/>
      </w:rPr>
    </w:lvl>
    <w:lvl w:ilvl="7" w:tplc="04090019">
      <w:start w:val="1"/>
      <w:numFmt w:val="lowerLetter"/>
      <w:lvlText w:val="%8."/>
      <w:lvlJc w:val="left"/>
      <w:pPr>
        <w:ind w:left="6120" w:hanging="360"/>
      </w:pPr>
      <w:rPr>
        <w:rFonts w:ascii="Times New Roman" w:hAnsi="Times New Roman" w:cs="Times New Roman"/>
      </w:rPr>
    </w:lvl>
    <w:lvl w:ilvl="8" w:tplc="0409001B">
      <w:start w:val="1"/>
      <w:numFmt w:val="lowerRoman"/>
      <w:lvlText w:val="%9."/>
      <w:lvlJc w:val="right"/>
      <w:pPr>
        <w:ind w:left="6840" w:hanging="180"/>
      </w:pPr>
      <w:rPr>
        <w:rFonts w:ascii="Times New Roman" w:hAnsi="Times New Roman" w:cs="Times New Roman"/>
      </w:rPr>
    </w:lvl>
  </w:abstractNum>
  <w:abstractNum w:abstractNumId="34" w15:restartNumberingAfterBreak="0">
    <w:nsid w:val="7AA43D79"/>
    <w:multiLevelType w:val="hybridMultilevel"/>
    <w:tmpl w:val="0DA0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340595146">
    <w:abstractNumId w:val="28"/>
  </w:num>
  <w:num w:numId="2" w16cid:durableId="366417093">
    <w:abstractNumId w:val="29"/>
  </w:num>
  <w:num w:numId="3" w16cid:durableId="21563603">
    <w:abstractNumId w:val="11"/>
  </w:num>
  <w:num w:numId="4" w16cid:durableId="552231668">
    <w:abstractNumId w:val="22"/>
  </w:num>
  <w:num w:numId="5" w16cid:durableId="812797422">
    <w:abstractNumId w:val="20"/>
  </w:num>
  <w:num w:numId="6" w16cid:durableId="594751892">
    <w:abstractNumId w:val="17"/>
  </w:num>
  <w:num w:numId="7" w16cid:durableId="1715545634">
    <w:abstractNumId w:val="33"/>
  </w:num>
  <w:num w:numId="8" w16cid:durableId="961837461">
    <w:abstractNumId w:val="31"/>
  </w:num>
  <w:num w:numId="9" w16cid:durableId="473373724">
    <w:abstractNumId w:val="10"/>
  </w:num>
  <w:num w:numId="10" w16cid:durableId="1354191506">
    <w:abstractNumId w:val="18"/>
  </w:num>
  <w:num w:numId="11" w16cid:durableId="919369264">
    <w:abstractNumId w:val="13"/>
  </w:num>
  <w:num w:numId="12" w16cid:durableId="2050914577">
    <w:abstractNumId w:val="27"/>
  </w:num>
  <w:num w:numId="13" w16cid:durableId="1110735513">
    <w:abstractNumId w:val="24"/>
  </w:num>
  <w:num w:numId="14" w16cid:durableId="432557684">
    <w:abstractNumId w:val="32"/>
  </w:num>
  <w:num w:numId="15" w16cid:durableId="2072149490">
    <w:abstractNumId w:val="26"/>
  </w:num>
  <w:num w:numId="16" w16cid:durableId="463893163">
    <w:abstractNumId w:val="16"/>
  </w:num>
  <w:num w:numId="17" w16cid:durableId="291982213">
    <w:abstractNumId w:val="21"/>
  </w:num>
  <w:num w:numId="18" w16cid:durableId="1050231680">
    <w:abstractNumId w:val="8"/>
  </w:num>
  <w:num w:numId="19" w16cid:durableId="522672850">
    <w:abstractNumId w:val="3"/>
  </w:num>
  <w:num w:numId="20" w16cid:durableId="310642594">
    <w:abstractNumId w:val="2"/>
  </w:num>
  <w:num w:numId="21" w16cid:durableId="1814637671">
    <w:abstractNumId w:val="1"/>
  </w:num>
  <w:num w:numId="22" w16cid:durableId="897205529">
    <w:abstractNumId w:val="0"/>
  </w:num>
  <w:num w:numId="23" w16cid:durableId="272594409">
    <w:abstractNumId w:val="9"/>
  </w:num>
  <w:num w:numId="24" w16cid:durableId="1909614003">
    <w:abstractNumId w:val="7"/>
  </w:num>
  <w:num w:numId="25" w16cid:durableId="1070885452">
    <w:abstractNumId w:val="6"/>
  </w:num>
  <w:num w:numId="26" w16cid:durableId="471287616">
    <w:abstractNumId w:val="5"/>
  </w:num>
  <w:num w:numId="27" w16cid:durableId="1038240345">
    <w:abstractNumId w:val="4"/>
  </w:num>
  <w:num w:numId="28" w16cid:durableId="460152457">
    <w:abstractNumId w:val="15"/>
  </w:num>
  <w:num w:numId="29" w16cid:durableId="1110198925">
    <w:abstractNumId w:val="35"/>
  </w:num>
  <w:num w:numId="30" w16cid:durableId="358167846">
    <w:abstractNumId w:val="19"/>
  </w:num>
  <w:num w:numId="31" w16cid:durableId="463080267">
    <w:abstractNumId w:val="25"/>
  </w:num>
  <w:num w:numId="32" w16cid:durableId="2086754559">
    <w:abstractNumId w:val="30"/>
  </w:num>
  <w:num w:numId="33" w16cid:durableId="97022171">
    <w:abstractNumId w:val="12"/>
  </w:num>
  <w:num w:numId="34" w16cid:durableId="82334982">
    <w:abstractNumId w:val="23"/>
  </w:num>
  <w:num w:numId="35" w16cid:durableId="1172453258">
    <w:abstractNumId w:val="34"/>
  </w:num>
  <w:num w:numId="36" w16cid:durableId="829567118">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497D"/>
    <w:rsid w:val="000173B1"/>
    <w:rsid w:val="0001751B"/>
    <w:rsid w:val="0001765E"/>
    <w:rsid w:val="00024CF7"/>
    <w:rsid w:val="00026535"/>
    <w:rsid w:val="000332D3"/>
    <w:rsid w:val="00034492"/>
    <w:rsid w:val="00040003"/>
    <w:rsid w:val="00041927"/>
    <w:rsid w:val="0004216B"/>
    <w:rsid w:val="000436EC"/>
    <w:rsid w:val="00044A6A"/>
    <w:rsid w:val="00047641"/>
    <w:rsid w:val="00050F06"/>
    <w:rsid w:val="00053208"/>
    <w:rsid w:val="000559D2"/>
    <w:rsid w:val="00055BA3"/>
    <w:rsid w:val="00055FFE"/>
    <w:rsid w:val="00061BE0"/>
    <w:rsid w:val="000627BB"/>
    <w:rsid w:val="000652CD"/>
    <w:rsid w:val="00065BAC"/>
    <w:rsid w:val="00066EBE"/>
    <w:rsid w:val="000763FB"/>
    <w:rsid w:val="000836C2"/>
    <w:rsid w:val="0008490B"/>
    <w:rsid w:val="000851F0"/>
    <w:rsid w:val="000860CD"/>
    <w:rsid w:val="00087086"/>
    <w:rsid w:val="00087545"/>
    <w:rsid w:val="000923C6"/>
    <w:rsid w:val="0009277B"/>
    <w:rsid w:val="00096B64"/>
    <w:rsid w:val="000A04E4"/>
    <w:rsid w:val="000A3596"/>
    <w:rsid w:val="000A4C59"/>
    <w:rsid w:val="000A6030"/>
    <w:rsid w:val="000A65F0"/>
    <w:rsid w:val="000A6718"/>
    <w:rsid w:val="000B5547"/>
    <w:rsid w:val="000B7FE5"/>
    <w:rsid w:val="000C10B4"/>
    <w:rsid w:val="000C1479"/>
    <w:rsid w:val="000C5BBB"/>
    <w:rsid w:val="000C6E0E"/>
    <w:rsid w:val="000D02A5"/>
    <w:rsid w:val="000D0790"/>
    <w:rsid w:val="000D145A"/>
    <w:rsid w:val="000D1747"/>
    <w:rsid w:val="000D2403"/>
    <w:rsid w:val="000D261D"/>
    <w:rsid w:val="000D4343"/>
    <w:rsid w:val="000D4F7F"/>
    <w:rsid w:val="000D5038"/>
    <w:rsid w:val="000D692E"/>
    <w:rsid w:val="000E54A2"/>
    <w:rsid w:val="000F15AA"/>
    <w:rsid w:val="000F1C25"/>
    <w:rsid w:val="000F35D8"/>
    <w:rsid w:val="000F3F70"/>
    <w:rsid w:val="000F5541"/>
    <w:rsid w:val="000F71E3"/>
    <w:rsid w:val="00100C65"/>
    <w:rsid w:val="00101659"/>
    <w:rsid w:val="001043CF"/>
    <w:rsid w:val="00104B7D"/>
    <w:rsid w:val="0010713F"/>
    <w:rsid w:val="00107EFD"/>
    <w:rsid w:val="00115C02"/>
    <w:rsid w:val="001164DA"/>
    <w:rsid w:val="0011697B"/>
    <w:rsid w:val="00120BC6"/>
    <w:rsid w:val="001215A2"/>
    <w:rsid w:val="00122B33"/>
    <w:rsid w:val="0012470A"/>
    <w:rsid w:val="00125269"/>
    <w:rsid w:val="00125F86"/>
    <w:rsid w:val="001274E7"/>
    <w:rsid w:val="00133426"/>
    <w:rsid w:val="00136324"/>
    <w:rsid w:val="001363BC"/>
    <w:rsid w:val="00141070"/>
    <w:rsid w:val="00141C45"/>
    <w:rsid w:val="00141DAB"/>
    <w:rsid w:val="00142DD0"/>
    <w:rsid w:val="0015041B"/>
    <w:rsid w:val="0015527F"/>
    <w:rsid w:val="0015583F"/>
    <w:rsid w:val="00157918"/>
    <w:rsid w:val="00157E7D"/>
    <w:rsid w:val="00161469"/>
    <w:rsid w:val="00165087"/>
    <w:rsid w:val="00165472"/>
    <w:rsid w:val="00166B5A"/>
    <w:rsid w:val="00167B26"/>
    <w:rsid w:val="00167CEE"/>
    <w:rsid w:val="00167EDC"/>
    <w:rsid w:val="00170F2F"/>
    <w:rsid w:val="00174CF1"/>
    <w:rsid w:val="001751F0"/>
    <w:rsid w:val="0017659D"/>
    <w:rsid w:val="001768CD"/>
    <w:rsid w:val="001769DC"/>
    <w:rsid w:val="00181A6F"/>
    <w:rsid w:val="0018212C"/>
    <w:rsid w:val="00182BB1"/>
    <w:rsid w:val="001837F2"/>
    <w:rsid w:val="00185298"/>
    <w:rsid w:val="00193B7E"/>
    <w:rsid w:val="00194C08"/>
    <w:rsid w:val="0019612F"/>
    <w:rsid w:val="00197191"/>
    <w:rsid w:val="00197543"/>
    <w:rsid w:val="001B0D69"/>
    <w:rsid w:val="001B13A1"/>
    <w:rsid w:val="001B1D0E"/>
    <w:rsid w:val="001B3D47"/>
    <w:rsid w:val="001B56DC"/>
    <w:rsid w:val="001C3AFE"/>
    <w:rsid w:val="001C6B89"/>
    <w:rsid w:val="001C6C04"/>
    <w:rsid w:val="001C753C"/>
    <w:rsid w:val="001C787F"/>
    <w:rsid w:val="001C7987"/>
    <w:rsid w:val="001D3901"/>
    <w:rsid w:val="001D3D54"/>
    <w:rsid w:val="001D7F31"/>
    <w:rsid w:val="001E16BA"/>
    <w:rsid w:val="001E3D10"/>
    <w:rsid w:val="001E4052"/>
    <w:rsid w:val="001E4C09"/>
    <w:rsid w:val="001E5B90"/>
    <w:rsid w:val="001E6D15"/>
    <w:rsid w:val="001F338A"/>
    <w:rsid w:val="001F52E2"/>
    <w:rsid w:val="0020048B"/>
    <w:rsid w:val="00203425"/>
    <w:rsid w:val="00205B27"/>
    <w:rsid w:val="0020684E"/>
    <w:rsid w:val="00223992"/>
    <w:rsid w:val="0022568C"/>
    <w:rsid w:val="00225893"/>
    <w:rsid w:val="00231001"/>
    <w:rsid w:val="0024050B"/>
    <w:rsid w:val="00240A53"/>
    <w:rsid w:val="00240A91"/>
    <w:rsid w:val="00240F60"/>
    <w:rsid w:val="00243527"/>
    <w:rsid w:val="002456BC"/>
    <w:rsid w:val="00245BDC"/>
    <w:rsid w:val="00246AAD"/>
    <w:rsid w:val="002470C0"/>
    <w:rsid w:val="00250E55"/>
    <w:rsid w:val="002543FC"/>
    <w:rsid w:val="00255327"/>
    <w:rsid w:val="0025601A"/>
    <w:rsid w:val="002606EF"/>
    <w:rsid w:val="002609DD"/>
    <w:rsid w:val="00263564"/>
    <w:rsid w:val="00265F1D"/>
    <w:rsid w:val="0027010A"/>
    <w:rsid w:val="002704FC"/>
    <w:rsid w:val="00272B73"/>
    <w:rsid w:val="00272EEB"/>
    <w:rsid w:val="0027341F"/>
    <w:rsid w:val="002739AC"/>
    <w:rsid w:val="00274AC1"/>
    <w:rsid w:val="00275790"/>
    <w:rsid w:val="00282BF3"/>
    <w:rsid w:val="00284BF7"/>
    <w:rsid w:val="00285B25"/>
    <w:rsid w:val="0029085F"/>
    <w:rsid w:val="00294844"/>
    <w:rsid w:val="00296D4B"/>
    <w:rsid w:val="002A34CB"/>
    <w:rsid w:val="002A36BB"/>
    <w:rsid w:val="002A3E64"/>
    <w:rsid w:val="002A6370"/>
    <w:rsid w:val="002B10DB"/>
    <w:rsid w:val="002B74C7"/>
    <w:rsid w:val="002C3236"/>
    <w:rsid w:val="002C4033"/>
    <w:rsid w:val="002C5398"/>
    <w:rsid w:val="002D0847"/>
    <w:rsid w:val="002D0F6F"/>
    <w:rsid w:val="002D6ACF"/>
    <w:rsid w:val="002E0FC4"/>
    <w:rsid w:val="002E125D"/>
    <w:rsid w:val="002E4D65"/>
    <w:rsid w:val="002E4E8A"/>
    <w:rsid w:val="002E5BCE"/>
    <w:rsid w:val="002E5F81"/>
    <w:rsid w:val="00303F1B"/>
    <w:rsid w:val="00304020"/>
    <w:rsid w:val="0030429D"/>
    <w:rsid w:val="003076CC"/>
    <w:rsid w:val="003117D9"/>
    <w:rsid w:val="003160BB"/>
    <w:rsid w:val="00316C0B"/>
    <w:rsid w:val="00321B5E"/>
    <w:rsid w:val="00322F57"/>
    <w:rsid w:val="00323FE6"/>
    <w:rsid w:val="00330470"/>
    <w:rsid w:val="00330C01"/>
    <w:rsid w:val="003347CE"/>
    <w:rsid w:val="00334891"/>
    <w:rsid w:val="00336FDE"/>
    <w:rsid w:val="003370B8"/>
    <w:rsid w:val="00341871"/>
    <w:rsid w:val="0034434D"/>
    <w:rsid w:val="00344EC0"/>
    <w:rsid w:val="0034620F"/>
    <w:rsid w:val="00347FE9"/>
    <w:rsid w:val="00354C90"/>
    <w:rsid w:val="0035779D"/>
    <w:rsid w:val="003652CB"/>
    <w:rsid w:val="00367865"/>
    <w:rsid w:val="00372B91"/>
    <w:rsid w:val="0037336A"/>
    <w:rsid w:val="00374D1A"/>
    <w:rsid w:val="00375FC6"/>
    <w:rsid w:val="00376C16"/>
    <w:rsid w:val="003810B3"/>
    <w:rsid w:val="00382BD0"/>
    <w:rsid w:val="00383C4F"/>
    <w:rsid w:val="00387DA7"/>
    <w:rsid w:val="00387FBB"/>
    <w:rsid w:val="00392282"/>
    <w:rsid w:val="003924F0"/>
    <w:rsid w:val="00393340"/>
    <w:rsid w:val="00397338"/>
    <w:rsid w:val="003A313A"/>
    <w:rsid w:val="003A38F4"/>
    <w:rsid w:val="003A3BDA"/>
    <w:rsid w:val="003A50A2"/>
    <w:rsid w:val="003A613D"/>
    <w:rsid w:val="003B08F3"/>
    <w:rsid w:val="003B11B3"/>
    <w:rsid w:val="003B2321"/>
    <w:rsid w:val="003B4A86"/>
    <w:rsid w:val="003B59ED"/>
    <w:rsid w:val="003B5C5E"/>
    <w:rsid w:val="003C104A"/>
    <w:rsid w:val="003C4E49"/>
    <w:rsid w:val="003C51D9"/>
    <w:rsid w:val="003C61E9"/>
    <w:rsid w:val="003C75CF"/>
    <w:rsid w:val="003D18F0"/>
    <w:rsid w:val="003D78F5"/>
    <w:rsid w:val="003E4BF0"/>
    <w:rsid w:val="003F0FFE"/>
    <w:rsid w:val="003F1658"/>
    <w:rsid w:val="003F1BBD"/>
    <w:rsid w:val="003F3010"/>
    <w:rsid w:val="003F7044"/>
    <w:rsid w:val="00400F46"/>
    <w:rsid w:val="00403C3C"/>
    <w:rsid w:val="004048EE"/>
    <w:rsid w:val="00404B47"/>
    <w:rsid w:val="00412AA9"/>
    <w:rsid w:val="00412B42"/>
    <w:rsid w:val="00412CCD"/>
    <w:rsid w:val="00413E90"/>
    <w:rsid w:val="004174B4"/>
    <w:rsid w:val="004204D8"/>
    <w:rsid w:val="00421E4B"/>
    <w:rsid w:val="00441CB0"/>
    <w:rsid w:val="00442E9A"/>
    <w:rsid w:val="00445EAF"/>
    <w:rsid w:val="004475DC"/>
    <w:rsid w:val="00452A13"/>
    <w:rsid w:val="0045579A"/>
    <w:rsid w:val="0045602D"/>
    <w:rsid w:val="0045749D"/>
    <w:rsid w:val="004607D0"/>
    <w:rsid w:val="004609AE"/>
    <w:rsid w:val="00460B34"/>
    <w:rsid w:val="00460C9B"/>
    <w:rsid w:val="00463AF3"/>
    <w:rsid w:val="00464A18"/>
    <w:rsid w:val="00464B99"/>
    <w:rsid w:val="00467943"/>
    <w:rsid w:val="0047230E"/>
    <w:rsid w:val="00473099"/>
    <w:rsid w:val="00475A84"/>
    <w:rsid w:val="00480510"/>
    <w:rsid w:val="004818F2"/>
    <w:rsid w:val="00486416"/>
    <w:rsid w:val="0048748B"/>
    <w:rsid w:val="0049068B"/>
    <w:rsid w:val="00491563"/>
    <w:rsid w:val="00493866"/>
    <w:rsid w:val="0049493E"/>
    <w:rsid w:val="004A3D34"/>
    <w:rsid w:val="004A4FC7"/>
    <w:rsid w:val="004A6A2D"/>
    <w:rsid w:val="004A7201"/>
    <w:rsid w:val="004A7761"/>
    <w:rsid w:val="004B03F6"/>
    <w:rsid w:val="004B194E"/>
    <w:rsid w:val="004B1BB5"/>
    <w:rsid w:val="004B2117"/>
    <w:rsid w:val="004B4A83"/>
    <w:rsid w:val="004B5148"/>
    <w:rsid w:val="004B5C60"/>
    <w:rsid w:val="004C001E"/>
    <w:rsid w:val="004C2FA1"/>
    <w:rsid w:val="004C2FC4"/>
    <w:rsid w:val="004C58CA"/>
    <w:rsid w:val="004C59AB"/>
    <w:rsid w:val="004C6BD7"/>
    <w:rsid w:val="004D452B"/>
    <w:rsid w:val="004D456C"/>
    <w:rsid w:val="004D48D2"/>
    <w:rsid w:val="004E1B85"/>
    <w:rsid w:val="004F4308"/>
    <w:rsid w:val="004F440B"/>
    <w:rsid w:val="004F634E"/>
    <w:rsid w:val="00501DFF"/>
    <w:rsid w:val="00502647"/>
    <w:rsid w:val="00503E8B"/>
    <w:rsid w:val="00504082"/>
    <w:rsid w:val="005075F8"/>
    <w:rsid w:val="00507C7A"/>
    <w:rsid w:val="00513103"/>
    <w:rsid w:val="00513F67"/>
    <w:rsid w:val="00522372"/>
    <w:rsid w:val="00523CEC"/>
    <w:rsid w:val="00524CEA"/>
    <w:rsid w:val="0052666E"/>
    <w:rsid w:val="00530CC1"/>
    <w:rsid w:val="0053110B"/>
    <w:rsid w:val="00531D3D"/>
    <w:rsid w:val="005324FF"/>
    <w:rsid w:val="00537B47"/>
    <w:rsid w:val="00540890"/>
    <w:rsid w:val="00543BEA"/>
    <w:rsid w:val="005524FC"/>
    <w:rsid w:val="00554AB1"/>
    <w:rsid w:val="00560324"/>
    <w:rsid w:val="00560CCD"/>
    <w:rsid w:val="00562179"/>
    <w:rsid w:val="00566CFD"/>
    <w:rsid w:val="00567038"/>
    <w:rsid w:val="00572F2E"/>
    <w:rsid w:val="0057582C"/>
    <w:rsid w:val="00577C1F"/>
    <w:rsid w:val="00580082"/>
    <w:rsid w:val="00581C4A"/>
    <w:rsid w:val="00581EC3"/>
    <w:rsid w:val="00584485"/>
    <w:rsid w:val="00584954"/>
    <w:rsid w:val="00584B4D"/>
    <w:rsid w:val="00586305"/>
    <w:rsid w:val="00587411"/>
    <w:rsid w:val="00590759"/>
    <w:rsid w:val="005909E6"/>
    <w:rsid w:val="005944D9"/>
    <w:rsid w:val="0059655C"/>
    <w:rsid w:val="0059739B"/>
    <w:rsid w:val="005A0B7E"/>
    <w:rsid w:val="005A11E5"/>
    <w:rsid w:val="005A1698"/>
    <w:rsid w:val="005A2BF9"/>
    <w:rsid w:val="005A2F56"/>
    <w:rsid w:val="005A4670"/>
    <w:rsid w:val="005A50DE"/>
    <w:rsid w:val="005A6C8D"/>
    <w:rsid w:val="005A6F45"/>
    <w:rsid w:val="005B229A"/>
    <w:rsid w:val="005B3EC0"/>
    <w:rsid w:val="005B496F"/>
    <w:rsid w:val="005C109D"/>
    <w:rsid w:val="005C77DB"/>
    <w:rsid w:val="005D0F49"/>
    <w:rsid w:val="005D15F6"/>
    <w:rsid w:val="005D2A46"/>
    <w:rsid w:val="005D2AB5"/>
    <w:rsid w:val="005D6960"/>
    <w:rsid w:val="005D753C"/>
    <w:rsid w:val="005E17AF"/>
    <w:rsid w:val="005E2CA8"/>
    <w:rsid w:val="005E3A48"/>
    <w:rsid w:val="005E4E14"/>
    <w:rsid w:val="005E74E4"/>
    <w:rsid w:val="005E7E86"/>
    <w:rsid w:val="005F0687"/>
    <w:rsid w:val="005F445E"/>
    <w:rsid w:val="005F50C6"/>
    <w:rsid w:val="005F5796"/>
    <w:rsid w:val="005F5E74"/>
    <w:rsid w:val="005F5FBC"/>
    <w:rsid w:val="00601D80"/>
    <w:rsid w:val="0060550F"/>
    <w:rsid w:val="0060664F"/>
    <w:rsid w:val="00610BE0"/>
    <w:rsid w:val="00624F08"/>
    <w:rsid w:val="006338F8"/>
    <w:rsid w:val="00634742"/>
    <w:rsid w:val="00642F94"/>
    <w:rsid w:val="00644566"/>
    <w:rsid w:val="00650911"/>
    <w:rsid w:val="00652A75"/>
    <w:rsid w:val="00653105"/>
    <w:rsid w:val="00654988"/>
    <w:rsid w:val="0066016A"/>
    <w:rsid w:val="00660BD6"/>
    <w:rsid w:val="00666D27"/>
    <w:rsid w:val="00670C1F"/>
    <w:rsid w:val="00670D0A"/>
    <w:rsid w:val="006740B4"/>
    <w:rsid w:val="006750BD"/>
    <w:rsid w:val="00676097"/>
    <w:rsid w:val="00680BA2"/>
    <w:rsid w:val="00685D6F"/>
    <w:rsid w:val="00686B50"/>
    <w:rsid w:val="00686C87"/>
    <w:rsid w:val="006927E8"/>
    <w:rsid w:val="00694B92"/>
    <w:rsid w:val="006968F0"/>
    <w:rsid w:val="00697EB0"/>
    <w:rsid w:val="006A5521"/>
    <w:rsid w:val="006A6B41"/>
    <w:rsid w:val="006A719F"/>
    <w:rsid w:val="006A7F70"/>
    <w:rsid w:val="006C0217"/>
    <w:rsid w:val="006C1701"/>
    <w:rsid w:val="006C737C"/>
    <w:rsid w:val="006C7AAB"/>
    <w:rsid w:val="006D3E61"/>
    <w:rsid w:val="006D7B53"/>
    <w:rsid w:val="006F24FE"/>
    <w:rsid w:val="006F2E1B"/>
    <w:rsid w:val="006F41AB"/>
    <w:rsid w:val="006F434E"/>
    <w:rsid w:val="006F4D9F"/>
    <w:rsid w:val="006F4F2F"/>
    <w:rsid w:val="006F5BE7"/>
    <w:rsid w:val="006F68F9"/>
    <w:rsid w:val="006F7F2D"/>
    <w:rsid w:val="0070068D"/>
    <w:rsid w:val="007025E8"/>
    <w:rsid w:val="0070579A"/>
    <w:rsid w:val="007152B5"/>
    <w:rsid w:val="00716635"/>
    <w:rsid w:val="007238DA"/>
    <w:rsid w:val="00725552"/>
    <w:rsid w:val="00725AE9"/>
    <w:rsid w:val="007344D1"/>
    <w:rsid w:val="00736A58"/>
    <w:rsid w:val="00741E58"/>
    <w:rsid w:val="0074228A"/>
    <w:rsid w:val="00743D40"/>
    <w:rsid w:val="00744E1C"/>
    <w:rsid w:val="007457ED"/>
    <w:rsid w:val="00746DA4"/>
    <w:rsid w:val="007523EA"/>
    <w:rsid w:val="00755B78"/>
    <w:rsid w:val="00757AF3"/>
    <w:rsid w:val="00757B5F"/>
    <w:rsid w:val="00761818"/>
    <w:rsid w:val="0076243E"/>
    <w:rsid w:val="007649A7"/>
    <w:rsid w:val="00764A25"/>
    <w:rsid w:val="00764AD5"/>
    <w:rsid w:val="007659F2"/>
    <w:rsid w:val="0076617D"/>
    <w:rsid w:val="007661F2"/>
    <w:rsid w:val="00766608"/>
    <w:rsid w:val="00766AA0"/>
    <w:rsid w:val="0077293C"/>
    <w:rsid w:val="007740C8"/>
    <w:rsid w:val="00776965"/>
    <w:rsid w:val="00776C17"/>
    <w:rsid w:val="007801A7"/>
    <w:rsid w:val="00780F7A"/>
    <w:rsid w:val="00781A1D"/>
    <w:rsid w:val="00784402"/>
    <w:rsid w:val="00784BAE"/>
    <w:rsid w:val="00786349"/>
    <w:rsid w:val="00790504"/>
    <w:rsid w:val="00790CCF"/>
    <w:rsid w:val="00791A6F"/>
    <w:rsid w:val="00796C6E"/>
    <w:rsid w:val="007A03B9"/>
    <w:rsid w:val="007A1BEA"/>
    <w:rsid w:val="007A2A52"/>
    <w:rsid w:val="007A39A0"/>
    <w:rsid w:val="007A68B8"/>
    <w:rsid w:val="007A768A"/>
    <w:rsid w:val="007A76AF"/>
    <w:rsid w:val="007B1B20"/>
    <w:rsid w:val="007B4091"/>
    <w:rsid w:val="007B4C2B"/>
    <w:rsid w:val="007B5262"/>
    <w:rsid w:val="007B7814"/>
    <w:rsid w:val="007C0C92"/>
    <w:rsid w:val="007C1AD9"/>
    <w:rsid w:val="007C3A52"/>
    <w:rsid w:val="007C402F"/>
    <w:rsid w:val="007C7376"/>
    <w:rsid w:val="007D0188"/>
    <w:rsid w:val="007D0405"/>
    <w:rsid w:val="007D08B9"/>
    <w:rsid w:val="007D4DC3"/>
    <w:rsid w:val="007D6660"/>
    <w:rsid w:val="007E0F3A"/>
    <w:rsid w:val="007E3045"/>
    <w:rsid w:val="007E579E"/>
    <w:rsid w:val="007E588B"/>
    <w:rsid w:val="007E7032"/>
    <w:rsid w:val="007E7918"/>
    <w:rsid w:val="007F16FF"/>
    <w:rsid w:val="007F299F"/>
    <w:rsid w:val="007F2A06"/>
    <w:rsid w:val="007F50D8"/>
    <w:rsid w:val="007F6AA8"/>
    <w:rsid w:val="008009B8"/>
    <w:rsid w:val="00801DC5"/>
    <w:rsid w:val="00804041"/>
    <w:rsid w:val="00804CFC"/>
    <w:rsid w:val="00807518"/>
    <w:rsid w:val="008157DC"/>
    <w:rsid w:val="00820EC0"/>
    <w:rsid w:val="00821971"/>
    <w:rsid w:val="008228DB"/>
    <w:rsid w:val="00831BA3"/>
    <w:rsid w:val="008329C0"/>
    <w:rsid w:val="008336C3"/>
    <w:rsid w:val="00834350"/>
    <w:rsid w:val="0083734A"/>
    <w:rsid w:val="0083754B"/>
    <w:rsid w:val="008420E1"/>
    <w:rsid w:val="00843A88"/>
    <w:rsid w:val="00843EFD"/>
    <w:rsid w:val="008440F1"/>
    <w:rsid w:val="00845D74"/>
    <w:rsid w:val="00852354"/>
    <w:rsid w:val="00853A20"/>
    <w:rsid w:val="00854696"/>
    <w:rsid w:val="0085786F"/>
    <w:rsid w:val="00857F62"/>
    <w:rsid w:val="00860310"/>
    <w:rsid w:val="00861086"/>
    <w:rsid w:val="00863474"/>
    <w:rsid w:val="008648FD"/>
    <w:rsid w:val="00866603"/>
    <w:rsid w:val="00870808"/>
    <w:rsid w:val="00874B10"/>
    <w:rsid w:val="00874D20"/>
    <w:rsid w:val="008761E3"/>
    <w:rsid w:val="00877B47"/>
    <w:rsid w:val="00880EEB"/>
    <w:rsid w:val="00884E00"/>
    <w:rsid w:val="00885A7F"/>
    <w:rsid w:val="0089107C"/>
    <w:rsid w:val="008A18C3"/>
    <w:rsid w:val="008A34CF"/>
    <w:rsid w:val="008A5821"/>
    <w:rsid w:val="008B066D"/>
    <w:rsid w:val="008B2440"/>
    <w:rsid w:val="008B3D38"/>
    <w:rsid w:val="008B664D"/>
    <w:rsid w:val="008C3272"/>
    <w:rsid w:val="008D3622"/>
    <w:rsid w:val="008D3D03"/>
    <w:rsid w:val="008D4861"/>
    <w:rsid w:val="008D5706"/>
    <w:rsid w:val="008D624E"/>
    <w:rsid w:val="008F7734"/>
    <w:rsid w:val="00900630"/>
    <w:rsid w:val="00904CFF"/>
    <w:rsid w:val="00911D84"/>
    <w:rsid w:val="00914E54"/>
    <w:rsid w:val="00920B19"/>
    <w:rsid w:val="0092322E"/>
    <w:rsid w:val="00924C21"/>
    <w:rsid w:val="00930D0D"/>
    <w:rsid w:val="00936F83"/>
    <w:rsid w:val="009377A9"/>
    <w:rsid w:val="009405E7"/>
    <w:rsid w:val="00940963"/>
    <w:rsid w:val="00941BF1"/>
    <w:rsid w:val="009428B8"/>
    <w:rsid w:val="00944078"/>
    <w:rsid w:val="009446C1"/>
    <w:rsid w:val="00946D23"/>
    <w:rsid w:val="00947739"/>
    <w:rsid w:val="009500B8"/>
    <w:rsid w:val="009506F7"/>
    <w:rsid w:val="0095166F"/>
    <w:rsid w:val="00955146"/>
    <w:rsid w:val="00955A36"/>
    <w:rsid w:val="00960A22"/>
    <w:rsid w:val="00960F60"/>
    <w:rsid w:val="00961D01"/>
    <w:rsid w:val="009627BA"/>
    <w:rsid w:val="009631E7"/>
    <w:rsid w:val="009649AD"/>
    <w:rsid w:val="009728E5"/>
    <w:rsid w:val="00975D38"/>
    <w:rsid w:val="00977A0C"/>
    <w:rsid w:val="00982993"/>
    <w:rsid w:val="009834C5"/>
    <w:rsid w:val="009856EB"/>
    <w:rsid w:val="00986A5F"/>
    <w:rsid w:val="00990985"/>
    <w:rsid w:val="009910D4"/>
    <w:rsid w:val="00993521"/>
    <w:rsid w:val="0099415F"/>
    <w:rsid w:val="0099481F"/>
    <w:rsid w:val="009A2C92"/>
    <w:rsid w:val="009A4010"/>
    <w:rsid w:val="009A63D8"/>
    <w:rsid w:val="009B1DBE"/>
    <w:rsid w:val="009B1E8E"/>
    <w:rsid w:val="009B3976"/>
    <w:rsid w:val="009B563A"/>
    <w:rsid w:val="009B5984"/>
    <w:rsid w:val="009C1C21"/>
    <w:rsid w:val="009C3921"/>
    <w:rsid w:val="009C4861"/>
    <w:rsid w:val="009C6EA5"/>
    <w:rsid w:val="009D0779"/>
    <w:rsid w:val="009D21D8"/>
    <w:rsid w:val="009D55C2"/>
    <w:rsid w:val="009D5647"/>
    <w:rsid w:val="009D5CC5"/>
    <w:rsid w:val="009D67F8"/>
    <w:rsid w:val="009E36B0"/>
    <w:rsid w:val="009E4CA8"/>
    <w:rsid w:val="009E5264"/>
    <w:rsid w:val="009E5291"/>
    <w:rsid w:val="009E73DB"/>
    <w:rsid w:val="009E7A0A"/>
    <w:rsid w:val="009F01DF"/>
    <w:rsid w:val="009F15B3"/>
    <w:rsid w:val="009F2425"/>
    <w:rsid w:val="009F3303"/>
    <w:rsid w:val="00A00725"/>
    <w:rsid w:val="00A01F5F"/>
    <w:rsid w:val="00A0364A"/>
    <w:rsid w:val="00A053DD"/>
    <w:rsid w:val="00A12C58"/>
    <w:rsid w:val="00A14A78"/>
    <w:rsid w:val="00A219C1"/>
    <w:rsid w:val="00A23CC7"/>
    <w:rsid w:val="00A24F16"/>
    <w:rsid w:val="00A31842"/>
    <w:rsid w:val="00A35710"/>
    <w:rsid w:val="00A35E14"/>
    <w:rsid w:val="00A41DA6"/>
    <w:rsid w:val="00A43D22"/>
    <w:rsid w:val="00A4562B"/>
    <w:rsid w:val="00A45CA9"/>
    <w:rsid w:val="00A46CD0"/>
    <w:rsid w:val="00A51B32"/>
    <w:rsid w:val="00A55407"/>
    <w:rsid w:val="00A57205"/>
    <w:rsid w:val="00A63321"/>
    <w:rsid w:val="00A654E5"/>
    <w:rsid w:val="00A663C8"/>
    <w:rsid w:val="00A71B0E"/>
    <w:rsid w:val="00A73FCD"/>
    <w:rsid w:val="00A75F0A"/>
    <w:rsid w:val="00A824E7"/>
    <w:rsid w:val="00A82DF6"/>
    <w:rsid w:val="00A831C3"/>
    <w:rsid w:val="00A83A9E"/>
    <w:rsid w:val="00A8409D"/>
    <w:rsid w:val="00A86369"/>
    <w:rsid w:val="00A8648F"/>
    <w:rsid w:val="00A9001E"/>
    <w:rsid w:val="00A95E7A"/>
    <w:rsid w:val="00AA0FD2"/>
    <w:rsid w:val="00AA170D"/>
    <w:rsid w:val="00AA4F42"/>
    <w:rsid w:val="00AA6051"/>
    <w:rsid w:val="00AB0070"/>
    <w:rsid w:val="00AB1973"/>
    <w:rsid w:val="00AB496D"/>
    <w:rsid w:val="00AB7586"/>
    <w:rsid w:val="00AC0FF3"/>
    <w:rsid w:val="00AC2962"/>
    <w:rsid w:val="00AC38F6"/>
    <w:rsid w:val="00AC6896"/>
    <w:rsid w:val="00AD04C1"/>
    <w:rsid w:val="00AD1C56"/>
    <w:rsid w:val="00AD341F"/>
    <w:rsid w:val="00AD3484"/>
    <w:rsid w:val="00AD5A08"/>
    <w:rsid w:val="00AE1470"/>
    <w:rsid w:val="00AE34E1"/>
    <w:rsid w:val="00AE485C"/>
    <w:rsid w:val="00AE53F4"/>
    <w:rsid w:val="00AE5AB9"/>
    <w:rsid w:val="00AE6FF1"/>
    <w:rsid w:val="00AF1D6B"/>
    <w:rsid w:val="00AF2B4B"/>
    <w:rsid w:val="00AF4312"/>
    <w:rsid w:val="00AF4F69"/>
    <w:rsid w:val="00AF59B2"/>
    <w:rsid w:val="00B0192B"/>
    <w:rsid w:val="00B02950"/>
    <w:rsid w:val="00B053CF"/>
    <w:rsid w:val="00B06ECA"/>
    <w:rsid w:val="00B1099A"/>
    <w:rsid w:val="00B11EB5"/>
    <w:rsid w:val="00B120F8"/>
    <w:rsid w:val="00B12D8A"/>
    <w:rsid w:val="00B13E08"/>
    <w:rsid w:val="00B149E2"/>
    <w:rsid w:val="00B151FC"/>
    <w:rsid w:val="00B15CFC"/>
    <w:rsid w:val="00B1652A"/>
    <w:rsid w:val="00B17444"/>
    <w:rsid w:val="00B204AF"/>
    <w:rsid w:val="00B25124"/>
    <w:rsid w:val="00B25722"/>
    <w:rsid w:val="00B308E4"/>
    <w:rsid w:val="00B31333"/>
    <w:rsid w:val="00B32075"/>
    <w:rsid w:val="00B34F23"/>
    <w:rsid w:val="00B36115"/>
    <w:rsid w:val="00B40590"/>
    <w:rsid w:val="00B419E8"/>
    <w:rsid w:val="00B46DC6"/>
    <w:rsid w:val="00B509C3"/>
    <w:rsid w:val="00B51A61"/>
    <w:rsid w:val="00B51E13"/>
    <w:rsid w:val="00B54B3C"/>
    <w:rsid w:val="00B56689"/>
    <w:rsid w:val="00B60B4E"/>
    <w:rsid w:val="00B61116"/>
    <w:rsid w:val="00B63EFC"/>
    <w:rsid w:val="00B64A00"/>
    <w:rsid w:val="00B65182"/>
    <w:rsid w:val="00B70805"/>
    <w:rsid w:val="00B73F31"/>
    <w:rsid w:val="00B8070C"/>
    <w:rsid w:val="00B83C95"/>
    <w:rsid w:val="00B86C87"/>
    <w:rsid w:val="00B86F07"/>
    <w:rsid w:val="00B87233"/>
    <w:rsid w:val="00B8728E"/>
    <w:rsid w:val="00B914DD"/>
    <w:rsid w:val="00B944A0"/>
    <w:rsid w:val="00B94D17"/>
    <w:rsid w:val="00B95094"/>
    <w:rsid w:val="00B95741"/>
    <w:rsid w:val="00B96ACD"/>
    <w:rsid w:val="00B96BD2"/>
    <w:rsid w:val="00B96CD2"/>
    <w:rsid w:val="00BA16F7"/>
    <w:rsid w:val="00BA2F8A"/>
    <w:rsid w:val="00BA44D8"/>
    <w:rsid w:val="00BA488F"/>
    <w:rsid w:val="00BA69E5"/>
    <w:rsid w:val="00BA7126"/>
    <w:rsid w:val="00BA7993"/>
    <w:rsid w:val="00BB14DF"/>
    <w:rsid w:val="00BB46B8"/>
    <w:rsid w:val="00BB4B40"/>
    <w:rsid w:val="00BB570D"/>
    <w:rsid w:val="00BB7625"/>
    <w:rsid w:val="00BC442C"/>
    <w:rsid w:val="00BC57E0"/>
    <w:rsid w:val="00BD08A8"/>
    <w:rsid w:val="00BD27EA"/>
    <w:rsid w:val="00BD5226"/>
    <w:rsid w:val="00BD6309"/>
    <w:rsid w:val="00BD75F0"/>
    <w:rsid w:val="00BE0A47"/>
    <w:rsid w:val="00BE214D"/>
    <w:rsid w:val="00BE2E6C"/>
    <w:rsid w:val="00BE3FF1"/>
    <w:rsid w:val="00BE424C"/>
    <w:rsid w:val="00BE705E"/>
    <w:rsid w:val="00BE71D7"/>
    <w:rsid w:val="00BE7FCB"/>
    <w:rsid w:val="00BF4A8D"/>
    <w:rsid w:val="00BF631D"/>
    <w:rsid w:val="00C000A0"/>
    <w:rsid w:val="00C1306C"/>
    <w:rsid w:val="00C14E4A"/>
    <w:rsid w:val="00C158BF"/>
    <w:rsid w:val="00C15E0A"/>
    <w:rsid w:val="00C16944"/>
    <w:rsid w:val="00C16A8C"/>
    <w:rsid w:val="00C17A19"/>
    <w:rsid w:val="00C23903"/>
    <w:rsid w:val="00C30988"/>
    <w:rsid w:val="00C32ED0"/>
    <w:rsid w:val="00C33EED"/>
    <w:rsid w:val="00C345E4"/>
    <w:rsid w:val="00C376AC"/>
    <w:rsid w:val="00C377D6"/>
    <w:rsid w:val="00C40D59"/>
    <w:rsid w:val="00C51C32"/>
    <w:rsid w:val="00C52183"/>
    <w:rsid w:val="00C5542B"/>
    <w:rsid w:val="00C57B99"/>
    <w:rsid w:val="00C659EA"/>
    <w:rsid w:val="00C66A42"/>
    <w:rsid w:val="00C66C95"/>
    <w:rsid w:val="00C71898"/>
    <w:rsid w:val="00C746A6"/>
    <w:rsid w:val="00C7492B"/>
    <w:rsid w:val="00C766FD"/>
    <w:rsid w:val="00C77AE6"/>
    <w:rsid w:val="00C81FF6"/>
    <w:rsid w:val="00C84D33"/>
    <w:rsid w:val="00C921ED"/>
    <w:rsid w:val="00C92790"/>
    <w:rsid w:val="00C93EB1"/>
    <w:rsid w:val="00CA0030"/>
    <w:rsid w:val="00CA2B77"/>
    <w:rsid w:val="00CA3AA2"/>
    <w:rsid w:val="00CB116C"/>
    <w:rsid w:val="00CB13DB"/>
    <w:rsid w:val="00CB3417"/>
    <w:rsid w:val="00CB487B"/>
    <w:rsid w:val="00CB5168"/>
    <w:rsid w:val="00CB589A"/>
    <w:rsid w:val="00CC2D72"/>
    <w:rsid w:val="00CC44D3"/>
    <w:rsid w:val="00CC4853"/>
    <w:rsid w:val="00CC5F95"/>
    <w:rsid w:val="00CC667E"/>
    <w:rsid w:val="00CD18F9"/>
    <w:rsid w:val="00CD2355"/>
    <w:rsid w:val="00CD2393"/>
    <w:rsid w:val="00CD6BE9"/>
    <w:rsid w:val="00CE17F5"/>
    <w:rsid w:val="00CE1EDC"/>
    <w:rsid w:val="00CE2379"/>
    <w:rsid w:val="00CE38FD"/>
    <w:rsid w:val="00CE4258"/>
    <w:rsid w:val="00CE5E4F"/>
    <w:rsid w:val="00CE7351"/>
    <w:rsid w:val="00D016B2"/>
    <w:rsid w:val="00D031CC"/>
    <w:rsid w:val="00D03430"/>
    <w:rsid w:val="00D055F1"/>
    <w:rsid w:val="00D05DCB"/>
    <w:rsid w:val="00D077DF"/>
    <w:rsid w:val="00D15FD6"/>
    <w:rsid w:val="00D20233"/>
    <w:rsid w:val="00D20518"/>
    <w:rsid w:val="00D20F86"/>
    <w:rsid w:val="00D251CD"/>
    <w:rsid w:val="00D260FA"/>
    <w:rsid w:val="00D31C4C"/>
    <w:rsid w:val="00D3275B"/>
    <w:rsid w:val="00D36866"/>
    <w:rsid w:val="00D379E0"/>
    <w:rsid w:val="00D42674"/>
    <w:rsid w:val="00D43983"/>
    <w:rsid w:val="00D447A1"/>
    <w:rsid w:val="00D47181"/>
    <w:rsid w:val="00D4789D"/>
    <w:rsid w:val="00D55C55"/>
    <w:rsid w:val="00D6461B"/>
    <w:rsid w:val="00D6655C"/>
    <w:rsid w:val="00D708DE"/>
    <w:rsid w:val="00D71C5D"/>
    <w:rsid w:val="00D71CFB"/>
    <w:rsid w:val="00D71DD1"/>
    <w:rsid w:val="00D73BD3"/>
    <w:rsid w:val="00D76C40"/>
    <w:rsid w:val="00D86671"/>
    <w:rsid w:val="00D90319"/>
    <w:rsid w:val="00D911E6"/>
    <w:rsid w:val="00D92395"/>
    <w:rsid w:val="00D9298F"/>
    <w:rsid w:val="00D93791"/>
    <w:rsid w:val="00DA2970"/>
    <w:rsid w:val="00DA38D0"/>
    <w:rsid w:val="00DB0077"/>
    <w:rsid w:val="00DB4BFB"/>
    <w:rsid w:val="00DC270A"/>
    <w:rsid w:val="00DC4B5C"/>
    <w:rsid w:val="00DC7E9B"/>
    <w:rsid w:val="00DD31AF"/>
    <w:rsid w:val="00DD39D7"/>
    <w:rsid w:val="00DE136C"/>
    <w:rsid w:val="00DE2C48"/>
    <w:rsid w:val="00DE43A5"/>
    <w:rsid w:val="00DF1A62"/>
    <w:rsid w:val="00DF535D"/>
    <w:rsid w:val="00E01E75"/>
    <w:rsid w:val="00E03168"/>
    <w:rsid w:val="00E04DFF"/>
    <w:rsid w:val="00E07E63"/>
    <w:rsid w:val="00E102F9"/>
    <w:rsid w:val="00E140A1"/>
    <w:rsid w:val="00E140B3"/>
    <w:rsid w:val="00E20064"/>
    <w:rsid w:val="00E20A46"/>
    <w:rsid w:val="00E2275B"/>
    <w:rsid w:val="00E24EA5"/>
    <w:rsid w:val="00E24EC1"/>
    <w:rsid w:val="00E27032"/>
    <w:rsid w:val="00E30E56"/>
    <w:rsid w:val="00E32EF3"/>
    <w:rsid w:val="00E33BE3"/>
    <w:rsid w:val="00E33CEA"/>
    <w:rsid w:val="00E34DE6"/>
    <w:rsid w:val="00E35C88"/>
    <w:rsid w:val="00E40AA0"/>
    <w:rsid w:val="00E45403"/>
    <w:rsid w:val="00E4575C"/>
    <w:rsid w:val="00E47491"/>
    <w:rsid w:val="00E47F62"/>
    <w:rsid w:val="00E57F0C"/>
    <w:rsid w:val="00E741B7"/>
    <w:rsid w:val="00E762A4"/>
    <w:rsid w:val="00E8077B"/>
    <w:rsid w:val="00E80C21"/>
    <w:rsid w:val="00E80CE0"/>
    <w:rsid w:val="00E859D7"/>
    <w:rsid w:val="00E85BDE"/>
    <w:rsid w:val="00E87DD4"/>
    <w:rsid w:val="00E901F6"/>
    <w:rsid w:val="00E959CE"/>
    <w:rsid w:val="00EA0150"/>
    <w:rsid w:val="00EA050B"/>
    <w:rsid w:val="00EA06AF"/>
    <w:rsid w:val="00EA1109"/>
    <w:rsid w:val="00EA1649"/>
    <w:rsid w:val="00EA5B43"/>
    <w:rsid w:val="00EB631B"/>
    <w:rsid w:val="00EC0D74"/>
    <w:rsid w:val="00EC26DD"/>
    <w:rsid w:val="00EC4F74"/>
    <w:rsid w:val="00ED2DB0"/>
    <w:rsid w:val="00ED33D5"/>
    <w:rsid w:val="00ED3438"/>
    <w:rsid w:val="00ED611E"/>
    <w:rsid w:val="00ED6DC0"/>
    <w:rsid w:val="00EF0D0B"/>
    <w:rsid w:val="00EF69D2"/>
    <w:rsid w:val="00F101FB"/>
    <w:rsid w:val="00F2153D"/>
    <w:rsid w:val="00F25ACE"/>
    <w:rsid w:val="00F2710E"/>
    <w:rsid w:val="00F32E98"/>
    <w:rsid w:val="00F32EEB"/>
    <w:rsid w:val="00F37E88"/>
    <w:rsid w:val="00F40C48"/>
    <w:rsid w:val="00F415E4"/>
    <w:rsid w:val="00F4717B"/>
    <w:rsid w:val="00F52A86"/>
    <w:rsid w:val="00F55A76"/>
    <w:rsid w:val="00F565A1"/>
    <w:rsid w:val="00F569A6"/>
    <w:rsid w:val="00F60AAF"/>
    <w:rsid w:val="00F64D6C"/>
    <w:rsid w:val="00F6500F"/>
    <w:rsid w:val="00F660B1"/>
    <w:rsid w:val="00F70336"/>
    <w:rsid w:val="00F7515A"/>
    <w:rsid w:val="00F75383"/>
    <w:rsid w:val="00F76473"/>
    <w:rsid w:val="00F77E81"/>
    <w:rsid w:val="00F80419"/>
    <w:rsid w:val="00F80C4E"/>
    <w:rsid w:val="00F826F4"/>
    <w:rsid w:val="00F84075"/>
    <w:rsid w:val="00F851AA"/>
    <w:rsid w:val="00F856EE"/>
    <w:rsid w:val="00F85E9A"/>
    <w:rsid w:val="00F860BD"/>
    <w:rsid w:val="00F905A2"/>
    <w:rsid w:val="00F91A45"/>
    <w:rsid w:val="00F9231D"/>
    <w:rsid w:val="00F95871"/>
    <w:rsid w:val="00F95AC2"/>
    <w:rsid w:val="00F96D92"/>
    <w:rsid w:val="00FA0B4B"/>
    <w:rsid w:val="00FA252A"/>
    <w:rsid w:val="00FA298D"/>
    <w:rsid w:val="00FA325E"/>
    <w:rsid w:val="00FA4C35"/>
    <w:rsid w:val="00FA7A24"/>
    <w:rsid w:val="00FB195E"/>
    <w:rsid w:val="00FB3FF8"/>
    <w:rsid w:val="00FB41E8"/>
    <w:rsid w:val="00FB4D3B"/>
    <w:rsid w:val="00FB4EAB"/>
    <w:rsid w:val="00FB68AA"/>
    <w:rsid w:val="00FD07F6"/>
    <w:rsid w:val="00FD1B34"/>
    <w:rsid w:val="00FD1C2B"/>
    <w:rsid w:val="00FD36DB"/>
    <w:rsid w:val="00FD7AC0"/>
    <w:rsid w:val="00FE1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763F4"/>
  <w15:docId w15:val="{2B896B4D-5605-4E92-A5C4-BA5D6EAD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7341F"/>
    <w:pPr>
      <w:jc w:val="both"/>
    </w:pPr>
    <w:rPr>
      <w:rFonts w:ascii="Arial" w:hAnsi="Arial"/>
      <w:szCs w:val="24"/>
      <w:lang w:val="en-GB"/>
    </w:rPr>
  </w:style>
  <w:style w:type="paragraph" w:styleId="1">
    <w:name w:val="heading 1"/>
    <w:basedOn w:val="a0"/>
    <w:next w:val="a0"/>
    <w:link w:val="10"/>
    <w:autoRedefine/>
    <w:qFormat/>
    <w:rsid w:val="0053110B"/>
    <w:pPr>
      <w:keepNext/>
      <w:spacing w:before="360" w:after="240"/>
      <w:ind w:left="431" w:hanging="431"/>
      <w:outlineLvl w:val="0"/>
    </w:pPr>
    <w:rPr>
      <w:rFonts w:ascii="Proxima Nova Rg" w:hAnsi="Proxima Nova Rg"/>
      <w:b/>
      <w:bCs/>
      <w:noProof/>
      <w:kern w:val="32"/>
      <w:sz w:val="36"/>
      <w:szCs w:val="36"/>
      <w:lang w:val="ru-RU"/>
    </w:rPr>
  </w:style>
  <w:style w:type="paragraph" w:styleId="2">
    <w:name w:val="heading 2"/>
    <w:basedOn w:val="a0"/>
    <w:next w:val="a0"/>
    <w:link w:val="20"/>
    <w:autoRedefine/>
    <w:qFormat/>
    <w:rsid w:val="0027341F"/>
    <w:pPr>
      <w:keepNext/>
      <w:numPr>
        <w:ilvl w:val="1"/>
        <w:numId w:val="1"/>
      </w:numPr>
      <w:spacing w:before="360" w:after="240"/>
      <w:ind w:left="578" w:hanging="578"/>
      <w:outlineLvl w:val="1"/>
    </w:pPr>
    <w:rPr>
      <w:rFonts w:cs="Arial"/>
      <w:b/>
      <w:bCs/>
      <w:iCs/>
      <w:sz w:val="28"/>
      <w:szCs w:val="28"/>
    </w:rPr>
  </w:style>
  <w:style w:type="paragraph" w:styleId="3">
    <w:name w:val="heading 3"/>
    <w:aliases w:val="h3,Heading 2.3,1.2.3.,H3,Titles,(Alt+3),(Alt+3)1,(Alt+3)2,(Alt+3)3,(Alt+3)4,(Alt+3)5,(Alt+3)6,(Alt+3)11,(Alt+3)21,(Alt+3)31,(Alt+3)41,(Alt+3)7,(Alt+3)12,(Alt+3)22,(Alt+3)32,(Alt+3)42,(Alt+3)8,(Alt+3)9,(Alt+3)10,(Alt+3)13,(Alt+3)23,(Alt+3)33"/>
    <w:basedOn w:val="a0"/>
    <w:next w:val="a0"/>
    <w:link w:val="30"/>
    <w:autoRedefine/>
    <w:qFormat/>
    <w:rsid w:val="0027341F"/>
    <w:pPr>
      <w:keepNext/>
      <w:numPr>
        <w:ilvl w:val="2"/>
        <w:numId w:val="1"/>
      </w:numPr>
      <w:spacing w:before="360" w:after="240"/>
      <w:outlineLvl w:val="2"/>
    </w:pPr>
    <w:rPr>
      <w:rFonts w:cs="Arial"/>
      <w:b/>
      <w:bCs/>
      <w:sz w:val="24"/>
      <w:szCs w:val="26"/>
    </w:rPr>
  </w:style>
  <w:style w:type="paragraph" w:styleId="4">
    <w:name w:val="heading 4"/>
    <w:aliases w:val="dash,h4,H4,Map Title"/>
    <w:basedOn w:val="a0"/>
    <w:next w:val="a0"/>
    <w:autoRedefine/>
    <w:qFormat/>
    <w:rsid w:val="0027341F"/>
    <w:pPr>
      <w:keepNext/>
      <w:numPr>
        <w:ilvl w:val="3"/>
        <w:numId w:val="1"/>
      </w:numPr>
      <w:spacing w:before="360" w:after="240"/>
      <w:ind w:left="862" w:hanging="862"/>
      <w:outlineLvl w:val="3"/>
    </w:pPr>
    <w:rPr>
      <w:b/>
      <w:bCs/>
      <w:i/>
      <w:sz w:val="22"/>
      <w:szCs w:val="28"/>
    </w:rPr>
  </w:style>
  <w:style w:type="paragraph" w:styleId="5">
    <w:name w:val="heading 5"/>
    <w:basedOn w:val="a0"/>
    <w:next w:val="a0"/>
    <w:autoRedefine/>
    <w:qFormat/>
    <w:rsid w:val="0027341F"/>
    <w:pPr>
      <w:numPr>
        <w:ilvl w:val="4"/>
        <w:numId w:val="1"/>
      </w:numPr>
      <w:spacing w:before="240" w:after="60"/>
      <w:outlineLvl w:val="4"/>
    </w:pPr>
    <w:rPr>
      <w:bCs/>
      <w:i/>
      <w:iCs/>
      <w:szCs w:val="26"/>
      <w:u w:val="single"/>
    </w:rPr>
  </w:style>
  <w:style w:type="paragraph" w:styleId="6">
    <w:name w:val="heading 6"/>
    <w:basedOn w:val="a0"/>
    <w:next w:val="a0"/>
    <w:qFormat/>
    <w:rsid w:val="0027341F"/>
    <w:pPr>
      <w:numPr>
        <w:ilvl w:val="5"/>
        <w:numId w:val="1"/>
      </w:numPr>
      <w:spacing w:before="240" w:after="60"/>
      <w:outlineLvl w:val="5"/>
    </w:pPr>
    <w:rPr>
      <w:rFonts w:ascii="Times New Roman" w:hAnsi="Times New Roman"/>
      <w:b/>
      <w:bCs/>
      <w:szCs w:val="22"/>
    </w:rPr>
  </w:style>
  <w:style w:type="paragraph" w:styleId="7">
    <w:name w:val="heading 7"/>
    <w:basedOn w:val="a0"/>
    <w:next w:val="a0"/>
    <w:qFormat/>
    <w:rsid w:val="0027341F"/>
    <w:pPr>
      <w:numPr>
        <w:ilvl w:val="6"/>
        <w:numId w:val="1"/>
      </w:numPr>
      <w:spacing w:before="240" w:after="60"/>
      <w:outlineLvl w:val="6"/>
    </w:pPr>
    <w:rPr>
      <w:rFonts w:ascii="Times New Roman" w:hAnsi="Times New Roman"/>
      <w:sz w:val="24"/>
    </w:rPr>
  </w:style>
  <w:style w:type="paragraph" w:styleId="8">
    <w:name w:val="heading 8"/>
    <w:basedOn w:val="a0"/>
    <w:next w:val="a0"/>
    <w:qFormat/>
    <w:rsid w:val="0027341F"/>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27341F"/>
    <w:pPr>
      <w:numPr>
        <w:ilvl w:val="8"/>
        <w:numId w:val="1"/>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27341F"/>
    <w:pPr>
      <w:tabs>
        <w:tab w:val="center" w:pos="4320"/>
        <w:tab w:val="right" w:pos="8640"/>
      </w:tabs>
    </w:pPr>
  </w:style>
  <w:style w:type="paragraph" w:styleId="a6">
    <w:name w:val="footer"/>
    <w:basedOn w:val="a0"/>
    <w:link w:val="a7"/>
    <w:rsid w:val="0027341F"/>
    <w:pPr>
      <w:tabs>
        <w:tab w:val="center" w:pos="4320"/>
        <w:tab w:val="right" w:pos="8640"/>
      </w:tabs>
    </w:pPr>
  </w:style>
  <w:style w:type="table" w:styleId="a8">
    <w:name w:val="Table Grid"/>
    <w:basedOn w:val="a2"/>
    <w:rsid w:val="00273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27341F"/>
  </w:style>
  <w:style w:type="paragraph" w:styleId="aa">
    <w:name w:val="Balloon Text"/>
    <w:basedOn w:val="a0"/>
    <w:semiHidden/>
    <w:rsid w:val="0027341F"/>
    <w:rPr>
      <w:rFonts w:ascii="Tahoma" w:hAnsi="Tahoma" w:cs="Tahoma"/>
      <w:sz w:val="16"/>
      <w:szCs w:val="16"/>
    </w:rPr>
  </w:style>
  <w:style w:type="paragraph" w:styleId="11">
    <w:name w:val="toc 1"/>
    <w:basedOn w:val="a0"/>
    <w:next w:val="a0"/>
    <w:autoRedefine/>
    <w:uiPriority w:val="39"/>
    <w:qFormat/>
    <w:rsid w:val="0027341F"/>
    <w:pPr>
      <w:tabs>
        <w:tab w:val="left" w:pos="440"/>
        <w:tab w:val="right" w:leader="dot" w:pos="9639"/>
      </w:tabs>
      <w:spacing w:before="240"/>
    </w:pPr>
    <w:rPr>
      <w:b/>
      <w:noProof/>
    </w:rPr>
  </w:style>
  <w:style w:type="character" w:styleId="ab">
    <w:name w:val="Hyperlink"/>
    <w:uiPriority w:val="99"/>
    <w:rsid w:val="0027341F"/>
    <w:rPr>
      <w:color w:val="0000FF"/>
      <w:u w:val="single"/>
    </w:rPr>
  </w:style>
  <w:style w:type="paragraph" w:styleId="21">
    <w:name w:val="toc 2"/>
    <w:basedOn w:val="a0"/>
    <w:next w:val="a0"/>
    <w:autoRedefine/>
    <w:uiPriority w:val="39"/>
    <w:qFormat/>
    <w:rsid w:val="0027341F"/>
    <w:pPr>
      <w:tabs>
        <w:tab w:val="left" w:pos="960"/>
        <w:tab w:val="right" w:leader="dot" w:pos="9639"/>
      </w:tabs>
      <w:spacing w:before="120"/>
      <w:ind w:left="221"/>
    </w:pPr>
  </w:style>
  <w:style w:type="paragraph" w:styleId="31">
    <w:name w:val="toc 3"/>
    <w:basedOn w:val="a0"/>
    <w:next w:val="a0"/>
    <w:autoRedefine/>
    <w:uiPriority w:val="39"/>
    <w:qFormat/>
    <w:rsid w:val="0027341F"/>
    <w:pPr>
      <w:tabs>
        <w:tab w:val="left" w:pos="1320"/>
        <w:tab w:val="right" w:leader="dot" w:pos="9639"/>
      </w:tabs>
      <w:spacing w:before="60"/>
      <w:ind w:left="442"/>
    </w:pPr>
  </w:style>
  <w:style w:type="paragraph" w:styleId="22">
    <w:name w:val="Body Text 2"/>
    <w:basedOn w:val="a0"/>
    <w:rsid w:val="0027341F"/>
    <w:pPr>
      <w:spacing w:before="240"/>
    </w:pPr>
    <w:rPr>
      <w:rFonts w:ascii="Times New Roman" w:hAnsi="Times New Roman"/>
      <w:sz w:val="24"/>
      <w:szCs w:val="20"/>
      <w:lang w:val="fr-FR" w:eastAsia="fr-FR"/>
    </w:rPr>
  </w:style>
  <w:style w:type="paragraph" w:styleId="40">
    <w:name w:val="toc 4"/>
    <w:basedOn w:val="a0"/>
    <w:next w:val="a0"/>
    <w:autoRedefine/>
    <w:uiPriority w:val="39"/>
    <w:rsid w:val="0027341F"/>
    <w:pPr>
      <w:tabs>
        <w:tab w:val="left" w:pos="1540"/>
        <w:tab w:val="right" w:leader="dot" w:pos="9072"/>
      </w:tabs>
      <w:ind w:left="600"/>
    </w:pPr>
  </w:style>
  <w:style w:type="paragraph" w:styleId="50">
    <w:name w:val="toc 5"/>
    <w:basedOn w:val="a0"/>
    <w:next w:val="a0"/>
    <w:autoRedefine/>
    <w:uiPriority w:val="39"/>
    <w:rsid w:val="0027341F"/>
    <w:pPr>
      <w:ind w:left="800"/>
    </w:pPr>
  </w:style>
  <w:style w:type="paragraph" w:styleId="ac">
    <w:name w:val="TOC Heading"/>
    <w:basedOn w:val="1"/>
    <w:next w:val="a0"/>
    <w:uiPriority w:val="39"/>
    <w:semiHidden/>
    <w:unhideWhenUsed/>
    <w:qFormat/>
    <w:rsid w:val="0027341F"/>
    <w:pPr>
      <w:keepLines/>
      <w:spacing w:before="480" w:after="0" w:line="276" w:lineRule="auto"/>
      <w:ind w:left="0" w:firstLine="0"/>
      <w:jc w:val="left"/>
      <w:outlineLvl w:val="9"/>
    </w:pPr>
    <w:rPr>
      <w:rFonts w:ascii="Cambria" w:hAnsi="Cambria"/>
      <w:b w:val="0"/>
      <w:color w:val="365F91"/>
      <w:kern w:val="0"/>
      <w:sz w:val="28"/>
      <w:szCs w:val="28"/>
      <w:lang w:val="en-US"/>
    </w:rPr>
  </w:style>
  <w:style w:type="paragraph" w:customStyle="1" w:styleId="BodyText1">
    <w:name w:val="Body Text1"/>
    <w:basedOn w:val="a0"/>
    <w:autoRedefine/>
    <w:uiPriority w:val="99"/>
    <w:rsid w:val="00B86C87"/>
    <w:rPr>
      <w:rFonts w:cs="Arial"/>
      <w:szCs w:val="20"/>
    </w:rPr>
  </w:style>
  <w:style w:type="paragraph" w:styleId="a">
    <w:name w:val="List Paragraph"/>
    <w:basedOn w:val="a0"/>
    <w:uiPriority w:val="34"/>
    <w:qFormat/>
    <w:rsid w:val="00157E7D"/>
    <w:pPr>
      <w:numPr>
        <w:numId w:val="2"/>
      </w:numPr>
      <w:spacing w:before="120" w:after="120"/>
    </w:pPr>
    <w:rPr>
      <w:rFonts w:cs="Arial"/>
      <w:szCs w:val="20"/>
      <w:lang w:val="en-US"/>
    </w:rPr>
  </w:style>
  <w:style w:type="paragraph" w:styleId="32">
    <w:name w:val="Body Text 3"/>
    <w:basedOn w:val="a0"/>
    <w:link w:val="33"/>
    <w:uiPriority w:val="99"/>
    <w:rsid w:val="00157E7D"/>
    <w:pPr>
      <w:spacing w:after="120"/>
      <w:jc w:val="left"/>
    </w:pPr>
    <w:rPr>
      <w:rFonts w:cs="Arial"/>
      <w:sz w:val="16"/>
      <w:szCs w:val="16"/>
    </w:rPr>
  </w:style>
  <w:style w:type="character" w:customStyle="1" w:styleId="33">
    <w:name w:val="Основной текст 3 Знак"/>
    <w:link w:val="32"/>
    <w:uiPriority w:val="99"/>
    <w:rsid w:val="00157E7D"/>
    <w:rPr>
      <w:rFonts w:ascii="Arial" w:eastAsia="Times New Roman" w:hAnsi="Arial" w:cs="Arial"/>
      <w:sz w:val="16"/>
      <w:szCs w:val="16"/>
      <w:lang w:val="en-GB"/>
    </w:rPr>
  </w:style>
  <w:style w:type="paragraph" w:customStyle="1" w:styleId="Indent1">
    <w:name w:val="Indent1"/>
    <w:basedOn w:val="a0"/>
    <w:uiPriority w:val="99"/>
    <w:rsid w:val="00157E7D"/>
    <w:pPr>
      <w:spacing w:line="300" w:lineRule="auto"/>
      <w:ind w:left="720" w:right="284"/>
    </w:pPr>
    <w:rPr>
      <w:rFonts w:cs="Arial"/>
      <w:color w:val="000000"/>
      <w:sz w:val="22"/>
      <w:szCs w:val="22"/>
    </w:rPr>
  </w:style>
  <w:style w:type="paragraph" w:customStyle="1" w:styleId="PARAGRAPHEJUSTIFIE">
    <w:name w:val="PARAGRAPHE JUSTIFIE"/>
    <w:basedOn w:val="a0"/>
    <w:uiPriority w:val="99"/>
    <w:rsid w:val="00157E7D"/>
    <w:pPr>
      <w:spacing w:line="264" w:lineRule="exact"/>
      <w:ind w:left="1418"/>
    </w:pPr>
    <w:rPr>
      <w:rFonts w:cs="Arial"/>
      <w:sz w:val="22"/>
      <w:szCs w:val="22"/>
      <w:lang w:eastAsia="en-GB"/>
    </w:rPr>
  </w:style>
  <w:style w:type="paragraph" w:styleId="ad">
    <w:name w:val="Normal (Web)"/>
    <w:basedOn w:val="a0"/>
    <w:uiPriority w:val="99"/>
    <w:rsid w:val="00157E7D"/>
    <w:pPr>
      <w:spacing w:before="100" w:beforeAutospacing="1" w:after="100" w:afterAutospacing="1"/>
      <w:jc w:val="left"/>
    </w:pPr>
    <w:rPr>
      <w:rFonts w:cs="Arial"/>
      <w:sz w:val="24"/>
      <w:lang w:val="fr-FR" w:eastAsia="fr-FR"/>
    </w:rPr>
  </w:style>
  <w:style w:type="character" w:customStyle="1" w:styleId="NormalWebChar">
    <w:name w:val="Normal (Web) Char"/>
    <w:uiPriority w:val="99"/>
    <w:rsid w:val="00157E7D"/>
    <w:rPr>
      <w:rFonts w:ascii="Times New Roman" w:hAnsi="Times New Roman" w:cs="Times New Roman"/>
      <w:sz w:val="24"/>
      <w:szCs w:val="24"/>
      <w:lang w:val="fr-FR" w:eastAsia="fr-FR"/>
    </w:rPr>
  </w:style>
  <w:style w:type="character" w:styleId="ae">
    <w:name w:val="Emphasis"/>
    <w:uiPriority w:val="99"/>
    <w:qFormat/>
    <w:rsid w:val="00157E7D"/>
    <w:rPr>
      <w:rFonts w:ascii="Times New Roman" w:hAnsi="Times New Roman" w:cs="Times New Roman"/>
      <w:i/>
      <w:iCs/>
    </w:rPr>
  </w:style>
  <w:style w:type="character" w:customStyle="1" w:styleId="a5">
    <w:name w:val="Верхний колонтитул Знак"/>
    <w:aliases w:val="Header Title Знак"/>
    <w:link w:val="a4"/>
    <w:rsid w:val="0048748B"/>
    <w:rPr>
      <w:rFonts w:ascii="Arial" w:hAnsi="Arial"/>
      <w:szCs w:val="24"/>
      <w:lang w:val="en-GB"/>
    </w:rPr>
  </w:style>
  <w:style w:type="paragraph" w:customStyle="1" w:styleId="StyleArialBlackJustified">
    <w:name w:val="Style Arial Black Justified"/>
    <w:basedOn w:val="a0"/>
    <w:rsid w:val="00A83A9E"/>
    <w:pPr>
      <w:overflowPunct w:val="0"/>
      <w:autoSpaceDE w:val="0"/>
      <w:autoSpaceDN w:val="0"/>
      <w:adjustRightInd w:val="0"/>
    </w:pPr>
    <w:rPr>
      <w:rFonts w:cs="Arial"/>
      <w:color w:val="000000"/>
      <w:szCs w:val="22"/>
    </w:rPr>
  </w:style>
  <w:style w:type="character" w:styleId="af">
    <w:name w:val="Strong"/>
    <w:qFormat/>
    <w:rsid w:val="00A86369"/>
    <w:rPr>
      <w:b/>
      <w:bCs/>
    </w:rPr>
  </w:style>
  <w:style w:type="character" w:customStyle="1" w:styleId="a7">
    <w:name w:val="Нижний колонтитул Знак"/>
    <w:link w:val="a6"/>
    <w:rsid w:val="008329C0"/>
    <w:rPr>
      <w:rFonts w:ascii="Arial" w:hAnsi="Arial"/>
      <w:szCs w:val="24"/>
      <w:lang w:val="en-GB"/>
    </w:rPr>
  </w:style>
  <w:style w:type="paragraph" w:customStyle="1" w:styleId="Listealphabtique">
    <w:name w:val="Liste alphabétique"/>
    <w:basedOn w:val="a0"/>
    <w:link w:val="ListealphabtiqueCar"/>
    <w:autoRedefine/>
    <w:qFormat/>
    <w:rsid w:val="0027341F"/>
    <w:pPr>
      <w:numPr>
        <w:numId w:val="15"/>
      </w:numPr>
      <w:spacing w:before="60"/>
      <w:ind w:left="714" w:hanging="357"/>
    </w:pPr>
    <w:rPr>
      <w:rFonts w:cs="Arial"/>
      <w:szCs w:val="20"/>
    </w:rPr>
  </w:style>
  <w:style w:type="numbering" w:customStyle="1" w:styleId="Style1">
    <w:name w:val="Style1"/>
    <w:uiPriority w:val="99"/>
    <w:rsid w:val="0027341F"/>
    <w:pPr>
      <w:numPr>
        <w:numId w:val="13"/>
      </w:numPr>
    </w:pPr>
  </w:style>
  <w:style w:type="character" w:customStyle="1" w:styleId="ListealphabtiqueCar">
    <w:name w:val="Liste alphabétique Car"/>
    <w:link w:val="Listealphabtique"/>
    <w:rsid w:val="0027341F"/>
    <w:rPr>
      <w:rFonts w:ascii="Arial" w:hAnsi="Arial" w:cs="Arial"/>
      <w:lang w:val="en-GB"/>
    </w:rPr>
  </w:style>
  <w:style w:type="paragraph" w:customStyle="1" w:styleId="Jobtitle">
    <w:name w:val="Job title"/>
    <w:basedOn w:val="a0"/>
    <w:link w:val="JobtitleCar"/>
    <w:autoRedefine/>
    <w:qFormat/>
    <w:rsid w:val="0027341F"/>
    <w:rPr>
      <w:rFonts w:cs="Arial"/>
      <w:b/>
      <w:szCs w:val="20"/>
    </w:rPr>
  </w:style>
  <w:style w:type="paragraph" w:customStyle="1" w:styleId="ListepuceNiveau1">
    <w:name w:val="Liste à puce Niveau1"/>
    <w:basedOn w:val="a0"/>
    <w:link w:val="ListepuceNiveau1Car"/>
    <w:qFormat/>
    <w:rsid w:val="0027341F"/>
    <w:pPr>
      <w:numPr>
        <w:numId w:val="12"/>
      </w:numPr>
      <w:spacing w:before="60"/>
      <w:ind w:left="788" w:hanging="357"/>
    </w:pPr>
    <w:rPr>
      <w:lang w:val="en-US"/>
    </w:rPr>
  </w:style>
  <w:style w:type="character" w:customStyle="1" w:styleId="JobtitleCar">
    <w:name w:val="Job title Car"/>
    <w:link w:val="Jobtitle"/>
    <w:rsid w:val="0027341F"/>
    <w:rPr>
      <w:rFonts w:ascii="Arial" w:hAnsi="Arial" w:cs="Arial"/>
      <w:b/>
      <w:lang w:val="en-GB"/>
    </w:rPr>
  </w:style>
  <w:style w:type="paragraph" w:customStyle="1" w:styleId="ListepucesNiveau2">
    <w:name w:val="Liste à puces Niveau2"/>
    <w:basedOn w:val="a0"/>
    <w:link w:val="ListepucesNiveau2Car"/>
    <w:autoRedefine/>
    <w:qFormat/>
    <w:rsid w:val="0027341F"/>
    <w:pPr>
      <w:numPr>
        <w:numId w:val="14"/>
      </w:numPr>
      <w:ind w:left="1145" w:hanging="357"/>
    </w:pPr>
  </w:style>
  <w:style w:type="character" w:customStyle="1" w:styleId="ListepuceNiveau1Car">
    <w:name w:val="Liste à puce Niveau1 Car"/>
    <w:link w:val="ListepuceNiveau1"/>
    <w:rsid w:val="0027341F"/>
    <w:rPr>
      <w:rFonts w:ascii="Arial" w:hAnsi="Arial"/>
      <w:szCs w:val="24"/>
    </w:rPr>
  </w:style>
  <w:style w:type="character" w:customStyle="1" w:styleId="10">
    <w:name w:val="Заголовок 1 Знак"/>
    <w:link w:val="1"/>
    <w:rsid w:val="0053110B"/>
    <w:rPr>
      <w:rFonts w:ascii="Proxima Nova Rg" w:hAnsi="Proxima Nova Rg"/>
      <w:b/>
      <w:bCs/>
      <w:noProof/>
      <w:kern w:val="32"/>
      <w:sz w:val="36"/>
      <w:szCs w:val="36"/>
      <w:lang w:val="ru-RU"/>
    </w:rPr>
  </w:style>
  <w:style w:type="character" w:customStyle="1" w:styleId="ListepucesNiveau2Car">
    <w:name w:val="Liste à puces Niveau2 Car"/>
    <w:link w:val="ListepucesNiveau2"/>
    <w:rsid w:val="0027341F"/>
    <w:rPr>
      <w:rFonts w:ascii="Arial" w:hAnsi="Arial"/>
      <w:szCs w:val="24"/>
      <w:lang w:val="en-GB"/>
    </w:rPr>
  </w:style>
  <w:style w:type="character" w:customStyle="1" w:styleId="20">
    <w:name w:val="Заголовок 2 Знак"/>
    <w:link w:val="2"/>
    <w:rsid w:val="0027341F"/>
    <w:rPr>
      <w:rFonts w:ascii="Arial" w:hAnsi="Arial" w:cs="Arial"/>
      <w:b/>
      <w:bCs/>
      <w:iCs/>
      <w:sz w:val="28"/>
      <w:szCs w:val="28"/>
      <w:lang w:val="en-GB"/>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rsid w:val="0027341F"/>
    <w:rPr>
      <w:rFonts w:ascii="Arial" w:hAnsi="Arial" w:cs="Arial"/>
      <w:b/>
      <w:bCs/>
      <w:sz w:val="24"/>
      <w:szCs w:val="26"/>
      <w:lang w:val="en-GB"/>
    </w:rPr>
  </w:style>
  <w:style w:type="numbering" w:customStyle="1" w:styleId="listealpha2">
    <w:name w:val="listealpha2"/>
    <w:basedOn w:val="a3"/>
    <w:uiPriority w:val="99"/>
    <w:rsid w:val="0027341F"/>
    <w:pPr>
      <w:numPr>
        <w:numId w:val="16"/>
      </w:numPr>
    </w:pPr>
  </w:style>
  <w:style w:type="paragraph" w:customStyle="1" w:styleId="TitreTdM">
    <w:name w:val="Titre TdM"/>
    <w:basedOn w:val="a0"/>
    <w:link w:val="TitreTdMCar"/>
    <w:autoRedefine/>
    <w:qFormat/>
    <w:rsid w:val="0027341F"/>
    <w:rPr>
      <w:rFonts w:cs="Arial"/>
      <w:b/>
      <w:sz w:val="32"/>
      <w:szCs w:val="32"/>
    </w:rPr>
  </w:style>
  <w:style w:type="character" w:customStyle="1" w:styleId="TitreTdMCar">
    <w:name w:val="Titre TdM Car"/>
    <w:link w:val="TitreTdM"/>
    <w:rsid w:val="0027341F"/>
    <w:rPr>
      <w:rFonts w:ascii="Arial" w:hAnsi="Arial" w:cs="Arial"/>
      <w:b/>
      <w:sz w:val="32"/>
      <w:szCs w:val="32"/>
      <w:lang w:val="en-GB"/>
    </w:rPr>
  </w:style>
  <w:style w:type="paragraph" w:styleId="af0">
    <w:name w:val="Title"/>
    <w:basedOn w:val="a0"/>
    <w:next w:val="a0"/>
    <w:link w:val="af1"/>
    <w:uiPriority w:val="10"/>
    <w:qFormat/>
    <w:rsid w:val="005A0B7E"/>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1">
    <w:name w:val="Заголовок Знак"/>
    <w:basedOn w:val="a1"/>
    <w:link w:val="af0"/>
    <w:uiPriority w:val="10"/>
    <w:rsid w:val="005A0B7E"/>
    <w:rPr>
      <w:rFonts w:ascii="Cambria" w:hAnsi="Cambria"/>
      <w:color w:val="17365D"/>
      <w:spacing w:val="5"/>
      <w:kern w:val="28"/>
      <w:sz w:val="52"/>
      <w:szCs w:val="52"/>
    </w:rPr>
  </w:style>
  <w:style w:type="paragraph" w:styleId="af2">
    <w:name w:val="No Spacing"/>
    <w:uiPriority w:val="1"/>
    <w:qFormat/>
    <w:rsid w:val="008D624E"/>
    <w:pPr>
      <w:jc w:val="both"/>
    </w:pPr>
    <w:rPr>
      <w:rFonts w:ascii="Arial" w:hAnsi="Arial"/>
      <w:szCs w:val="24"/>
      <w:lang w:val="en-GB"/>
    </w:rPr>
  </w:style>
  <w:style w:type="character" w:styleId="af3">
    <w:name w:val="Placeholder Text"/>
    <w:basedOn w:val="a1"/>
    <w:uiPriority w:val="99"/>
    <w:semiHidden/>
    <w:rsid w:val="00E741B7"/>
    <w:rPr>
      <w:color w:val="808080"/>
    </w:rPr>
  </w:style>
  <w:style w:type="character" w:styleId="af4">
    <w:name w:val="annotation reference"/>
    <w:basedOn w:val="a1"/>
    <w:semiHidden/>
    <w:unhideWhenUsed/>
    <w:rsid w:val="0045579A"/>
    <w:rPr>
      <w:sz w:val="16"/>
      <w:szCs w:val="16"/>
    </w:rPr>
  </w:style>
  <w:style w:type="paragraph" w:styleId="af5">
    <w:name w:val="annotation text"/>
    <w:basedOn w:val="a0"/>
    <w:link w:val="af6"/>
    <w:semiHidden/>
    <w:unhideWhenUsed/>
    <w:rsid w:val="0045579A"/>
    <w:rPr>
      <w:szCs w:val="20"/>
    </w:rPr>
  </w:style>
  <w:style w:type="character" w:customStyle="1" w:styleId="af6">
    <w:name w:val="Текст примечания Знак"/>
    <w:basedOn w:val="a1"/>
    <w:link w:val="af5"/>
    <w:semiHidden/>
    <w:rsid w:val="0045579A"/>
    <w:rPr>
      <w:rFonts w:ascii="Arial" w:hAnsi="Arial"/>
      <w:lang w:val="en-GB"/>
    </w:rPr>
  </w:style>
  <w:style w:type="paragraph" w:styleId="af7">
    <w:name w:val="annotation subject"/>
    <w:basedOn w:val="af5"/>
    <w:next w:val="af5"/>
    <w:link w:val="af8"/>
    <w:semiHidden/>
    <w:unhideWhenUsed/>
    <w:rsid w:val="0045579A"/>
    <w:rPr>
      <w:b/>
      <w:bCs/>
    </w:rPr>
  </w:style>
  <w:style w:type="character" w:customStyle="1" w:styleId="af8">
    <w:name w:val="Тема примечания Знак"/>
    <w:basedOn w:val="af6"/>
    <w:link w:val="af7"/>
    <w:semiHidden/>
    <w:rsid w:val="0045579A"/>
    <w:rPr>
      <w:rFonts w:ascii="Arial" w:hAnsi="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078400">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70963220">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818377599">
      <w:bodyDiv w:val="1"/>
      <w:marLeft w:val="0"/>
      <w:marRight w:val="0"/>
      <w:marTop w:val="0"/>
      <w:marBottom w:val="0"/>
      <w:divBdr>
        <w:top w:val="none" w:sz="0" w:space="0" w:color="auto"/>
        <w:left w:val="none" w:sz="0" w:space="0" w:color="auto"/>
        <w:bottom w:val="none" w:sz="0" w:space="0" w:color="auto"/>
        <w:right w:val="none" w:sz="0" w:space="0" w:color="auto"/>
      </w:divBdr>
    </w:div>
    <w:div w:id="980114995">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07567467">
      <w:bodyDiv w:val="1"/>
      <w:marLeft w:val="0"/>
      <w:marRight w:val="0"/>
      <w:marTop w:val="0"/>
      <w:marBottom w:val="0"/>
      <w:divBdr>
        <w:top w:val="none" w:sz="0" w:space="0" w:color="auto"/>
        <w:left w:val="none" w:sz="0" w:space="0" w:color="auto"/>
        <w:bottom w:val="none" w:sz="0" w:space="0" w:color="auto"/>
        <w:right w:val="none" w:sz="0" w:space="0" w:color="auto"/>
      </w:divBdr>
    </w:div>
    <w:div w:id="1332755582">
      <w:bodyDiv w:val="1"/>
      <w:marLeft w:val="0"/>
      <w:marRight w:val="0"/>
      <w:marTop w:val="0"/>
      <w:marBottom w:val="0"/>
      <w:divBdr>
        <w:top w:val="none" w:sz="0" w:space="0" w:color="auto"/>
        <w:left w:val="none" w:sz="0" w:space="0" w:color="auto"/>
        <w:bottom w:val="none" w:sz="0" w:space="0" w:color="auto"/>
        <w:right w:val="none" w:sz="0" w:space="0" w:color="auto"/>
      </w:divBdr>
    </w:div>
    <w:div w:id="1337146803">
      <w:bodyDiv w:val="1"/>
      <w:marLeft w:val="0"/>
      <w:marRight w:val="0"/>
      <w:marTop w:val="0"/>
      <w:marBottom w:val="0"/>
      <w:divBdr>
        <w:top w:val="none" w:sz="0" w:space="0" w:color="auto"/>
        <w:left w:val="none" w:sz="0" w:space="0" w:color="auto"/>
        <w:bottom w:val="none" w:sz="0" w:space="0" w:color="auto"/>
        <w:right w:val="none" w:sz="0" w:space="0" w:color="auto"/>
      </w:divBdr>
    </w:div>
    <w:div w:id="1528442088">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58996429">
      <w:bodyDiv w:val="1"/>
      <w:marLeft w:val="0"/>
      <w:marRight w:val="0"/>
      <w:marTop w:val="0"/>
      <w:marBottom w:val="0"/>
      <w:divBdr>
        <w:top w:val="none" w:sz="0" w:space="0" w:color="auto"/>
        <w:left w:val="none" w:sz="0" w:space="0" w:color="auto"/>
        <w:bottom w:val="none" w:sz="0" w:space="0" w:color="auto"/>
        <w:right w:val="none" w:sz="0" w:space="0" w:color="auto"/>
      </w:divBdr>
    </w:div>
    <w:div w:id="1741947553">
      <w:bodyDiv w:val="1"/>
      <w:marLeft w:val="0"/>
      <w:marRight w:val="0"/>
      <w:marTop w:val="0"/>
      <w:marBottom w:val="0"/>
      <w:divBdr>
        <w:top w:val="none" w:sz="0" w:space="0" w:color="auto"/>
        <w:left w:val="none" w:sz="0" w:space="0" w:color="auto"/>
        <w:bottom w:val="none" w:sz="0" w:space="0" w:color="auto"/>
        <w:right w:val="none" w:sz="0" w:space="0" w:color="auto"/>
      </w:divBdr>
    </w:div>
    <w:div w:id="178056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login.consultant.ru/link/?req=doc&amp;base=LAW&amp;n=372304&amp;dst=100034&amp;field=134&amp;date=31.01.202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VSL</DocumentLocation>
    <ProcedureNumber xmlns="78fc6c61-5c65-4bfb-b2b3-d1a4cf670044">PRC-VSL-09-1309</ProcedureNumber>
    <Remarks xmlns="1f9dd273-80c6-4aed-baad-2e8d365ff91c" xsi:nil="true"/>
    <OVMSAElement xmlns="78fc6c61-5c65-4bfb-b2b3-d1a4cf670044">09</OVMSAElement>
    <_DCDateModified xmlns="http://schemas.microsoft.com/sharepoint/v3/fields" xsi:nil="true"/>
    <DocumentType xmlns="78fc6c61-5c65-4bfb-b2b3-d1a4cf670044">PRC</DocumentType>
  </documentManagement>
</p:properties>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DC3722-3399-4C4E-ACA0-7ABA0AB2D455}">
  <ds:schemaRefs>
    <ds:schemaRef ds:uri="http://schemas.openxmlformats.org/officeDocument/2006/bibliography"/>
  </ds:schemaRefs>
</ds:datastoreItem>
</file>

<file path=customXml/itemProps2.xml><?xml version="1.0" encoding="utf-8"?>
<ds:datastoreItem xmlns:ds="http://schemas.openxmlformats.org/officeDocument/2006/customXml" ds:itemID="{F402C8A2-BC05-4BE3-A331-D7A28A71AA71}">
  <ds:schemaRefs>
    <ds:schemaRef ds:uri="office.server.policy"/>
  </ds:schemaRefs>
</ds:datastoreItem>
</file>

<file path=customXml/itemProps3.xml><?xml version="1.0" encoding="utf-8"?>
<ds:datastoreItem xmlns:ds="http://schemas.openxmlformats.org/officeDocument/2006/customXml" ds:itemID="{AD19DE2B-8D94-4EFF-9298-4D576AD4C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C9EB0B-EDC9-43DF-B28A-F993A57EF71E}">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23FAC434-3B43-4E09-BDEC-E597F260A1D2}">
  <ds:schemaRefs>
    <ds:schemaRef ds:uri="http://schemas.microsoft.com/office/2006/metadata/longProperties"/>
  </ds:schemaRefs>
</ds:datastoreItem>
</file>

<file path=customXml/itemProps6.xml><?xml version="1.0" encoding="utf-8"?>
<ds:datastoreItem xmlns:ds="http://schemas.openxmlformats.org/officeDocument/2006/customXml" ds:itemID="{FB812422-10E8-45A0-9573-A939C8B2BA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163</TotalTime>
  <Pages>10</Pages>
  <Words>3452</Words>
  <Characters>19682</Characters>
  <Application>Microsoft Office Word</Application>
  <DocSecurity>0</DocSecurity>
  <Lines>164</Lines>
  <Paragraphs>46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PRC-VSL-09-1309 - Hygiene</vt:lpstr>
      <vt:lpstr>Hygiene</vt:lpstr>
    </vt:vector>
  </TitlesOfParts>
  <Manager>VKrichun@bollard-marine.group</Manager>
  <Company>ООО "БОЛЛАРД"</Company>
  <LinksUpToDate>false</LinksUpToDate>
  <CharactersWithSpaces>23088</CharactersWithSpaces>
  <SharedDoc>false</SharedDoc>
  <HLinks>
    <vt:vector size="132" baseType="variant">
      <vt:variant>
        <vt:i4>1245242</vt:i4>
      </vt:variant>
      <vt:variant>
        <vt:i4>128</vt:i4>
      </vt:variant>
      <vt:variant>
        <vt:i4>0</vt:i4>
      </vt:variant>
      <vt:variant>
        <vt:i4>5</vt:i4>
      </vt:variant>
      <vt:variant>
        <vt:lpwstr/>
      </vt:variant>
      <vt:variant>
        <vt:lpwstr>_Toc349828208</vt:lpwstr>
      </vt:variant>
      <vt:variant>
        <vt:i4>1245242</vt:i4>
      </vt:variant>
      <vt:variant>
        <vt:i4>122</vt:i4>
      </vt:variant>
      <vt:variant>
        <vt:i4>0</vt:i4>
      </vt:variant>
      <vt:variant>
        <vt:i4>5</vt:i4>
      </vt:variant>
      <vt:variant>
        <vt:lpwstr/>
      </vt:variant>
      <vt:variant>
        <vt:lpwstr>_Toc349828207</vt:lpwstr>
      </vt:variant>
      <vt:variant>
        <vt:i4>1245242</vt:i4>
      </vt:variant>
      <vt:variant>
        <vt:i4>116</vt:i4>
      </vt:variant>
      <vt:variant>
        <vt:i4>0</vt:i4>
      </vt:variant>
      <vt:variant>
        <vt:i4>5</vt:i4>
      </vt:variant>
      <vt:variant>
        <vt:lpwstr/>
      </vt:variant>
      <vt:variant>
        <vt:lpwstr>_Toc349828206</vt:lpwstr>
      </vt:variant>
      <vt:variant>
        <vt:i4>1245242</vt:i4>
      </vt:variant>
      <vt:variant>
        <vt:i4>110</vt:i4>
      </vt:variant>
      <vt:variant>
        <vt:i4>0</vt:i4>
      </vt:variant>
      <vt:variant>
        <vt:i4>5</vt:i4>
      </vt:variant>
      <vt:variant>
        <vt:lpwstr/>
      </vt:variant>
      <vt:variant>
        <vt:lpwstr>_Toc349828205</vt:lpwstr>
      </vt:variant>
      <vt:variant>
        <vt:i4>1245242</vt:i4>
      </vt:variant>
      <vt:variant>
        <vt:i4>104</vt:i4>
      </vt:variant>
      <vt:variant>
        <vt:i4>0</vt:i4>
      </vt:variant>
      <vt:variant>
        <vt:i4>5</vt:i4>
      </vt:variant>
      <vt:variant>
        <vt:lpwstr/>
      </vt:variant>
      <vt:variant>
        <vt:lpwstr>_Toc349828204</vt:lpwstr>
      </vt:variant>
      <vt:variant>
        <vt:i4>1245242</vt:i4>
      </vt:variant>
      <vt:variant>
        <vt:i4>98</vt:i4>
      </vt:variant>
      <vt:variant>
        <vt:i4>0</vt:i4>
      </vt:variant>
      <vt:variant>
        <vt:i4>5</vt:i4>
      </vt:variant>
      <vt:variant>
        <vt:lpwstr/>
      </vt:variant>
      <vt:variant>
        <vt:lpwstr>_Toc349828203</vt:lpwstr>
      </vt:variant>
      <vt:variant>
        <vt:i4>1245242</vt:i4>
      </vt:variant>
      <vt:variant>
        <vt:i4>92</vt:i4>
      </vt:variant>
      <vt:variant>
        <vt:i4>0</vt:i4>
      </vt:variant>
      <vt:variant>
        <vt:i4>5</vt:i4>
      </vt:variant>
      <vt:variant>
        <vt:lpwstr/>
      </vt:variant>
      <vt:variant>
        <vt:lpwstr>_Toc349828202</vt:lpwstr>
      </vt:variant>
      <vt:variant>
        <vt:i4>1245242</vt:i4>
      </vt:variant>
      <vt:variant>
        <vt:i4>86</vt:i4>
      </vt:variant>
      <vt:variant>
        <vt:i4>0</vt:i4>
      </vt:variant>
      <vt:variant>
        <vt:i4>5</vt:i4>
      </vt:variant>
      <vt:variant>
        <vt:lpwstr/>
      </vt:variant>
      <vt:variant>
        <vt:lpwstr>_Toc349828201</vt:lpwstr>
      </vt:variant>
      <vt:variant>
        <vt:i4>1245242</vt:i4>
      </vt:variant>
      <vt:variant>
        <vt:i4>80</vt:i4>
      </vt:variant>
      <vt:variant>
        <vt:i4>0</vt:i4>
      </vt:variant>
      <vt:variant>
        <vt:i4>5</vt:i4>
      </vt:variant>
      <vt:variant>
        <vt:lpwstr/>
      </vt:variant>
      <vt:variant>
        <vt:lpwstr>_Toc349828200</vt:lpwstr>
      </vt:variant>
      <vt:variant>
        <vt:i4>1703993</vt:i4>
      </vt:variant>
      <vt:variant>
        <vt:i4>74</vt:i4>
      </vt:variant>
      <vt:variant>
        <vt:i4>0</vt:i4>
      </vt:variant>
      <vt:variant>
        <vt:i4>5</vt:i4>
      </vt:variant>
      <vt:variant>
        <vt:lpwstr/>
      </vt:variant>
      <vt:variant>
        <vt:lpwstr>_Toc349828199</vt:lpwstr>
      </vt:variant>
      <vt:variant>
        <vt:i4>1703993</vt:i4>
      </vt:variant>
      <vt:variant>
        <vt:i4>68</vt:i4>
      </vt:variant>
      <vt:variant>
        <vt:i4>0</vt:i4>
      </vt:variant>
      <vt:variant>
        <vt:i4>5</vt:i4>
      </vt:variant>
      <vt:variant>
        <vt:lpwstr/>
      </vt:variant>
      <vt:variant>
        <vt:lpwstr>_Toc349828198</vt:lpwstr>
      </vt:variant>
      <vt:variant>
        <vt:i4>1703993</vt:i4>
      </vt:variant>
      <vt:variant>
        <vt:i4>62</vt:i4>
      </vt:variant>
      <vt:variant>
        <vt:i4>0</vt:i4>
      </vt:variant>
      <vt:variant>
        <vt:i4>5</vt:i4>
      </vt:variant>
      <vt:variant>
        <vt:lpwstr/>
      </vt:variant>
      <vt:variant>
        <vt:lpwstr>_Toc349828197</vt:lpwstr>
      </vt:variant>
      <vt:variant>
        <vt:i4>1703993</vt:i4>
      </vt:variant>
      <vt:variant>
        <vt:i4>56</vt:i4>
      </vt:variant>
      <vt:variant>
        <vt:i4>0</vt:i4>
      </vt:variant>
      <vt:variant>
        <vt:i4>5</vt:i4>
      </vt:variant>
      <vt:variant>
        <vt:lpwstr/>
      </vt:variant>
      <vt:variant>
        <vt:lpwstr>_Toc349828196</vt:lpwstr>
      </vt:variant>
      <vt:variant>
        <vt:i4>1703993</vt:i4>
      </vt:variant>
      <vt:variant>
        <vt:i4>50</vt:i4>
      </vt:variant>
      <vt:variant>
        <vt:i4>0</vt:i4>
      </vt:variant>
      <vt:variant>
        <vt:i4>5</vt:i4>
      </vt:variant>
      <vt:variant>
        <vt:lpwstr/>
      </vt:variant>
      <vt:variant>
        <vt:lpwstr>_Toc349828195</vt:lpwstr>
      </vt:variant>
      <vt:variant>
        <vt:i4>1703993</vt:i4>
      </vt:variant>
      <vt:variant>
        <vt:i4>44</vt:i4>
      </vt:variant>
      <vt:variant>
        <vt:i4>0</vt:i4>
      </vt:variant>
      <vt:variant>
        <vt:i4>5</vt:i4>
      </vt:variant>
      <vt:variant>
        <vt:lpwstr/>
      </vt:variant>
      <vt:variant>
        <vt:lpwstr>_Toc349828194</vt:lpwstr>
      </vt:variant>
      <vt:variant>
        <vt:i4>1703993</vt:i4>
      </vt:variant>
      <vt:variant>
        <vt:i4>38</vt:i4>
      </vt:variant>
      <vt:variant>
        <vt:i4>0</vt:i4>
      </vt:variant>
      <vt:variant>
        <vt:i4>5</vt:i4>
      </vt:variant>
      <vt:variant>
        <vt:lpwstr/>
      </vt:variant>
      <vt:variant>
        <vt:lpwstr>_Toc349828193</vt:lpwstr>
      </vt:variant>
      <vt:variant>
        <vt:i4>1703993</vt:i4>
      </vt:variant>
      <vt:variant>
        <vt:i4>32</vt:i4>
      </vt:variant>
      <vt:variant>
        <vt:i4>0</vt:i4>
      </vt:variant>
      <vt:variant>
        <vt:i4>5</vt:i4>
      </vt:variant>
      <vt:variant>
        <vt:lpwstr/>
      </vt:variant>
      <vt:variant>
        <vt:lpwstr>_Toc349828192</vt:lpwstr>
      </vt:variant>
      <vt:variant>
        <vt:i4>1703993</vt:i4>
      </vt:variant>
      <vt:variant>
        <vt:i4>26</vt:i4>
      </vt:variant>
      <vt:variant>
        <vt:i4>0</vt:i4>
      </vt:variant>
      <vt:variant>
        <vt:i4>5</vt:i4>
      </vt:variant>
      <vt:variant>
        <vt:lpwstr/>
      </vt:variant>
      <vt:variant>
        <vt:lpwstr>_Toc349828191</vt:lpwstr>
      </vt:variant>
      <vt:variant>
        <vt:i4>1703993</vt:i4>
      </vt:variant>
      <vt:variant>
        <vt:i4>20</vt:i4>
      </vt:variant>
      <vt:variant>
        <vt:i4>0</vt:i4>
      </vt:variant>
      <vt:variant>
        <vt:i4>5</vt:i4>
      </vt:variant>
      <vt:variant>
        <vt:lpwstr/>
      </vt:variant>
      <vt:variant>
        <vt:lpwstr>_Toc349828190</vt:lpwstr>
      </vt:variant>
      <vt:variant>
        <vt:i4>1769529</vt:i4>
      </vt:variant>
      <vt:variant>
        <vt:i4>14</vt:i4>
      </vt:variant>
      <vt:variant>
        <vt:i4>0</vt:i4>
      </vt:variant>
      <vt:variant>
        <vt:i4>5</vt:i4>
      </vt:variant>
      <vt:variant>
        <vt:lpwstr/>
      </vt:variant>
      <vt:variant>
        <vt:lpwstr>_Toc349828189</vt:lpwstr>
      </vt:variant>
      <vt:variant>
        <vt:i4>1769529</vt:i4>
      </vt:variant>
      <vt:variant>
        <vt:i4>8</vt:i4>
      </vt:variant>
      <vt:variant>
        <vt:i4>0</vt:i4>
      </vt:variant>
      <vt:variant>
        <vt:i4>5</vt:i4>
      </vt:variant>
      <vt:variant>
        <vt:lpwstr/>
      </vt:variant>
      <vt:variant>
        <vt:lpwstr>_Toc349828188</vt:lpwstr>
      </vt:variant>
      <vt:variant>
        <vt:i4>1769529</vt:i4>
      </vt:variant>
      <vt:variant>
        <vt:i4>2</vt:i4>
      </vt:variant>
      <vt:variant>
        <vt:i4>0</vt:i4>
      </vt:variant>
      <vt:variant>
        <vt:i4>5</vt:i4>
      </vt:variant>
      <vt:variant>
        <vt:lpwstr/>
      </vt:variant>
      <vt:variant>
        <vt:lpwstr>_Toc349828187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10</cp:revision>
  <cp:lastPrinted>2014-02-27T11:21:00Z</cp:lastPrinted>
  <dcterms:created xsi:type="dcterms:W3CDTF">2017-07-24T09:24:00Z</dcterms:created>
  <dcterms:modified xsi:type="dcterms:W3CDTF">2025-02-26T17:11:00Z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PRC-VSL-09-1309</vt:lpwstr>
  </property>
  <property fmtid="{D5CDD505-2E9C-101B-9397-08002B2CF9AE}" pid="7" name="DocumentDepartment">
    <vt:lpwstr>1300 SHEQ</vt:lpwstr>
  </property>
  <property fmtid="{D5CDD505-2E9C-101B-9397-08002B2CF9AE}" pid="8" name="OVMSAElement">
    <vt:lpwstr>09</vt:lpwstr>
  </property>
  <property fmtid="{D5CDD505-2E9C-101B-9397-08002B2CF9AE}" pid="9" name="DocumentLocation">
    <vt:lpwstr>VSL</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9</vt:lpwstr>
  </property>
</Properties>
</file>